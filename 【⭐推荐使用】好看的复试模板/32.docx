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-608965</wp:posOffset>
                </wp:positionH>
                <wp:positionV relativeFrom="paragraph">
                  <wp:posOffset>165100</wp:posOffset>
                </wp:positionV>
                <wp:extent cx="6497320" cy="387350"/>
                <wp:effectExtent l="0" t="0" r="17780" b="12700"/>
                <wp:wrapNone/>
                <wp:docPr id="266" name="组合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7320" cy="387350"/>
                          <a:chOff x="8945" y="1983"/>
                          <a:chExt cx="10232" cy="610"/>
                        </a:xfrm>
                      </wpg:grpSpPr>
                      <wpg:grpSp>
                        <wpg:cNvPr id="264" name="组合 264"/>
                        <wpg:cNvGrpSpPr/>
                        <wpg:grpSpPr>
                          <a:xfrm>
                            <a:off x="8945" y="2099"/>
                            <a:ext cx="10232" cy="494"/>
                            <a:chOff x="8945" y="2099"/>
                            <a:chExt cx="10232" cy="494"/>
                          </a:xfrm>
                        </wpg:grpSpPr>
                        <wps:wsp>
                          <wps:cNvPr id="3" name="矩形 3"/>
                          <wps:cNvSpPr/>
                          <wps:spPr>
                            <a:xfrm>
                              <a:off x="8948" y="2099"/>
                              <a:ext cx="1816" cy="494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158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eastAsia" w:eastAsiaTheme="minorEastAsia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258" name="直接连接符 258"/>
                          <wps:cNvCnPr/>
                          <wps:spPr>
                            <a:xfrm>
                              <a:off x="8945" y="2589"/>
                              <a:ext cx="10233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7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95pt;margin-top:13pt;height:30.5pt;width:511.6pt;z-index:251679744;mso-width-relative:page;mso-height-relative:page;" coordorigin="8945,1983" coordsize="10232,610" o:gfxdata="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NFl9PbbAAAACQEAAA8AAAAAAAAAAQAgAAAAIgAAAGRycy9kb3ducmV2Lnht&#10;bFBLAQIUABQAAAAIAIdO4kA3A5beTAMAAEIJAAAOAAAAAAAAAAEAIAAAACoBAABkcnMvZTJvRG9j&#10;LnhtbFBLBQYAAAAABgAGAFkBAADoBgAAAAA=&#10;">
                <o:lock v:ext="edit" aspectratio="f"/>
                <v:group id="_x0000_s1026" o:spid="_x0000_s1026" o:spt="203" style="position:absolute;left:8945;top:2099;height:494;width:10232;" coordorigin="8945,2099" coordsize="10232,494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<o:lock v:ext="edit" aspectratio="f"/>
                  <v:rect id="_x0000_s1026" o:spid="_x0000_s1026" o:spt="1" style="position:absolute;left:8948;top:2099;height:494;width:1816;" fillcolor="#675E47 [3215]" filled="t" stroked="f" coordsize="21600,21600" o:gfxdata="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cWWoQ&#10;wAAAANoAAAAPAAAAAAAAAAEAIAAAACIAAABkcnMvZG93bnJldi54bWxQSwECFAAUAAAACACHTuJA&#10;My8FnjsAAAA5AAAAEAAAAAAAAAABACAAAAAPAQAAZHJzL3NoYXBleG1sLnhtbFBLBQYAAAAABgAG&#10;AFsBAAC5AwAAAAA=&#10;">
                    <v:fill on="t" focussize="0,0"/>
                    <v:stroke on="f" weight="1.2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v:textbox>
                  </v:rect>
                  <v:line id="_x0000_s1026" o:spid="_x0000_s1026" o:spt="20" style="position:absolute;left:8945;top:2589;height:0;width:10233;" filled="f" stroked="t" coordsize="21600,21600" o:gfxdata="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EWhb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2.25pt" color="#675E47 [3215]" joinstyle="round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8965;top:1983;height:599;width:1816;" filled="f" stroked="f" coordsize="21600,21600" o:gfxdata="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XHOe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基本信息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ge">
                  <wp:posOffset>409575</wp:posOffset>
                </wp:positionV>
                <wp:extent cx="287655" cy="287655"/>
                <wp:effectExtent l="0" t="0" r="17145" b="17145"/>
                <wp:wrapNone/>
                <wp:docPr id="48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7655" cy="287655"/>
                        </a:xfrm>
                        <a:custGeom>
                          <a:avLst/>
                          <a:gdLst>
                            <a:gd name="T0" fmla="*/ 0 w 264"/>
                            <a:gd name="T1" fmla="*/ 132 h 264"/>
                            <a:gd name="T2" fmla="*/ 132 w 264"/>
                            <a:gd name="T3" fmla="*/ 0 h 264"/>
                            <a:gd name="T4" fmla="*/ 264 w 264"/>
                            <a:gd name="T5" fmla="*/ 132 h 264"/>
                            <a:gd name="T6" fmla="*/ 132 w 264"/>
                            <a:gd name="T7" fmla="*/ 264 h 264"/>
                            <a:gd name="T8" fmla="*/ 0 w 264"/>
                            <a:gd name="T9" fmla="*/ 132 h 264"/>
                            <a:gd name="T10" fmla="*/ 117 w 264"/>
                            <a:gd name="T11" fmla="*/ 59 h 264"/>
                            <a:gd name="T12" fmla="*/ 118 w 264"/>
                            <a:gd name="T13" fmla="*/ 59 h 264"/>
                            <a:gd name="T14" fmla="*/ 164 w 264"/>
                            <a:gd name="T15" fmla="*/ 59 h 264"/>
                            <a:gd name="T16" fmla="*/ 164 w 264"/>
                            <a:gd name="T17" fmla="*/ 59 h 264"/>
                            <a:gd name="T18" fmla="*/ 167 w 264"/>
                            <a:gd name="T19" fmla="*/ 60 h 264"/>
                            <a:gd name="T20" fmla="*/ 167 w 264"/>
                            <a:gd name="T21" fmla="*/ 61 h 264"/>
                            <a:gd name="T22" fmla="*/ 167 w 264"/>
                            <a:gd name="T23" fmla="*/ 139 h 264"/>
                            <a:gd name="T24" fmla="*/ 167 w 264"/>
                            <a:gd name="T25" fmla="*/ 141 h 264"/>
                            <a:gd name="T26" fmla="*/ 172 w 264"/>
                            <a:gd name="T27" fmla="*/ 146 h 264"/>
                            <a:gd name="T28" fmla="*/ 178 w 264"/>
                            <a:gd name="T29" fmla="*/ 140 h 264"/>
                            <a:gd name="T30" fmla="*/ 178 w 264"/>
                            <a:gd name="T31" fmla="*/ 61 h 264"/>
                            <a:gd name="T32" fmla="*/ 176 w 264"/>
                            <a:gd name="T33" fmla="*/ 52 h 264"/>
                            <a:gd name="T34" fmla="*/ 164 w 264"/>
                            <a:gd name="T35" fmla="*/ 47 h 264"/>
                            <a:gd name="T36" fmla="*/ 99 w 264"/>
                            <a:gd name="T37" fmla="*/ 47 h 264"/>
                            <a:gd name="T38" fmla="*/ 94 w 264"/>
                            <a:gd name="T39" fmla="*/ 47 h 264"/>
                            <a:gd name="T40" fmla="*/ 85 w 264"/>
                            <a:gd name="T41" fmla="*/ 51 h 264"/>
                            <a:gd name="T42" fmla="*/ 81 w 264"/>
                            <a:gd name="T43" fmla="*/ 61 h 264"/>
                            <a:gd name="T44" fmla="*/ 82 w 264"/>
                            <a:gd name="T45" fmla="*/ 140 h 264"/>
                            <a:gd name="T46" fmla="*/ 81 w 264"/>
                            <a:gd name="T47" fmla="*/ 168 h 264"/>
                            <a:gd name="T48" fmla="*/ 84 w 264"/>
                            <a:gd name="T49" fmla="*/ 174 h 264"/>
                            <a:gd name="T50" fmla="*/ 122 w 264"/>
                            <a:gd name="T51" fmla="*/ 211 h 264"/>
                            <a:gd name="T52" fmla="*/ 127 w 264"/>
                            <a:gd name="T53" fmla="*/ 215 h 264"/>
                            <a:gd name="T54" fmla="*/ 141 w 264"/>
                            <a:gd name="T55" fmla="*/ 211 h 264"/>
                            <a:gd name="T56" fmla="*/ 178 w 264"/>
                            <a:gd name="T57" fmla="*/ 174 h 264"/>
                            <a:gd name="T58" fmla="*/ 181 w 264"/>
                            <a:gd name="T59" fmla="*/ 169 h 264"/>
                            <a:gd name="T60" fmla="*/ 181 w 264"/>
                            <a:gd name="T61" fmla="*/ 164 h 264"/>
                            <a:gd name="T62" fmla="*/ 175 w 264"/>
                            <a:gd name="T63" fmla="*/ 162 h 264"/>
                            <a:gd name="T64" fmla="*/ 94 w 264"/>
                            <a:gd name="T65" fmla="*/ 162 h 264"/>
                            <a:gd name="T66" fmla="*/ 93 w 264"/>
                            <a:gd name="T67" fmla="*/ 162 h 264"/>
                            <a:gd name="T68" fmla="*/ 93 w 264"/>
                            <a:gd name="T69" fmla="*/ 160 h 264"/>
                            <a:gd name="T70" fmla="*/ 93 w 264"/>
                            <a:gd name="T71" fmla="*/ 61 h 264"/>
                            <a:gd name="T72" fmla="*/ 93 w 264"/>
                            <a:gd name="T73" fmla="*/ 61 h 264"/>
                            <a:gd name="T74" fmla="*/ 96 w 264"/>
                            <a:gd name="T75" fmla="*/ 59 h 264"/>
                            <a:gd name="T76" fmla="*/ 104 w 264"/>
                            <a:gd name="T77" fmla="*/ 59 h 264"/>
                            <a:gd name="T78" fmla="*/ 105 w 264"/>
                            <a:gd name="T79" fmla="*/ 59 h 264"/>
                            <a:gd name="T80" fmla="*/ 105 w 264"/>
                            <a:gd name="T81" fmla="*/ 60 h 264"/>
                            <a:gd name="T82" fmla="*/ 105 w 264"/>
                            <a:gd name="T83" fmla="*/ 139 h 264"/>
                            <a:gd name="T84" fmla="*/ 106 w 264"/>
                            <a:gd name="T85" fmla="*/ 141 h 264"/>
                            <a:gd name="T86" fmla="*/ 109 w 264"/>
                            <a:gd name="T87" fmla="*/ 146 h 264"/>
                            <a:gd name="T88" fmla="*/ 115 w 264"/>
                            <a:gd name="T89" fmla="*/ 145 h 264"/>
                            <a:gd name="T90" fmla="*/ 117 w 264"/>
                            <a:gd name="T91" fmla="*/ 139 h 264"/>
                            <a:gd name="T92" fmla="*/ 117 w 264"/>
                            <a:gd name="T93" fmla="*/ 60 h 264"/>
                            <a:gd name="T94" fmla="*/ 117 w 264"/>
                            <a:gd name="T95" fmla="*/ 59 h 264"/>
                            <a:gd name="T96" fmla="*/ 101 w 264"/>
                            <a:gd name="T97" fmla="*/ 174 h 264"/>
                            <a:gd name="T98" fmla="*/ 162 w 264"/>
                            <a:gd name="T99" fmla="*/ 174 h 264"/>
                            <a:gd name="T100" fmla="*/ 162 w 264"/>
                            <a:gd name="T101" fmla="*/ 174 h 264"/>
                            <a:gd name="T102" fmla="*/ 132 w 264"/>
                            <a:gd name="T103" fmla="*/ 203 h 264"/>
                            <a:gd name="T104" fmla="*/ 130 w 264"/>
                            <a:gd name="T105" fmla="*/ 203 h 264"/>
                            <a:gd name="T106" fmla="*/ 101 w 264"/>
                            <a:gd name="T107" fmla="*/ 174 h 264"/>
                            <a:gd name="T108" fmla="*/ 101 w 264"/>
                            <a:gd name="T109" fmla="*/ 174 h 2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64" h="264">
                              <a:moveTo>
                                <a:pt x="0" y="132"/>
                              </a:moveTo>
                              <a:cubicBezTo>
                                <a:pt x="0" y="59"/>
                                <a:pt x="59" y="0"/>
                                <a:pt x="132" y="0"/>
                              </a:cubicBezTo>
                              <a:cubicBezTo>
                                <a:pt x="205" y="0"/>
                                <a:pt x="264" y="59"/>
                                <a:pt x="264" y="132"/>
                              </a:cubicBezTo>
                              <a:cubicBezTo>
                                <a:pt x="264" y="205"/>
                                <a:pt x="205" y="264"/>
                                <a:pt x="132" y="264"/>
                              </a:cubicBezTo>
                              <a:cubicBezTo>
                                <a:pt x="59" y="264"/>
                                <a:pt x="0" y="205"/>
                                <a:pt x="0" y="132"/>
                              </a:cubicBezTo>
                              <a:close/>
                              <a:moveTo>
                                <a:pt x="117" y="59"/>
                              </a:moveTo>
                              <a:cubicBezTo>
                                <a:pt x="118" y="59"/>
                                <a:pt x="118" y="59"/>
                                <a:pt x="118" y="59"/>
                              </a:cubicBezTo>
                              <a:cubicBezTo>
                                <a:pt x="134" y="59"/>
                                <a:pt x="149" y="59"/>
                                <a:pt x="164" y="59"/>
                              </a:cubicBezTo>
                              <a:cubicBezTo>
                                <a:pt x="164" y="59"/>
                                <a:pt x="164" y="59"/>
                                <a:pt x="164" y="59"/>
                              </a:cubicBezTo>
                              <a:cubicBezTo>
                                <a:pt x="166" y="59"/>
                                <a:pt x="167" y="59"/>
                                <a:pt x="167" y="60"/>
                              </a:cubicBezTo>
                              <a:cubicBezTo>
                                <a:pt x="167" y="61"/>
                                <a:pt x="167" y="61"/>
                                <a:pt x="167" y="61"/>
                              </a:cubicBezTo>
                              <a:cubicBezTo>
                                <a:pt x="167" y="87"/>
                                <a:pt x="167" y="114"/>
                                <a:pt x="167" y="139"/>
                              </a:cubicBezTo>
                              <a:cubicBezTo>
                                <a:pt x="167" y="140"/>
                                <a:pt x="167" y="141"/>
                                <a:pt x="167" y="141"/>
                              </a:cubicBezTo>
                              <a:cubicBezTo>
                                <a:pt x="167" y="144"/>
                                <a:pt x="169" y="146"/>
                                <a:pt x="172" y="146"/>
                              </a:cubicBezTo>
                              <a:cubicBezTo>
                                <a:pt x="176" y="146"/>
                                <a:pt x="178" y="144"/>
                                <a:pt x="178" y="140"/>
                              </a:cubicBezTo>
                              <a:cubicBezTo>
                                <a:pt x="178" y="114"/>
                                <a:pt x="178" y="87"/>
                                <a:pt x="178" y="61"/>
                              </a:cubicBezTo>
                              <a:cubicBezTo>
                                <a:pt x="178" y="58"/>
                                <a:pt x="178" y="55"/>
                                <a:pt x="176" y="52"/>
                              </a:cubicBezTo>
                              <a:cubicBezTo>
                                <a:pt x="173" y="48"/>
                                <a:pt x="169" y="47"/>
                                <a:pt x="164" y="47"/>
                              </a:cubicBezTo>
                              <a:cubicBezTo>
                                <a:pt x="143" y="47"/>
                                <a:pt x="121" y="47"/>
                                <a:pt x="99" y="47"/>
                              </a:cubicBezTo>
                              <a:cubicBezTo>
                                <a:pt x="98" y="47"/>
                                <a:pt x="96" y="47"/>
                                <a:pt x="94" y="47"/>
                              </a:cubicBezTo>
                              <a:cubicBezTo>
                                <a:pt x="91" y="47"/>
                                <a:pt x="88" y="48"/>
                                <a:pt x="85" y="51"/>
                              </a:cubicBezTo>
                              <a:cubicBezTo>
                                <a:pt x="83" y="54"/>
                                <a:pt x="81" y="57"/>
                                <a:pt x="81" y="61"/>
                              </a:cubicBezTo>
                              <a:cubicBezTo>
                                <a:pt x="82" y="87"/>
                                <a:pt x="82" y="114"/>
                                <a:pt x="82" y="140"/>
                              </a:cubicBezTo>
                              <a:cubicBezTo>
                                <a:pt x="82" y="149"/>
                                <a:pt x="82" y="159"/>
                                <a:pt x="81" y="168"/>
                              </a:cubicBezTo>
                              <a:cubicBezTo>
                                <a:pt x="81" y="170"/>
                                <a:pt x="82" y="172"/>
                                <a:pt x="84" y="174"/>
                              </a:cubicBezTo>
                              <a:cubicBezTo>
                                <a:pt x="97" y="186"/>
                                <a:pt x="109" y="199"/>
                                <a:pt x="122" y="211"/>
                              </a:cubicBezTo>
                              <a:cubicBezTo>
                                <a:pt x="123" y="213"/>
                                <a:pt x="125" y="214"/>
                                <a:pt x="127" y="215"/>
                              </a:cubicBezTo>
                              <a:cubicBezTo>
                                <a:pt x="132" y="217"/>
                                <a:pt x="137" y="215"/>
                                <a:pt x="141" y="211"/>
                              </a:cubicBezTo>
                              <a:cubicBezTo>
                                <a:pt x="153" y="199"/>
                                <a:pt x="166" y="187"/>
                                <a:pt x="178" y="174"/>
                              </a:cubicBezTo>
                              <a:cubicBezTo>
                                <a:pt x="180" y="173"/>
                                <a:pt x="181" y="171"/>
                                <a:pt x="181" y="169"/>
                              </a:cubicBezTo>
                              <a:cubicBezTo>
                                <a:pt x="182" y="167"/>
                                <a:pt x="182" y="166"/>
                                <a:pt x="181" y="164"/>
                              </a:cubicBezTo>
                              <a:cubicBezTo>
                                <a:pt x="179" y="162"/>
                                <a:pt x="177" y="162"/>
                                <a:pt x="175" y="162"/>
                              </a:cubicBezTo>
                              <a:cubicBezTo>
                                <a:pt x="148" y="162"/>
                                <a:pt x="122" y="162"/>
                                <a:pt x="94" y="162"/>
                              </a:cubicBezTo>
                              <a:cubicBezTo>
                                <a:pt x="94" y="162"/>
                                <a:pt x="94" y="162"/>
                                <a:pt x="93" y="162"/>
                              </a:cubicBezTo>
                              <a:cubicBezTo>
                                <a:pt x="93" y="161"/>
                                <a:pt x="93" y="161"/>
                                <a:pt x="93" y="160"/>
                              </a:cubicBezTo>
                              <a:cubicBezTo>
                                <a:pt x="93" y="128"/>
                                <a:pt x="93" y="94"/>
                                <a:pt x="93" y="61"/>
                              </a:cubicBezTo>
                              <a:cubicBezTo>
                                <a:pt x="93" y="61"/>
                                <a:pt x="93" y="61"/>
                                <a:pt x="93" y="61"/>
                              </a:cubicBezTo>
                              <a:cubicBezTo>
                                <a:pt x="94" y="59"/>
                                <a:pt x="94" y="59"/>
                                <a:pt x="96" y="59"/>
                              </a:cubicBezTo>
                              <a:cubicBezTo>
                                <a:pt x="98" y="59"/>
                                <a:pt x="101" y="59"/>
                                <a:pt x="104" y="59"/>
                              </a:cubicBezTo>
                              <a:cubicBezTo>
                                <a:pt x="104" y="59"/>
                                <a:pt x="104" y="59"/>
                                <a:pt x="105" y="59"/>
                              </a:cubicBezTo>
                              <a:cubicBezTo>
                                <a:pt x="105" y="59"/>
                                <a:pt x="105" y="59"/>
                                <a:pt x="105" y="60"/>
                              </a:cubicBezTo>
                              <a:cubicBezTo>
                                <a:pt x="105" y="87"/>
                                <a:pt x="105" y="113"/>
                                <a:pt x="105" y="139"/>
                              </a:cubicBezTo>
                              <a:cubicBezTo>
                                <a:pt x="105" y="140"/>
                                <a:pt x="106" y="141"/>
                                <a:pt x="106" y="141"/>
                              </a:cubicBezTo>
                              <a:cubicBezTo>
                                <a:pt x="106" y="144"/>
                                <a:pt x="107" y="145"/>
                                <a:pt x="109" y="146"/>
                              </a:cubicBezTo>
                              <a:cubicBezTo>
                                <a:pt x="111" y="147"/>
                                <a:pt x="113" y="146"/>
                                <a:pt x="115" y="145"/>
                              </a:cubicBezTo>
                              <a:cubicBezTo>
                                <a:pt x="117" y="144"/>
                                <a:pt x="117" y="142"/>
                                <a:pt x="117" y="139"/>
                              </a:cubicBezTo>
                              <a:cubicBezTo>
                                <a:pt x="117" y="113"/>
                                <a:pt x="117" y="87"/>
                                <a:pt x="117" y="60"/>
                              </a:cubicBezTo>
                              <a:cubicBezTo>
                                <a:pt x="117" y="59"/>
                                <a:pt x="117" y="59"/>
                                <a:pt x="117" y="59"/>
                              </a:cubicBezTo>
                              <a:close/>
                              <a:moveTo>
                                <a:pt x="101" y="174"/>
                              </a:moveTo>
                              <a:cubicBezTo>
                                <a:pt x="121" y="174"/>
                                <a:pt x="141" y="174"/>
                                <a:pt x="162" y="174"/>
                              </a:cubicBezTo>
                              <a:cubicBezTo>
                                <a:pt x="162" y="174"/>
                                <a:pt x="162" y="174"/>
                                <a:pt x="162" y="174"/>
                              </a:cubicBezTo>
                              <a:cubicBezTo>
                                <a:pt x="152" y="184"/>
                                <a:pt x="142" y="194"/>
                                <a:pt x="132" y="203"/>
                              </a:cubicBezTo>
                              <a:cubicBezTo>
                                <a:pt x="132" y="204"/>
                                <a:pt x="132" y="204"/>
                                <a:pt x="130" y="203"/>
                              </a:cubicBezTo>
                              <a:cubicBezTo>
                                <a:pt x="121" y="194"/>
                                <a:pt x="111" y="184"/>
                                <a:pt x="101" y="174"/>
                              </a:cubicBezTo>
                              <a:cubicBezTo>
                                <a:pt x="101" y="174"/>
                                <a:pt x="101" y="174"/>
                                <a:pt x="101" y="1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435pt;margin-top:32.25pt;height:22.65pt;width:22.65pt;mso-position-vertical-relative:page;z-index:251666432;mso-width-relative:page;mso-height-relative:page;" fillcolor="#675E47 [3215]" filled="t" stroked="f" coordsize="264,264" o:gfxdata="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" path="m0,132c0,59,59,0,132,0c205,0,264,59,264,132c264,205,205,264,132,264c59,264,0,205,0,132xm117,59c118,59,118,59,118,59c134,59,149,59,164,59c164,59,164,59,164,59c166,59,167,59,167,60c167,61,167,61,167,61c167,87,167,114,167,139c167,140,167,141,167,141c167,144,169,146,172,146c176,146,178,144,178,140c178,114,178,87,178,61c178,58,178,55,176,52c173,48,169,47,164,47c143,47,121,47,99,47c98,47,96,47,94,47c91,47,88,48,85,51c83,54,81,57,81,61c82,87,82,114,82,140c82,149,82,159,81,168c81,170,82,172,84,174c97,186,109,199,122,211c123,213,125,214,127,215c132,217,137,215,141,211c153,199,166,187,178,174c180,173,181,171,181,169c182,167,182,166,181,164c179,162,177,162,175,162c148,162,122,162,94,162c94,162,94,162,93,162c93,161,93,161,93,160c93,128,93,94,93,61c93,61,93,61,93,61c94,59,94,59,96,59c98,59,101,59,104,59c104,59,104,59,105,59c105,59,105,59,105,60c105,87,105,113,105,139c105,140,106,141,106,141c106,144,107,145,109,146c111,147,113,146,115,145c117,144,117,142,117,139c117,113,117,87,117,60c117,59,117,59,117,59xm101,174c121,174,141,174,162,174c162,174,162,174,162,174c152,184,142,194,132,203c132,204,132,204,130,203c121,194,111,184,101,174c101,174,101,174,101,174xe">
                <v:path o:connectlocs="0,143827;143827,0;287655,143827;143827,287655;0,143827;127483,64286;128573,64286;178694,64286;178694,64286;181963,65376;181963,66465;181963,151454;181963,153633;187411,159081;193949,152544;193949,66465;191770,56659;178694,51211;107870,51211;102422,51211;92616,55569;88257,66465;89347,152544;88257,183053;91526,189590;132931,229906;138379,234264;153633,229906;193949,189590;197218,184142;197218,178694;190680,176515;102422,176515;101333,176515;101333,174336;101333,66465;101333,66465;104601,64286;113318,64286;114408,64286;114408,65376;114408,151454;115497,153633;118766,159081;125304,157992;127483,151454;127483,65376;127483,64286;110049,189590;176515,189590;176515,189590;143827,221189;141648,221189;110049,189590;110049,18959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5076825</wp:posOffset>
                </wp:positionH>
                <wp:positionV relativeFrom="page">
                  <wp:posOffset>409575</wp:posOffset>
                </wp:positionV>
                <wp:extent cx="280035" cy="287655"/>
                <wp:effectExtent l="0" t="0" r="5715" b="17145"/>
                <wp:wrapNone/>
                <wp:docPr id="13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0035" cy="287655"/>
                        </a:xfrm>
                        <a:custGeom>
                          <a:avLst/>
                          <a:gdLst>
                            <a:gd name="T0" fmla="*/ 0 w 191"/>
                            <a:gd name="T1" fmla="*/ 98 h 196"/>
                            <a:gd name="T2" fmla="*/ 96 w 191"/>
                            <a:gd name="T3" fmla="*/ 0 h 196"/>
                            <a:gd name="T4" fmla="*/ 191 w 191"/>
                            <a:gd name="T5" fmla="*/ 98 h 196"/>
                            <a:gd name="T6" fmla="*/ 96 w 191"/>
                            <a:gd name="T7" fmla="*/ 196 h 196"/>
                            <a:gd name="T8" fmla="*/ 0 w 191"/>
                            <a:gd name="T9" fmla="*/ 98 h 196"/>
                            <a:gd name="T10" fmla="*/ 84 w 191"/>
                            <a:gd name="T11" fmla="*/ 105 h 196"/>
                            <a:gd name="T12" fmla="*/ 84 w 191"/>
                            <a:gd name="T13" fmla="*/ 109 h 196"/>
                            <a:gd name="T14" fmla="*/ 88 w 191"/>
                            <a:gd name="T15" fmla="*/ 113 h 196"/>
                            <a:gd name="T16" fmla="*/ 102 w 191"/>
                            <a:gd name="T17" fmla="*/ 113 h 196"/>
                            <a:gd name="T18" fmla="*/ 105 w 191"/>
                            <a:gd name="T19" fmla="*/ 109 h 196"/>
                            <a:gd name="T20" fmla="*/ 105 w 191"/>
                            <a:gd name="T21" fmla="*/ 105 h 196"/>
                            <a:gd name="T22" fmla="*/ 102 w 191"/>
                            <a:gd name="T23" fmla="*/ 101 h 196"/>
                            <a:gd name="T24" fmla="*/ 88 w 191"/>
                            <a:gd name="T25" fmla="*/ 101 h 196"/>
                            <a:gd name="T26" fmla="*/ 84 w 191"/>
                            <a:gd name="T27" fmla="*/ 105 h 196"/>
                            <a:gd name="T28" fmla="*/ 72 w 191"/>
                            <a:gd name="T29" fmla="*/ 63 h 196"/>
                            <a:gd name="T30" fmla="*/ 117 w 191"/>
                            <a:gd name="T31" fmla="*/ 63 h 196"/>
                            <a:gd name="T32" fmla="*/ 147 w 191"/>
                            <a:gd name="T33" fmla="*/ 63 h 196"/>
                            <a:gd name="T34" fmla="*/ 151 w 191"/>
                            <a:gd name="T35" fmla="*/ 68 h 196"/>
                            <a:gd name="T36" fmla="*/ 151 w 191"/>
                            <a:gd name="T37" fmla="*/ 88 h 196"/>
                            <a:gd name="T38" fmla="*/ 116 w 191"/>
                            <a:gd name="T39" fmla="*/ 103 h 196"/>
                            <a:gd name="T40" fmla="*/ 110 w 191"/>
                            <a:gd name="T41" fmla="*/ 103 h 196"/>
                            <a:gd name="T42" fmla="*/ 110 w 191"/>
                            <a:gd name="T43" fmla="*/ 99 h 196"/>
                            <a:gd name="T44" fmla="*/ 105 w 191"/>
                            <a:gd name="T45" fmla="*/ 96 h 196"/>
                            <a:gd name="T46" fmla="*/ 82 w 191"/>
                            <a:gd name="T47" fmla="*/ 96 h 196"/>
                            <a:gd name="T48" fmla="*/ 79 w 191"/>
                            <a:gd name="T49" fmla="*/ 99 h 196"/>
                            <a:gd name="T50" fmla="*/ 79 w 191"/>
                            <a:gd name="T51" fmla="*/ 103 h 196"/>
                            <a:gd name="T52" fmla="*/ 74 w 191"/>
                            <a:gd name="T53" fmla="*/ 103 h 196"/>
                            <a:gd name="T54" fmla="*/ 40 w 191"/>
                            <a:gd name="T55" fmla="*/ 88 h 196"/>
                            <a:gd name="T56" fmla="*/ 40 w 191"/>
                            <a:gd name="T57" fmla="*/ 69 h 196"/>
                            <a:gd name="T58" fmla="*/ 43 w 191"/>
                            <a:gd name="T59" fmla="*/ 63 h 196"/>
                            <a:gd name="T60" fmla="*/ 72 w 191"/>
                            <a:gd name="T61" fmla="*/ 63 h 196"/>
                            <a:gd name="T62" fmla="*/ 109 w 191"/>
                            <a:gd name="T63" fmla="*/ 63 h 196"/>
                            <a:gd name="T64" fmla="*/ 117 w 191"/>
                            <a:gd name="T65" fmla="*/ 63 h 196"/>
                            <a:gd name="T66" fmla="*/ 118 w 191"/>
                            <a:gd name="T67" fmla="*/ 50 h 196"/>
                            <a:gd name="T68" fmla="*/ 111 w 191"/>
                            <a:gd name="T69" fmla="*/ 45 h 196"/>
                            <a:gd name="T70" fmla="*/ 78 w 191"/>
                            <a:gd name="T71" fmla="*/ 45 h 196"/>
                            <a:gd name="T72" fmla="*/ 72 w 191"/>
                            <a:gd name="T73" fmla="*/ 50 h 196"/>
                            <a:gd name="T74" fmla="*/ 72 w 191"/>
                            <a:gd name="T75" fmla="*/ 63 h 196"/>
                            <a:gd name="T76" fmla="*/ 81 w 191"/>
                            <a:gd name="T77" fmla="*/ 63 h 196"/>
                            <a:gd name="T78" fmla="*/ 81 w 191"/>
                            <a:gd name="T79" fmla="*/ 56 h 196"/>
                            <a:gd name="T80" fmla="*/ 83 w 191"/>
                            <a:gd name="T81" fmla="*/ 52 h 196"/>
                            <a:gd name="T82" fmla="*/ 107 w 191"/>
                            <a:gd name="T83" fmla="*/ 52 h 196"/>
                            <a:gd name="T84" fmla="*/ 109 w 191"/>
                            <a:gd name="T85" fmla="*/ 56 h 196"/>
                            <a:gd name="T86" fmla="*/ 109 w 191"/>
                            <a:gd name="T87" fmla="*/ 63 h 196"/>
                            <a:gd name="T88" fmla="*/ 151 w 191"/>
                            <a:gd name="T89" fmla="*/ 92 h 196"/>
                            <a:gd name="T90" fmla="*/ 110 w 191"/>
                            <a:gd name="T91" fmla="*/ 108 h 196"/>
                            <a:gd name="T92" fmla="*/ 110 w 191"/>
                            <a:gd name="T93" fmla="*/ 113 h 196"/>
                            <a:gd name="T94" fmla="*/ 105 w 191"/>
                            <a:gd name="T95" fmla="*/ 119 h 196"/>
                            <a:gd name="T96" fmla="*/ 84 w 191"/>
                            <a:gd name="T97" fmla="*/ 119 h 196"/>
                            <a:gd name="T98" fmla="*/ 80 w 191"/>
                            <a:gd name="T99" fmla="*/ 113 h 196"/>
                            <a:gd name="T100" fmla="*/ 80 w 191"/>
                            <a:gd name="T101" fmla="*/ 108 h 196"/>
                            <a:gd name="T102" fmla="*/ 40 w 191"/>
                            <a:gd name="T103" fmla="*/ 92 h 196"/>
                            <a:gd name="T104" fmla="*/ 40 w 191"/>
                            <a:gd name="T105" fmla="*/ 146 h 196"/>
                            <a:gd name="T106" fmla="*/ 44 w 191"/>
                            <a:gd name="T107" fmla="*/ 151 h 196"/>
                            <a:gd name="T108" fmla="*/ 145 w 191"/>
                            <a:gd name="T109" fmla="*/ 151 h 196"/>
                            <a:gd name="T110" fmla="*/ 151 w 191"/>
                            <a:gd name="T111" fmla="*/ 145 h 196"/>
                            <a:gd name="T112" fmla="*/ 151 w 191"/>
                            <a:gd name="T113" fmla="*/ 92 h 196"/>
                            <a:gd name="T114" fmla="*/ 151 w 191"/>
                            <a:gd name="T115" fmla="*/ 92 h 196"/>
                            <a:gd name="T116" fmla="*/ 151 w 191"/>
                            <a:gd name="T117" fmla="*/ 92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91" h="196">
                              <a:moveTo>
                                <a:pt x="0" y="98"/>
                              </a:moveTo>
                              <a:cubicBezTo>
                                <a:pt x="0" y="44"/>
                                <a:pt x="43" y="0"/>
                                <a:pt x="96" y="0"/>
                              </a:cubicBezTo>
                              <a:cubicBezTo>
                                <a:pt x="149" y="0"/>
                                <a:pt x="191" y="44"/>
                                <a:pt x="191" y="98"/>
                              </a:cubicBezTo>
                              <a:cubicBezTo>
                                <a:pt x="191" y="152"/>
                                <a:pt x="149" y="196"/>
                                <a:pt x="96" y="196"/>
                              </a:cubicBezTo>
                              <a:cubicBezTo>
                                <a:pt x="43" y="196"/>
                                <a:pt x="0" y="152"/>
                                <a:pt x="0" y="98"/>
                              </a:cubicBezTo>
                              <a:close/>
                              <a:moveTo>
                                <a:pt x="84" y="105"/>
                              </a:moveTo>
                              <a:cubicBezTo>
                                <a:pt x="84" y="105"/>
                                <a:pt x="84" y="105"/>
                                <a:pt x="84" y="109"/>
                              </a:cubicBezTo>
                              <a:cubicBezTo>
                                <a:pt x="84" y="115"/>
                                <a:pt x="88" y="113"/>
                                <a:pt x="88" y="113"/>
                              </a:cubicBezTo>
                              <a:cubicBezTo>
                                <a:pt x="88" y="113"/>
                                <a:pt x="88" y="113"/>
                                <a:pt x="102" y="113"/>
                              </a:cubicBezTo>
                              <a:cubicBezTo>
                                <a:pt x="106" y="113"/>
                                <a:pt x="105" y="109"/>
                                <a:pt x="105" y="109"/>
                              </a:cubicBezTo>
                              <a:cubicBezTo>
                                <a:pt x="105" y="109"/>
                                <a:pt x="105" y="109"/>
                                <a:pt x="105" y="105"/>
                              </a:cubicBezTo>
                              <a:cubicBezTo>
                                <a:pt x="105" y="101"/>
                                <a:pt x="102" y="101"/>
                                <a:pt x="102" y="101"/>
                              </a:cubicBezTo>
                              <a:cubicBezTo>
                                <a:pt x="102" y="101"/>
                                <a:pt x="102" y="101"/>
                                <a:pt x="88" y="101"/>
                              </a:cubicBezTo>
                              <a:cubicBezTo>
                                <a:pt x="83" y="101"/>
                                <a:pt x="84" y="105"/>
                                <a:pt x="84" y="105"/>
                              </a:cubicBezTo>
                              <a:close/>
                              <a:moveTo>
                                <a:pt x="72" y="63"/>
                              </a:moveTo>
                              <a:cubicBezTo>
                                <a:pt x="72" y="63"/>
                                <a:pt x="72" y="63"/>
                                <a:pt x="117" y="63"/>
                              </a:cubicBezTo>
                              <a:cubicBezTo>
                                <a:pt x="117" y="63"/>
                                <a:pt x="117" y="63"/>
                                <a:pt x="147" y="63"/>
                              </a:cubicBezTo>
                              <a:cubicBezTo>
                                <a:pt x="152" y="63"/>
                                <a:pt x="151" y="68"/>
                                <a:pt x="151" y="68"/>
                              </a:cubicBezTo>
                              <a:cubicBezTo>
                                <a:pt x="151" y="68"/>
                                <a:pt x="151" y="68"/>
                                <a:pt x="151" y="88"/>
                              </a:cubicBezTo>
                              <a:cubicBezTo>
                                <a:pt x="151" y="88"/>
                                <a:pt x="151" y="88"/>
                                <a:pt x="116" y="103"/>
                              </a:cubicBezTo>
                              <a:cubicBezTo>
                                <a:pt x="116" y="103"/>
                                <a:pt x="116" y="103"/>
                                <a:pt x="110" y="103"/>
                              </a:cubicBezTo>
                              <a:cubicBezTo>
                                <a:pt x="110" y="103"/>
                                <a:pt x="110" y="103"/>
                                <a:pt x="110" y="99"/>
                              </a:cubicBezTo>
                              <a:cubicBezTo>
                                <a:pt x="110" y="95"/>
                                <a:pt x="105" y="96"/>
                                <a:pt x="105" y="96"/>
                              </a:cubicBezTo>
                              <a:cubicBezTo>
                                <a:pt x="105" y="96"/>
                                <a:pt x="105" y="96"/>
                                <a:pt x="82" y="96"/>
                              </a:cubicBezTo>
                              <a:cubicBezTo>
                                <a:pt x="80" y="96"/>
                                <a:pt x="79" y="99"/>
                                <a:pt x="79" y="99"/>
                              </a:cubicBezTo>
                              <a:cubicBezTo>
                                <a:pt x="79" y="99"/>
                                <a:pt x="79" y="99"/>
                                <a:pt x="79" y="103"/>
                              </a:cubicBezTo>
                              <a:cubicBezTo>
                                <a:pt x="79" y="103"/>
                                <a:pt x="79" y="103"/>
                                <a:pt x="74" y="103"/>
                              </a:cubicBezTo>
                              <a:cubicBezTo>
                                <a:pt x="74" y="103"/>
                                <a:pt x="74" y="103"/>
                                <a:pt x="40" y="88"/>
                              </a:cubicBezTo>
                              <a:cubicBezTo>
                                <a:pt x="40" y="88"/>
                                <a:pt x="40" y="88"/>
                                <a:pt x="40" y="69"/>
                              </a:cubicBezTo>
                              <a:cubicBezTo>
                                <a:pt x="40" y="62"/>
                                <a:pt x="43" y="63"/>
                                <a:pt x="43" y="63"/>
                              </a:cubicBezTo>
                              <a:cubicBezTo>
                                <a:pt x="43" y="63"/>
                                <a:pt x="43" y="63"/>
                                <a:pt x="72" y="63"/>
                              </a:cubicBezTo>
                              <a:close/>
                              <a:moveTo>
                                <a:pt x="109" y="63"/>
                              </a:moveTo>
                              <a:cubicBezTo>
                                <a:pt x="109" y="63"/>
                                <a:pt x="109" y="63"/>
                                <a:pt x="117" y="63"/>
                              </a:cubicBezTo>
                              <a:cubicBezTo>
                                <a:pt x="117" y="63"/>
                                <a:pt x="117" y="63"/>
                                <a:pt x="118" y="50"/>
                              </a:cubicBezTo>
                              <a:cubicBezTo>
                                <a:pt x="118" y="44"/>
                                <a:pt x="111" y="45"/>
                                <a:pt x="111" y="45"/>
                              </a:cubicBezTo>
                              <a:cubicBezTo>
                                <a:pt x="111" y="45"/>
                                <a:pt x="111" y="45"/>
                                <a:pt x="78" y="45"/>
                              </a:cubicBezTo>
                              <a:cubicBezTo>
                                <a:pt x="72" y="46"/>
                                <a:pt x="72" y="50"/>
                                <a:pt x="72" y="50"/>
                              </a:cubicBezTo>
                              <a:cubicBezTo>
                                <a:pt x="72" y="50"/>
                                <a:pt x="72" y="50"/>
                                <a:pt x="72" y="63"/>
                              </a:cubicBezTo>
                              <a:cubicBezTo>
                                <a:pt x="72" y="63"/>
                                <a:pt x="72" y="63"/>
                                <a:pt x="81" y="63"/>
                              </a:cubicBezTo>
                              <a:cubicBezTo>
                                <a:pt x="81" y="63"/>
                                <a:pt x="81" y="63"/>
                                <a:pt x="81" y="56"/>
                              </a:cubicBezTo>
                              <a:cubicBezTo>
                                <a:pt x="81" y="52"/>
                                <a:pt x="83" y="52"/>
                                <a:pt x="83" y="52"/>
                              </a:cubicBezTo>
                              <a:cubicBezTo>
                                <a:pt x="83" y="52"/>
                                <a:pt x="83" y="52"/>
                                <a:pt x="107" y="52"/>
                              </a:cubicBezTo>
                              <a:cubicBezTo>
                                <a:pt x="110" y="52"/>
                                <a:pt x="109" y="56"/>
                                <a:pt x="109" y="56"/>
                              </a:cubicBezTo>
                              <a:cubicBezTo>
                                <a:pt x="109" y="56"/>
                                <a:pt x="109" y="56"/>
                                <a:pt x="109" y="63"/>
                              </a:cubicBezTo>
                              <a:close/>
                              <a:moveTo>
                                <a:pt x="151" y="92"/>
                              </a:moveTo>
                              <a:cubicBezTo>
                                <a:pt x="151" y="92"/>
                                <a:pt x="151" y="92"/>
                                <a:pt x="110" y="108"/>
                              </a:cubicBezTo>
                              <a:cubicBezTo>
                                <a:pt x="110" y="108"/>
                                <a:pt x="110" y="108"/>
                                <a:pt x="110" y="113"/>
                              </a:cubicBezTo>
                              <a:cubicBezTo>
                                <a:pt x="110" y="119"/>
                                <a:pt x="105" y="119"/>
                                <a:pt x="105" y="119"/>
                              </a:cubicBezTo>
                              <a:cubicBezTo>
                                <a:pt x="105" y="119"/>
                                <a:pt x="105" y="119"/>
                                <a:pt x="84" y="119"/>
                              </a:cubicBezTo>
                              <a:cubicBezTo>
                                <a:pt x="80" y="119"/>
                                <a:pt x="80" y="113"/>
                                <a:pt x="80" y="113"/>
                              </a:cubicBezTo>
                              <a:cubicBezTo>
                                <a:pt x="80" y="113"/>
                                <a:pt x="80" y="113"/>
                                <a:pt x="80" y="108"/>
                              </a:cubicBezTo>
                              <a:cubicBezTo>
                                <a:pt x="80" y="108"/>
                                <a:pt x="80" y="108"/>
                                <a:pt x="40" y="92"/>
                              </a:cubicBezTo>
                              <a:cubicBezTo>
                                <a:pt x="40" y="92"/>
                                <a:pt x="40" y="92"/>
                                <a:pt x="40" y="146"/>
                              </a:cubicBezTo>
                              <a:cubicBezTo>
                                <a:pt x="40" y="152"/>
                                <a:pt x="44" y="151"/>
                                <a:pt x="44" y="151"/>
                              </a:cubicBezTo>
                              <a:cubicBezTo>
                                <a:pt x="44" y="151"/>
                                <a:pt x="44" y="151"/>
                                <a:pt x="145" y="151"/>
                              </a:cubicBezTo>
                              <a:cubicBezTo>
                                <a:pt x="151" y="151"/>
                                <a:pt x="151" y="145"/>
                                <a:pt x="151" y="145"/>
                              </a:cubicBezTo>
                              <a:cubicBezTo>
                                <a:pt x="151" y="145"/>
                                <a:pt x="151" y="145"/>
                                <a:pt x="151" y="92"/>
                              </a:cubicBezTo>
                              <a:close/>
                              <a:moveTo>
                                <a:pt x="151" y="92"/>
                              </a:moveTo>
                              <a:cubicBezTo>
                                <a:pt x="151" y="92"/>
                                <a:pt x="151" y="92"/>
                                <a:pt x="151" y="92"/>
                              </a:cubicBez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399.75pt;margin-top:32.25pt;height:22.65pt;width:22.05pt;mso-position-vertical-relative:page;z-index:-251649024;mso-width-relative:page;mso-height-relative:page;" fillcolor="#675E47 [3215]" filled="t" stroked="f" coordsize="191,196" o:gfxdata="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" path="m0,98c0,44,43,0,96,0c149,0,191,44,191,98c191,152,149,196,96,196c43,196,0,152,0,98xm84,105c84,105,84,105,84,109c84,115,88,113,88,113c88,113,88,113,102,113c106,113,105,109,105,109c105,109,105,109,105,105c105,101,102,101,102,101c102,101,102,101,88,101c83,101,84,105,84,105xm72,63c72,63,72,63,117,63c117,63,117,63,147,63c152,63,151,68,151,68c151,68,151,68,151,88c151,88,151,88,116,103c116,103,116,103,110,103c110,103,110,103,110,99c110,95,105,96,105,96c105,96,105,96,82,96c80,96,79,99,79,99c79,99,79,99,79,103c79,103,79,103,74,103c74,103,74,103,40,88c40,88,40,88,40,69c40,62,43,63,43,63c43,63,43,63,72,63xm109,63c109,63,109,63,117,63c117,63,117,63,118,50c118,44,111,45,111,45c111,45,111,45,78,45c72,46,72,50,72,50c72,50,72,50,72,63c72,63,72,63,81,63c81,63,81,63,81,56c81,52,83,52,83,52c83,52,83,52,107,52c110,52,109,56,109,56c109,56,109,56,109,63xm151,92c151,92,151,92,110,108c110,108,110,108,110,113c110,119,105,119,105,119c105,119,105,119,84,119c80,119,80,113,80,113c80,113,80,113,80,108c80,108,80,108,40,92c40,92,40,92,40,146c40,152,44,151,44,151c44,151,44,151,145,151c151,151,151,145,151,145c151,145,151,145,151,92xm151,92c151,92,151,92,151,92e">
                <v:path o:connectlocs="0,143827;140750,0;280035,143827;140750,287655;0,143827;123156,154100;123156,159971;129021,165841;149547,165841;153945,159971;153945,154100;149547,148230;129021,148230;123156,154100;105562,92460;171539,92460;215524,92460;221388,99798;221388,129151;170073,151165;161276,151165;161276,145295;153945,140892;120224,140892;115825,145295;115825,151165;108495,151165;58646,129151;58646,101266;63044,92460;105562,92460;159810,92460;171539,92460;173005,73381;162742,66043;114359,66043;105562,73381;105562,92460;118758,92460;118758,82187;121690,76316;156878,76316;159810,82187;159810,92460;221388,135021;161276,158503;161276,165841;153945,174647;123156,174647;117292,165841;117292,158503;58646,135021;58646,214273;64510,221611;212592,221611;221388,212805;221388,135021;221388,135021;221388,135021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4629150</wp:posOffset>
                </wp:positionH>
                <wp:positionV relativeFrom="page">
                  <wp:posOffset>409575</wp:posOffset>
                </wp:positionV>
                <wp:extent cx="281305" cy="287655"/>
                <wp:effectExtent l="0" t="0" r="4445" b="17145"/>
                <wp:wrapNone/>
                <wp:docPr id="12" name="Freefor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1305" cy="287655"/>
                        </a:xfrm>
                        <a:custGeom>
                          <a:avLst/>
                          <a:gdLst>
                            <a:gd name="T0" fmla="*/ 0 w 192"/>
                            <a:gd name="T1" fmla="*/ 98 h 196"/>
                            <a:gd name="T2" fmla="*/ 96 w 192"/>
                            <a:gd name="T3" fmla="*/ 0 h 196"/>
                            <a:gd name="T4" fmla="*/ 192 w 192"/>
                            <a:gd name="T5" fmla="*/ 98 h 196"/>
                            <a:gd name="T6" fmla="*/ 96 w 192"/>
                            <a:gd name="T7" fmla="*/ 196 h 196"/>
                            <a:gd name="T8" fmla="*/ 0 w 192"/>
                            <a:gd name="T9" fmla="*/ 98 h 196"/>
                            <a:gd name="T10" fmla="*/ 167 w 192"/>
                            <a:gd name="T11" fmla="*/ 69 h 196"/>
                            <a:gd name="T12" fmla="*/ 167 w 192"/>
                            <a:gd name="T13" fmla="*/ 69 h 196"/>
                            <a:gd name="T14" fmla="*/ 168 w 192"/>
                            <a:gd name="T15" fmla="*/ 74 h 196"/>
                            <a:gd name="T16" fmla="*/ 101 w 192"/>
                            <a:gd name="T17" fmla="*/ 97 h 196"/>
                            <a:gd name="T18" fmla="*/ 94 w 192"/>
                            <a:gd name="T19" fmla="*/ 97 h 196"/>
                            <a:gd name="T20" fmla="*/ 59 w 192"/>
                            <a:gd name="T21" fmla="*/ 86 h 196"/>
                            <a:gd name="T22" fmla="*/ 98 w 192"/>
                            <a:gd name="T23" fmla="*/ 70 h 196"/>
                            <a:gd name="T24" fmla="*/ 99 w 192"/>
                            <a:gd name="T25" fmla="*/ 65 h 196"/>
                            <a:gd name="T26" fmla="*/ 99 w 192"/>
                            <a:gd name="T27" fmla="*/ 65 h 196"/>
                            <a:gd name="T28" fmla="*/ 95 w 192"/>
                            <a:gd name="T29" fmla="*/ 63 h 196"/>
                            <a:gd name="T30" fmla="*/ 49 w 192"/>
                            <a:gd name="T31" fmla="*/ 82 h 196"/>
                            <a:gd name="T32" fmla="*/ 49 w 192"/>
                            <a:gd name="T33" fmla="*/ 83 h 196"/>
                            <a:gd name="T34" fmla="*/ 40 w 192"/>
                            <a:gd name="T35" fmla="*/ 103 h 196"/>
                            <a:gd name="T36" fmla="*/ 44 w 192"/>
                            <a:gd name="T37" fmla="*/ 109 h 196"/>
                            <a:gd name="T38" fmla="*/ 41 w 192"/>
                            <a:gd name="T39" fmla="*/ 115 h 196"/>
                            <a:gd name="T40" fmla="*/ 31 w 192"/>
                            <a:gd name="T41" fmla="*/ 152 h 196"/>
                            <a:gd name="T42" fmla="*/ 20 w 192"/>
                            <a:gd name="T43" fmla="*/ 146 h 196"/>
                            <a:gd name="T44" fmla="*/ 34 w 192"/>
                            <a:gd name="T45" fmla="*/ 116 h 196"/>
                            <a:gd name="T46" fmla="*/ 29 w 192"/>
                            <a:gd name="T47" fmla="*/ 109 h 196"/>
                            <a:gd name="T48" fmla="*/ 34 w 192"/>
                            <a:gd name="T49" fmla="*/ 102 h 196"/>
                            <a:gd name="T50" fmla="*/ 42 w 192"/>
                            <a:gd name="T51" fmla="*/ 80 h 196"/>
                            <a:gd name="T52" fmla="*/ 26 w 192"/>
                            <a:gd name="T53" fmla="*/ 74 h 196"/>
                            <a:gd name="T54" fmla="*/ 26 w 192"/>
                            <a:gd name="T55" fmla="*/ 69 h 196"/>
                            <a:gd name="T56" fmla="*/ 93 w 192"/>
                            <a:gd name="T57" fmla="*/ 45 h 196"/>
                            <a:gd name="T58" fmla="*/ 101 w 192"/>
                            <a:gd name="T59" fmla="*/ 45 h 196"/>
                            <a:gd name="T60" fmla="*/ 167 w 192"/>
                            <a:gd name="T61" fmla="*/ 69 h 196"/>
                            <a:gd name="T62" fmla="*/ 94 w 192"/>
                            <a:gd name="T63" fmla="*/ 106 h 196"/>
                            <a:gd name="T64" fmla="*/ 94 w 192"/>
                            <a:gd name="T65" fmla="*/ 106 h 196"/>
                            <a:gd name="T66" fmla="*/ 101 w 192"/>
                            <a:gd name="T67" fmla="*/ 106 h 196"/>
                            <a:gd name="T68" fmla="*/ 144 w 192"/>
                            <a:gd name="T69" fmla="*/ 92 h 196"/>
                            <a:gd name="T70" fmla="*/ 144 w 192"/>
                            <a:gd name="T71" fmla="*/ 115 h 196"/>
                            <a:gd name="T72" fmla="*/ 140 w 192"/>
                            <a:gd name="T73" fmla="*/ 121 h 196"/>
                            <a:gd name="T74" fmla="*/ 55 w 192"/>
                            <a:gd name="T75" fmla="*/ 123 h 196"/>
                            <a:gd name="T76" fmla="*/ 52 w 192"/>
                            <a:gd name="T77" fmla="*/ 119 h 196"/>
                            <a:gd name="T78" fmla="*/ 55 w 192"/>
                            <a:gd name="T79" fmla="*/ 111 h 196"/>
                            <a:gd name="T80" fmla="*/ 51 w 192"/>
                            <a:gd name="T81" fmla="*/ 103 h 196"/>
                            <a:gd name="T82" fmla="*/ 51 w 192"/>
                            <a:gd name="T83" fmla="*/ 92 h 196"/>
                            <a:gd name="T84" fmla="*/ 94 w 192"/>
                            <a:gd name="T85" fmla="*/ 106 h 196"/>
                            <a:gd name="T86" fmla="*/ 94 w 192"/>
                            <a:gd name="T87" fmla="*/ 106 h 196"/>
                            <a:gd name="T88" fmla="*/ 94 w 192"/>
                            <a:gd name="T89" fmla="*/ 106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w="192" h="196">
                              <a:moveTo>
                                <a:pt x="0" y="98"/>
                              </a:moveTo>
                              <a:cubicBezTo>
                                <a:pt x="0" y="44"/>
                                <a:pt x="43" y="0"/>
                                <a:pt x="96" y="0"/>
                              </a:cubicBezTo>
                              <a:cubicBezTo>
                                <a:pt x="149" y="0"/>
                                <a:pt x="192" y="44"/>
                                <a:pt x="192" y="98"/>
                              </a:cubicBezTo>
                              <a:cubicBezTo>
                                <a:pt x="192" y="152"/>
                                <a:pt x="149" y="196"/>
                                <a:pt x="96" y="196"/>
                              </a:cubicBezTo>
                              <a:cubicBezTo>
                                <a:pt x="43" y="196"/>
                                <a:pt x="0" y="152"/>
                                <a:pt x="0" y="98"/>
                              </a:cubicBezTo>
                              <a:close/>
                              <a:moveTo>
                                <a:pt x="167" y="69"/>
                              </a:moveTo>
                              <a:cubicBezTo>
                                <a:pt x="167" y="69"/>
                                <a:pt x="167" y="69"/>
                                <a:pt x="167" y="69"/>
                              </a:cubicBezTo>
                              <a:cubicBezTo>
                                <a:pt x="172" y="70"/>
                                <a:pt x="172" y="73"/>
                                <a:pt x="168" y="74"/>
                              </a:cubicBezTo>
                              <a:cubicBezTo>
                                <a:pt x="168" y="74"/>
                                <a:pt x="168" y="74"/>
                                <a:pt x="101" y="97"/>
                              </a:cubicBezTo>
                              <a:cubicBezTo>
                                <a:pt x="97" y="99"/>
                                <a:pt x="98" y="99"/>
                                <a:pt x="94" y="97"/>
                              </a:cubicBezTo>
                              <a:cubicBezTo>
                                <a:pt x="94" y="97"/>
                                <a:pt x="94" y="97"/>
                                <a:pt x="59" y="86"/>
                              </a:cubicBezTo>
                              <a:cubicBezTo>
                                <a:pt x="59" y="86"/>
                                <a:pt x="59" y="86"/>
                                <a:pt x="98" y="70"/>
                              </a:cubicBezTo>
                              <a:cubicBezTo>
                                <a:pt x="99" y="69"/>
                                <a:pt x="100" y="67"/>
                                <a:pt x="99" y="65"/>
                              </a:cubicBezTo>
                              <a:cubicBezTo>
                                <a:pt x="99" y="65"/>
                                <a:pt x="99" y="65"/>
                                <a:pt x="99" y="65"/>
                              </a:cubicBezTo>
                              <a:cubicBezTo>
                                <a:pt x="99" y="63"/>
                                <a:pt x="97" y="63"/>
                                <a:pt x="95" y="63"/>
                              </a:cubicBezTo>
                              <a:cubicBezTo>
                                <a:pt x="95" y="63"/>
                                <a:pt x="95" y="63"/>
                                <a:pt x="49" y="82"/>
                              </a:cubicBezTo>
                              <a:cubicBezTo>
                                <a:pt x="49" y="82"/>
                                <a:pt x="49" y="82"/>
                                <a:pt x="49" y="83"/>
                              </a:cubicBezTo>
                              <a:cubicBezTo>
                                <a:pt x="43" y="87"/>
                                <a:pt x="41" y="94"/>
                                <a:pt x="40" y="103"/>
                              </a:cubicBezTo>
                              <a:cubicBezTo>
                                <a:pt x="43" y="104"/>
                                <a:pt x="44" y="106"/>
                                <a:pt x="44" y="109"/>
                              </a:cubicBezTo>
                              <a:cubicBezTo>
                                <a:pt x="44" y="112"/>
                                <a:pt x="43" y="114"/>
                                <a:pt x="41" y="115"/>
                              </a:cubicBezTo>
                              <a:cubicBezTo>
                                <a:pt x="42" y="130"/>
                                <a:pt x="44" y="146"/>
                                <a:pt x="31" y="152"/>
                              </a:cubicBezTo>
                              <a:cubicBezTo>
                                <a:pt x="27" y="150"/>
                                <a:pt x="24" y="149"/>
                                <a:pt x="20" y="146"/>
                              </a:cubicBezTo>
                              <a:cubicBezTo>
                                <a:pt x="29" y="134"/>
                                <a:pt x="32" y="124"/>
                                <a:pt x="34" y="116"/>
                              </a:cubicBezTo>
                              <a:cubicBezTo>
                                <a:pt x="31" y="114"/>
                                <a:pt x="29" y="112"/>
                                <a:pt x="29" y="109"/>
                              </a:cubicBezTo>
                              <a:cubicBezTo>
                                <a:pt x="29" y="106"/>
                                <a:pt x="31" y="103"/>
                                <a:pt x="34" y="102"/>
                              </a:cubicBezTo>
                              <a:cubicBezTo>
                                <a:pt x="34" y="94"/>
                                <a:pt x="35" y="87"/>
                                <a:pt x="42" y="80"/>
                              </a:cubicBezTo>
                              <a:cubicBezTo>
                                <a:pt x="42" y="80"/>
                                <a:pt x="42" y="80"/>
                                <a:pt x="26" y="74"/>
                              </a:cubicBezTo>
                              <a:cubicBezTo>
                                <a:pt x="21" y="73"/>
                                <a:pt x="21" y="70"/>
                                <a:pt x="26" y="69"/>
                              </a:cubicBezTo>
                              <a:cubicBezTo>
                                <a:pt x="26" y="69"/>
                                <a:pt x="26" y="69"/>
                                <a:pt x="93" y="45"/>
                              </a:cubicBezTo>
                              <a:cubicBezTo>
                                <a:pt x="97" y="44"/>
                                <a:pt x="96" y="44"/>
                                <a:pt x="101" y="45"/>
                              </a:cubicBezTo>
                              <a:cubicBezTo>
                                <a:pt x="101" y="45"/>
                                <a:pt x="101" y="45"/>
                                <a:pt x="167" y="69"/>
                              </a:cubicBezTo>
                              <a:close/>
                              <a:moveTo>
                                <a:pt x="94" y="106"/>
                              </a:moveTo>
                              <a:cubicBezTo>
                                <a:pt x="94" y="106"/>
                                <a:pt x="94" y="106"/>
                                <a:pt x="94" y="106"/>
                              </a:cubicBezTo>
                              <a:cubicBezTo>
                                <a:pt x="98" y="108"/>
                                <a:pt x="96" y="108"/>
                                <a:pt x="101" y="106"/>
                              </a:cubicBezTo>
                              <a:cubicBezTo>
                                <a:pt x="101" y="106"/>
                                <a:pt x="101" y="106"/>
                                <a:pt x="144" y="92"/>
                              </a:cubicBezTo>
                              <a:cubicBezTo>
                                <a:pt x="144" y="92"/>
                                <a:pt x="144" y="92"/>
                                <a:pt x="144" y="115"/>
                              </a:cubicBezTo>
                              <a:cubicBezTo>
                                <a:pt x="144" y="117"/>
                                <a:pt x="143" y="120"/>
                                <a:pt x="140" y="121"/>
                              </a:cubicBezTo>
                              <a:cubicBezTo>
                                <a:pt x="113" y="136"/>
                                <a:pt x="80" y="136"/>
                                <a:pt x="55" y="123"/>
                              </a:cubicBezTo>
                              <a:cubicBezTo>
                                <a:pt x="54" y="122"/>
                                <a:pt x="53" y="120"/>
                                <a:pt x="52" y="119"/>
                              </a:cubicBezTo>
                              <a:cubicBezTo>
                                <a:pt x="54" y="117"/>
                                <a:pt x="55" y="114"/>
                                <a:pt x="55" y="111"/>
                              </a:cubicBezTo>
                              <a:cubicBezTo>
                                <a:pt x="55" y="108"/>
                                <a:pt x="54" y="105"/>
                                <a:pt x="51" y="103"/>
                              </a:cubicBezTo>
                              <a:cubicBezTo>
                                <a:pt x="51" y="103"/>
                                <a:pt x="51" y="103"/>
                                <a:pt x="51" y="92"/>
                              </a:cubicBezTo>
                              <a:cubicBezTo>
                                <a:pt x="51" y="92"/>
                                <a:pt x="51" y="92"/>
                                <a:pt x="94" y="106"/>
                              </a:cubicBezTo>
                              <a:close/>
                              <a:moveTo>
                                <a:pt x="94" y="106"/>
                              </a:moveTo>
                              <a:cubicBezTo>
                                <a:pt x="94" y="106"/>
                                <a:pt x="94" y="106"/>
                                <a:pt x="94" y="106"/>
                              </a:cubicBez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" o:spid="_x0000_s1026" o:spt="100" style="position:absolute;left:0pt;margin-left:364.5pt;margin-top:32.25pt;height:22.65pt;width:22.15pt;mso-position-vertical-relative:page;z-index:-251648000;mso-width-relative:page;mso-height-relative:page;" fillcolor="#675E47 [3215]" filled="t" stroked="f" coordsize="192,196" o:gfxdata="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" path="m0,98c0,44,43,0,96,0c149,0,192,44,192,98c192,152,149,196,96,196c43,196,0,152,0,98xm167,69c167,69,167,69,167,69c172,70,172,73,168,74c168,74,168,74,101,97c97,99,98,99,94,97c94,97,94,97,59,86c59,86,59,86,98,70c99,69,100,67,99,65c99,65,99,65,99,65c99,63,97,63,95,63c95,63,95,63,49,82c49,82,49,82,49,83c43,87,41,94,40,103c43,104,44,106,44,109c44,112,43,114,41,115c42,130,44,146,31,152c27,150,24,149,20,146c29,134,32,124,34,116c31,114,29,112,29,109c29,106,31,103,34,102c34,94,35,87,42,80c42,80,42,80,26,74c21,73,21,70,26,69c26,69,26,69,93,45c97,44,96,44,101,45c101,45,101,45,167,69xm94,106c94,106,94,106,94,106c98,108,96,108,101,106c101,106,101,106,144,92c144,92,144,92,144,115c144,117,143,120,140,121c113,136,80,136,55,123c54,122,53,120,52,119c54,117,55,114,55,111c55,108,54,105,51,103c51,103,51,103,51,92c51,92,51,92,94,106xm94,106c94,106,94,106,94,106e">
                <v:path o:connectlocs="0,143827;140652,0;281305,143827;140652,287655;0,143827;244676,101266;244676,101266;246141,108604;147978,142359;137722,142359;86442,126215;143582,102733;145047,95395;145047,95395;139187,92460;71791,120345;71791,121813;58605,151165;64465,159971;60070,168777;45419,223079;29302,214273;49814,170244;42488,159971;49814,149698;61535,117410;38093,108604;38093,101266;136257,66043;147978,66043;244676,101266;137722,155568;137722,155568;147978,155568;210978,135021;210978,168777;205118,177582;80582,180518;76186,174647;80582,162906;74721,151165;74721,135021;137722,155568;137722,155568;137722,155568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-815975</wp:posOffset>
                </wp:positionH>
                <wp:positionV relativeFrom="paragraph">
                  <wp:posOffset>84455</wp:posOffset>
                </wp:positionV>
                <wp:extent cx="6905625" cy="0"/>
                <wp:effectExtent l="0" t="13970" r="9525" b="2413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905" y="998855"/>
                          <a:ext cx="69056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4.25pt;margin-top:6.65pt;height:0pt;width:543.75pt;z-index:251670528;mso-width-relative:page;mso-height-relative:page;" filled="f" stroked="t" coordsize="21600,21600" o:gfxdata="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EiX3CDX&#10;AAAACgEAAA8AAAAAAAAAAQAgAAAAIgAAAGRycy9kb3ducmV2LnhtbFBLAQIUABQAAAAIAIdO4kAw&#10;4JVR6AEAAKcDAAAOAAAAAAAAAAEAIAAAACYBAABkcnMvZTJvRG9jLnhtbFBLBQYAAAAABgAGAFkB&#10;AACABQAAAAA=&#10;">
                <v:fill on="f" focussize="0,0"/>
                <v:stroke weight="2.25pt" color="#675E47 [3215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-657225</wp:posOffset>
                </wp:positionH>
                <wp:positionV relativeFrom="page">
                  <wp:posOffset>123825</wp:posOffset>
                </wp:positionV>
                <wp:extent cx="4890770" cy="751205"/>
                <wp:effectExtent l="0" t="0" r="0" b="1270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0770" cy="932180"/>
                          <a:chOff x="0" y="0"/>
                          <a:chExt cx="4890827" cy="933033"/>
                        </a:xfrm>
                      </wpg:grpSpPr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95524" cy="933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 w:eastAsia="微软雅黑" w:cs="微软雅黑"/>
                                  <w:color w:val="675E47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675E47" w:themeColor="text2"/>
                                  <w:sz w:val="72"/>
                                  <w:szCs w:val="5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66348" y="180889"/>
                            <a:ext cx="2824479" cy="5710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400" w:lineRule="exact"/>
                                <w:rPr>
                                  <w:rFonts w:hint="eastAsia" w:ascii="微软雅黑" w:hAnsi="微软雅黑" w:eastAsia="微软雅黑" w:cs="微软雅黑"/>
                                  <w:color w:val="675E47" w:themeColor="text2"/>
                                  <w:sz w:val="24"/>
                                  <w:szCs w:val="16"/>
                                  <w:lang w:eastAsia="zh-CN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675E47" w:themeColor="text2"/>
                                  <w:sz w:val="24"/>
                                  <w:szCs w:val="16"/>
                                  <w:lang w:eastAsia="zh-CN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复试专用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400" w:lineRule="exact"/>
                                <w:rPr>
                                  <w:color w:val="675E47" w:themeColor="text2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/>
                                  <w:color w:val="675E47" w:themeColor="text2"/>
                                  <w:sz w:val="36"/>
                                  <w:szCs w:val="2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" name="直接连接符 7"/>
                        <wps:cNvCnPr/>
                        <wps:spPr>
                          <a:xfrm>
                            <a:off x="2028825" y="180889"/>
                            <a:ext cx="0" cy="57100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E728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75pt;margin-top:9.75pt;height:59.15pt;width:385.1pt;mso-position-vertical-relative:page;z-index:-251651072;mso-width-relative:page;mso-height-relative:page;" coordsize="4890827,933033" o:gfxdata="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">
                <o:lock v:ext="edit" aspectratio="f"/>
                <v:shape id="文本框 2" o:spid="_x0000_s1026" o:spt="202" type="#_x0000_t202" style="position:absolute;left:0;top:0;height:933033;width:2095524;" filled="f" stroked="f" coordsize="21600,21600" o:gfxdata="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bOHcugAAANo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hint="eastAsia" w:ascii="微软雅黑" w:hAnsi="微软雅黑" w:eastAsia="微软雅黑" w:cs="微软雅黑"/>
                            <w:color w:val="675E47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675E47" w:themeColor="text2"/>
                            <w:sz w:val="72"/>
                            <w:szCs w:val="5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个人简历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2066348;top:180889;height:571003;width:2824479;v-text-anchor:middle;" filled="f" stroked="f" coordsize="21600,21600" o:gfxdata="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vqkNugAAANo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spacing w:line="400" w:lineRule="exact"/>
                          <w:rPr>
                            <w:rFonts w:hint="eastAsia" w:ascii="微软雅黑" w:hAnsi="微软雅黑" w:eastAsia="微软雅黑" w:cs="微软雅黑"/>
                            <w:color w:val="675E47" w:themeColor="text2"/>
                            <w:sz w:val="24"/>
                            <w:szCs w:val="16"/>
                            <w:lang w:eastAsia="zh-CN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675E47" w:themeColor="text2"/>
                            <w:sz w:val="24"/>
                            <w:szCs w:val="16"/>
                            <w:lang w:eastAsia="zh-CN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复试专用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400" w:lineRule="exact"/>
                          <w:rPr>
                            <w:color w:val="675E47" w:themeColor="text2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hAnsi="微软雅黑"/>
                            <w:color w:val="675E47" w:themeColor="text2"/>
                            <w:sz w:val="36"/>
                            <w:szCs w:val="2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  <w:t>Personal resume</w:t>
                        </w:r>
                      </w:p>
                    </w:txbxContent>
                  </v:textbox>
                </v:shape>
                <v:line id="直接连接符 7" o:spid="_x0000_s1026" o:spt="20" style="position:absolute;left:2028825;top:180889;height:571003;width:0;" filled="f" stroked="t" coordsize="21600,21600" o:gfxdata="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yDb8&#10;wAAAANsAAAAPAAAAAAAAAAEAIAAAACIAAABkcnMvZG93bnJldi54bWxQSwECFAAUAAAACACHTuJA&#10;My8FnjsAAAA5AAAAEAAAAAAAAAABACAAAAAPAQAAZHJzL3NoYXBleG1sLnhtbFBLBQYAAAAABgAG&#10;AFsBAAC5AwAAAAA=&#10;">
                  <v:fill on="f" focussize="0,0"/>
                  <v:stroke weight="1.5pt" color="#4E7282 [3204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4595495</wp:posOffset>
            </wp:positionH>
            <wp:positionV relativeFrom="page">
              <wp:posOffset>1483995</wp:posOffset>
            </wp:positionV>
            <wp:extent cx="1168400" cy="1511935"/>
            <wp:effectExtent l="9525" t="9525" r="22225" b="21590"/>
            <wp:wrapNone/>
            <wp:docPr id="7" name="图片 7" descr="p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sb"/>
                    <pic:cNvPicPr>
                      <a:picLocks noChangeAspect="1"/>
                    </pic:cNvPicPr>
                  </pic:nvPicPr>
                  <pic:blipFill>
                    <a:blip r:embed="rId4"/>
                    <a:srcRect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119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192405</wp:posOffset>
                </wp:positionV>
                <wp:extent cx="4780915" cy="113347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915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="420" w:leftChars="0" w:hanging="420" w:firstLineChars="0"/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</w:rPr>
                              <w:t>出生年月：1</w:t>
                            </w: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</w:rPr>
                              <w:t>998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</w:rPr>
                              <w:t>年2月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="420" w:leftChars="0" w:hanging="420" w:firstLineChars="0"/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</w:rPr>
                              <w:t>联系电话：1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  <w:lang w:val="en-US" w:eastAsia="zh-CN"/>
                              </w:rPr>
                              <w:t>83</w:t>
                            </w: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</w:rPr>
                              <w:t>-0000-0000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="420" w:leftChars="0" w:hanging="420" w:firstLineChars="0"/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</w:rPr>
                              <w:t>电子邮箱：</w:t>
                            </w: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auto"/>
                                <w:kern w:val="24"/>
                                <w:sz w:val="24"/>
                                <w:szCs w:val="20"/>
                                <w:u w:val="none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auto"/>
                                <w:kern w:val="24"/>
                                <w:sz w:val="24"/>
                                <w:szCs w:val="20"/>
                                <w:u w:val="none"/>
                              </w:rPr>
                              <w:instrText xml:space="preserve"> HYPERLINK "mailto:123456789@163.com" </w:instrText>
                            </w: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auto"/>
                                <w:kern w:val="24"/>
                                <w:sz w:val="24"/>
                                <w:szCs w:val="20"/>
                                <w:u w:val="none"/>
                              </w:rPr>
                              <w:fldChar w:fldCharType="separate"/>
                            </w:r>
                            <w:r>
                              <w:rPr>
                                <w:rStyle w:val="8"/>
                                <w:rFonts w:ascii="微软雅黑" w:hAnsi="微软雅黑" w:eastAsia="微软雅黑"/>
                                <w:b w:val="0"/>
                                <w:bCs w:val="0"/>
                                <w:color w:val="auto"/>
                                <w:kern w:val="24"/>
                                <w:sz w:val="24"/>
                                <w:szCs w:val="20"/>
                                <w:u w:val="none"/>
                              </w:rPr>
                              <w:t>123456789@</w:t>
                            </w:r>
                            <w:r>
                              <w:rPr>
                                <w:rStyle w:val="8"/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auto"/>
                                <w:kern w:val="24"/>
                                <w:sz w:val="24"/>
                                <w:szCs w:val="20"/>
                                <w:u w:val="none"/>
                                <w:lang w:val="en-US" w:eastAsia="zh-CN"/>
                              </w:rPr>
                              <w:t>163</w:t>
                            </w:r>
                            <w:r>
                              <w:rPr>
                                <w:rStyle w:val="8"/>
                                <w:rFonts w:ascii="微软雅黑" w:hAnsi="微软雅黑" w:eastAsia="微软雅黑"/>
                                <w:b w:val="0"/>
                                <w:bCs w:val="0"/>
                                <w:color w:val="auto"/>
                                <w:kern w:val="24"/>
                                <w:sz w:val="24"/>
                                <w:szCs w:val="20"/>
                                <w:u w:val="none"/>
                              </w:rPr>
                              <w:t>.com</w:t>
                            </w: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auto"/>
                                <w:kern w:val="24"/>
                                <w:sz w:val="24"/>
                                <w:szCs w:val="20"/>
                                <w:u w:val="none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="420" w:leftChars="0" w:hanging="420" w:firstLineChars="0"/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404040"/>
                                <w:kern w:val="24"/>
                                <w:sz w:val="24"/>
                                <w:szCs w:val="20"/>
                                <w:lang w:eastAsia="zh-CN"/>
                              </w:rPr>
                              <w:t>个人籍贯：山东济南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25pt;margin-top:15.15pt;height:89.25pt;width:376.45pt;z-index:251669504;mso-width-relative:page;mso-height-relative:page;" filled="f" stroked="f" coordsize="21600,21600" o:gfxdata="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1Bk&#10;VtgAAAAKAQAADwAAAAAAAAABACAAAAAiAAAAZHJzL2Rvd25yZXYueG1sUEsBAhQAFAAAAAgAh07i&#10;QHe1kSCwAQAATwMAAA4AAAAAAAAAAQAgAAAAJwEAAGRycy9lMm9Eb2MueG1sUEsFBgAAAAAGAAYA&#10;WQEAAEk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="420" w:leftChars="0" w:hanging="420" w:firstLineChars="0"/>
                        <w:rPr>
                          <w:rFonts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</w:rPr>
                        <w:t>出生年月：1</w:t>
                      </w: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</w:rPr>
                        <w:t>998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</w:rPr>
                        <w:t>年2月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="420" w:leftChars="0" w:hanging="420" w:firstLineChars="0"/>
                        <w:rPr>
                          <w:rFonts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</w:rPr>
                        <w:t>联系电话：1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  <w:lang w:val="en-US" w:eastAsia="zh-CN"/>
                        </w:rPr>
                        <w:t>83</w:t>
                      </w: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</w:rPr>
                        <w:t>-0000-0000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="420" w:leftChars="0" w:hanging="420" w:firstLineChars="0"/>
                        <w:rPr>
                          <w:rFonts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</w:rPr>
                        <w:t>电子邮箱：</w:t>
                      </w: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auto"/>
                          <w:kern w:val="24"/>
                          <w:sz w:val="24"/>
                          <w:szCs w:val="20"/>
                          <w:u w:val="none"/>
                        </w:rPr>
                        <w:fldChar w:fldCharType="begin"/>
                      </w: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auto"/>
                          <w:kern w:val="24"/>
                          <w:sz w:val="24"/>
                          <w:szCs w:val="20"/>
                          <w:u w:val="none"/>
                        </w:rPr>
                        <w:instrText xml:space="preserve"> HYPERLINK "mailto:123456789@163.com" </w:instrText>
                      </w: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auto"/>
                          <w:kern w:val="24"/>
                          <w:sz w:val="24"/>
                          <w:szCs w:val="20"/>
                          <w:u w:val="none"/>
                        </w:rPr>
                        <w:fldChar w:fldCharType="separate"/>
                      </w:r>
                      <w:r>
                        <w:rPr>
                          <w:rStyle w:val="8"/>
                          <w:rFonts w:ascii="微软雅黑" w:hAnsi="微软雅黑" w:eastAsia="微软雅黑"/>
                          <w:b w:val="0"/>
                          <w:bCs w:val="0"/>
                          <w:color w:val="auto"/>
                          <w:kern w:val="24"/>
                          <w:sz w:val="24"/>
                          <w:szCs w:val="20"/>
                          <w:u w:val="none"/>
                        </w:rPr>
                        <w:t>123456789@</w:t>
                      </w:r>
                      <w:r>
                        <w:rPr>
                          <w:rStyle w:val="8"/>
                          <w:rFonts w:hint="eastAsia" w:ascii="微软雅黑" w:hAnsi="微软雅黑" w:eastAsia="微软雅黑"/>
                          <w:b w:val="0"/>
                          <w:bCs w:val="0"/>
                          <w:color w:val="auto"/>
                          <w:kern w:val="24"/>
                          <w:sz w:val="24"/>
                          <w:szCs w:val="20"/>
                          <w:u w:val="none"/>
                          <w:lang w:val="en-US" w:eastAsia="zh-CN"/>
                        </w:rPr>
                        <w:t>163</w:t>
                      </w:r>
                      <w:r>
                        <w:rPr>
                          <w:rStyle w:val="8"/>
                          <w:rFonts w:ascii="微软雅黑" w:hAnsi="微软雅黑" w:eastAsia="微软雅黑"/>
                          <w:b w:val="0"/>
                          <w:bCs w:val="0"/>
                          <w:color w:val="auto"/>
                          <w:kern w:val="24"/>
                          <w:sz w:val="24"/>
                          <w:szCs w:val="20"/>
                          <w:u w:val="none"/>
                        </w:rPr>
                        <w:t>.com</w:t>
                      </w: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auto"/>
                          <w:kern w:val="24"/>
                          <w:sz w:val="24"/>
                          <w:szCs w:val="20"/>
                          <w:u w:val="none"/>
                        </w:rPr>
                        <w:fldChar w:fldCharType="end"/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="420" w:leftChars="0" w:hanging="420" w:firstLineChars="0"/>
                        <w:rPr>
                          <w:rFonts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404040"/>
                          <w:kern w:val="24"/>
                          <w:sz w:val="24"/>
                          <w:szCs w:val="20"/>
                          <w:lang w:eastAsia="zh-CN"/>
                        </w:rPr>
                        <w:t>个人籍贯：山东济南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-608965</wp:posOffset>
                </wp:positionH>
                <wp:positionV relativeFrom="paragraph">
                  <wp:posOffset>107315</wp:posOffset>
                </wp:positionV>
                <wp:extent cx="6497320" cy="387350"/>
                <wp:effectExtent l="0" t="0" r="17780" b="12700"/>
                <wp:wrapNone/>
                <wp:docPr id="267" name="组合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7320" cy="387350"/>
                          <a:chOff x="8945" y="1983"/>
                          <a:chExt cx="10232" cy="610"/>
                        </a:xfrm>
                      </wpg:grpSpPr>
                      <wpg:grpSp>
                        <wpg:cNvPr id="268" name="组合 264"/>
                        <wpg:cNvGrpSpPr/>
                        <wpg:grpSpPr>
                          <a:xfrm>
                            <a:off x="8945" y="2099"/>
                            <a:ext cx="10232" cy="494"/>
                            <a:chOff x="8945" y="2099"/>
                            <a:chExt cx="10232" cy="494"/>
                          </a:xfrm>
                        </wpg:grpSpPr>
                        <wps:wsp>
                          <wps:cNvPr id="269" name="矩形 3"/>
                          <wps:cNvSpPr/>
                          <wps:spPr>
                            <a:xfrm>
                              <a:off x="8948" y="2099"/>
                              <a:ext cx="1816" cy="494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158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eastAsia" w:eastAsiaTheme="minorEastAsia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270" name="直接连接符 258"/>
                          <wps:cNvCnPr/>
                          <wps:spPr>
                            <a:xfrm>
                              <a:off x="8945" y="2589"/>
                              <a:ext cx="10233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71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报考信息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95pt;margin-top:8.45pt;height:30.5pt;width:511.6pt;z-index:251680768;mso-width-relative:page;mso-height-relative:page;" coordorigin="8945,1983" coordsize="10232,610" o:gfxdata="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">
                <o:lock v:ext="edit" aspectratio="f"/>
                <v:group id="组合 264" o:spid="_x0000_s1026" o:spt="203" style="position:absolute;left:8945;top:2099;height:494;width:10232;" coordorigin="8945,2099" coordsize="10232,494" o:gfxdata="UEsDBAoAAAAAAIdO4kAAAAAAAAAAAAAAAAAEAAAAZHJzL1BLAwQUAAAACACHTuJAdRYVC7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tp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1FhUL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矩形 3" o:spid="_x0000_s1026" o:spt="1" style="position:absolute;left:8948;top:2099;height:494;width:1816;" fillcolor="#675E47 [3215]" filled="t" stroked="f" coordsize="21600,21600" o:gfxdata="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A42&#10;qE/CAAAA3AAAAA8AAAAAAAAAAQAgAAAAIgAAAGRycy9kb3ducmV2LnhtbFBLAQIUABQAAAAIAIdO&#10;4kAzLwWeOwAAADkAAAAQAAAAAAAAAAEAIAAAABEBAABkcnMvc2hhcGV4bWwueG1sUEsFBgAAAAAG&#10;AAYAWwEAALsDAAAAAA==&#10;">
                    <v:fill on="t" focussize="0,0"/>
                    <v:stroke on="f" weight="1.2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v:textbox>
                  </v:rect>
                  <v:line id="直接连接符 258" o:spid="_x0000_s1026" o:spt="20" style="position:absolute;left:8945;top:2589;height:0;width:10233;" filled="f" stroked="t" coordsize="21600,21600" o:gfxdata="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0jg9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2.25pt" color="#675E47 [3215]" joinstyle="round"/>
                    <v:imagedata o:title=""/>
                    <o:lock v:ext="edit" aspectratio="f"/>
                  </v:line>
                </v:group>
                <v:shape id="文本框 257" o:spid="_x0000_s1026" o:spt="202" type="#_x0000_t202" style="position:absolute;left:8965;top:1983;height:599;width:1816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报考信息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6"/>
        <w:tblW w:w="9858" w:type="dxa"/>
        <w:jc w:val="center"/>
        <w:tblBorders>
          <w:top w:val="single" w:color="675E47" w:themeColor="text2" w:sz="4" w:space="0"/>
          <w:left w:val="single" w:color="675E47" w:themeColor="text2" w:sz="4" w:space="0"/>
          <w:bottom w:val="single" w:color="675E47" w:themeColor="text2" w:sz="4" w:space="0"/>
          <w:right w:val="single" w:color="675E47" w:themeColor="text2" w:sz="4" w:space="0"/>
          <w:insideH w:val="single" w:color="675E47" w:themeColor="text2" w:sz="4" w:space="0"/>
          <w:insideV w:val="single" w:color="675E47" w:themeColor="text2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3"/>
        <w:gridCol w:w="1643"/>
        <w:gridCol w:w="1643"/>
        <w:gridCol w:w="1643"/>
        <w:gridCol w:w="1643"/>
        <w:gridCol w:w="1643"/>
      </w:tblGrid>
      <w:tr>
        <w:tblPrEx>
          <w:tblBorders>
            <w:top w:val="single" w:color="675E47" w:themeColor="text2" w:sz="4" w:space="0"/>
            <w:left w:val="single" w:color="675E47" w:themeColor="text2" w:sz="4" w:space="0"/>
            <w:bottom w:val="single" w:color="675E47" w:themeColor="text2" w:sz="4" w:space="0"/>
            <w:right w:val="single" w:color="675E47" w:themeColor="text2" w:sz="4" w:space="0"/>
            <w:insideH w:val="single" w:color="675E47" w:themeColor="text2" w:sz="4" w:space="0"/>
            <w:insideV w:val="single" w:color="675E47" w:themeColor="text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1643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初试成绩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数学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英语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思想政治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专业课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总分</w:t>
            </w:r>
          </w:p>
        </w:tc>
      </w:tr>
      <w:tr>
        <w:tblPrEx>
          <w:tblBorders>
            <w:top w:val="single" w:color="675E47" w:themeColor="text2" w:sz="4" w:space="0"/>
            <w:left w:val="single" w:color="675E47" w:themeColor="text2" w:sz="4" w:space="0"/>
            <w:bottom w:val="single" w:color="675E47" w:themeColor="text2" w:sz="4" w:space="0"/>
            <w:right w:val="single" w:color="675E47" w:themeColor="text2" w:sz="4" w:space="0"/>
            <w:insideH w:val="single" w:color="675E47" w:themeColor="text2" w:sz="4" w:space="0"/>
            <w:insideV w:val="single" w:color="675E47" w:themeColor="text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  <w:jc w:val="center"/>
        </w:trPr>
        <w:tc>
          <w:tcPr>
            <w:tcW w:w="164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83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80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75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110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348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-608965</wp:posOffset>
                </wp:positionH>
                <wp:positionV relativeFrom="paragraph">
                  <wp:posOffset>8255</wp:posOffset>
                </wp:positionV>
                <wp:extent cx="6497320" cy="387350"/>
                <wp:effectExtent l="0" t="0" r="17780" b="12700"/>
                <wp:wrapNone/>
                <wp:docPr id="272" name="组合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7320" cy="387350"/>
                          <a:chOff x="8945" y="1983"/>
                          <a:chExt cx="10232" cy="610"/>
                        </a:xfrm>
                      </wpg:grpSpPr>
                      <wpg:grpSp>
                        <wpg:cNvPr id="273" name="组合 264"/>
                        <wpg:cNvGrpSpPr/>
                        <wpg:grpSpPr>
                          <a:xfrm>
                            <a:off x="8945" y="2099"/>
                            <a:ext cx="10232" cy="494"/>
                            <a:chOff x="8945" y="2099"/>
                            <a:chExt cx="10232" cy="494"/>
                          </a:xfrm>
                        </wpg:grpSpPr>
                        <wps:wsp>
                          <wps:cNvPr id="274" name="矩形 3"/>
                          <wps:cNvSpPr/>
                          <wps:spPr>
                            <a:xfrm>
                              <a:off x="8948" y="2099"/>
                              <a:ext cx="1816" cy="494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158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eastAsia" w:eastAsiaTheme="minorEastAsia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275" name="直接连接符 258"/>
                          <wps:cNvCnPr/>
                          <wps:spPr>
                            <a:xfrm>
                              <a:off x="8945" y="2589"/>
                              <a:ext cx="10233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76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95pt;margin-top:0.65pt;height:30.5pt;width:511.6pt;z-index:251663360;mso-width-relative:page;mso-height-relative:page;" coordorigin="8945,1983" coordsize="10232,610" o:gfxdata="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">
                <o:lock v:ext="edit" aspectratio="f"/>
                <v:group id="组合 264" o:spid="_x0000_s1026" o:spt="203" style="position:absolute;left:8945;top:2099;height:494;width:10232;" coordorigin="8945,2099" coordsize="10232,494" o:gfxdata="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+axGn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3" o:spid="_x0000_s1026" o:spt="1" style="position:absolute;left:8948;top:2099;height:494;width:1816;" fillcolor="#675E47 [3215]" filled="t" stroked="f" coordsize="21600,21600" o:gfxdata="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e6R&#10;DMEAAADcAAAADwAAAAAAAAABACAAAAAiAAAAZHJzL2Rvd25yZXYueG1sUEsBAhQAFAAAAAgAh07i&#10;QDMvBZ47AAAAOQAAABAAAAAAAAAAAQAgAAAAEAEAAGRycy9zaGFwZXhtbC54bWxQSwUGAAAAAAYA&#10;BgBbAQAAugMAAAAA&#10;">
                    <v:fill on="t" focussize="0,0"/>
                    <v:stroke on="f" weight="1.2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v:textbox>
                  </v:rect>
                  <v:line id="直接连接符 258" o:spid="_x0000_s1026" o:spt="20" style="position:absolute;left:8945;top:2589;height:0;width:10233;" filled="f" stroked="t" coordsize="21600,21600" o:gfxdata="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pZul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2.25pt" color="#675E47 [3215]" joinstyle="round"/>
                    <v:imagedata o:title=""/>
                    <o:lock v:ext="edit" aspectratio="f"/>
                  </v:line>
                </v:group>
                <v:shape id="文本框 257" o:spid="_x0000_s1026" o:spt="202" type="#_x0000_t202" style="position:absolute;left:8965;top:1983;height:599;width:1816;" filled="f" stroked="f" coordsize="21600,21600" o:gfxdata="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mIN4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教育背景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196850</wp:posOffset>
                </wp:positionV>
                <wp:extent cx="6477000" cy="165036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2145" y="4540250"/>
                          <a:ext cx="6477000" cy="165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both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  <w:t>山东大学：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机械设计制造及自动化专业，本科学历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both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毕业论文：《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数控机床位置精度的检测及补偿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》，被评为毕业生优秀论文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both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  <w:t>学习成绩：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GPA 3.85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hanging="42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</w:rPr>
                              <w:t>主修课程：工程图学、理论力学、材料力学、机械原理、机械设计基础、气动与液压技术、电工与电子技术、微型计算机原理及应用、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</w:rPr>
                              <w:instrText xml:space="preserve"> HYPERLINK "https://www.baidu.com/s?wd=%E6%9C%BA%E6%A2%B0%E5%B7%A5%E7%A8%8B&amp;tn=SE_PcZhidaonwhc_ngpagmjz&amp;rsv_dl=gh_pc_zhidao" \t "https://zhidao.baidu.com/question/_blank"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</w:rPr>
                              <w:t>机械工程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</w:rPr>
                              <w:t>材料、机械CAD/CAM、数控技术、机电一体化设计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  <w:t>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25pt;margin-top:15.5pt;height:129.95pt;width:510pt;z-index:251671552;mso-width-relative:page;mso-height-relative:page;" filled="f" stroked="f" coordsize="21600,21600" o:gfxdata="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q4NgDWAAAACgEAAA8AAAAAAAAAAQAgAAAA&#10;IgAAAGRycy9kb3ducmV2LnhtbFBLAQIUABQAAAAIAIdO4kDGNQEARgIAAHUEAAAOAAAAAAAAAAEA&#10;IAAAACUBAABkcnMvZTJvRG9jLnhtbFBLBQYAAAAABgAGAFkBAADd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both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  <w:t>山东大学：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>机械设计制造及自动化专业，本科学历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both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>毕业论文：《</w:t>
                      </w:r>
                      <w:r>
                        <w:rPr>
                          <w:rFonts w:ascii="微软雅黑" w:hAnsi="微软雅黑" w:eastAsia="微软雅黑" w:cs="微软雅黑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数控机床位置精度的检测及补偿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>》，被评为毕业生优秀论文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both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  <w:t>学习成绩：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>GPA 3.85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hanging="42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</w:rPr>
                        <w:t>主修课程：工程图学、理论力学、材料力学、机械原理、机械设计基础、气动与液压技术、电工与电子技术、微型计算机原理及应用、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</w:rPr>
                        <w:instrText xml:space="preserve"> HYPERLINK "https://www.baidu.com/s?wd=%E6%9C%BA%E6%A2%B0%E5%B7%A5%E7%A8%8B&amp;tn=SE_PcZhidaonwhc_ngpagmjz&amp;rsv_dl=gh_pc_zhidao" \t "https://zhidao.baidu.com/question/_blank"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</w:rPr>
                        <w:t>机械工程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</w:rPr>
                        <w:t>材料、机械CAD/CAM、数控技术、机电一体化设计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  <w:lang w:eastAsia="zh-CN"/>
                        </w:rPr>
                        <w:t>等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-608965</wp:posOffset>
                </wp:positionH>
                <wp:positionV relativeFrom="paragraph">
                  <wp:posOffset>2540</wp:posOffset>
                </wp:positionV>
                <wp:extent cx="6497320" cy="387350"/>
                <wp:effectExtent l="0" t="0" r="17780" b="12700"/>
                <wp:wrapNone/>
                <wp:docPr id="277" name="组合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7320" cy="387350"/>
                          <a:chOff x="8945" y="1983"/>
                          <a:chExt cx="10232" cy="610"/>
                        </a:xfrm>
                      </wpg:grpSpPr>
                      <wpg:grpSp>
                        <wpg:cNvPr id="278" name="组合 264"/>
                        <wpg:cNvGrpSpPr/>
                        <wpg:grpSpPr>
                          <a:xfrm>
                            <a:off x="8945" y="2099"/>
                            <a:ext cx="10232" cy="494"/>
                            <a:chOff x="8945" y="2099"/>
                            <a:chExt cx="10232" cy="494"/>
                          </a:xfrm>
                        </wpg:grpSpPr>
                        <wps:wsp>
                          <wps:cNvPr id="279" name="矩形 3"/>
                          <wps:cNvSpPr/>
                          <wps:spPr>
                            <a:xfrm>
                              <a:off x="8948" y="2099"/>
                              <a:ext cx="1816" cy="494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158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eastAsia" w:eastAsiaTheme="minorEastAsia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280" name="直接连接符 258"/>
                          <wps:cNvCnPr/>
                          <wps:spPr>
                            <a:xfrm>
                              <a:off x="8945" y="2589"/>
                              <a:ext cx="10233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81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荣誉奖项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95pt;margin-top:0.2pt;height:30.5pt;width:511.6pt;z-index:251661312;mso-width-relative:page;mso-height-relative:page;" coordorigin="8945,1983" coordsize="10232,610" o:gfxdata="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">
                <o:lock v:ext="edit" aspectratio="f"/>
                <v:group id="组合 264" o:spid="_x0000_s1026" o:spt="203" style="position:absolute;left:8945;top:2099;height:494;width:10232;" coordorigin="8945,2099" coordsize="10232,494" o:gfxdata="UEsDBAoAAAAAAIdO4kAAAAAAAAAAAAAAAAAEAAAAZHJzL1BLAwQUAAAACACHTuJA8M+D1r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6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z4PW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矩形 3" o:spid="_x0000_s1026" o:spt="1" style="position:absolute;left:8948;top:2099;height:494;width:1816;" fillcolor="#675E47 [3215]" filled="t" stroked="f" coordsize="21600,21600" o:gfxdata="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+8+&#10;ksEAAADcAAAADwAAAAAAAAABACAAAAAiAAAAZHJzL2Rvd25yZXYueG1sUEsBAhQAFAAAAAgAh07i&#10;QDMvBZ47AAAAOQAAABAAAAAAAAAAAQAgAAAAEAEAAGRycy9zaGFwZXhtbC54bWxQSwUGAAAAAAYA&#10;BgBbAQAAugMAAAAA&#10;">
                    <v:fill on="t" focussize="0,0"/>
                    <v:stroke on="f" weight="1.2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v:textbox>
                  </v:rect>
                  <v:line id="直接连接符 258" o:spid="_x0000_s1026" o:spt="20" style="position:absolute;left:8945;top:2589;height:0;width:10233;" filled="f" stroked="t" coordsize="21600,21600" o:gfxdata="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AdIGrgAAADcAAAA&#10;DwAAAAAAAAABACAAAAAiAAAAZHJzL2Rvd25yZXYueG1sUEsBAhQAFAAAAAgAh07iQDMvBZ47AAAA&#10;OQAAABAAAAAAAAAAAQAgAAAABwEAAGRycy9zaGFwZXhtbC54bWxQSwUGAAAAAAYABgBbAQAAsQMA&#10;AAAA&#10;">
                    <v:fill on="f" focussize="0,0"/>
                    <v:stroke weight="2.25pt" color="#675E47 [3215]" joinstyle="round"/>
                    <v:imagedata o:title=""/>
                    <o:lock v:ext="edit" aspectratio="f"/>
                  </v:line>
                </v:group>
                <v:shape id="文本框 257" o:spid="_x0000_s1026" o:spt="202" type="#_x0000_t202" style="position:absolute;left:8965;top:1983;height:599;width:1816;" filled="f" stroked="f" coordsize="21600,21600" o:gfxdata="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7Tf0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荣誉奖项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3810</wp:posOffset>
                </wp:positionV>
                <wp:extent cx="6150610" cy="113284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10" cy="1132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hanging="42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7：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eastAsia="zh-CN"/>
                              </w:rPr>
                              <w:t>优秀班干部、三好学生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hanging="42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8：学院奖学金、国家奖学金、优秀班干部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hanging="42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9：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eastAsia="zh-CN"/>
                              </w:rPr>
                              <w:t>校优秀班干部、学校十佳青年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hanging="42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2020：省优秀毕业生、国家奖学金、优秀班干部等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25pt;margin-top:0.3pt;height:89.2pt;width:484.3pt;z-index:251672576;mso-width-relative:page;mso-height-relative:page;" filled="f" stroked="f" coordsize="21600,21600" o:gfxdata="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WPM1O2gAAAAgBAAAPAAAAAAAAAAEAIAAAACIAAABk&#10;cnMvZG93bnJldi54bWxQSwECFAAUAAAACACHTuJAHRdIBD0CAABp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hanging="420" w:firstLineChars="0"/>
                        <w:jc w:val="left"/>
                        <w:textAlignment w:val="auto"/>
                        <w:rPr>
                          <w:rFonts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val="en-US" w:eastAsia="zh-CN"/>
                        </w:rPr>
                        <w:t>7：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eastAsia="zh-CN"/>
                        </w:rPr>
                        <w:t>优秀班干部、三好学生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hanging="420" w:firstLineChars="0"/>
                        <w:jc w:val="left"/>
                        <w:textAlignment w:val="auto"/>
                        <w:rPr>
                          <w:rFonts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val="en-US" w:eastAsia="zh-CN"/>
                        </w:rPr>
                        <w:t>8：学院奖学金、国家奖学金、优秀班干部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hanging="420" w:firstLineChars="0"/>
                        <w:jc w:val="left"/>
                        <w:textAlignment w:val="auto"/>
                        <w:rPr>
                          <w:rFonts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val="en-US" w:eastAsia="zh-CN"/>
                        </w:rPr>
                        <w:t>9：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eastAsia="zh-CN"/>
                        </w:rPr>
                        <w:t>校优秀班干部、学校十佳青年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hanging="420" w:firstLineChars="0"/>
                        <w:jc w:val="left"/>
                        <w:textAlignment w:val="auto"/>
                        <w:rPr>
                          <w:rFonts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val="en-US" w:eastAsia="zh-CN"/>
                        </w:rPr>
                        <w:t>2020：省优秀毕业生、国家奖学金、优秀班干部等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-608965</wp:posOffset>
                </wp:positionH>
                <wp:positionV relativeFrom="paragraph">
                  <wp:posOffset>74295</wp:posOffset>
                </wp:positionV>
                <wp:extent cx="6497320" cy="387350"/>
                <wp:effectExtent l="0" t="0" r="17780" b="12700"/>
                <wp:wrapNone/>
                <wp:docPr id="282" name="组合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7320" cy="387350"/>
                          <a:chOff x="8945" y="1983"/>
                          <a:chExt cx="10232" cy="610"/>
                        </a:xfrm>
                      </wpg:grpSpPr>
                      <wpg:grpSp>
                        <wpg:cNvPr id="283" name="组合 264"/>
                        <wpg:cNvGrpSpPr/>
                        <wpg:grpSpPr>
                          <a:xfrm>
                            <a:off x="8945" y="2099"/>
                            <a:ext cx="10232" cy="494"/>
                            <a:chOff x="8945" y="2099"/>
                            <a:chExt cx="10232" cy="494"/>
                          </a:xfrm>
                        </wpg:grpSpPr>
                        <wps:wsp>
                          <wps:cNvPr id="284" name="矩形 3"/>
                          <wps:cNvSpPr/>
                          <wps:spPr>
                            <a:xfrm>
                              <a:off x="8948" y="2099"/>
                              <a:ext cx="1816" cy="494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158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eastAsia" w:eastAsiaTheme="minorEastAsia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285" name="直接连接符 258"/>
                          <wps:cNvCnPr/>
                          <wps:spPr>
                            <a:xfrm>
                              <a:off x="8945" y="2589"/>
                              <a:ext cx="10233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86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校园经历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95pt;margin-top:5.85pt;height:30.5pt;width:511.6pt;z-index:251660288;mso-width-relative:page;mso-height-relative:page;" coordorigin="8945,1983" coordsize="10232,610" o:gfxdata="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Hr7P/7aAAAACQEAAA8AAAAAAAAAAQAgAAAAIgAAAGRycy9kb3ducmV2Lnht&#10;bFBLAQIUABQAAAAIAIdO4kBgEVPDTQMAAEQJAAAOAAAAAAAAAAEAIAAAACkBAABkcnMvZTJvRG9j&#10;LnhtbFBLBQYAAAAABgAGAFkBAADoBgAAAAA=&#10;">
                <o:lock v:ext="edit" aspectratio="f"/>
                <v:group id="组合 264" o:spid="_x0000_s1026" o:spt="203" style="position:absolute;left:8945;top:2099;height:494;width:10232;" coordorigin="8945,2099" coordsize="10232,494" o:gfxdata="UEsDBAoAAAAAAIdO4kAAAAAAAAAAAAAAAAAEAAAAZHJzL1BLAwQUAAAACACHTuJAy75hgL0AAADc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A/hfSYcATl7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75hgL0AAADc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3" o:spid="_x0000_s1026" o:spt="1" style="position:absolute;left:8948;top:2099;height:494;width:1816;" fillcolor="#675E47 [3215]" filled="t" stroked="f" coordsize="21600,21600" o:gfxdata="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Dvh&#10;K8EAAADcAAAADwAAAAAAAAABACAAAAAiAAAAZHJzL2Rvd25yZXYueG1sUEsBAhQAFAAAAAgAh07i&#10;QDMvBZ47AAAAOQAAABAAAAAAAAAAAQAgAAAAEAEAAGRycy9zaGFwZXhtbC54bWxQSwUGAAAAAAYA&#10;BgBbAQAAugMAAAAA&#10;">
                    <v:fill on="t" focussize="0,0"/>
                    <v:stroke on="f" weight="1.2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v:textbox>
                  </v:rect>
                  <v:line id="直接连接符 258" o:spid="_x0000_s1026" o:spt="20" style="position:absolute;left:8945;top:2589;height:0;width:10233;" filled="f" stroked="t" coordsize="21600,21600" o:gfxdata="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w64K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2.25pt" color="#675E47 [3215]" joinstyle="round"/>
                    <v:imagedata o:title=""/>
                    <o:lock v:ext="edit" aspectratio="f"/>
                  </v:line>
                </v:group>
                <v:shape id="文本框 257" o:spid="_x0000_s1026" o:spt="202" type="#_x0000_t202" style="position:absolute;left:8965;top:1983;height:599;width:1816;" filled="f" stroked="f" coordsize="21600,21600" o:gfxdata="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F1Hp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校园经历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116205</wp:posOffset>
                </wp:positionV>
                <wp:extent cx="6150610" cy="1132840"/>
                <wp:effectExtent l="0" t="0" r="0" b="0"/>
                <wp:wrapNone/>
                <wp:docPr id="287" name="文本框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10" cy="1132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4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32"/>
                                <w:lang w:eastAsia="zh-CN"/>
                              </w:rPr>
                              <w:t>学生会主席：主导学院学生会工作，期间组织各类活动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32"/>
                                <w:lang w:val="en-US" w:eastAsia="zh-CN"/>
                              </w:rPr>
                              <w:t>40余场次，为学院获得省级荣誉1次，校级荣誉13次；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4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32"/>
                                <w:lang w:eastAsia="zh-CN"/>
                              </w:rPr>
                              <w:t>国家竞赛组长：参加省级电子竞赛，带领团队获得省级二等奖；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4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32"/>
                                <w:lang w:eastAsia="zh-CN"/>
                              </w:rPr>
                              <w:t>校篮球队队长：获得山东省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32"/>
                                <w:lang w:val="en-US" w:eastAsia="zh-CN"/>
                              </w:rPr>
                              <w:t>CUBA第二名成绩；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25pt;margin-top:9.15pt;height:89.2pt;width:484.3pt;z-index:251664384;mso-width-relative:page;mso-height-relative:page;" filled="f" stroked="f" coordsize="21600,21600" o:gfxdata="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sVpj99wAAAAKAQAADwAAAAAAAAABACAAAAAi&#10;AAAAZHJzL2Rvd25yZXYueG1sUEsBAhQAFAAAAAgAh07iQPbrEiY/AgAAaw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4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32"/>
                          <w:lang w:eastAsia="zh-CN"/>
                        </w:rPr>
                        <w:t>学生会主席：主导学院学生会工作，期间组织各类活动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32"/>
                          <w:lang w:val="en-US" w:eastAsia="zh-CN"/>
                        </w:rPr>
                        <w:t>40余场次，为学院获得省级荣誉1次，校级荣誉13次；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4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32"/>
                          <w:lang w:eastAsia="zh-CN"/>
                        </w:rPr>
                        <w:t>国家竞赛组长：参加省级电子竞赛，带领团队获得省级二等奖；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4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32"/>
                          <w:lang w:eastAsia="zh-CN"/>
                        </w:rPr>
                        <w:t>校篮球队队长：获得山东省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32"/>
                          <w:lang w:val="en-US" w:eastAsia="zh-CN"/>
                        </w:rPr>
                        <w:t>CUBA第二名成绩；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-608965</wp:posOffset>
                </wp:positionH>
                <wp:positionV relativeFrom="paragraph">
                  <wp:posOffset>186690</wp:posOffset>
                </wp:positionV>
                <wp:extent cx="6497320" cy="387350"/>
                <wp:effectExtent l="0" t="0" r="17780" b="12700"/>
                <wp:wrapNone/>
                <wp:docPr id="288" name="组合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7320" cy="387350"/>
                          <a:chOff x="8945" y="1983"/>
                          <a:chExt cx="10232" cy="610"/>
                        </a:xfrm>
                      </wpg:grpSpPr>
                      <wpg:grpSp>
                        <wpg:cNvPr id="289" name="组合 264"/>
                        <wpg:cNvGrpSpPr/>
                        <wpg:grpSpPr>
                          <a:xfrm>
                            <a:off x="8945" y="2099"/>
                            <a:ext cx="10232" cy="494"/>
                            <a:chOff x="8945" y="2099"/>
                            <a:chExt cx="10232" cy="494"/>
                          </a:xfrm>
                        </wpg:grpSpPr>
                        <wps:wsp>
                          <wps:cNvPr id="290" name="矩形 3"/>
                          <wps:cNvSpPr/>
                          <wps:spPr>
                            <a:xfrm>
                              <a:off x="8948" y="2099"/>
                              <a:ext cx="1816" cy="494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158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eastAsia" w:eastAsiaTheme="minorEastAsia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291" name="直接连接符 258"/>
                          <wps:cNvCnPr/>
                          <wps:spPr>
                            <a:xfrm>
                              <a:off x="8945" y="2589"/>
                              <a:ext cx="10233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2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个人评价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95pt;margin-top:14.7pt;height:30.5pt;width:511.6pt;z-index:251659264;mso-width-relative:page;mso-height-relative:page;" coordorigin="8945,1983" coordsize="10232,610" o:gfxdata="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">
                <o:lock v:ext="edit" aspectratio="f"/>
                <v:group id="组合 264" o:spid="_x0000_s1026" o:spt="203" style="position:absolute;left:8945;top:2099;height:494;width:10232;" coordorigin="8945,2099" coordsize="10232,494" o:gfxdata="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qlZWasAAAADcAAAADwAAAAAAAAABACAAAAAiAAAAZHJzL2Rvd25yZXYu&#10;eG1sUEsBAhQAFAAAAAgAh07iQDMvBZ47AAAAOQAAABUAAAAAAAAAAQAgAAAADwEAAGRycy9ncm91&#10;cHNoYXBleG1sLnhtbFBLBQYAAAAABgAGAGABAADMAwAAAAA=&#10;">
                  <o:lock v:ext="edit" aspectratio="f"/>
                  <v:rect id="矩形 3" o:spid="_x0000_s1026" o:spt="1" style="position:absolute;left:8948;top:2099;height:494;width:1816;" fillcolor="#675E47 [3215]" filled="t" stroked="f" coordsize="21600,21600" o:gfxdata="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tlx9b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.2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v:textbox>
                  </v:rect>
                  <v:line id="直接连接符 258" o:spid="_x0000_s1026" o:spt="20" style="position:absolute;left:8945;top:2589;height:0;width:10233;" filled="f" stroked="t" coordsize="21600,21600" o:gfxdata="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J7XL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2.25pt" color="#675E47 [3215]" joinstyle="round"/>
                    <v:imagedata o:title=""/>
                    <o:lock v:ext="edit" aspectratio="f"/>
                  </v:line>
                </v:group>
                <v:shape id="文本框 257" o:spid="_x0000_s1026" o:spt="202" type="#_x0000_t202" style="position:absolute;left:8965;top:1983;height:599;width:1816;" filled="f" stroked="f" coordsize="21600,21600" o:gfxdata="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v9d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个人评价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71755</wp:posOffset>
                </wp:positionV>
                <wp:extent cx="6150610" cy="1132840"/>
                <wp:effectExtent l="0" t="0" r="0" b="0"/>
                <wp:wrapNone/>
                <wp:docPr id="293" name="文本框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10" cy="1132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4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  <w:t>坚信，只要我认定的事，就一定能做好。喜欢钻研，自学能力强，待人真诚，喜欢独立思考，能够很好的融入团队，能够在团队中发挥自己的一份力量！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4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  <w:t>喜欢健身，爱好篮球、足球、跑步等活动，自律性强，自己制定的学习计划或健身计划都能顺利完成！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25pt;margin-top:5.65pt;height:89.2pt;width:484.3pt;z-index:251662336;mso-width-relative:page;mso-height-relative:page;" filled="f" stroked="f" coordsize="21600,21600" o:gfxdata="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6rs8u2wAAAAoBAAAPAAAAAAAAAAEAIAAAACIA&#10;AABkcnMvZG93bnJldi54bWxQSwECFAAUAAAACACHTuJAttFAIT8CAABrBAAADgAAAAAAAAABACAA&#10;AAAq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4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  <w:lang w:eastAsia="zh-CN"/>
                        </w:rPr>
                        <w:t>坚信，只要我认定的事，就一定能做好。喜欢钻研，自学能力强，待人真诚，喜欢独立思考，能够很好的融入团队，能够在团队中发挥自己的一份力量！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4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  <w:lang w:eastAsia="zh-CN"/>
                        </w:rPr>
                        <w:t>喜欢健身，爱好篮球、足球、跑步等活动，自律性强，自己制定的学习计划或健身计划都能顺利完成！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</w:pPr>
      <w: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  <w:t>第一步：插入图片</w:t>
      </w:r>
    </w:p>
    <w:p>
      <w:pPr>
        <w:ind w:firstLine="560" w:firstLine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直接复制到文档，或者点击插入-图片-本地图片！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811530</wp:posOffset>
            </wp:positionH>
            <wp:positionV relativeFrom="page">
              <wp:posOffset>1707515</wp:posOffset>
            </wp:positionV>
            <wp:extent cx="3650615" cy="1261745"/>
            <wp:effectExtent l="0" t="0" r="6985" b="14605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1153795</wp:posOffset>
                </wp:positionH>
                <wp:positionV relativeFrom="paragraph">
                  <wp:posOffset>38100</wp:posOffset>
                </wp:positionV>
                <wp:extent cx="857250" cy="979170"/>
                <wp:effectExtent l="11430" t="0" r="26670" b="1968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6795" y="1943100"/>
                          <a:ext cx="857250" cy="97917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0.85pt;margin-top:3pt;height:77.1pt;width:67.5pt;z-index:251673600;v-text-anchor:middle;mso-width-relative:page;mso-height-relative:page;" filled="f" stroked="t" coordsize="21600,21600" o:gfxdata="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KBtDUNcAAAAJAQAADwAAAAAAAAABACAAAAAiAAAAZHJzL2Rvd25yZXYueG1sUEsB&#10;AhQAFAAAAAgAh07iQLtgxUtoAgAAwQQAAA4AAAAAAAAAAQAgAAAAJgEAAGRycy9lMm9Eb2MueG1s&#10;UEsFBgAAAAAGAAYAWQEAAAAGAAAAAA==&#10;">
                <v:fill on="f" focussize="0,0"/>
                <v:stroke weight="1.75pt" color="#C00000 [3204]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</w:pPr>
      <w: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  <w:t>第二步：更改图片形状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选中图片点击裁剪，然后裁剪成自己想要的形状即可！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4015105</wp:posOffset>
            </wp:positionH>
            <wp:positionV relativeFrom="page">
              <wp:posOffset>3719830</wp:posOffset>
            </wp:positionV>
            <wp:extent cx="1168400" cy="1511935"/>
            <wp:effectExtent l="9525" t="9525" r="22225" b="21590"/>
            <wp:wrapNone/>
            <wp:docPr id="17" name="图片 17" descr="p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psb"/>
                    <pic:cNvPicPr>
                      <a:picLocks noChangeAspect="1"/>
                    </pic:cNvPicPr>
                  </pic:nvPicPr>
                  <pic:blipFill>
                    <a:blip r:embed="rId4"/>
                    <a:srcRect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11935"/>
                    </a:xfrm>
                    <a:prstGeom prst="round2Diag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1591945</wp:posOffset>
            </wp:positionH>
            <wp:positionV relativeFrom="page">
              <wp:posOffset>3719830</wp:posOffset>
            </wp:positionV>
            <wp:extent cx="1168400" cy="1511935"/>
            <wp:effectExtent l="9525" t="9525" r="22225" b="21590"/>
            <wp:wrapNone/>
            <wp:docPr id="15" name="图片 15" descr="p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sb"/>
                    <pic:cNvPicPr>
                      <a:picLocks noChangeAspect="1"/>
                    </pic:cNvPicPr>
                  </pic:nvPicPr>
                  <pic:blipFill>
                    <a:blip r:embed="rId4"/>
                    <a:srcRect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11935"/>
                    </a:xfrm>
                    <a:prstGeom prst="ellipse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11430</wp:posOffset>
            </wp:positionH>
            <wp:positionV relativeFrom="page">
              <wp:posOffset>3719830</wp:posOffset>
            </wp:positionV>
            <wp:extent cx="1168400" cy="1511935"/>
            <wp:effectExtent l="9525" t="9525" r="22225" b="21590"/>
            <wp:wrapNone/>
            <wp:docPr id="14" name="图片 14" descr="p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sb"/>
                    <pic:cNvPicPr>
                      <a:picLocks noChangeAspect="1"/>
                    </pic:cNvPicPr>
                  </pic:nvPicPr>
                  <pic:blipFill>
                    <a:blip r:embed="rId4"/>
                    <a:srcRect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119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2803525</wp:posOffset>
            </wp:positionH>
            <wp:positionV relativeFrom="page">
              <wp:posOffset>3719830</wp:posOffset>
            </wp:positionV>
            <wp:extent cx="1168400" cy="1511935"/>
            <wp:effectExtent l="9525" t="9525" r="22225" b="21590"/>
            <wp:wrapNone/>
            <wp:docPr id="16" name="图片 16" descr="p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psb"/>
                    <pic:cNvPicPr>
                      <a:picLocks noChangeAspect="1"/>
                    </pic:cNvPicPr>
                  </pic:nvPicPr>
                  <pic:blipFill>
                    <a:blip r:embed="rId4"/>
                    <a:srcRect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11935"/>
                    </a:xfrm>
                    <a:prstGeom prst="round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20955</wp:posOffset>
                </wp:positionV>
                <wp:extent cx="323215" cy="3175"/>
                <wp:effectExtent l="0" t="54610" r="635" b="5651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95220" y="4429760"/>
                          <a:ext cx="323215" cy="31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7pt;margin-top:1.65pt;height:0.25pt;width:25.45pt;z-index:251674624;mso-width-relative:page;mso-height-relative:page;" filled="f" stroked="t" coordsize="21600,21600" o:gfxdata="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E2SA/3XAAAABwEAAA8AAAAAAAAAAQAgAAAA&#10;IgAAAGRycy9kb3ducmV2LnhtbFBLAQIUABQAAAAIAIdO4kCXMyBbDAIAANgDAAAOAAAAAAAAAAEA&#10;IAAAACYBAABkcnMvZTJvRG9jLnhtbFBLBQYAAAAABgAGAFkBAACkBQAAAAA=&#10;">
                <v:fill on="f" focussize="0,0"/>
                <v:stroke weight="2pt" color="#C00000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</w:pPr>
      <w: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  <w:t>第三步：一键换色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560" w:firstLineChars="20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1、点击页面布局；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560" w:firstLineChars="20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2、点击主题或者颜色；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560" w:firstLineChars="200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3、选一个喜欢的色系；、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57150</wp:posOffset>
                </wp:positionV>
                <wp:extent cx="4890770" cy="3633470"/>
                <wp:effectExtent l="0" t="0" r="5080" b="508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0770" cy="3633470"/>
                          <a:chOff x="8147" y="27858"/>
                          <a:chExt cx="7702" cy="5722"/>
                        </a:xfrm>
                      </wpg:grpSpPr>
                      <pic:pic xmlns:pic="http://schemas.openxmlformats.org/drawingml/2006/picture">
                        <pic:nvPicPr>
                          <pic:cNvPr id="21" name="图片 3" descr="研究生复试简历_0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1891" b="71558"/>
                          <a:stretch>
                            <a:fillRect/>
                          </a:stretch>
                        </pic:blipFill>
                        <pic:spPr>
                          <a:xfrm>
                            <a:off x="8147" y="27858"/>
                            <a:ext cx="7702" cy="28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图片 4" descr="研究生复试简历_0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2401" b="71599"/>
                          <a:stretch>
                            <a:fillRect/>
                          </a:stretch>
                        </pic:blipFill>
                        <pic:spPr>
                          <a:xfrm>
                            <a:off x="8147" y="30743"/>
                            <a:ext cx="7702" cy="28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65pt;margin-top:4.5pt;height:286.1pt;width:385.1pt;z-index:251681792;mso-width-relative:page;mso-height-relative:page;" coordorigin="8147,27858" coordsize="7702,5722" o:gfxdata="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">
                <o:lock v:ext="edit" aspectratio="f"/>
                <v:shape id="图片 3" o:spid="_x0000_s1026" o:spt="75" alt="研究生复试简历_01" type="#_x0000_t75" style="position:absolute;left:8147;top:27858;height:2893;width:7702;" filled="f" o:preferrelative="t" stroked="f" coordsize="21600,21600" o:gfxdata="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T/T6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croptop="1239f" cropbottom="46896f" o:title=""/>
                  <o:lock v:ext="edit" aspectratio="t"/>
                </v:shape>
                <v:shape id="图片 4" o:spid="_x0000_s1026" o:spt="75" alt="研究生复试简历_01" type="#_x0000_t75" style="position:absolute;left:8147;top:30743;height:2837;width:7702;" filled="f" o:preferrelative="t" stroked="f" coordsize="21600,21600" o:gfxdata="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nrO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croptop="1574f" cropbottom="46923f"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sz w:val="28"/>
          <w:szCs w:val="28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4678045</wp:posOffset>
                </wp:positionV>
                <wp:extent cx="5421630" cy="4307840"/>
                <wp:effectExtent l="0" t="0" r="7620" b="16510"/>
                <wp:wrapNone/>
                <wp:docPr id="221" name="组合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1630" cy="4307840"/>
                          <a:chOff x="10070" y="1684"/>
                          <a:chExt cx="8538" cy="6784"/>
                        </a:xfrm>
                        <a:solidFill>
                          <a:schemeClr val="tx2"/>
                        </a:solidFill>
                      </wpg:grpSpPr>
                      <wps:wsp>
                        <wps:cNvPr id="32" name="AutoShape 4"/>
                        <wps:cNvSpPr/>
                        <wps:spPr bwMode="auto">
                          <a:xfrm>
                            <a:off x="17783" y="6319"/>
                            <a:ext cx="745" cy="745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17428" y="17466"/>
                                </a:moveTo>
                                <a:cubicBezTo>
                                  <a:pt x="16669" y="16923"/>
                                  <a:pt x="15846" y="16465"/>
                                  <a:pt x="14963" y="16121"/>
                                </a:cubicBezTo>
                                <a:cubicBezTo>
                                  <a:pt x="15595" y="14609"/>
                                  <a:pt x="15967" y="12928"/>
                                  <a:pt x="16010" y="11148"/>
                                </a:cubicBezTo>
                                <a:lnTo>
                                  <a:pt x="20188" y="11148"/>
                                </a:lnTo>
                                <a:cubicBezTo>
                                  <a:pt x="20097" y="13612"/>
                                  <a:pt x="19065" y="15838"/>
                                  <a:pt x="17428" y="17466"/>
                                </a:cubicBezTo>
                                <a:moveTo>
                                  <a:pt x="1411" y="11148"/>
                                </a:moveTo>
                                <a:lnTo>
                                  <a:pt x="5589" y="11148"/>
                                </a:lnTo>
                                <a:cubicBezTo>
                                  <a:pt x="5632" y="12928"/>
                                  <a:pt x="6004" y="14609"/>
                                  <a:pt x="6636" y="16121"/>
                                </a:cubicBezTo>
                                <a:cubicBezTo>
                                  <a:pt x="5753" y="16465"/>
                                  <a:pt x="4931" y="16923"/>
                                  <a:pt x="4171" y="17466"/>
                                </a:cubicBezTo>
                                <a:cubicBezTo>
                                  <a:pt x="2534" y="15838"/>
                                  <a:pt x="1502" y="13612"/>
                                  <a:pt x="1411" y="11148"/>
                                </a:cubicBezTo>
                                <a:moveTo>
                                  <a:pt x="3785" y="4553"/>
                                </a:moveTo>
                                <a:cubicBezTo>
                                  <a:pt x="4579" y="5170"/>
                                  <a:pt x="5448" y="5691"/>
                                  <a:pt x="6388" y="6084"/>
                                </a:cubicBezTo>
                                <a:cubicBezTo>
                                  <a:pt x="5901" y="7433"/>
                                  <a:pt x="5627" y="8908"/>
                                  <a:pt x="5589" y="10451"/>
                                </a:cubicBezTo>
                                <a:lnTo>
                                  <a:pt x="1411" y="10451"/>
                                </a:lnTo>
                                <a:cubicBezTo>
                                  <a:pt x="1494" y="8190"/>
                                  <a:pt x="2376" y="6135"/>
                                  <a:pt x="3785" y="4553"/>
                                </a:cubicBezTo>
                                <a:moveTo>
                                  <a:pt x="11148" y="10451"/>
                                </a:moveTo>
                                <a:lnTo>
                                  <a:pt x="11148" y="6950"/>
                                </a:lnTo>
                                <a:cubicBezTo>
                                  <a:pt x="12339" y="6913"/>
                                  <a:pt x="13484" y="6696"/>
                                  <a:pt x="14558" y="6324"/>
                                </a:cubicBezTo>
                                <a:cubicBezTo>
                                  <a:pt x="15018" y="7598"/>
                                  <a:pt x="15276" y="8992"/>
                                  <a:pt x="15314" y="10451"/>
                                </a:cubicBezTo>
                                <a:cubicBezTo>
                                  <a:pt x="15314" y="10451"/>
                                  <a:pt x="11148" y="10451"/>
                                  <a:pt x="11148" y="10451"/>
                                </a:cubicBezTo>
                                <a:close/>
                                <a:moveTo>
                                  <a:pt x="14311" y="15882"/>
                                </a:moveTo>
                                <a:cubicBezTo>
                                  <a:pt x="13309" y="15559"/>
                                  <a:pt x="12247" y="15380"/>
                                  <a:pt x="11148" y="15346"/>
                                </a:cubicBezTo>
                                <a:lnTo>
                                  <a:pt x="11148" y="11148"/>
                                </a:lnTo>
                                <a:lnTo>
                                  <a:pt x="15314" y="11148"/>
                                </a:lnTo>
                                <a:cubicBezTo>
                                  <a:pt x="15270" y="12844"/>
                                  <a:pt x="14914" y="14445"/>
                                  <a:pt x="14311" y="15882"/>
                                </a:cubicBezTo>
                                <a:moveTo>
                                  <a:pt x="14683" y="16757"/>
                                </a:moveTo>
                                <a:cubicBezTo>
                                  <a:pt x="15476" y="17063"/>
                                  <a:pt x="16218" y="17466"/>
                                  <a:pt x="16904" y="17941"/>
                                </a:cubicBezTo>
                                <a:cubicBezTo>
                                  <a:pt x="15632" y="19031"/>
                                  <a:pt x="14067" y="19781"/>
                                  <a:pt x="12344" y="20068"/>
                                </a:cubicBezTo>
                                <a:cubicBezTo>
                                  <a:pt x="13280" y="19136"/>
                                  <a:pt x="14076" y="18017"/>
                                  <a:pt x="14683" y="16757"/>
                                </a:cubicBezTo>
                                <a:moveTo>
                                  <a:pt x="11148" y="20188"/>
                                </a:moveTo>
                                <a:lnTo>
                                  <a:pt x="11148" y="16043"/>
                                </a:lnTo>
                                <a:cubicBezTo>
                                  <a:pt x="12146" y="16075"/>
                                  <a:pt x="13113" y="16231"/>
                                  <a:pt x="14025" y="16516"/>
                                </a:cubicBezTo>
                                <a:cubicBezTo>
                                  <a:pt x="13314" y="17970"/>
                                  <a:pt x="12343" y="19223"/>
                                  <a:pt x="11185" y="20186"/>
                                </a:cubicBezTo>
                                <a:cubicBezTo>
                                  <a:pt x="11185" y="20186"/>
                                  <a:pt x="11148" y="20188"/>
                                  <a:pt x="11148" y="20188"/>
                                </a:cubicBezTo>
                                <a:close/>
                                <a:moveTo>
                                  <a:pt x="9255" y="20068"/>
                                </a:moveTo>
                                <a:cubicBezTo>
                                  <a:pt x="7532" y="19781"/>
                                  <a:pt x="5967" y="19031"/>
                                  <a:pt x="4695" y="17941"/>
                                </a:cubicBezTo>
                                <a:cubicBezTo>
                                  <a:pt x="5381" y="17466"/>
                                  <a:pt x="6123" y="17063"/>
                                  <a:pt x="6916" y="16757"/>
                                </a:cubicBezTo>
                                <a:cubicBezTo>
                                  <a:pt x="7523" y="18017"/>
                                  <a:pt x="8319" y="19136"/>
                                  <a:pt x="9255" y="20068"/>
                                </a:cubicBezTo>
                                <a:moveTo>
                                  <a:pt x="10451" y="11148"/>
                                </a:moveTo>
                                <a:lnTo>
                                  <a:pt x="10451" y="15346"/>
                                </a:lnTo>
                                <a:cubicBezTo>
                                  <a:pt x="9352" y="15380"/>
                                  <a:pt x="8290" y="15559"/>
                                  <a:pt x="7288" y="15882"/>
                                </a:cubicBezTo>
                                <a:cubicBezTo>
                                  <a:pt x="6685" y="14445"/>
                                  <a:pt x="6329" y="12844"/>
                                  <a:pt x="6285" y="11148"/>
                                </a:cubicBezTo>
                                <a:cubicBezTo>
                                  <a:pt x="6285" y="11148"/>
                                  <a:pt x="10451" y="11148"/>
                                  <a:pt x="10451" y="11148"/>
                                </a:cubicBezTo>
                                <a:close/>
                                <a:moveTo>
                                  <a:pt x="7041" y="6324"/>
                                </a:moveTo>
                                <a:cubicBezTo>
                                  <a:pt x="8115" y="6696"/>
                                  <a:pt x="9260" y="6913"/>
                                  <a:pt x="10451" y="6950"/>
                                </a:cubicBezTo>
                                <a:lnTo>
                                  <a:pt x="10451" y="10451"/>
                                </a:lnTo>
                                <a:lnTo>
                                  <a:pt x="6285" y="10451"/>
                                </a:lnTo>
                                <a:cubicBezTo>
                                  <a:pt x="6324" y="8992"/>
                                  <a:pt x="6581" y="7598"/>
                                  <a:pt x="7041" y="6324"/>
                                </a:cubicBezTo>
                                <a:moveTo>
                                  <a:pt x="6651" y="5442"/>
                                </a:moveTo>
                                <a:cubicBezTo>
                                  <a:pt x="5790" y="5084"/>
                                  <a:pt x="4993" y="4609"/>
                                  <a:pt x="4263" y="4050"/>
                                </a:cubicBezTo>
                                <a:cubicBezTo>
                                  <a:pt x="5606" y="2749"/>
                                  <a:pt x="7332" y="1851"/>
                                  <a:pt x="9255" y="1531"/>
                                </a:cubicBezTo>
                                <a:cubicBezTo>
                                  <a:pt x="8175" y="2610"/>
                                  <a:pt x="7286" y="3939"/>
                                  <a:pt x="6651" y="5442"/>
                                </a:cubicBezTo>
                                <a:moveTo>
                                  <a:pt x="10451" y="1411"/>
                                </a:moveTo>
                                <a:lnTo>
                                  <a:pt x="10451" y="6253"/>
                                </a:lnTo>
                                <a:cubicBezTo>
                                  <a:pt x="9352" y="6217"/>
                                  <a:pt x="8296" y="6021"/>
                                  <a:pt x="7303" y="5681"/>
                                </a:cubicBezTo>
                                <a:cubicBezTo>
                                  <a:pt x="8029" y="3972"/>
                                  <a:pt x="9101" y="2507"/>
                                  <a:pt x="10415" y="1413"/>
                                </a:cubicBezTo>
                                <a:cubicBezTo>
                                  <a:pt x="10427" y="1412"/>
                                  <a:pt x="10439" y="1411"/>
                                  <a:pt x="10451" y="1411"/>
                                </a:cubicBezTo>
                                <a:moveTo>
                                  <a:pt x="12344" y="1531"/>
                                </a:moveTo>
                                <a:cubicBezTo>
                                  <a:pt x="14267" y="1851"/>
                                  <a:pt x="15993" y="2749"/>
                                  <a:pt x="17336" y="4050"/>
                                </a:cubicBezTo>
                                <a:cubicBezTo>
                                  <a:pt x="16606" y="4609"/>
                                  <a:pt x="15809" y="5084"/>
                                  <a:pt x="14948" y="5442"/>
                                </a:cubicBezTo>
                                <a:cubicBezTo>
                                  <a:pt x="14313" y="3939"/>
                                  <a:pt x="13424" y="2610"/>
                                  <a:pt x="12344" y="1531"/>
                                </a:cubicBezTo>
                                <a:moveTo>
                                  <a:pt x="11184" y="1413"/>
                                </a:moveTo>
                                <a:cubicBezTo>
                                  <a:pt x="12498" y="2507"/>
                                  <a:pt x="13570" y="3972"/>
                                  <a:pt x="14296" y="5681"/>
                                </a:cubicBezTo>
                                <a:cubicBezTo>
                                  <a:pt x="13303" y="6021"/>
                                  <a:pt x="12247" y="6217"/>
                                  <a:pt x="11148" y="6253"/>
                                </a:cubicBezTo>
                                <a:lnTo>
                                  <a:pt x="11148" y="1411"/>
                                </a:lnTo>
                                <a:cubicBezTo>
                                  <a:pt x="11160" y="1411"/>
                                  <a:pt x="11172" y="1412"/>
                                  <a:pt x="11184" y="1413"/>
                                </a:cubicBezTo>
                                <a:moveTo>
                                  <a:pt x="10414" y="20186"/>
                                </a:moveTo>
                                <a:cubicBezTo>
                                  <a:pt x="9256" y="19223"/>
                                  <a:pt x="8285" y="17970"/>
                                  <a:pt x="7574" y="16516"/>
                                </a:cubicBezTo>
                                <a:cubicBezTo>
                                  <a:pt x="8486" y="16231"/>
                                  <a:pt x="9453" y="16075"/>
                                  <a:pt x="10451" y="16043"/>
                                </a:cubicBezTo>
                                <a:lnTo>
                                  <a:pt x="10451" y="20188"/>
                                </a:lnTo>
                                <a:cubicBezTo>
                                  <a:pt x="10451" y="20188"/>
                                  <a:pt x="10414" y="20186"/>
                                  <a:pt x="10414" y="20186"/>
                                </a:cubicBezTo>
                                <a:close/>
                                <a:moveTo>
                                  <a:pt x="20188" y="10451"/>
                                </a:moveTo>
                                <a:lnTo>
                                  <a:pt x="16010" y="10451"/>
                                </a:lnTo>
                                <a:cubicBezTo>
                                  <a:pt x="15972" y="8908"/>
                                  <a:pt x="15698" y="7433"/>
                                  <a:pt x="15211" y="6084"/>
                                </a:cubicBezTo>
                                <a:cubicBezTo>
                                  <a:pt x="16151" y="5691"/>
                                  <a:pt x="17020" y="5170"/>
                                  <a:pt x="17814" y="4553"/>
                                </a:cubicBezTo>
                                <a:cubicBezTo>
                                  <a:pt x="19223" y="6135"/>
                                  <a:pt x="20105" y="8190"/>
                                  <a:pt x="20188" y="10451"/>
                                </a:cubicBezTo>
                                <a:moveTo>
                                  <a:pt x="10800" y="0"/>
                                </a:moveTo>
                                <a:cubicBezTo>
                                  <a:pt x="4835" y="0"/>
                                  <a:pt x="0" y="4835"/>
                                  <a:pt x="0" y="10800"/>
                                </a:cubicBezTo>
                                <a:cubicBezTo>
                                  <a:pt x="0" y="16764"/>
                                  <a:pt x="4835" y="21600"/>
                                  <a:pt x="10800" y="21600"/>
                                </a:cubicBezTo>
                                <a:cubicBezTo>
                                  <a:pt x="16764" y="21600"/>
                                  <a:pt x="21600" y="16764"/>
                                  <a:pt x="21600" y="10800"/>
                                </a:cubicBezTo>
                                <a:cubicBezTo>
                                  <a:pt x="21600" y="4835"/>
                                  <a:pt x="16764" y="0"/>
                                  <a:pt x="10800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17" name="组合 216"/>
                        <wpg:cNvGrpSpPr/>
                        <wpg:grpSpPr>
                          <a:xfrm rot="0">
                            <a:off x="16223" y="6369"/>
                            <a:ext cx="766" cy="624"/>
                            <a:chOff x="16223" y="6369"/>
                            <a:chExt cx="766" cy="624"/>
                          </a:xfrm>
                          <a:grpFill/>
                        </wpg:grpSpPr>
                        <wps:wsp>
                          <wps:cNvPr id="35" name="AutoShape 5"/>
                          <wps:cNvSpPr/>
                          <wps:spPr bwMode="auto">
                            <a:xfrm>
                              <a:off x="16750" y="6559"/>
                              <a:ext cx="145" cy="19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7999" y="18900"/>
                                  </a:moveTo>
                                  <a:lnTo>
                                    <a:pt x="3600" y="18900"/>
                                  </a:lnTo>
                                  <a:lnTo>
                                    <a:pt x="3600" y="2700"/>
                                  </a:lnTo>
                                  <a:lnTo>
                                    <a:pt x="7200" y="2700"/>
                                  </a:lnTo>
                                  <a:lnTo>
                                    <a:pt x="17999" y="14850"/>
                                  </a:lnTo>
                                  <a:cubicBezTo>
                                    <a:pt x="17999" y="14850"/>
                                    <a:pt x="17999" y="18900"/>
                                    <a:pt x="17999" y="18900"/>
                                  </a:cubicBezTo>
                                  <a:close/>
                                  <a:moveTo>
                                    <a:pt x="10195" y="1202"/>
                                  </a:moveTo>
                                  <a:cubicBezTo>
                                    <a:pt x="9527" y="450"/>
                                    <a:pt x="8402" y="0"/>
                                    <a:pt x="7200" y="0"/>
                                  </a:cubicBezTo>
                                  <a:lnTo>
                                    <a:pt x="3600" y="0"/>
                                  </a:lnTo>
                                  <a:cubicBezTo>
                                    <a:pt x="1610" y="0"/>
                                    <a:pt x="0" y="1207"/>
                                    <a:pt x="0" y="2700"/>
                                  </a:cubicBezTo>
                                  <a:lnTo>
                                    <a:pt x="0" y="18900"/>
                                  </a:lnTo>
                                  <a:cubicBezTo>
                                    <a:pt x="0" y="20392"/>
                                    <a:pt x="1610" y="21599"/>
                                    <a:pt x="3600" y="21599"/>
                                  </a:cubicBezTo>
                                  <a:lnTo>
                                    <a:pt x="17999" y="21599"/>
                                  </a:lnTo>
                                  <a:cubicBezTo>
                                    <a:pt x="19989" y="21599"/>
                                    <a:pt x="21600" y="20392"/>
                                    <a:pt x="21600" y="18900"/>
                                  </a:cubicBezTo>
                                  <a:lnTo>
                                    <a:pt x="21600" y="14850"/>
                                  </a:lnTo>
                                  <a:cubicBezTo>
                                    <a:pt x="21600" y="14317"/>
                                    <a:pt x="21389" y="13795"/>
                                    <a:pt x="20995" y="13352"/>
                                  </a:cubicBezTo>
                                  <a:cubicBezTo>
                                    <a:pt x="20995" y="13352"/>
                                    <a:pt x="10195" y="1202"/>
                                    <a:pt x="10195" y="120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0" name="AutoShape 6"/>
                          <wps:cNvSpPr/>
                          <wps:spPr bwMode="auto">
                            <a:xfrm>
                              <a:off x="16223" y="6369"/>
                              <a:ext cx="767" cy="6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50" y="16615"/>
                                  </a:moveTo>
                                  <a:cubicBezTo>
                                    <a:pt x="20250" y="17074"/>
                                    <a:pt x="19948" y="17446"/>
                                    <a:pt x="19575" y="17446"/>
                                  </a:cubicBezTo>
                                  <a:lnTo>
                                    <a:pt x="18803" y="17446"/>
                                  </a:lnTo>
                                  <a:cubicBezTo>
                                    <a:pt x="18501" y="16016"/>
                                    <a:pt x="17453" y="14953"/>
                                    <a:pt x="16200" y="14953"/>
                                  </a:cubicBezTo>
                                  <a:cubicBezTo>
                                    <a:pt x="14945" y="14953"/>
                                    <a:pt x="13897" y="16016"/>
                                    <a:pt x="13595" y="17446"/>
                                  </a:cubicBezTo>
                                  <a:lnTo>
                                    <a:pt x="10029" y="17446"/>
                                  </a:lnTo>
                                  <a:cubicBezTo>
                                    <a:pt x="9727" y="16016"/>
                                    <a:pt x="8679" y="14953"/>
                                    <a:pt x="7425" y="14953"/>
                                  </a:cubicBezTo>
                                  <a:cubicBezTo>
                                    <a:pt x="6170" y="14953"/>
                                    <a:pt x="5122" y="16016"/>
                                    <a:pt x="4820" y="17446"/>
                                  </a:cubicBezTo>
                                  <a:lnTo>
                                    <a:pt x="4050" y="17446"/>
                                  </a:lnTo>
                                  <a:cubicBezTo>
                                    <a:pt x="3677" y="17446"/>
                                    <a:pt x="3375" y="17074"/>
                                    <a:pt x="3375" y="16615"/>
                                  </a:cubicBezTo>
                                  <a:lnTo>
                                    <a:pt x="3375" y="14123"/>
                                  </a:lnTo>
                                  <a:lnTo>
                                    <a:pt x="12150" y="14123"/>
                                  </a:lnTo>
                                  <a:cubicBezTo>
                                    <a:pt x="13266" y="14123"/>
                                    <a:pt x="14175" y="13005"/>
                                    <a:pt x="14175" y="11630"/>
                                  </a:cubicBezTo>
                                  <a:lnTo>
                                    <a:pt x="14175" y="5815"/>
                                  </a:lnTo>
                                  <a:lnTo>
                                    <a:pt x="16875" y="5815"/>
                                  </a:lnTo>
                                  <a:cubicBezTo>
                                    <a:pt x="17100" y="5815"/>
                                    <a:pt x="17311" y="5954"/>
                                    <a:pt x="17436" y="6185"/>
                                  </a:cubicBezTo>
                                  <a:lnTo>
                                    <a:pt x="20136" y="11169"/>
                                  </a:lnTo>
                                  <a:cubicBezTo>
                                    <a:pt x="20210" y="11306"/>
                                    <a:pt x="20250" y="11466"/>
                                    <a:pt x="20250" y="11630"/>
                                  </a:cubicBezTo>
                                  <a:cubicBezTo>
                                    <a:pt x="20250" y="11630"/>
                                    <a:pt x="20250" y="16615"/>
                                    <a:pt x="20250" y="16615"/>
                                  </a:cubicBezTo>
                                  <a:close/>
                                  <a:moveTo>
                                    <a:pt x="16200" y="19938"/>
                                  </a:moveTo>
                                  <a:cubicBezTo>
                                    <a:pt x="15454" y="19938"/>
                                    <a:pt x="14850" y="19193"/>
                                    <a:pt x="14850" y="18276"/>
                                  </a:cubicBezTo>
                                  <a:cubicBezTo>
                                    <a:pt x="14850" y="17360"/>
                                    <a:pt x="15454" y="16615"/>
                                    <a:pt x="16200" y="16615"/>
                                  </a:cubicBezTo>
                                  <a:cubicBezTo>
                                    <a:pt x="16945" y="16615"/>
                                    <a:pt x="17550" y="17360"/>
                                    <a:pt x="17550" y="18276"/>
                                  </a:cubicBezTo>
                                  <a:cubicBezTo>
                                    <a:pt x="17550" y="19193"/>
                                    <a:pt x="16945" y="19938"/>
                                    <a:pt x="16200" y="19938"/>
                                  </a:cubicBezTo>
                                  <a:moveTo>
                                    <a:pt x="7425" y="19938"/>
                                  </a:moveTo>
                                  <a:cubicBezTo>
                                    <a:pt x="6679" y="19938"/>
                                    <a:pt x="6075" y="19193"/>
                                    <a:pt x="6075" y="18276"/>
                                  </a:cubicBezTo>
                                  <a:cubicBezTo>
                                    <a:pt x="6075" y="17360"/>
                                    <a:pt x="6679" y="16615"/>
                                    <a:pt x="7425" y="16615"/>
                                  </a:cubicBezTo>
                                  <a:cubicBezTo>
                                    <a:pt x="8170" y="16615"/>
                                    <a:pt x="8775" y="17360"/>
                                    <a:pt x="8775" y="18276"/>
                                  </a:cubicBezTo>
                                  <a:cubicBezTo>
                                    <a:pt x="8775" y="19193"/>
                                    <a:pt x="8170" y="19938"/>
                                    <a:pt x="7425" y="19938"/>
                                  </a:cubicBezTo>
                                  <a:moveTo>
                                    <a:pt x="2024" y="12461"/>
                                  </a:moveTo>
                                  <a:cubicBezTo>
                                    <a:pt x="1652" y="12461"/>
                                    <a:pt x="1349" y="12089"/>
                                    <a:pt x="1349" y="11630"/>
                                  </a:cubicBezTo>
                                  <a:lnTo>
                                    <a:pt x="1349" y="2492"/>
                                  </a:lnTo>
                                  <a:cubicBezTo>
                                    <a:pt x="1349" y="2033"/>
                                    <a:pt x="1652" y="1661"/>
                                    <a:pt x="2024" y="1661"/>
                                  </a:cubicBezTo>
                                  <a:lnTo>
                                    <a:pt x="12150" y="1661"/>
                                  </a:lnTo>
                                  <a:cubicBezTo>
                                    <a:pt x="12523" y="1661"/>
                                    <a:pt x="12825" y="2033"/>
                                    <a:pt x="12825" y="2492"/>
                                  </a:cubicBezTo>
                                  <a:lnTo>
                                    <a:pt x="12825" y="4153"/>
                                  </a:lnTo>
                                  <a:lnTo>
                                    <a:pt x="12825" y="5815"/>
                                  </a:lnTo>
                                  <a:lnTo>
                                    <a:pt x="12825" y="11630"/>
                                  </a:lnTo>
                                  <a:cubicBezTo>
                                    <a:pt x="12825" y="12089"/>
                                    <a:pt x="12523" y="12461"/>
                                    <a:pt x="12150" y="12461"/>
                                  </a:cubicBezTo>
                                  <a:cubicBezTo>
                                    <a:pt x="12150" y="12461"/>
                                    <a:pt x="2024" y="12461"/>
                                    <a:pt x="2024" y="12461"/>
                                  </a:cubicBezTo>
                                  <a:close/>
                                  <a:moveTo>
                                    <a:pt x="21259" y="10248"/>
                                  </a:moveTo>
                                  <a:lnTo>
                                    <a:pt x="18559" y="5263"/>
                                  </a:lnTo>
                                  <a:cubicBezTo>
                                    <a:pt x="18182" y="4568"/>
                                    <a:pt x="17552" y="4153"/>
                                    <a:pt x="16875" y="4153"/>
                                  </a:cubicBezTo>
                                  <a:lnTo>
                                    <a:pt x="14175" y="4153"/>
                                  </a:lnTo>
                                  <a:lnTo>
                                    <a:pt x="14175" y="2492"/>
                                  </a:lnTo>
                                  <a:cubicBezTo>
                                    <a:pt x="14175" y="1117"/>
                                    <a:pt x="13266" y="0"/>
                                    <a:pt x="12150" y="0"/>
                                  </a:cubicBezTo>
                                  <a:lnTo>
                                    <a:pt x="2024" y="0"/>
                                  </a:lnTo>
                                  <a:cubicBezTo>
                                    <a:pt x="908" y="0"/>
                                    <a:pt x="0" y="1117"/>
                                    <a:pt x="0" y="2492"/>
                                  </a:cubicBezTo>
                                  <a:lnTo>
                                    <a:pt x="0" y="11630"/>
                                  </a:lnTo>
                                  <a:cubicBezTo>
                                    <a:pt x="0" y="13005"/>
                                    <a:pt x="908" y="14123"/>
                                    <a:pt x="2024" y="14123"/>
                                  </a:cubicBezTo>
                                  <a:lnTo>
                                    <a:pt x="2025" y="14123"/>
                                  </a:lnTo>
                                  <a:lnTo>
                                    <a:pt x="2025" y="16615"/>
                                  </a:lnTo>
                                  <a:cubicBezTo>
                                    <a:pt x="2025" y="17989"/>
                                    <a:pt x="2933" y="19107"/>
                                    <a:pt x="4050" y="19107"/>
                                  </a:cubicBezTo>
                                  <a:lnTo>
                                    <a:pt x="4820" y="19107"/>
                                  </a:lnTo>
                                  <a:cubicBezTo>
                                    <a:pt x="5122" y="20537"/>
                                    <a:pt x="6170" y="21600"/>
                                    <a:pt x="7425" y="21600"/>
                                  </a:cubicBezTo>
                                  <a:cubicBezTo>
                                    <a:pt x="8679" y="21600"/>
                                    <a:pt x="9727" y="20537"/>
                                    <a:pt x="10029" y="19107"/>
                                  </a:cubicBezTo>
                                  <a:lnTo>
                                    <a:pt x="13595" y="19107"/>
                                  </a:lnTo>
                                  <a:cubicBezTo>
                                    <a:pt x="13897" y="20537"/>
                                    <a:pt x="14945" y="21600"/>
                                    <a:pt x="16200" y="21600"/>
                                  </a:cubicBezTo>
                                  <a:cubicBezTo>
                                    <a:pt x="17453" y="21600"/>
                                    <a:pt x="18501" y="20537"/>
                                    <a:pt x="18803" y="19107"/>
                                  </a:cubicBezTo>
                                  <a:lnTo>
                                    <a:pt x="19575" y="19107"/>
                                  </a:lnTo>
                                  <a:cubicBezTo>
                                    <a:pt x="20691" y="19107"/>
                                    <a:pt x="21599" y="17989"/>
                                    <a:pt x="21599" y="16615"/>
                                  </a:cubicBezTo>
                                  <a:lnTo>
                                    <a:pt x="21599" y="11630"/>
                                  </a:lnTo>
                                  <a:cubicBezTo>
                                    <a:pt x="21599" y="11137"/>
                                    <a:pt x="21482" y="10658"/>
                                    <a:pt x="21259" y="1024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16" name="组合 215"/>
                        <wpg:cNvGrpSpPr/>
                        <wpg:grpSpPr>
                          <a:xfrm rot="0">
                            <a:off x="14685" y="6294"/>
                            <a:ext cx="768" cy="770"/>
                            <a:chOff x="14685" y="6294"/>
                            <a:chExt cx="768" cy="770"/>
                          </a:xfrm>
                          <a:grpFill/>
                        </wpg:grpSpPr>
                        <wps:wsp>
                          <wps:cNvPr id="41" name="AutoShape 7"/>
                          <wps:cNvSpPr/>
                          <wps:spPr bwMode="auto">
                            <a:xfrm>
                              <a:off x="14685" y="6294"/>
                              <a:ext cx="768" cy="770"/>
                            </a:xfrm>
                            <a:custGeom>
                              <a:avLst/>
                              <a:gdLst>
                                <a:gd name="T0" fmla="+- 0 10800 1271"/>
                                <a:gd name="T1" fmla="*/ T0 w 19058"/>
                                <a:gd name="T2" fmla="+- 0 10799 1270"/>
                                <a:gd name="T3" fmla="*/ 10799 h 19059"/>
                                <a:gd name="T4" fmla="+- 0 10800 1271"/>
                                <a:gd name="T5" fmla="*/ T4 w 19058"/>
                                <a:gd name="T6" fmla="+- 0 10799 1270"/>
                                <a:gd name="T7" fmla="*/ 10799 h 19059"/>
                                <a:gd name="T8" fmla="+- 0 10800 1271"/>
                                <a:gd name="T9" fmla="*/ T8 w 19058"/>
                                <a:gd name="T10" fmla="+- 0 10799 1270"/>
                                <a:gd name="T11" fmla="*/ 10799 h 19059"/>
                                <a:gd name="T12" fmla="+- 0 10800 1271"/>
                                <a:gd name="T13" fmla="*/ T12 w 19058"/>
                                <a:gd name="T14" fmla="+- 0 10799 1270"/>
                                <a:gd name="T15" fmla="*/ 10799 h 190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058" h="19059">
                                  <a:moveTo>
                                    <a:pt x="6430" y="17268"/>
                                  </a:moveTo>
                                  <a:cubicBezTo>
                                    <a:pt x="2162" y="15559"/>
                                    <a:pt x="82" y="10698"/>
                                    <a:pt x="1790" y="6431"/>
                                  </a:cubicBezTo>
                                  <a:cubicBezTo>
                                    <a:pt x="3499" y="2164"/>
                                    <a:pt x="8360" y="81"/>
                                    <a:pt x="12627" y="1791"/>
                                  </a:cubicBezTo>
                                  <a:cubicBezTo>
                                    <a:pt x="16894" y="3499"/>
                                    <a:pt x="18975" y="8361"/>
                                    <a:pt x="17267" y="12628"/>
                                  </a:cubicBezTo>
                                  <a:cubicBezTo>
                                    <a:pt x="15558" y="16895"/>
                                    <a:pt x="10696" y="18976"/>
                                    <a:pt x="6430" y="17268"/>
                                  </a:cubicBezTo>
                                  <a:moveTo>
                                    <a:pt x="13070" y="685"/>
                                  </a:moveTo>
                                  <a:cubicBezTo>
                                    <a:pt x="8186" y="-1270"/>
                                    <a:pt x="2641" y="1103"/>
                                    <a:pt x="685" y="5987"/>
                                  </a:cubicBezTo>
                                  <a:cubicBezTo>
                                    <a:pt x="-1271" y="10872"/>
                                    <a:pt x="1103" y="16418"/>
                                    <a:pt x="5987" y="18373"/>
                                  </a:cubicBezTo>
                                  <a:cubicBezTo>
                                    <a:pt x="10871" y="20330"/>
                                    <a:pt x="16416" y="17955"/>
                                    <a:pt x="18373" y="13071"/>
                                  </a:cubicBezTo>
                                  <a:cubicBezTo>
                                    <a:pt x="20329" y="8186"/>
                                    <a:pt x="17954" y="2641"/>
                                    <a:pt x="13070" y="68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2" name="AutoShape 8"/>
                          <wps:cNvSpPr/>
                          <wps:spPr bwMode="auto">
                            <a:xfrm>
                              <a:off x="15020" y="6634"/>
                              <a:ext cx="98" cy="95"/>
                            </a:xfrm>
                            <a:custGeom>
                              <a:avLst/>
                              <a:gdLst>
                                <a:gd name="T0" fmla="+- 0 10801 1272"/>
                                <a:gd name="T1" fmla="*/ T0 w 19059"/>
                                <a:gd name="T2" fmla="+- 0 10800 1272"/>
                                <a:gd name="T3" fmla="*/ 10800 h 19056"/>
                                <a:gd name="T4" fmla="+- 0 10801 1272"/>
                                <a:gd name="T5" fmla="*/ T4 w 19059"/>
                                <a:gd name="T6" fmla="+- 0 10800 1272"/>
                                <a:gd name="T7" fmla="*/ 10800 h 19056"/>
                                <a:gd name="T8" fmla="+- 0 10801 1272"/>
                                <a:gd name="T9" fmla="*/ T8 w 19059"/>
                                <a:gd name="T10" fmla="+- 0 10800 1272"/>
                                <a:gd name="T11" fmla="*/ 10800 h 19056"/>
                                <a:gd name="T12" fmla="+- 0 10801 1272"/>
                                <a:gd name="T13" fmla="*/ T12 w 19059"/>
                                <a:gd name="T14" fmla="+- 0 10800 1272"/>
                                <a:gd name="T15" fmla="*/ 10800 h 190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059" h="19056">
                                  <a:moveTo>
                                    <a:pt x="7753" y="13951"/>
                                  </a:moveTo>
                                  <a:cubicBezTo>
                                    <a:pt x="5315" y="12969"/>
                                    <a:pt x="4129" y="10197"/>
                                    <a:pt x="5101" y="7755"/>
                                  </a:cubicBezTo>
                                  <a:cubicBezTo>
                                    <a:pt x="6083" y="5323"/>
                                    <a:pt x="8860" y="4132"/>
                                    <a:pt x="11298" y="5104"/>
                                  </a:cubicBezTo>
                                  <a:cubicBezTo>
                                    <a:pt x="13735" y="6081"/>
                                    <a:pt x="14926" y="8858"/>
                                    <a:pt x="13949" y="11300"/>
                                  </a:cubicBezTo>
                                  <a:cubicBezTo>
                                    <a:pt x="12972" y="13737"/>
                                    <a:pt x="10195" y="14923"/>
                                    <a:pt x="7753" y="13951"/>
                                  </a:cubicBezTo>
                                  <a:moveTo>
                                    <a:pt x="13070" y="686"/>
                                  </a:moveTo>
                                  <a:cubicBezTo>
                                    <a:pt x="8190" y="-1272"/>
                                    <a:pt x="2640" y="1104"/>
                                    <a:pt x="686" y="5988"/>
                                  </a:cubicBezTo>
                                  <a:cubicBezTo>
                                    <a:pt x="-1272" y="10872"/>
                                    <a:pt x="1105" y="16416"/>
                                    <a:pt x="5985" y="18369"/>
                                  </a:cubicBezTo>
                                  <a:cubicBezTo>
                                    <a:pt x="10870" y="20328"/>
                                    <a:pt x="16415" y="17951"/>
                                    <a:pt x="18374" y="13072"/>
                                  </a:cubicBezTo>
                                  <a:cubicBezTo>
                                    <a:pt x="20328" y="8188"/>
                                    <a:pt x="17960" y="2644"/>
                                    <a:pt x="13070" y="68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3" name="AutoShape 9"/>
                          <wps:cNvSpPr/>
                          <wps:spPr bwMode="auto">
                            <a:xfrm>
                              <a:off x="14923" y="6539"/>
                              <a:ext cx="290" cy="285"/>
                            </a:xfrm>
                            <a:custGeom>
                              <a:avLst/>
                              <a:gdLst>
                                <a:gd name="T0" fmla="+- 0 10800 1271"/>
                                <a:gd name="T1" fmla="*/ T0 w 19059"/>
                                <a:gd name="T2" fmla="+- 0 10800 1271"/>
                                <a:gd name="T3" fmla="*/ 10800 h 19058"/>
                                <a:gd name="T4" fmla="+- 0 10800 1271"/>
                                <a:gd name="T5" fmla="*/ T4 w 19059"/>
                                <a:gd name="T6" fmla="+- 0 10800 1271"/>
                                <a:gd name="T7" fmla="*/ 10800 h 19058"/>
                                <a:gd name="T8" fmla="+- 0 10800 1271"/>
                                <a:gd name="T9" fmla="*/ T8 w 19059"/>
                                <a:gd name="T10" fmla="+- 0 10800 1271"/>
                                <a:gd name="T11" fmla="*/ 10800 h 19058"/>
                                <a:gd name="T12" fmla="+- 0 10800 1271"/>
                                <a:gd name="T13" fmla="*/ T12 w 19059"/>
                                <a:gd name="T14" fmla="+- 0 10800 1271"/>
                                <a:gd name="T15" fmla="*/ 10800 h 190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059" h="19058">
                                  <a:moveTo>
                                    <a:pt x="7169" y="15424"/>
                                  </a:moveTo>
                                  <a:cubicBezTo>
                                    <a:pt x="3916" y="14123"/>
                                    <a:pt x="2331" y="10417"/>
                                    <a:pt x="3632" y="7167"/>
                                  </a:cubicBezTo>
                                  <a:cubicBezTo>
                                    <a:pt x="4934" y="3917"/>
                                    <a:pt x="8638" y="2331"/>
                                    <a:pt x="11889" y="3632"/>
                                  </a:cubicBezTo>
                                  <a:cubicBezTo>
                                    <a:pt x="15141" y="4934"/>
                                    <a:pt x="16728" y="8640"/>
                                    <a:pt x="15425" y="11890"/>
                                  </a:cubicBezTo>
                                  <a:cubicBezTo>
                                    <a:pt x="14124" y="15140"/>
                                    <a:pt x="10419" y="16728"/>
                                    <a:pt x="7169" y="15424"/>
                                  </a:cubicBezTo>
                                  <a:moveTo>
                                    <a:pt x="13071" y="685"/>
                                  </a:moveTo>
                                  <a:cubicBezTo>
                                    <a:pt x="8186" y="-1271"/>
                                    <a:pt x="2639" y="1104"/>
                                    <a:pt x="686" y="5987"/>
                                  </a:cubicBezTo>
                                  <a:cubicBezTo>
                                    <a:pt x="-1271" y="10871"/>
                                    <a:pt x="1104" y="16416"/>
                                    <a:pt x="5987" y="18372"/>
                                  </a:cubicBezTo>
                                  <a:cubicBezTo>
                                    <a:pt x="10874" y="20329"/>
                                    <a:pt x="16418" y="17955"/>
                                    <a:pt x="18375" y="13070"/>
                                  </a:cubicBezTo>
                                  <a:cubicBezTo>
                                    <a:pt x="20328" y="8186"/>
                                    <a:pt x="17956" y="2641"/>
                                    <a:pt x="13071" y="68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4" name="AutoShape 10"/>
                          <wps:cNvSpPr/>
                          <wps:spPr bwMode="auto">
                            <a:xfrm>
                              <a:off x="15118" y="6729"/>
                              <a:ext cx="117" cy="125"/>
                            </a:xfrm>
                            <a:custGeom>
                              <a:avLst/>
                              <a:gdLst>
                                <a:gd name="T0" fmla="+- 0 10804 288"/>
                                <a:gd name="T1" fmla="*/ T0 w 21033"/>
                                <a:gd name="T2" fmla="+- 0 10798 277"/>
                                <a:gd name="T3" fmla="*/ 10798 h 21043"/>
                                <a:gd name="T4" fmla="+- 0 10804 288"/>
                                <a:gd name="T5" fmla="*/ T4 w 21033"/>
                                <a:gd name="T6" fmla="+- 0 10798 277"/>
                                <a:gd name="T7" fmla="*/ 10798 h 21043"/>
                                <a:gd name="T8" fmla="+- 0 10804 288"/>
                                <a:gd name="T9" fmla="*/ T8 w 21033"/>
                                <a:gd name="T10" fmla="+- 0 10798 277"/>
                                <a:gd name="T11" fmla="*/ 10798 h 21043"/>
                                <a:gd name="T12" fmla="+- 0 10804 288"/>
                                <a:gd name="T13" fmla="*/ T12 w 21033"/>
                                <a:gd name="T14" fmla="+- 0 10798 277"/>
                                <a:gd name="T15" fmla="*/ 10798 h 210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033" h="21043">
                                  <a:moveTo>
                                    <a:pt x="20881" y="2825"/>
                                  </a:moveTo>
                                  <a:cubicBezTo>
                                    <a:pt x="21312" y="1771"/>
                                    <a:pt x="20787" y="572"/>
                                    <a:pt x="19713" y="149"/>
                                  </a:cubicBezTo>
                                  <a:cubicBezTo>
                                    <a:pt x="18636" y="-277"/>
                                    <a:pt x="17414" y="238"/>
                                    <a:pt x="16984" y="1296"/>
                                  </a:cubicBezTo>
                                  <a:lnTo>
                                    <a:pt x="16980" y="1292"/>
                                  </a:lnTo>
                                  <a:cubicBezTo>
                                    <a:pt x="13964" y="8692"/>
                                    <a:pt x="8182" y="14184"/>
                                    <a:pt x="1269" y="17089"/>
                                  </a:cubicBezTo>
                                  <a:cubicBezTo>
                                    <a:pt x="207" y="17536"/>
                                    <a:pt x="-288" y="18747"/>
                                    <a:pt x="170" y="19789"/>
                                  </a:cubicBezTo>
                                  <a:cubicBezTo>
                                    <a:pt x="629" y="20840"/>
                                    <a:pt x="1863" y="21323"/>
                                    <a:pt x="2924" y="20876"/>
                                  </a:cubicBezTo>
                                  <a:cubicBezTo>
                                    <a:pt x="2961" y="20860"/>
                                    <a:pt x="2982" y="20828"/>
                                    <a:pt x="3014" y="20815"/>
                                  </a:cubicBezTo>
                                  <a:cubicBezTo>
                                    <a:pt x="10874" y="17480"/>
                                    <a:pt x="17451" y="11227"/>
                                    <a:pt x="20877" y="2825"/>
                                  </a:cubicBezTo>
                                  <a:cubicBezTo>
                                    <a:pt x="20877" y="2825"/>
                                    <a:pt x="20881" y="2825"/>
                                    <a:pt x="20881" y="28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6" name="AutoShape 11"/>
                          <wps:cNvSpPr/>
                          <wps:spPr bwMode="auto">
                            <a:xfrm>
                              <a:off x="15163" y="6779"/>
                              <a:ext cx="172" cy="175"/>
                            </a:xfrm>
                            <a:custGeom>
                              <a:avLst/>
                              <a:gdLst>
                                <a:gd name="T0" fmla="+- 0 10803 203"/>
                                <a:gd name="T1" fmla="*/ T0 w 21201"/>
                                <a:gd name="T2" fmla="+- 0 10798 194"/>
                                <a:gd name="T3" fmla="*/ 10798 h 21209"/>
                                <a:gd name="T4" fmla="+- 0 10803 203"/>
                                <a:gd name="T5" fmla="*/ T4 w 21201"/>
                                <a:gd name="T6" fmla="+- 0 10798 194"/>
                                <a:gd name="T7" fmla="*/ 10798 h 21209"/>
                                <a:gd name="T8" fmla="+- 0 10803 203"/>
                                <a:gd name="T9" fmla="*/ T8 w 21201"/>
                                <a:gd name="T10" fmla="+- 0 10798 194"/>
                                <a:gd name="T11" fmla="*/ 10798 h 21209"/>
                                <a:gd name="T12" fmla="+- 0 10803 203"/>
                                <a:gd name="T13" fmla="*/ T12 w 21201"/>
                                <a:gd name="T14" fmla="+- 0 10798 194"/>
                                <a:gd name="T15" fmla="*/ 10798 h 212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201" h="21209">
                                  <a:moveTo>
                                    <a:pt x="20267" y="104"/>
                                  </a:moveTo>
                                  <a:cubicBezTo>
                                    <a:pt x="19508" y="-194"/>
                                    <a:pt x="18645" y="169"/>
                                    <a:pt x="18339" y="912"/>
                                  </a:cubicBezTo>
                                  <a:cubicBezTo>
                                    <a:pt x="14991" y="9110"/>
                                    <a:pt x="8568" y="15198"/>
                                    <a:pt x="894" y="18420"/>
                                  </a:cubicBezTo>
                                  <a:cubicBezTo>
                                    <a:pt x="144" y="18735"/>
                                    <a:pt x="-203" y="19589"/>
                                    <a:pt x="121" y="20327"/>
                                  </a:cubicBezTo>
                                  <a:cubicBezTo>
                                    <a:pt x="442" y="21068"/>
                                    <a:pt x="1314" y="21406"/>
                                    <a:pt x="2067" y="21090"/>
                                  </a:cubicBezTo>
                                  <a:cubicBezTo>
                                    <a:pt x="2102" y="21073"/>
                                    <a:pt x="2125" y="21042"/>
                                    <a:pt x="2159" y="21025"/>
                                  </a:cubicBezTo>
                                  <a:cubicBezTo>
                                    <a:pt x="10491" y="17500"/>
                                    <a:pt x="17461" y="10881"/>
                                    <a:pt x="21095" y="1994"/>
                                  </a:cubicBezTo>
                                  <a:cubicBezTo>
                                    <a:pt x="21397" y="1250"/>
                                    <a:pt x="21026" y="404"/>
                                    <a:pt x="20267" y="10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7" name="AutoShape 12"/>
                          <wps:cNvSpPr/>
                          <wps:spPr bwMode="auto">
                            <a:xfrm>
                              <a:off x="15140" y="6754"/>
                              <a:ext cx="145" cy="150"/>
                            </a:xfrm>
                            <a:custGeom>
                              <a:avLst/>
                              <a:gdLst>
                                <a:gd name="T0" fmla="+- 0 10802 238"/>
                                <a:gd name="T1" fmla="*/ T0 w 21128"/>
                                <a:gd name="T2" fmla="+- 0 10797 227"/>
                                <a:gd name="T3" fmla="*/ 10797 h 21141"/>
                                <a:gd name="T4" fmla="+- 0 10802 238"/>
                                <a:gd name="T5" fmla="*/ T4 w 21128"/>
                                <a:gd name="T6" fmla="+- 0 10797 227"/>
                                <a:gd name="T7" fmla="*/ 10797 h 21141"/>
                                <a:gd name="T8" fmla="+- 0 10802 238"/>
                                <a:gd name="T9" fmla="*/ T8 w 21128"/>
                                <a:gd name="T10" fmla="+- 0 10797 227"/>
                                <a:gd name="T11" fmla="*/ 10797 h 21141"/>
                                <a:gd name="T12" fmla="+- 0 10802 238"/>
                                <a:gd name="T13" fmla="*/ T12 w 21128"/>
                                <a:gd name="T14" fmla="+- 0 10797 227"/>
                                <a:gd name="T15" fmla="*/ 10797 h 2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28" h="21141">
                                  <a:moveTo>
                                    <a:pt x="20035" y="122"/>
                                  </a:moveTo>
                                  <a:cubicBezTo>
                                    <a:pt x="19142" y="-227"/>
                                    <a:pt x="18134" y="195"/>
                                    <a:pt x="17778" y="1071"/>
                                  </a:cubicBezTo>
                                  <a:cubicBezTo>
                                    <a:pt x="14571" y="8936"/>
                                    <a:pt x="8412" y="14778"/>
                                    <a:pt x="1051" y="17867"/>
                                  </a:cubicBezTo>
                                  <a:lnTo>
                                    <a:pt x="1054" y="17867"/>
                                  </a:lnTo>
                                  <a:cubicBezTo>
                                    <a:pt x="172" y="18240"/>
                                    <a:pt x="-238" y="19242"/>
                                    <a:pt x="142" y="20108"/>
                                  </a:cubicBezTo>
                                  <a:cubicBezTo>
                                    <a:pt x="522" y="20973"/>
                                    <a:pt x="1543" y="21372"/>
                                    <a:pt x="2425" y="21003"/>
                                  </a:cubicBezTo>
                                  <a:cubicBezTo>
                                    <a:pt x="2459" y="20986"/>
                                    <a:pt x="2476" y="20956"/>
                                    <a:pt x="2514" y="20936"/>
                                  </a:cubicBezTo>
                                  <a:cubicBezTo>
                                    <a:pt x="10651" y="17491"/>
                                    <a:pt x="17459" y="11027"/>
                                    <a:pt x="21002" y="2339"/>
                                  </a:cubicBezTo>
                                  <a:cubicBezTo>
                                    <a:pt x="21361" y="1463"/>
                                    <a:pt x="20927" y="472"/>
                                    <a:pt x="20035" y="12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9" name="AutoShape 13"/>
                          <wps:cNvSpPr/>
                          <wps:spPr bwMode="auto">
                            <a:xfrm>
                              <a:off x="14900" y="6514"/>
                              <a:ext cx="120" cy="120"/>
                            </a:xfrm>
                            <a:custGeom>
                              <a:avLst/>
                              <a:gdLst>
                                <a:gd name="T0" fmla="+- 0 10797 278"/>
                                <a:gd name="T1" fmla="*/ T0 w 21039"/>
                                <a:gd name="T2" fmla="+- 0 10803 281"/>
                                <a:gd name="T3" fmla="*/ 10803 h 21044"/>
                                <a:gd name="T4" fmla="+- 0 10797 278"/>
                                <a:gd name="T5" fmla="*/ T4 w 21039"/>
                                <a:gd name="T6" fmla="+- 0 10803 281"/>
                                <a:gd name="T7" fmla="*/ 10803 h 21044"/>
                                <a:gd name="T8" fmla="+- 0 10797 278"/>
                                <a:gd name="T9" fmla="*/ T8 w 21039"/>
                                <a:gd name="T10" fmla="+- 0 10803 281"/>
                                <a:gd name="T11" fmla="*/ 10803 h 21044"/>
                                <a:gd name="T12" fmla="+- 0 10797 278"/>
                                <a:gd name="T13" fmla="*/ T12 w 21039"/>
                                <a:gd name="T14" fmla="+- 0 10803 281"/>
                                <a:gd name="T15" fmla="*/ 10803 h 210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039" h="21044">
                                  <a:moveTo>
                                    <a:pt x="20871" y="1248"/>
                                  </a:moveTo>
                                  <a:cubicBezTo>
                                    <a:pt x="20411" y="197"/>
                                    <a:pt x="19177" y="-281"/>
                                    <a:pt x="18112" y="169"/>
                                  </a:cubicBezTo>
                                  <a:cubicBezTo>
                                    <a:pt x="18075" y="181"/>
                                    <a:pt x="18050" y="214"/>
                                    <a:pt x="18021" y="226"/>
                                  </a:cubicBezTo>
                                  <a:cubicBezTo>
                                    <a:pt x="10159" y="3562"/>
                                    <a:pt x="3583" y="9820"/>
                                    <a:pt x="152" y="18220"/>
                                  </a:cubicBezTo>
                                  <a:lnTo>
                                    <a:pt x="148" y="18220"/>
                                  </a:lnTo>
                                  <a:cubicBezTo>
                                    <a:pt x="-278" y="19278"/>
                                    <a:pt x="242" y="20473"/>
                                    <a:pt x="1320" y="20896"/>
                                  </a:cubicBezTo>
                                  <a:cubicBezTo>
                                    <a:pt x="2398" y="21318"/>
                                    <a:pt x="3620" y="20803"/>
                                    <a:pt x="4046" y="19749"/>
                                  </a:cubicBezTo>
                                  <a:lnTo>
                                    <a:pt x="4051" y="19749"/>
                                  </a:lnTo>
                                  <a:cubicBezTo>
                                    <a:pt x="7068" y="12356"/>
                                    <a:pt x="12856" y="6858"/>
                                    <a:pt x="19764" y="3956"/>
                                  </a:cubicBezTo>
                                  <a:cubicBezTo>
                                    <a:pt x="20830" y="3506"/>
                                    <a:pt x="21322" y="2298"/>
                                    <a:pt x="20871" y="124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0" name="AutoShape 14"/>
                          <wps:cNvSpPr/>
                          <wps:spPr bwMode="auto">
                            <a:xfrm>
                              <a:off x="14803" y="6419"/>
                              <a:ext cx="172" cy="175"/>
                            </a:xfrm>
                            <a:custGeom>
                              <a:avLst/>
                              <a:gdLst>
                                <a:gd name="T0" fmla="+- 0 10797 198"/>
                                <a:gd name="T1" fmla="*/ T0 w 21199"/>
                                <a:gd name="T2" fmla="+- 0 10802 198"/>
                                <a:gd name="T3" fmla="*/ 10802 h 21208"/>
                                <a:gd name="T4" fmla="+- 0 10797 198"/>
                                <a:gd name="T5" fmla="*/ T4 w 21199"/>
                                <a:gd name="T6" fmla="+- 0 10802 198"/>
                                <a:gd name="T7" fmla="*/ 10802 h 21208"/>
                                <a:gd name="T8" fmla="+- 0 10797 198"/>
                                <a:gd name="T9" fmla="*/ T8 w 21199"/>
                                <a:gd name="T10" fmla="+- 0 10802 198"/>
                                <a:gd name="T11" fmla="*/ 10802 h 21208"/>
                                <a:gd name="T12" fmla="+- 0 10797 198"/>
                                <a:gd name="T13" fmla="*/ T12 w 21199"/>
                                <a:gd name="T14" fmla="+- 0 10802 198"/>
                                <a:gd name="T15" fmla="*/ 10802 h 212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99" h="21208">
                                  <a:moveTo>
                                    <a:pt x="21077" y="880"/>
                                  </a:moveTo>
                                  <a:cubicBezTo>
                                    <a:pt x="20753" y="142"/>
                                    <a:pt x="19881" y="-198"/>
                                    <a:pt x="19129" y="117"/>
                                  </a:cubicBezTo>
                                  <a:cubicBezTo>
                                    <a:pt x="19097" y="131"/>
                                    <a:pt x="19071" y="162"/>
                                    <a:pt x="19039" y="179"/>
                                  </a:cubicBezTo>
                                  <a:cubicBezTo>
                                    <a:pt x="10706" y="3707"/>
                                    <a:pt x="3739" y="10322"/>
                                    <a:pt x="106" y="19208"/>
                                  </a:cubicBezTo>
                                  <a:cubicBezTo>
                                    <a:pt x="-198" y="19957"/>
                                    <a:pt x="172" y="20803"/>
                                    <a:pt x="934" y="21101"/>
                                  </a:cubicBezTo>
                                  <a:cubicBezTo>
                                    <a:pt x="1689" y="21401"/>
                                    <a:pt x="2552" y="21041"/>
                                    <a:pt x="2859" y="20292"/>
                                  </a:cubicBezTo>
                                  <a:cubicBezTo>
                                    <a:pt x="6206" y="12096"/>
                                    <a:pt x="12625" y="6008"/>
                                    <a:pt x="20301" y="2787"/>
                                  </a:cubicBezTo>
                                  <a:cubicBezTo>
                                    <a:pt x="21051" y="2469"/>
                                    <a:pt x="21402" y="1618"/>
                                    <a:pt x="21077" y="88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1" name="AutoShape 15"/>
                          <wps:cNvSpPr/>
                          <wps:spPr bwMode="auto">
                            <a:xfrm>
                              <a:off x="14853" y="6464"/>
                              <a:ext cx="145" cy="150"/>
                            </a:xfrm>
                            <a:custGeom>
                              <a:avLst/>
                              <a:gdLst>
                                <a:gd name="T0" fmla="+- 0 10796 232"/>
                                <a:gd name="T1" fmla="*/ T0 w 21129"/>
                                <a:gd name="T2" fmla="+- 0 10804 234"/>
                                <a:gd name="T3" fmla="*/ 10804 h 21141"/>
                                <a:gd name="T4" fmla="+- 0 10796 232"/>
                                <a:gd name="T5" fmla="*/ T4 w 21129"/>
                                <a:gd name="T6" fmla="+- 0 10804 234"/>
                                <a:gd name="T7" fmla="*/ 10804 h 21141"/>
                                <a:gd name="T8" fmla="+- 0 10796 232"/>
                                <a:gd name="T9" fmla="*/ T8 w 21129"/>
                                <a:gd name="T10" fmla="+- 0 10804 234"/>
                                <a:gd name="T11" fmla="*/ 10804 h 21141"/>
                                <a:gd name="T12" fmla="+- 0 10796 232"/>
                                <a:gd name="T13" fmla="*/ T12 w 21129"/>
                                <a:gd name="T14" fmla="+- 0 10804 234"/>
                                <a:gd name="T15" fmla="*/ 10804 h 2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29" h="21141">
                                  <a:moveTo>
                                    <a:pt x="20075" y="3267"/>
                                  </a:moveTo>
                                  <a:cubicBezTo>
                                    <a:pt x="20953" y="2898"/>
                                    <a:pt x="21368" y="1899"/>
                                    <a:pt x="20987" y="1030"/>
                                  </a:cubicBezTo>
                                  <a:cubicBezTo>
                                    <a:pt x="20611" y="168"/>
                                    <a:pt x="19589" y="-234"/>
                                    <a:pt x="18707" y="138"/>
                                  </a:cubicBezTo>
                                  <a:cubicBezTo>
                                    <a:pt x="18670" y="152"/>
                                    <a:pt x="18649" y="185"/>
                                    <a:pt x="18615" y="198"/>
                                  </a:cubicBezTo>
                                  <a:cubicBezTo>
                                    <a:pt x="10481" y="3647"/>
                                    <a:pt x="3673" y="10118"/>
                                    <a:pt x="124" y="18802"/>
                                  </a:cubicBezTo>
                                  <a:cubicBezTo>
                                    <a:pt x="-232" y="19678"/>
                                    <a:pt x="205" y="20666"/>
                                    <a:pt x="1094" y="21019"/>
                                  </a:cubicBezTo>
                                  <a:cubicBezTo>
                                    <a:pt x="1983" y="21366"/>
                                    <a:pt x="2991" y="20946"/>
                                    <a:pt x="3354" y="20071"/>
                                  </a:cubicBezTo>
                                  <a:cubicBezTo>
                                    <a:pt x="6561" y="12205"/>
                                    <a:pt x="12717" y="6360"/>
                                    <a:pt x="20075" y="3274"/>
                                  </a:cubicBezTo>
                                  <a:cubicBezTo>
                                    <a:pt x="20075" y="3274"/>
                                    <a:pt x="20075" y="3267"/>
                                    <a:pt x="20075" y="32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15" name="组合 214"/>
                        <wpg:cNvGrpSpPr/>
                        <wpg:grpSpPr>
                          <a:xfrm rot="0">
                            <a:off x="13145" y="6319"/>
                            <a:ext cx="770" cy="744"/>
                            <a:chOff x="13145" y="6319"/>
                            <a:chExt cx="770" cy="744"/>
                          </a:xfrm>
                          <a:grpFill/>
                        </wpg:grpSpPr>
                        <wps:wsp>
                          <wps:cNvPr id="52" name="AutoShape 16"/>
                          <wps:cNvSpPr/>
                          <wps:spPr bwMode="auto">
                            <a:xfrm>
                              <a:off x="13530" y="6729"/>
                              <a:ext cx="98" cy="9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0"/>
                                  </a:moveTo>
                                  <a:cubicBezTo>
                                    <a:pt x="4838" y="0"/>
                                    <a:pt x="0" y="4841"/>
                                    <a:pt x="0" y="10800"/>
                                  </a:cubicBezTo>
                                  <a:cubicBezTo>
                                    <a:pt x="0" y="16758"/>
                                    <a:pt x="4838" y="21599"/>
                                    <a:pt x="10800" y="21599"/>
                                  </a:cubicBezTo>
                                  <a:cubicBezTo>
                                    <a:pt x="16761" y="21599"/>
                                    <a:pt x="21600" y="16758"/>
                                    <a:pt x="21600" y="10800"/>
                                  </a:cubicBezTo>
                                  <a:cubicBezTo>
                                    <a:pt x="21600" y="4841"/>
                                    <a:pt x="16761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3" name="AutoShape 17"/>
                          <wps:cNvSpPr/>
                          <wps:spPr bwMode="auto">
                            <a:xfrm>
                              <a:off x="13145" y="6319"/>
                              <a:ext cx="770" cy="745"/>
                            </a:xfrm>
                            <a:custGeom>
                              <a:avLst/>
                              <a:gdLst>
                                <a:gd name="T0" fmla="*/ 10473 w 20946"/>
                                <a:gd name="T1" fmla="*/ 10800 h 21600"/>
                                <a:gd name="T2" fmla="*/ 10473 w 20946"/>
                                <a:gd name="T3" fmla="*/ 10800 h 21600"/>
                                <a:gd name="T4" fmla="*/ 10473 w 20946"/>
                                <a:gd name="T5" fmla="*/ 10800 h 21600"/>
                                <a:gd name="T6" fmla="*/ 10473 w 20946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946" h="21600">
                                  <a:moveTo>
                                    <a:pt x="18509" y="15329"/>
                                  </a:moveTo>
                                  <a:lnTo>
                                    <a:pt x="11782" y="15329"/>
                                  </a:lnTo>
                                  <a:cubicBezTo>
                                    <a:pt x="10699" y="15329"/>
                                    <a:pt x="9818" y="14391"/>
                                    <a:pt x="9818" y="13238"/>
                                  </a:cubicBezTo>
                                  <a:cubicBezTo>
                                    <a:pt x="9818" y="12086"/>
                                    <a:pt x="10699" y="11148"/>
                                    <a:pt x="11782" y="11148"/>
                                  </a:cubicBezTo>
                                  <a:lnTo>
                                    <a:pt x="17673" y="11148"/>
                                  </a:lnTo>
                                  <a:cubicBezTo>
                                    <a:pt x="18077" y="11142"/>
                                    <a:pt x="18477" y="10934"/>
                                    <a:pt x="18721" y="10588"/>
                                  </a:cubicBezTo>
                                  <a:cubicBezTo>
                                    <a:pt x="18789" y="10491"/>
                                    <a:pt x="18842" y="10381"/>
                                    <a:pt x="18885" y="10267"/>
                                  </a:cubicBezTo>
                                  <a:cubicBezTo>
                                    <a:pt x="18890" y="10251"/>
                                    <a:pt x="18901" y="10239"/>
                                    <a:pt x="18906" y="10224"/>
                                  </a:cubicBezTo>
                                  <a:cubicBezTo>
                                    <a:pt x="19377" y="10880"/>
                                    <a:pt x="19636" y="11686"/>
                                    <a:pt x="19636" y="12541"/>
                                  </a:cubicBezTo>
                                  <a:cubicBezTo>
                                    <a:pt x="19636" y="13613"/>
                                    <a:pt x="19230" y="14607"/>
                                    <a:pt x="18509" y="15329"/>
                                  </a:cubicBezTo>
                                  <a:moveTo>
                                    <a:pt x="17673" y="17767"/>
                                  </a:moveTo>
                                  <a:cubicBezTo>
                                    <a:pt x="17673" y="19114"/>
                                    <a:pt x="16647" y="20206"/>
                                    <a:pt x="15382" y="20206"/>
                                  </a:cubicBezTo>
                                  <a:lnTo>
                                    <a:pt x="3600" y="20206"/>
                                  </a:lnTo>
                                  <a:cubicBezTo>
                                    <a:pt x="2334" y="20206"/>
                                    <a:pt x="1309" y="19114"/>
                                    <a:pt x="1309" y="17767"/>
                                  </a:cubicBezTo>
                                  <a:lnTo>
                                    <a:pt x="1309" y="6786"/>
                                  </a:lnTo>
                                  <a:cubicBezTo>
                                    <a:pt x="1931" y="7334"/>
                                    <a:pt x="2730" y="7664"/>
                                    <a:pt x="3600" y="7664"/>
                                  </a:cubicBezTo>
                                  <a:lnTo>
                                    <a:pt x="14400" y="7664"/>
                                  </a:lnTo>
                                  <a:lnTo>
                                    <a:pt x="17018" y="7664"/>
                                  </a:lnTo>
                                  <a:cubicBezTo>
                                    <a:pt x="17379" y="7664"/>
                                    <a:pt x="17673" y="7976"/>
                                    <a:pt x="17673" y="8361"/>
                                  </a:cubicBezTo>
                                  <a:lnTo>
                                    <a:pt x="17673" y="9754"/>
                                  </a:lnTo>
                                  <a:lnTo>
                                    <a:pt x="11782" y="9754"/>
                                  </a:lnTo>
                                  <a:cubicBezTo>
                                    <a:pt x="9974" y="9754"/>
                                    <a:pt x="8509" y="11314"/>
                                    <a:pt x="8509" y="13238"/>
                                  </a:cubicBezTo>
                                  <a:cubicBezTo>
                                    <a:pt x="8509" y="15163"/>
                                    <a:pt x="9974" y="16722"/>
                                    <a:pt x="11782" y="16722"/>
                                  </a:cubicBezTo>
                                  <a:lnTo>
                                    <a:pt x="17673" y="16722"/>
                                  </a:lnTo>
                                  <a:cubicBezTo>
                                    <a:pt x="17673" y="16722"/>
                                    <a:pt x="17673" y="17767"/>
                                    <a:pt x="17673" y="17767"/>
                                  </a:cubicBezTo>
                                  <a:close/>
                                  <a:moveTo>
                                    <a:pt x="16363" y="5574"/>
                                  </a:moveTo>
                                  <a:lnTo>
                                    <a:pt x="16363" y="6270"/>
                                  </a:lnTo>
                                  <a:lnTo>
                                    <a:pt x="14400" y="6270"/>
                                  </a:lnTo>
                                  <a:lnTo>
                                    <a:pt x="3600" y="6270"/>
                                  </a:lnTo>
                                  <a:cubicBezTo>
                                    <a:pt x="3246" y="6270"/>
                                    <a:pt x="2916" y="6179"/>
                                    <a:pt x="2617" y="6027"/>
                                  </a:cubicBezTo>
                                  <a:lnTo>
                                    <a:pt x="2617" y="5574"/>
                                  </a:lnTo>
                                  <a:cubicBezTo>
                                    <a:pt x="2617" y="5574"/>
                                    <a:pt x="16363" y="5574"/>
                                    <a:pt x="16363" y="5574"/>
                                  </a:cubicBezTo>
                                  <a:close/>
                                  <a:moveTo>
                                    <a:pt x="16363" y="4877"/>
                                  </a:moveTo>
                                  <a:lnTo>
                                    <a:pt x="2617" y="4877"/>
                                  </a:lnTo>
                                  <a:lnTo>
                                    <a:pt x="2617" y="4180"/>
                                  </a:lnTo>
                                  <a:lnTo>
                                    <a:pt x="16363" y="4180"/>
                                  </a:lnTo>
                                  <a:cubicBezTo>
                                    <a:pt x="16363" y="4180"/>
                                    <a:pt x="16363" y="4877"/>
                                    <a:pt x="16363" y="4877"/>
                                  </a:cubicBezTo>
                                  <a:close/>
                                  <a:moveTo>
                                    <a:pt x="16363" y="3483"/>
                                  </a:moveTo>
                                  <a:lnTo>
                                    <a:pt x="2617" y="3483"/>
                                  </a:lnTo>
                                  <a:lnTo>
                                    <a:pt x="2617" y="2787"/>
                                  </a:lnTo>
                                  <a:lnTo>
                                    <a:pt x="16363" y="2787"/>
                                  </a:lnTo>
                                  <a:cubicBezTo>
                                    <a:pt x="16363" y="2787"/>
                                    <a:pt x="16363" y="3483"/>
                                    <a:pt x="16363" y="3483"/>
                                  </a:cubicBezTo>
                                  <a:close/>
                                  <a:moveTo>
                                    <a:pt x="3600" y="1393"/>
                                  </a:moveTo>
                                  <a:lnTo>
                                    <a:pt x="14400" y="1393"/>
                                  </a:lnTo>
                                  <a:lnTo>
                                    <a:pt x="17018" y="1393"/>
                                  </a:lnTo>
                                  <a:cubicBezTo>
                                    <a:pt x="17379" y="1393"/>
                                    <a:pt x="17673" y="1705"/>
                                    <a:pt x="17673" y="2090"/>
                                  </a:cubicBezTo>
                                  <a:lnTo>
                                    <a:pt x="17673" y="3832"/>
                                  </a:lnTo>
                                  <a:lnTo>
                                    <a:pt x="17673" y="4180"/>
                                  </a:lnTo>
                                  <a:lnTo>
                                    <a:pt x="17673" y="6398"/>
                                  </a:lnTo>
                                  <a:cubicBezTo>
                                    <a:pt x="17466" y="6321"/>
                                    <a:pt x="17249" y="6270"/>
                                    <a:pt x="17018" y="6270"/>
                                  </a:cubicBezTo>
                                  <a:lnTo>
                                    <a:pt x="17018" y="5574"/>
                                  </a:lnTo>
                                  <a:lnTo>
                                    <a:pt x="17018" y="4180"/>
                                  </a:lnTo>
                                  <a:lnTo>
                                    <a:pt x="17018" y="2787"/>
                                  </a:lnTo>
                                  <a:cubicBezTo>
                                    <a:pt x="17018" y="2401"/>
                                    <a:pt x="16724" y="2090"/>
                                    <a:pt x="16363" y="2090"/>
                                  </a:cubicBezTo>
                                  <a:lnTo>
                                    <a:pt x="2617" y="2090"/>
                                  </a:lnTo>
                                  <a:cubicBezTo>
                                    <a:pt x="2256" y="2090"/>
                                    <a:pt x="1963" y="2401"/>
                                    <a:pt x="1963" y="2787"/>
                                  </a:cubicBezTo>
                                  <a:lnTo>
                                    <a:pt x="1963" y="4180"/>
                                  </a:lnTo>
                                  <a:lnTo>
                                    <a:pt x="1963" y="5534"/>
                                  </a:lnTo>
                                  <a:cubicBezTo>
                                    <a:pt x="1559" y="5094"/>
                                    <a:pt x="1309" y="4495"/>
                                    <a:pt x="1309" y="3832"/>
                                  </a:cubicBezTo>
                                  <a:cubicBezTo>
                                    <a:pt x="1309" y="2485"/>
                                    <a:pt x="2334" y="1393"/>
                                    <a:pt x="3600" y="1393"/>
                                  </a:cubicBezTo>
                                  <a:moveTo>
                                    <a:pt x="18983" y="8361"/>
                                  </a:moveTo>
                                  <a:lnTo>
                                    <a:pt x="18982" y="8361"/>
                                  </a:lnTo>
                                  <a:lnTo>
                                    <a:pt x="18982" y="4180"/>
                                  </a:lnTo>
                                  <a:lnTo>
                                    <a:pt x="18982" y="3832"/>
                                  </a:lnTo>
                                  <a:lnTo>
                                    <a:pt x="18982" y="2090"/>
                                  </a:lnTo>
                                  <a:cubicBezTo>
                                    <a:pt x="18982" y="935"/>
                                    <a:pt x="18102" y="0"/>
                                    <a:pt x="17018" y="0"/>
                                  </a:cubicBezTo>
                                  <a:lnTo>
                                    <a:pt x="14400" y="0"/>
                                  </a:lnTo>
                                  <a:lnTo>
                                    <a:pt x="3600" y="0"/>
                                  </a:lnTo>
                                  <a:cubicBezTo>
                                    <a:pt x="1614" y="0"/>
                                    <a:pt x="0" y="1719"/>
                                    <a:pt x="0" y="3832"/>
                                  </a:cubicBezTo>
                                  <a:lnTo>
                                    <a:pt x="0" y="17767"/>
                                  </a:lnTo>
                                  <a:cubicBezTo>
                                    <a:pt x="0" y="19880"/>
                                    <a:pt x="1614" y="21600"/>
                                    <a:pt x="3600" y="21600"/>
                                  </a:cubicBezTo>
                                  <a:lnTo>
                                    <a:pt x="15382" y="21600"/>
                                  </a:lnTo>
                                  <a:cubicBezTo>
                                    <a:pt x="17366" y="21600"/>
                                    <a:pt x="18982" y="19880"/>
                                    <a:pt x="18982" y="17767"/>
                                  </a:cubicBezTo>
                                  <a:lnTo>
                                    <a:pt x="18982" y="16722"/>
                                  </a:lnTo>
                                  <a:lnTo>
                                    <a:pt x="18983" y="16722"/>
                                  </a:lnTo>
                                  <a:cubicBezTo>
                                    <a:pt x="21600" y="14631"/>
                                    <a:pt x="21600" y="10452"/>
                                    <a:pt x="18983" y="836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14" name="组合 213"/>
                        <wpg:cNvGrpSpPr/>
                        <wpg:grpSpPr>
                          <a:xfrm rot="0">
                            <a:off x="11608" y="6294"/>
                            <a:ext cx="770" cy="770"/>
                            <a:chOff x="11608" y="6294"/>
                            <a:chExt cx="770" cy="770"/>
                          </a:xfrm>
                          <a:grpFill/>
                        </wpg:grpSpPr>
                        <wps:wsp>
                          <wps:cNvPr id="54" name="AutoShape 18"/>
                          <wps:cNvSpPr/>
                          <wps:spPr bwMode="auto">
                            <a:xfrm>
                              <a:off x="11608" y="6294"/>
                              <a:ext cx="770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49" y="19799"/>
                                  </a:moveTo>
                                  <a:cubicBezTo>
                                    <a:pt x="20249" y="20048"/>
                                    <a:pt x="20048" y="20249"/>
                                    <a:pt x="19799" y="20249"/>
                                  </a:cubicBezTo>
                                  <a:lnTo>
                                    <a:pt x="1800" y="20249"/>
                                  </a:lnTo>
                                  <a:cubicBezTo>
                                    <a:pt x="1551" y="20249"/>
                                    <a:pt x="1349" y="20048"/>
                                    <a:pt x="1349" y="19799"/>
                                  </a:cubicBezTo>
                                  <a:lnTo>
                                    <a:pt x="1349" y="3824"/>
                                  </a:lnTo>
                                  <a:cubicBezTo>
                                    <a:pt x="1349" y="3576"/>
                                    <a:pt x="1551" y="3375"/>
                                    <a:pt x="1800" y="3375"/>
                                  </a:cubicBezTo>
                                  <a:lnTo>
                                    <a:pt x="4724" y="3375"/>
                                  </a:lnTo>
                                  <a:lnTo>
                                    <a:pt x="4724" y="4725"/>
                                  </a:lnTo>
                                  <a:cubicBezTo>
                                    <a:pt x="4724" y="5098"/>
                                    <a:pt x="5027" y="5400"/>
                                    <a:pt x="5399" y="5400"/>
                                  </a:cubicBezTo>
                                  <a:cubicBezTo>
                                    <a:pt x="5772" y="5400"/>
                                    <a:pt x="6074" y="5098"/>
                                    <a:pt x="6074" y="4725"/>
                                  </a:cubicBezTo>
                                  <a:lnTo>
                                    <a:pt x="6074" y="3375"/>
                                  </a:lnTo>
                                  <a:lnTo>
                                    <a:pt x="10124" y="3375"/>
                                  </a:lnTo>
                                  <a:lnTo>
                                    <a:pt x="10124" y="4725"/>
                                  </a:lnTo>
                                  <a:cubicBezTo>
                                    <a:pt x="10124" y="5098"/>
                                    <a:pt x="10427" y="5400"/>
                                    <a:pt x="10800" y="5400"/>
                                  </a:cubicBezTo>
                                  <a:cubicBezTo>
                                    <a:pt x="11172" y="5400"/>
                                    <a:pt x="11474" y="5098"/>
                                    <a:pt x="11474" y="4725"/>
                                  </a:cubicBezTo>
                                  <a:lnTo>
                                    <a:pt x="11474" y="3375"/>
                                  </a:lnTo>
                                  <a:lnTo>
                                    <a:pt x="15524" y="3375"/>
                                  </a:lnTo>
                                  <a:lnTo>
                                    <a:pt x="15524" y="4725"/>
                                  </a:lnTo>
                                  <a:cubicBezTo>
                                    <a:pt x="15524" y="5098"/>
                                    <a:pt x="15827" y="5400"/>
                                    <a:pt x="16199" y="5400"/>
                                  </a:cubicBezTo>
                                  <a:cubicBezTo>
                                    <a:pt x="16572" y="5400"/>
                                    <a:pt x="16874" y="5098"/>
                                    <a:pt x="16874" y="4725"/>
                                  </a:cubicBezTo>
                                  <a:lnTo>
                                    <a:pt x="16874" y="3375"/>
                                  </a:lnTo>
                                  <a:lnTo>
                                    <a:pt x="19799" y="3375"/>
                                  </a:lnTo>
                                  <a:cubicBezTo>
                                    <a:pt x="20048" y="3375"/>
                                    <a:pt x="20249" y="3576"/>
                                    <a:pt x="20249" y="3824"/>
                                  </a:cubicBezTo>
                                  <a:cubicBezTo>
                                    <a:pt x="20249" y="3824"/>
                                    <a:pt x="20249" y="19799"/>
                                    <a:pt x="20249" y="19799"/>
                                  </a:cubicBezTo>
                                  <a:close/>
                                  <a:moveTo>
                                    <a:pt x="19799" y="2025"/>
                                  </a:moveTo>
                                  <a:lnTo>
                                    <a:pt x="16874" y="2025"/>
                                  </a:lnTo>
                                  <a:lnTo>
                                    <a:pt x="16874" y="675"/>
                                  </a:lnTo>
                                  <a:cubicBezTo>
                                    <a:pt x="16874" y="301"/>
                                    <a:pt x="16572" y="0"/>
                                    <a:pt x="16199" y="0"/>
                                  </a:cubicBezTo>
                                  <a:cubicBezTo>
                                    <a:pt x="15827" y="0"/>
                                    <a:pt x="15524" y="301"/>
                                    <a:pt x="15524" y="675"/>
                                  </a:cubicBezTo>
                                  <a:lnTo>
                                    <a:pt x="15524" y="2025"/>
                                  </a:lnTo>
                                  <a:lnTo>
                                    <a:pt x="11474" y="2025"/>
                                  </a:lnTo>
                                  <a:lnTo>
                                    <a:pt x="11474" y="675"/>
                                  </a:lnTo>
                                  <a:cubicBezTo>
                                    <a:pt x="11474" y="301"/>
                                    <a:pt x="11172" y="0"/>
                                    <a:pt x="10800" y="0"/>
                                  </a:cubicBezTo>
                                  <a:cubicBezTo>
                                    <a:pt x="10427" y="0"/>
                                    <a:pt x="10124" y="301"/>
                                    <a:pt x="10124" y="675"/>
                                  </a:cubicBezTo>
                                  <a:lnTo>
                                    <a:pt x="10124" y="2025"/>
                                  </a:lnTo>
                                  <a:lnTo>
                                    <a:pt x="6074" y="2025"/>
                                  </a:lnTo>
                                  <a:lnTo>
                                    <a:pt x="6074" y="675"/>
                                  </a:lnTo>
                                  <a:cubicBezTo>
                                    <a:pt x="6074" y="301"/>
                                    <a:pt x="5772" y="0"/>
                                    <a:pt x="5399" y="0"/>
                                  </a:cubicBezTo>
                                  <a:cubicBezTo>
                                    <a:pt x="5027" y="0"/>
                                    <a:pt x="4724" y="301"/>
                                    <a:pt x="4724" y="675"/>
                                  </a:cubicBezTo>
                                  <a:lnTo>
                                    <a:pt x="4724" y="2025"/>
                                  </a:lnTo>
                                  <a:lnTo>
                                    <a:pt x="1800" y="2025"/>
                                  </a:lnTo>
                                  <a:cubicBezTo>
                                    <a:pt x="805" y="2025"/>
                                    <a:pt x="0" y="2830"/>
                                    <a:pt x="0" y="3824"/>
                                  </a:cubicBezTo>
                                  <a:lnTo>
                                    <a:pt x="0" y="19799"/>
                                  </a:lnTo>
                                  <a:cubicBezTo>
                                    <a:pt x="0" y="20793"/>
                                    <a:pt x="805" y="21599"/>
                                    <a:pt x="1800" y="21599"/>
                                  </a:cubicBezTo>
                                  <a:lnTo>
                                    <a:pt x="19799" y="21599"/>
                                  </a:lnTo>
                                  <a:cubicBezTo>
                                    <a:pt x="20794" y="21599"/>
                                    <a:pt x="21600" y="20793"/>
                                    <a:pt x="21600" y="19799"/>
                                  </a:cubicBezTo>
                                  <a:lnTo>
                                    <a:pt x="21600" y="3824"/>
                                  </a:lnTo>
                                  <a:cubicBezTo>
                                    <a:pt x="21600" y="2830"/>
                                    <a:pt x="20794" y="2025"/>
                                    <a:pt x="19799" y="202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5" name="AutoShape 19"/>
                          <wps:cNvSpPr/>
                          <wps:spPr bwMode="auto">
                            <a:xfrm>
                              <a:off x="11778" y="658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6" name="AutoShape 20"/>
                          <wps:cNvSpPr/>
                          <wps:spPr bwMode="auto">
                            <a:xfrm>
                              <a:off x="11778" y="670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7" name="AutoShape 21"/>
                          <wps:cNvSpPr/>
                          <wps:spPr bwMode="auto">
                            <a:xfrm>
                              <a:off x="11778" y="682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8" name="AutoShape 22"/>
                          <wps:cNvSpPr/>
                          <wps:spPr bwMode="auto">
                            <a:xfrm>
                              <a:off x="11945" y="682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9" name="AutoShape 23"/>
                          <wps:cNvSpPr/>
                          <wps:spPr bwMode="auto">
                            <a:xfrm>
                              <a:off x="11945" y="670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60" name="AutoShape 24"/>
                          <wps:cNvSpPr/>
                          <wps:spPr bwMode="auto">
                            <a:xfrm>
                              <a:off x="11945" y="658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61" name="AutoShape 25"/>
                          <wps:cNvSpPr/>
                          <wps:spPr bwMode="auto">
                            <a:xfrm>
                              <a:off x="12113" y="6824"/>
                              <a:ext cx="97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62" name="AutoShape 26"/>
                          <wps:cNvSpPr/>
                          <wps:spPr bwMode="auto">
                            <a:xfrm>
                              <a:off x="12113" y="6704"/>
                              <a:ext cx="97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63" name="AutoShape 27"/>
                          <wps:cNvSpPr/>
                          <wps:spPr bwMode="auto">
                            <a:xfrm>
                              <a:off x="12113" y="6584"/>
                              <a:ext cx="97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64" name="AutoShape 28"/>
                        <wps:cNvSpPr/>
                        <wps:spPr bwMode="auto">
                          <a:xfrm>
                            <a:off x="10070" y="6294"/>
                            <a:ext cx="770" cy="770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20249" y="9450"/>
                                </a:moveTo>
                                <a:cubicBezTo>
                                  <a:pt x="20249" y="9823"/>
                                  <a:pt x="19947" y="10124"/>
                                  <a:pt x="19575" y="10124"/>
                                </a:cubicBezTo>
                                <a:lnTo>
                                  <a:pt x="18324" y="10124"/>
                                </a:lnTo>
                                <a:lnTo>
                                  <a:pt x="15624" y="5400"/>
                                </a:lnTo>
                                <a:lnTo>
                                  <a:pt x="17549" y="5400"/>
                                </a:lnTo>
                                <a:cubicBezTo>
                                  <a:pt x="17762" y="5400"/>
                                  <a:pt x="17962" y="5500"/>
                                  <a:pt x="18089" y="5670"/>
                                </a:cubicBezTo>
                                <a:lnTo>
                                  <a:pt x="20114" y="8370"/>
                                </a:lnTo>
                                <a:cubicBezTo>
                                  <a:pt x="20202" y="8486"/>
                                  <a:pt x="20249" y="8628"/>
                                  <a:pt x="20249" y="8774"/>
                                </a:cubicBezTo>
                                <a:cubicBezTo>
                                  <a:pt x="20249" y="8774"/>
                                  <a:pt x="20249" y="9450"/>
                                  <a:pt x="20249" y="9450"/>
                                </a:cubicBezTo>
                                <a:close/>
                                <a:moveTo>
                                  <a:pt x="18224" y="20249"/>
                                </a:moveTo>
                                <a:lnTo>
                                  <a:pt x="14174" y="20249"/>
                                </a:lnTo>
                                <a:lnTo>
                                  <a:pt x="14174" y="13500"/>
                                </a:lnTo>
                                <a:cubicBezTo>
                                  <a:pt x="14174" y="13126"/>
                                  <a:pt x="13872" y="12825"/>
                                  <a:pt x="13499" y="12825"/>
                                </a:cubicBezTo>
                                <a:lnTo>
                                  <a:pt x="8437" y="12825"/>
                                </a:lnTo>
                                <a:cubicBezTo>
                                  <a:pt x="8064" y="12825"/>
                                  <a:pt x="7762" y="13126"/>
                                  <a:pt x="7762" y="13500"/>
                                </a:cubicBezTo>
                                <a:lnTo>
                                  <a:pt x="7762" y="20249"/>
                                </a:lnTo>
                                <a:lnTo>
                                  <a:pt x="3374" y="20249"/>
                                </a:lnTo>
                                <a:lnTo>
                                  <a:pt x="3374" y="11475"/>
                                </a:lnTo>
                                <a:lnTo>
                                  <a:pt x="18224" y="11475"/>
                                </a:lnTo>
                                <a:cubicBezTo>
                                  <a:pt x="18224" y="11475"/>
                                  <a:pt x="18224" y="20249"/>
                                  <a:pt x="18224" y="20249"/>
                                </a:cubicBezTo>
                                <a:close/>
                                <a:moveTo>
                                  <a:pt x="13499" y="20249"/>
                                </a:moveTo>
                                <a:lnTo>
                                  <a:pt x="8437" y="20249"/>
                                </a:lnTo>
                                <a:lnTo>
                                  <a:pt x="8437" y="13500"/>
                                </a:lnTo>
                                <a:lnTo>
                                  <a:pt x="13499" y="13500"/>
                                </a:lnTo>
                                <a:cubicBezTo>
                                  <a:pt x="13499" y="13500"/>
                                  <a:pt x="13499" y="20249"/>
                                  <a:pt x="13499" y="20249"/>
                                </a:cubicBezTo>
                                <a:close/>
                                <a:moveTo>
                                  <a:pt x="1349" y="9450"/>
                                </a:moveTo>
                                <a:lnTo>
                                  <a:pt x="1349" y="8774"/>
                                </a:lnTo>
                                <a:cubicBezTo>
                                  <a:pt x="1349" y="8628"/>
                                  <a:pt x="1397" y="8486"/>
                                  <a:pt x="1485" y="8370"/>
                                </a:cubicBezTo>
                                <a:lnTo>
                                  <a:pt x="3510" y="5670"/>
                                </a:lnTo>
                                <a:cubicBezTo>
                                  <a:pt x="3637" y="5500"/>
                                  <a:pt x="3837" y="5400"/>
                                  <a:pt x="4049" y="5400"/>
                                </a:cubicBezTo>
                                <a:lnTo>
                                  <a:pt x="5975" y="5400"/>
                                </a:lnTo>
                                <a:lnTo>
                                  <a:pt x="3275" y="10124"/>
                                </a:lnTo>
                                <a:lnTo>
                                  <a:pt x="2024" y="10124"/>
                                </a:lnTo>
                                <a:cubicBezTo>
                                  <a:pt x="1652" y="10124"/>
                                  <a:pt x="1349" y="9823"/>
                                  <a:pt x="1349" y="9450"/>
                                </a:cubicBezTo>
                                <a:moveTo>
                                  <a:pt x="13369" y="5400"/>
                                </a:moveTo>
                                <a:lnTo>
                                  <a:pt x="14846" y="5400"/>
                                </a:lnTo>
                                <a:lnTo>
                                  <a:pt x="17546" y="10124"/>
                                </a:lnTo>
                                <a:lnTo>
                                  <a:pt x="14719" y="10124"/>
                                </a:lnTo>
                                <a:cubicBezTo>
                                  <a:pt x="14719" y="10124"/>
                                  <a:pt x="13369" y="5400"/>
                                  <a:pt x="13369" y="5400"/>
                                </a:cubicBezTo>
                                <a:close/>
                                <a:moveTo>
                                  <a:pt x="11137" y="5400"/>
                                </a:moveTo>
                                <a:lnTo>
                                  <a:pt x="12666" y="5400"/>
                                </a:lnTo>
                                <a:lnTo>
                                  <a:pt x="14016" y="10124"/>
                                </a:lnTo>
                                <a:lnTo>
                                  <a:pt x="11137" y="10124"/>
                                </a:lnTo>
                                <a:cubicBezTo>
                                  <a:pt x="11137" y="10124"/>
                                  <a:pt x="11137" y="5400"/>
                                  <a:pt x="11137" y="5400"/>
                                </a:cubicBezTo>
                                <a:close/>
                                <a:moveTo>
                                  <a:pt x="8932" y="5400"/>
                                </a:moveTo>
                                <a:lnTo>
                                  <a:pt x="10462" y="5400"/>
                                </a:lnTo>
                                <a:lnTo>
                                  <a:pt x="10462" y="10124"/>
                                </a:lnTo>
                                <a:lnTo>
                                  <a:pt x="7582" y="10124"/>
                                </a:lnTo>
                                <a:cubicBezTo>
                                  <a:pt x="7582" y="10124"/>
                                  <a:pt x="8932" y="5400"/>
                                  <a:pt x="8932" y="5400"/>
                                </a:cubicBezTo>
                                <a:close/>
                                <a:moveTo>
                                  <a:pt x="6880" y="10124"/>
                                </a:moveTo>
                                <a:lnTo>
                                  <a:pt x="4052" y="10124"/>
                                </a:lnTo>
                                <a:lnTo>
                                  <a:pt x="6752" y="5400"/>
                                </a:lnTo>
                                <a:lnTo>
                                  <a:pt x="8230" y="5400"/>
                                </a:lnTo>
                                <a:cubicBezTo>
                                  <a:pt x="8230" y="5400"/>
                                  <a:pt x="6880" y="10124"/>
                                  <a:pt x="6880" y="10124"/>
                                </a:cubicBezTo>
                                <a:close/>
                                <a:moveTo>
                                  <a:pt x="17549" y="1350"/>
                                </a:moveTo>
                                <a:lnTo>
                                  <a:pt x="17549" y="4050"/>
                                </a:lnTo>
                                <a:lnTo>
                                  <a:pt x="4049" y="4050"/>
                                </a:lnTo>
                                <a:lnTo>
                                  <a:pt x="4049" y="1350"/>
                                </a:lnTo>
                                <a:cubicBezTo>
                                  <a:pt x="4049" y="1350"/>
                                  <a:pt x="17549" y="1350"/>
                                  <a:pt x="17549" y="1350"/>
                                </a:cubicBezTo>
                                <a:close/>
                                <a:moveTo>
                                  <a:pt x="21194" y="7560"/>
                                </a:moveTo>
                                <a:lnTo>
                                  <a:pt x="19170" y="4861"/>
                                </a:lnTo>
                                <a:cubicBezTo>
                                  <a:pt x="19091" y="4755"/>
                                  <a:pt x="18997" y="4663"/>
                                  <a:pt x="18899" y="4576"/>
                                </a:cubicBezTo>
                                <a:lnTo>
                                  <a:pt x="18899" y="1350"/>
                                </a:lnTo>
                                <a:cubicBezTo>
                                  <a:pt x="18899" y="605"/>
                                  <a:pt x="18295" y="0"/>
                                  <a:pt x="17549" y="0"/>
                                </a:cubicBezTo>
                                <a:lnTo>
                                  <a:pt x="4049" y="0"/>
                                </a:lnTo>
                                <a:cubicBezTo>
                                  <a:pt x="3304" y="0"/>
                                  <a:pt x="2699" y="605"/>
                                  <a:pt x="2699" y="1350"/>
                                </a:cubicBezTo>
                                <a:lnTo>
                                  <a:pt x="2699" y="4576"/>
                                </a:lnTo>
                                <a:cubicBezTo>
                                  <a:pt x="2602" y="4663"/>
                                  <a:pt x="2508" y="4754"/>
                                  <a:pt x="2430" y="4860"/>
                                </a:cubicBezTo>
                                <a:lnTo>
                                  <a:pt x="406" y="7559"/>
                                </a:lnTo>
                                <a:cubicBezTo>
                                  <a:pt x="143" y="7907"/>
                                  <a:pt x="0" y="8338"/>
                                  <a:pt x="0" y="8774"/>
                                </a:cubicBezTo>
                                <a:lnTo>
                                  <a:pt x="0" y="9450"/>
                                </a:lnTo>
                                <a:cubicBezTo>
                                  <a:pt x="0" y="10566"/>
                                  <a:pt x="908" y="11475"/>
                                  <a:pt x="2024" y="11475"/>
                                </a:cubicBezTo>
                                <a:lnTo>
                                  <a:pt x="2024" y="20249"/>
                                </a:lnTo>
                                <a:cubicBezTo>
                                  <a:pt x="2024" y="20994"/>
                                  <a:pt x="2629" y="21599"/>
                                  <a:pt x="3374" y="21599"/>
                                </a:cubicBezTo>
                                <a:lnTo>
                                  <a:pt x="18224" y="21599"/>
                                </a:lnTo>
                                <a:cubicBezTo>
                                  <a:pt x="18970" y="21599"/>
                                  <a:pt x="19575" y="20994"/>
                                  <a:pt x="19575" y="20249"/>
                                </a:cubicBezTo>
                                <a:lnTo>
                                  <a:pt x="19575" y="11475"/>
                                </a:lnTo>
                                <a:cubicBezTo>
                                  <a:pt x="20691" y="11475"/>
                                  <a:pt x="21600" y="10566"/>
                                  <a:pt x="21600" y="9450"/>
                                </a:cubicBezTo>
                                <a:lnTo>
                                  <a:pt x="21600" y="8774"/>
                                </a:lnTo>
                                <a:cubicBezTo>
                                  <a:pt x="21600" y="8338"/>
                                  <a:pt x="21456" y="7907"/>
                                  <a:pt x="21194" y="756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s:wsp>
                        <wps:cNvPr id="65" name="AutoShape 29"/>
                        <wps:cNvSpPr/>
                        <wps:spPr bwMode="auto">
                          <a:xfrm>
                            <a:off x="17758" y="4784"/>
                            <a:ext cx="770" cy="695"/>
                          </a:xfrm>
                          <a:custGeom>
                            <a:avLst/>
                            <a:gdLst>
                              <a:gd name="T0" fmla="+- 0 10736 439"/>
                              <a:gd name="T1" fmla="*/ T0 w 20595"/>
                              <a:gd name="T2" fmla="+- 0 10869 621"/>
                              <a:gd name="T3" fmla="*/ 10869 h 20497"/>
                              <a:gd name="T4" fmla="+- 0 10736 439"/>
                              <a:gd name="T5" fmla="*/ T4 w 20595"/>
                              <a:gd name="T6" fmla="+- 0 10869 621"/>
                              <a:gd name="T7" fmla="*/ 10869 h 20497"/>
                              <a:gd name="T8" fmla="+- 0 10736 439"/>
                              <a:gd name="T9" fmla="*/ T8 w 20595"/>
                              <a:gd name="T10" fmla="+- 0 10869 621"/>
                              <a:gd name="T11" fmla="*/ 10869 h 20497"/>
                              <a:gd name="T12" fmla="+- 0 10736 439"/>
                              <a:gd name="T13" fmla="*/ T12 w 20595"/>
                              <a:gd name="T14" fmla="+- 0 10869 621"/>
                              <a:gd name="T15" fmla="*/ 10869 h 20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595" h="20497">
                                <a:moveTo>
                                  <a:pt x="18898" y="1863"/>
                                </a:moveTo>
                                <a:cubicBezTo>
                                  <a:pt x="16636" y="-621"/>
                                  <a:pt x="12968" y="-621"/>
                                  <a:pt x="10707" y="1863"/>
                                </a:cubicBezTo>
                                <a:lnTo>
                                  <a:pt x="1317" y="12053"/>
                                </a:lnTo>
                                <a:cubicBezTo>
                                  <a:pt x="-439" y="13982"/>
                                  <a:pt x="-439" y="17121"/>
                                  <a:pt x="1317" y="19050"/>
                                </a:cubicBezTo>
                                <a:cubicBezTo>
                                  <a:pt x="3073" y="20979"/>
                                  <a:pt x="5931" y="20979"/>
                                  <a:pt x="7687" y="19050"/>
                                </a:cubicBezTo>
                                <a:lnTo>
                                  <a:pt x="17078" y="8860"/>
                                </a:lnTo>
                                <a:cubicBezTo>
                                  <a:pt x="18335" y="7479"/>
                                  <a:pt x="18335" y="5242"/>
                                  <a:pt x="17078" y="3862"/>
                                </a:cubicBezTo>
                                <a:cubicBezTo>
                                  <a:pt x="15821" y="2482"/>
                                  <a:pt x="13783" y="2482"/>
                                  <a:pt x="12527" y="3862"/>
                                </a:cubicBezTo>
                                <a:lnTo>
                                  <a:pt x="5467" y="11614"/>
                                </a:lnTo>
                                <a:cubicBezTo>
                                  <a:pt x="5216" y="11891"/>
                                  <a:pt x="5216" y="12337"/>
                                  <a:pt x="5467" y="12614"/>
                                </a:cubicBezTo>
                                <a:cubicBezTo>
                                  <a:pt x="5719" y="12890"/>
                                  <a:pt x="6126" y="12890"/>
                                  <a:pt x="6378" y="12614"/>
                                </a:cubicBezTo>
                                <a:lnTo>
                                  <a:pt x="13437" y="4861"/>
                                </a:lnTo>
                                <a:cubicBezTo>
                                  <a:pt x="14190" y="4035"/>
                                  <a:pt x="15414" y="4035"/>
                                  <a:pt x="16167" y="4861"/>
                                </a:cubicBezTo>
                                <a:cubicBezTo>
                                  <a:pt x="16920" y="5688"/>
                                  <a:pt x="16920" y="7034"/>
                                  <a:pt x="16167" y="7860"/>
                                </a:cubicBezTo>
                                <a:lnTo>
                                  <a:pt x="6777" y="18050"/>
                                </a:lnTo>
                                <a:cubicBezTo>
                                  <a:pt x="5520" y="19430"/>
                                  <a:pt x="3484" y="19430"/>
                                  <a:pt x="2227" y="18050"/>
                                </a:cubicBezTo>
                                <a:cubicBezTo>
                                  <a:pt x="970" y="16670"/>
                                  <a:pt x="970" y="14433"/>
                                  <a:pt x="2227" y="13053"/>
                                </a:cubicBezTo>
                                <a:lnTo>
                                  <a:pt x="11525" y="2963"/>
                                </a:lnTo>
                                <a:cubicBezTo>
                                  <a:pt x="13285" y="1030"/>
                                  <a:pt x="16139" y="1030"/>
                                  <a:pt x="17896" y="2963"/>
                                </a:cubicBezTo>
                                <a:cubicBezTo>
                                  <a:pt x="19657" y="4896"/>
                                  <a:pt x="19657" y="8027"/>
                                  <a:pt x="17897" y="9959"/>
                                </a:cubicBezTo>
                                <a:lnTo>
                                  <a:pt x="10929" y="17611"/>
                                </a:lnTo>
                                <a:cubicBezTo>
                                  <a:pt x="10677" y="17888"/>
                                  <a:pt x="10677" y="18334"/>
                                  <a:pt x="10929" y="18610"/>
                                </a:cubicBezTo>
                                <a:cubicBezTo>
                                  <a:pt x="11181" y="18887"/>
                                  <a:pt x="11588" y="18887"/>
                                  <a:pt x="11839" y="18610"/>
                                </a:cubicBezTo>
                                <a:lnTo>
                                  <a:pt x="18898" y="10859"/>
                                </a:lnTo>
                                <a:cubicBezTo>
                                  <a:pt x="21160" y="8375"/>
                                  <a:pt x="21160" y="4347"/>
                                  <a:pt x="18898" y="1863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08" name="组合 207"/>
                        <wpg:cNvGrpSpPr/>
                        <wpg:grpSpPr>
                          <a:xfrm rot="0">
                            <a:off x="16340" y="4759"/>
                            <a:ext cx="530" cy="770"/>
                            <a:chOff x="16340" y="4759"/>
                            <a:chExt cx="530" cy="770"/>
                          </a:xfrm>
                          <a:grpFill/>
                        </wpg:grpSpPr>
                        <wps:wsp>
                          <wps:cNvPr id="66" name="AutoShape 30"/>
                          <wps:cNvSpPr/>
                          <wps:spPr bwMode="auto">
                            <a:xfrm>
                              <a:off x="16340" y="4759"/>
                              <a:ext cx="530" cy="770"/>
                            </a:xfrm>
                            <a:custGeom>
                              <a:avLst/>
                              <a:gdLst>
                                <a:gd name="T0" fmla="*/ 10383 w 20767"/>
                                <a:gd name="T1" fmla="*/ 10800 h 21600"/>
                                <a:gd name="T2" fmla="*/ 10383 w 20767"/>
                                <a:gd name="T3" fmla="*/ 10800 h 21600"/>
                                <a:gd name="T4" fmla="*/ 10383 w 20767"/>
                                <a:gd name="T5" fmla="*/ 10800 h 21600"/>
                                <a:gd name="T6" fmla="*/ 10383 w 20767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767" h="21600">
                                  <a:moveTo>
                                    <a:pt x="18566" y="16551"/>
                                  </a:moveTo>
                                  <a:cubicBezTo>
                                    <a:pt x="17960" y="18284"/>
                                    <a:pt x="17274" y="20249"/>
                                    <a:pt x="9436" y="20249"/>
                                  </a:cubicBezTo>
                                  <a:cubicBezTo>
                                    <a:pt x="4711" y="20249"/>
                                    <a:pt x="1888" y="17809"/>
                                    <a:pt x="1888" y="15451"/>
                                  </a:cubicBezTo>
                                  <a:cubicBezTo>
                                    <a:pt x="1888" y="13645"/>
                                    <a:pt x="2349" y="12161"/>
                                    <a:pt x="2835" y="10591"/>
                                  </a:cubicBezTo>
                                  <a:cubicBezTo>
                                    <a:pt x="3454" y="8600"/>
                                    <a:pt x="4088" y="6563"/>
                                    <a:pt x="3813" y="3868"/>
                                  </a:cubicBezTo>
                                  <a:cubicBezTo>
                                    <a:pt x="6723" y="6750"/>
                                    <a:pt x="7759" y="10567"/>
                                    <a:pt x="7759" y="10567"/>
                                  </a:cubicBezTo>
                                  <a:cubicBezTo>
                                    <a:pt x="7759" y="10567"/>
                                    <a:pt x="10468" y="7846"/>
                                    <a:pt x="11196" y="6582"/>
                                  </a:cubicBezTo>
                                  <a:cubicBezTo>
                                    <a:pt x="11755" y="7395"/>
                                    <a:pt x="12267" y="10124"/>
                                    <a:pt x="12267" y="12825"/>
                                  </a:cubicBezTo>
                                  <a:cubicBezTo>
                                    <a:pt x="12267" y="12825"/>
                                    <a:pt x="14773" y="11347"/>
                                    <a:pt x="16653" y="9127"/>
                                  </a:cubicBezTo>
                                  <a:cubicBezTo>
                                    <a:pt x="18632" y="11666"/>
                                    <a:pt x="19346" y="14320"/>
                                    <a:pt x="18566" y="16551"/>
                                  </a:cubicBezTo>
                                  <a:moveTo>
                                    <a:pt x="16041" y="6075"/>
                                  </a:moveTo>
                                  <a:cubicBezTo>
                                    <a:pt x="15982" y="7879"/>
                                    <a:pt x="14088" y="9404"/>
                                    <a:pt x="14088" y="9404"/>
                                  </a:cubicBezTo>
                                  <a:cubicBezTo>
                                    <a:pt x="14088" y="6046"/>
                                    <a:pt x="10380" y="3375"/>
                                    <a:pt x="10380" y="3375"/>
                                  </a:cubicBezTo>
                                  <a:cubicBezTo>
                                    <a:pt x="10380" y="3375"/>
                                    <a:pt x="10330" y="5373"/>
                                    <a:pt x="8452" y="7389"/>
                                  </a:cubicBezTo>
                                  <a:cubicBezTo>
                                    <a:pt x="6574" y="2686"/>
                                    <a:pt x="938" y="0"/>
                                    <a:pt x="938" y="0"/>
                                  </a:cubicBezTo>
                                  <a:cubicBezTo>
                                    <a:pt x="3756" y="7389"/>
                                    <a:pt x="0" y="10076"/>
                                    <a:pt x="0" y="15451"/>
                                  </a:cubicBezTo>
                                  <a:cubicBezTo>
                                    <a:pt x="0" y="18604"/>
                                    <a:pt x="3730" y="21599"/>
                                    <a:pt x="9436" y="21599"/>
                                  </a:cubicBezTo>
                                  <a:cubicBezTo>
                                    <a:pt x="17888" y="21599"/>
                                    <a:pt x="19523" y="19379"/>
                                    <a:pt x="20396" y="16878"/>
                                  </a:cubicBezTo>
                                  <a:cubicBezTo>
                                    <a:pt x="21599" y="13436"/>
                                    <a:pt x="19797" y="9432"/>
                                    <a:pt x="16041" y="607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67" name="AutoShape 31"/>
                          <wps:cNvSpPr/>
                          <wps:spPr bwMode="auto">
                            <a:xfrm>
                              <a:off x="16438" y="5094"/>
                              <a:ext cx="340" cy="275"/>
                            </a:xfrm>
                            <a:custGeom>
                              <a:avLst/>
                              <a:gdLst>
                                <a:gd name="T0" fmla="*/ 10641 w 21282"/>
                                <a:gd name="T1" fmla="*/ 10800 h 21600"/>
                                <a:gd name="T2" fmla="*/ 10641 w 21282"/>
                                <a:gd name="T3" fmla="*/ 10800 h 21600"/>
                                <a:gd name="T4" fmla="*/ 10641 w 21282"/>
                                <a:gd name="T5" fmla="*/ 10800 h 21600"/>
                                <a:gd name="T6" fmla="*/ 10641 w 21282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282" h="21600">
                                  <a:moveTo>
                                    <a:pt x="20698" y="5891"/>
                                  </a:moveTo>
                                  <a:lnTo>
                                    <a:pt x="19424" y="7749"/>
                                  </a:lnTo>
                                  <a:cubicBezTo>
                                    <a:pt x="17846" y="10064"/>
                                    <a:pt x="16352" y="12259"/>
                                    <a:pt x="12365" y="14784"/>
                                  </a:cubicBezTo>
                                  <a:cubicBezTo>
                                    <a:pt x="11794" y="12631"/>
                                    <a:pt x="11275" y="10259"/>
                                    <a:pt x="11275" y="6631"/>
                                  </a:cubicBezTo>
                                  <a:lnTo>
                                    <a:pt x="11275" y="3408"/>
                                  </a:lnTo>
                                  <a:lnTo>
                                    <a:pt x="9000" y="7893"/>
                                  </a:lnTo>
                                  <a:cubicBezTo>
                                    <a:pt x="8233" y="9421"/>
                                    <a:pt x="7598" y="10690"/>
                                    <a:pt x="6649" y="12373"/>
                                  </a:cubicBezTo>
                                  <a:cubicBezTo>
                                    <a:pt x="5211" y="8296"/>
                                    <a:pt x="4195" y="5281"/>
                                    <a:pt x="3422" y="2545"/>
                                  </a:cubicBezTo>
                                  <a:lnTo>
                                    <a:pt x="2705" y="0"/>
                                  </a:lnTo>
                                  <a:lnTo>
                                    <a:pt x="1926" y="2847"/>
                                  </a:lnTo>
                                  <a:cubicBezTo>
                                    <a:pt x="936" y="6469"/>
                                    <a:pt x="0" y="9891"/>
                                    <a:pt x="0" y="18771"/>
                                  </a:cubicBezTo>
                                  <a:cubicBezTo>
                                    <a:pt x="0" y="19292"/>
                                    <a:pt x="333" y="19714"/>
                                    <a:pt x="749" y="19714"/>
                                  </a:cubicBezTo>
                                  <a:cubicBezTo>
                                    <a:pt x="1162" y="19714"/>
                                    <a:pt x="1499" y="19292"/>
                                    <a:pt x="1499" y="18771"/>
                                  </a:cubicBezTo>
                                  <a:cubicBezTo>
                                    <a:pt x="1499" y="11964"/>
                                    <a:pt x="2037" y="8594"/>
                                    <a:pt x="2758" y="5681"/>
                                  </a:cubicBezTo>
                                  <a:cubicBezTo>
                                    <a:pt x="3537" y="8174"/>
                                    <a:pt x="4520" y="11009"/>
                                    <a:pt x="5812" y="14638"/>
                                  </a:cubicBezTo>
                                  <a:lnTo>
                                    <a:pt x="6339" y="16117"/>
                                  </a:lnTo>
                                  <a:lnTo>
                                    <a:pt x="7100" y="14811"/>
                                  </a:lnTo>
                                  <a:cubicBezTo>
                                    <a:pt x="8344" y="12681"/>
                                    <a:pt x="9085" y="11248"/>
                                    <a:pt x="9896" y="9638"/>
                                  </a:cubicBezTo>
                                  <a:cubicBezTo>
                                    <a:pt x="10133" y="12428"/>
                                    <a:pt x="10681" y="14428"/>
                                    <a:pt x="11223" y="16408"/>
                                  </a:cubicBezTo>
                                  <a:lnTo>
                                    <a:pt x="11495" y="17404"/>
                                  </a:lnTo>
                                  <a:lnTo>
                                    <a:pt x="12253" y="16953"/>
                                  </a:lnTo>
                                  <a:cubicBezTo>
                                    <a:pt x="16306" y="14531"/>
                                    <a:pt x="18203" y="12327"/>
                                    <a:pt x="19708" y="10211"/>
                                  </a:cubicBezTo>
                                  <a:cubicBezTo>
                                    <a:pt x="19942" y="13727"/>
                                    <a:pt x="19573" y="17574"/>
                                    <a:pt x="18698" y="20305"/>
                                  </a:cubicBezTo>
                                  <a:cubicBezTo>
                                    <a:pt x="18543" y="20787"/>
                                    <a:pt x="18730" y="21336"/>
                                    <a:pt x="19114" y="21531"/>
                                  </a:cubicBezTo>
                                  <a:cubicBezTo>
                                    <a:pt x="19204" y="21577"/>
                                    <a:pt x="19301" y="21599"/>
                                    <a:pt x="19395" y="21599"/>
                                  </a:cubicBezTo>
                                  <a:cubicBezTo>
                                    <a:pt x="19690" y="21599"/>
                                    <a:pt x="19972" y="21377"/>
                                    <a:pt x="20089" y="21008"/>
                                  </a:cubicBezTo>
                                  <a:cubicBezTo>
                                    <a:pt x="21251" y="17380"/>
                                    <a:pt x="21600" y="12213"/>
                                    <a:pt x="20976" y="7841"/>
                                  </a:cubicBezTo>
                                  <a:cubicBezTo>
                                    <a:pt x="20976" y="7841"/>
                                    <a:pt x="20698" y="5891"/>
                                    <a:pt x="20698" y="589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68" name="AutoShape 32"/>
                        <wps:cNvSpPr/>
                        <wps:spPr bwMode="auto">
                          <a:xfrm>
                            <a:off x="14685" y="4809"/>
                            <a:ext cx="768" cy="670"/>
                          </a:xfrm>
                          <a:custGeom>
                            <a:avLst/>
                            <a:gdLst>
                              <a:gd name="T0" fmla="+- 0 10800 108"/>
                              <a:gd name="T1" fmla="*/ T0 w 21384"/>
                              <a:gd name="T2" fmla="*/ 10800 h 21600"/>
                              <a:gd name="T3" fmla="+- 0 10800 108"/>
                              <a:gd name="T4" fmla="*/ T3 w 21384"/>
                              <a:gd name="T5" fmla="*/ 10800 h 21600"/>
                              <a:gd name="T6" fmla="+- 0 10800 108"/>
                              <a:gd name="T7" fmla="*/ T6 w 21384"/>
                              <a:gd name="T8" fmla="*/ 10800 h 21600"/>
                              <a:gd name="T9" fmla="+- 0 10800 108"/>
                              <a:gd name="T10" fmla="*/ T9 w 21384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384" h="21600">
                                <a:moveTo>
                                  <a:pt x="18710" y="9257"/>
                                </a:moveTo>
                                <a:lnTo>
                                  <a:pt x="16706" y="7714"/>
                                </a:lnTo>
                                <a:lnTo>
                                  <a:pt x="16706" y="20057"/>
                                </a:lnTo>
                                <a:lnTo>
                                  <a:pt x="4677" y="20057"/>
                                </a:lnTo>
                                <a:lnTo>
                                  <a:pt x="4677" y="7714"/>
                                </a:lnTo>
                                <a:lnTo>
                                  <a:pt x="2673" y="9257"/>
                                </a:lnTo>
                                <a:lnTo>
                                  <a:pt x="1336" y="4628"/>
                                </a:lnTo>
                                <a:lnTo>
                                  <a:pt x="4677" y="1542"/>
                                </a:lnTo>
                                <a:lnTo>
                                  <a:pt x="7468" y="1542"/>
                                </a:lnTo>
                                <a:cubicBezTo>
                                  <a:pt x="7841" y="2871"/>
                                  <a:pt x="9136" y="3857"/>
                                  <a:pt x="10691" y="3857"/>
                                </a:cubicBezTo>
                                <a:cubicBezTo>
                                  <a:pt x="12247" y="3857"/>
                                  <a:pt x="13542" y="2871"/>
                                  <a:pt x="13915" y="1542"/>
                                </a:cubicBezTo>
                                <a:lnTo>
                                  <a:pt x="16706" y="1542"/>
                                </a:lnTo>
                                <a:lnTo>
                                  <a:pt x="20047" y="4628"/>
                                </a:lnTo>
                                <a:cubicBezTo>
                                  <a:pt x="20047" y="4628"/>
                                  <a:pt x="18710" y="9257"/>
                                  <a:pt x="18710" y="9257"/>
                                </a:cubicBezTo>
                                <a:close/>
                                <a:moveTo>
                                  <a:pt x="13200" y="1542"/>
                                </a:moveTo>
                                <a:cubicBezTo>
                                  <a:pt x="12831" y="2438"/>
                                  <a:pt x="11852" y="3085"/>
                                  <a:pt x="10691" y="3085"/>
                                </a:cubicBezTo>
                                <a:cubicBezTo>
                                  <a:pt x="9531" y="3085"/>
                                  <a:pt x="8552" y="2438"/>
                                  <a:pt x="8183" y="1542"/>
                                </a:cubicBezTo>
                                <a:cubicBezTo>
                                  <a:pt x="8183" y="1542"/>
                                  <a:pt x="13200" y="1542"/>
                                  <a:pt x="13200" y="1542"/>
                                </a:cubicBezTo>
                                <a:close/>
                                <a:moveTo>
                                  <a:pt x="20882" y="3423"/>
                                </a:moveTo>
                                <a:lnTo>
                                  <a:pt x="17541" y="338"/>
                                </a:lnTo>
                                <a:cubicBezTo>
                                  <a:pt x="17303" y="119"/>
                                  <a:pt x="17009" y="0"/>
                                  <a:pt x="16706" y="0"/>
                                </a:cubicBezTo>
                                <a:lnTo>
                                  <a:pt x="4677" y="0"/>
                                </a:lnTo>
                                <a:cubicBezTo>
                                  <a:pt x="4374" y="0"/>
                                  <a:pt x="4080" y="119"/>
                                  <a:pt x="3842" y="338"/>
                                </a:cubicBezTo>
                                <a:lnTo>
                                  <a:pt x="501" y="3423"/>
                                </a:lnTo>
                                <a:cubicBezTo>
                                  <a:pt x="64" y="3827"/>
                                  <a:pt x="-108" y="4503"/>
                                  <a:pt x="68" y="5116"/>
                                </a:cubicBezTo>
                                <a:lnTo>
                                  <a:pt x="1405" y="9745"/>
                                </a:lnTo>
                                <a:cubicBezTo>
                                  <a:pt x="1537" y="10201"/>
                                  <a:pt x="1845" y="10560"/>
                                  <a:pt x="2239" y="10716"/>
                                </a:cubicBezTo>
                                <a:cubicBezTo>
                                  <a:pt x="2380" y="10772"/>
                                  <a:pt x="2527" y="10800"/>
                                  <a:pt x="2673" y="10800"/>
                                </a:cubicBezTo>
                                <a:cubicBezTo>
                                  <a:pt x="2905" y="10800"/>
                                  <a:pt x="3136" y="10729"/>
                                  <a:pt x="3341" y="10593"/>
                                </a:cubicBezTo>
                                <a:lnTo>
                                  <a:pt x="3341" y="20057"/>
                                </a:lnTo>
                                <a:cubicBezTo>
                                  <a:pt x="3341" y="20908"/>
                                  <a:pt x="3940" y="21600"/>
                                  <a:pt x="4677" y="21600"/>
                                </a:cubicBezTo>
                                <a:lnTo>
                                  <a:pt x="16706" y="21600"/>
                                </a:lnTo>
                                <a:cubicBezTo>
                                  <a:pt x="17443" y="21600"/>
                                  <a:pt x="18042" y="20908"/>
                                  <a:pt x="18042" y="20057"/>
                                </a:cubicBezTo>
                                <a:lnTo>
                                  <a:pt x="18042" y="10593"/>
                                </a:lnTo>
                                <a:cubicBezTo>
                                  <a:pt x="18247" y="10729"/>
                                  <a:pt x="18478" y="10800"/>
                                  <a:pt x="18710" y="10800"/>
                                </a:cubicBezTo>
                                <a:cubicBezTo>
                                  <a:pt x="18856" y="10800"/>
                                  <a:pt x="19002" y="10772"/>
                                  <a:pt x="19144" y="10716"/>
                                </a:cubicBezTo>
                                <a:cubicBezTo>
                                  <a:pt x="19538" y="10560"/>
                                  <a:pt x="19846" y="10201"/>
                                  <a:pt x="19978" y="9745"/>
                                </a:cubicBezTo>
                                <a:lnTo>
                                  <a:pt x="21315" y="5116"/>
                                </a:lnTo>
                                <a:cubicBezTo>
                                  <a:pt x="21491" y="4503"/>
                                  <a:pt x="21319" y="3827"/>
                                  <a:pt x="20882" y="3423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07" name="组合 206"/>
                        <wpg:cNvGrpSpPr/>
                        <wpg:grpSpPr>
                          <a:xfrm rot="0">
                            <a:off x="13145" y="4759"/>
                            <a:ext cx="770" cy="770"/>
                            <a:chOff x="13145" y="4759"/>
                            <a:chExt cx="770" cy="770"/>
                          </a:xfrm>
                          <a:grpFill/>
                        </wpg:grpSpPr>
                        <wps:wsp>
                          <wps:cNvPr id="69" name="AutoShape 33"/>
                          <wps:cNvSpPr/>
                          <wps:spPr bwMode="auto">
                            <a:xfrm>
                              <a:off x="13145" y="5049"/>
                              <a:ext cx="770" cy="480"/>
                            </a:xfrm>
                            <a:custGeom>
                              <a:avLst/>
                              <a:gdLst>
                                <a:gd name="T0" fmla="*/ 10752 w 21505"/>
                                <a:gd name="T1" fmla="*/ 10800 h 21600"/>
                                <a:gd name="T2" fmla="*/ 10752 w 21505"/>
                                <a:gd name="T3" fmla="*/ 10800 h 21600"/>
                                <a:gd name="T4" fmla="*/ 10752 w 21505"/>
                                <a:gd name="T5" fmla="*/ 10800 h 21600"/>
                                <a:gd name="T6" fmla="*/ 10752 w 21505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505" h="21600">
                                  <a:moveTo>
                                    <a:pt x="17472" y="17279"/>
                                  </a:moveTo>
                                  <a:lnTo>
                                    <a:pt x="17472" y="18899"/>
                                  </a:lnTo>
                                  <a:cubicBezTo>
                                    <a:pt x="17472" y="19198"/>
                                    <a:pt x="17321" y="19439"/>
                                    <a:pt x="17136" y="19439"/>
                                  </a:cubicBezTo>
                                  <a:lnTo>
                                    <a:pt x="4368" y="19439"/>
                                  </a:lnTo>
                                  <a:cubicBezTo>
                                    <a:pt x="4182" y="19439"/>
                                    <a:pt x="4032" y="19198"/>
                                    <a:pt x="4032" y="18899"/>
                                  </a:cubicBezTo>
                                  <a:lnTo>
                                    <a:pt x="4032" y="17279"/>
                                  </a:lnTo>
                                  <a:lnTo>
                                    <a:pt x="1344" y="12419"/>
                                  </a:lnTo>
                                  <a:cubicBezTo>
                                    <a:pt x="1344" y="12121"/>
                                    <a:pt x="1494" y="11879"/>
                                    <a:pt x="1680" y="11879"/>
                                  </a:cubicBezTo>
                                  <a:lnTo>
                                    <a:pt x="3360" y="11879"/>
                                  </a:lnTo>
                                  <a:lnTo>
                                    <a:pt x="4032" y="11879"/>
                                  </a:lnTo>
                                  <a:lnTo>
                                    <a:pt x="4704" y="11879"/>
                                  </a:lnTo>
                                  <a:lnTo>
                                    <a:pt x="5376" y="11879"/>
                                  </a:lnTo>
                                  <a:lnTo>
                                    <a:pt x="6048" y="11879"/>
                                  </a:lnTo>
                                  <a:lnTo>
                                    <a:pt x="6720" y="11879"/>
                                  </a:lnTo>
                                  <a:lnTo>
                                    <a:pt x="7392" y="11879"/>
                                  </a:lnTo>
                                  <a:lnTo>
                                    <a:pt x="8064" y="11879"/>
                                  </a:lnTo>
                                  <a:lnTo>
                                    <a:pt x="8736" y="11879"/>
                                  </a:lnTo>
                                  <a:lnTo>
                                    <a:pt x="12768" y="11879"/>
                                  </a:lnTo>
                                  <a:lnTo>
                                    <a:pt x="13440" y="11879"/>
                                  </a:lnTo>
                                  <a:lnTo>
                                    <a:pt x="14112" y="11879"/>
                                  </a:lnTo>
                                  <a:lnTo>
                                    <a:pt x="14784" y="11879"/>
                                  </a:lnTo>
                                  <a:lnTo>
                                    <a:pt x="15456" y="11879"/>
                                  </a:lnTo>
                                  <a:lnTo>
                                    <a:pt x="16128" y="11879"/>
                                  </a:lnTo>
                                  <a:lnTo>
                                    <a:pt x="16800" y="11879"/>
                                  </a:lnTo>
                                  <a:lnTo>
                                    <a:pt x="17472" y="11879"/>
                                  </a:lnTo>
                                  <a:lnTo>
                                    <a:pt x="18144" y="11879"/>
                                  </a:lnTo>
                                  <a:lnTo>
                                    <a:pt x="19824" y="11879"/>
                                  </a:lnTo>
                                  <a:cubicBezTo>
                                    <a:pt x="20009" y="11879"/>
                                    <a:pt x="20160" y="12121"/>
                                    <a:pt x="20160" y="12419"/>
                                  </a:cubicBezTo>
                                  <a:cubicBezTo>
                                    <a:pt x="20160" y="12419"/>
                                    <a:pt x="17472" y="17279"/>
                                    <a:pt x="17472" y="17279"/>
                                  </a:cubicBezTo>
                                  <a:close/>
                                  <a:moveTo>
                                    <a:pt x="10752" y="4320"/>
                                  </a:moveTo>
                                  <a:cubicBezTo>
                                    <a:pt x="8625" y="4320"/>
                                    <a:pt x="6826" y="6601"/>
                                    <a:pt x="6246" y="9719"/>
                                  </a:cubicBezTo>
                                  <a:lnTo>
                                    <a:pt x="5552" y="9719"/>
                                  </a:lnTo>
                                  <a:cubicBezTo>
                                    <a:pt x="6152" y="6000"/>
                                    <a:pt x="8252" y="3239"/>
                                    <a:pt x="10752" y="3239"/>
                                  </a:cubicBezTo>
                                  <a:cubicBezTo>
                                    <a:pt x="12934" y="3239"/>
                                    <a:pt x="14813" y="5344"/>
                                    <a:pt x="15654" y="8353"/>
                                  </a:cubicBezTo>
                                  <a:lnTo>
                                    <a:pt x="15054" y="8835"/>
                                  </a:lnTo>
                                  <a:cubicBezTo>
                                    <a:pt x="14323" y="6180"/>
                                    <a:pt x="12671" y="4320"/>
                                    <a:pt x="10752" y="4320"/>
                                  </a:cubicBezTo>
                                  <a:moveTo>
                                    <a:pt x="10752" y="8639"/>
                                  </a:moveTo>
                                  <a:cubicBezTo>
                                    <a:pt x="10158" y="8639"/>
                                    <a:pt x="9630" y="9061"/>
                                    <a:pt x="9260" y="9719"/>
                                  </a:cubicBezTo>
                                  <a:lnTo>
                                    <a:pt x="8437" y="9719"/>
                                  </a:lnTo>
                                  <a:cubicBezTo>
                                    <a:pt x="8904" y="8435"/>
                                    <a:pt x="9761" y="7560"/>
                                    <a:pt x="10752" y="7560"/>
                                  </a:cubicBezTo>
                                  <a:cubicBezTo>
                                    <a:pt x="11742" y="7560"/>
                                    <a:pt x="12600" y="8435"/>
                                    <a:pt x="13066" y="9719"/>
                                  </a:cubicBezTo>
                                  <a:lnTo>
                                    <a:pt x="12244" y="9719"/>
                                  </a:lnTo>
                                  <a:cubicBezTo>
                                    <a:pt x="11874" y="9061"/>
                                    <a:pt x="11345" y="8639"/>
                                    <a:pt x="10752" y="8639"/>
                                  </a:cubicBezTo>
                                  <a:moveTo>
                                    <a:pt x="13827" y="9719"/>
                                  </a:moveTo>
                                  <a:cubicBezTo>
                                    <a:pt x="13307" y="7816"/>
                                    <a:pt x="12126" y="6479"/>
                                    <a:pt x="10752" y="6479"/>
                                  </a:cubicBezTo>
                                  <a:cubicBezTo>
                                    <a:pt x="9378" y="6479"/>
                                    <a:pt x="8197" y="7816"/>
                                    <a:pt x="7676" y="9719"/>
                                  </a:cubicBezTo>
                                  <a:lnTo>
                                    <a:pt x="6955" y="9719"/>
                                  </a:lnTo>
                                  <a:cubicBezTo>
                                    <a:pt x="7510" y="7207"/>
                                    <a:pt x="9001" y="5400"/>
                                    <a:pt x="10752" y="5400"/>
                                  </a:cubicBezTo>
                                  <a:cubicBezTo>
                                    <a:pt x="12409" y="5400"/>
                                    <a:pt x="13834" y="7015"/>
                                    <a:pt x="14454" y="9317"/>
                                  </a:cubicBezTo>
                                  <a:lnTo>
                                    <a:pt x="13953" y="9719"/>
                                  </a:lnTo>
                                  <a:cubicBezTo>
                                    <a:pt x="13953" y="9719"/>
                                    <a:pt x="13827" y="9719"/>
                                    <a:pt x="13827" y="9719"/>
                                  </a:cubicBezTo>
                                  <a:close/>
                                  <a:moveTo>
                                    <a:pt x="10752" y="1080"/>
                                  </a:moveTo>
                                  <a:cubicBezTo>
                                    <a:pt x="13459" y="1080"/>
                                    <a:pt x="15792" y="3672"/>
                                    <a:pt x="16856" y="7388"/>
                                  </a:cubicBezTo>
                                  <a:lnTo>
                                    <a:pt x="16256" y="7869"/>
                                  </a:lnTo>
                                  <a:cubicBezTo>
                                    <a:pt x="15305" y="4504"/>
                                    <a:pt x="13201" y="2160"/>
                                    <a:pt x="10752" y="2160"/>
                                  </a:cubicBezTo>
                                  <a:cubicBezTo>
                                    <a:pt x="7874" y="2160"/>
                                    <a:pt x="5470" y="5392"/>
                                    <a:pt x="4858" y="9719"/>
                                  </a:cubicBezTo>
                                  <a:lnTo>
                                    <a:pt x="4167" y="9719"/>
                                  </a:lnTo>
                                  <a:cubicBezTo>
                                    <a:pt x="4792" y="4796"/>
                                    <a:pt x="7507" y="1080"/>
                                    <a:pt x="10752" y="1080"/>
                                  </a:cubicBezTo>
                                  <a:moveTo>
                                    <a:pt x="17336" y="9719"/>
                                  </a:moveTo>
                                  <a:lnTo>
                                    <a:pt x="16958" y="9719"/>
                                  </a:lnTo>
                                  <a:lnTo>
                                    <a:pt x="17294" y="9449"/>
                                  </a:lnTo>
                                  <a:cubicBezTo>
                                    <a:pt x="17307" y="9540"/>
                                    <a:pt x="17325" y="9628"/>
                                    <a:pt x="17336" y="9719"/>
                                  </a:cubicBezTo>
                                  <a:moveTo>
                                    <a:pt x="19824" y="9719"/>
                                  </a:moveTo>
                                  <a:lnTo>
                                    <a:pt x="18016" y="9719"/>
                                  </a:lnTo>
                                  <a:cubicBezTo>
                                    <a:pt x="17986" y="9461"/>
                                    <a:pt x="17948" y="9209"/>
                                    <a:pt x="17908" y="8957"/>
                                  </a:cubicBezTo>
                                  <a:lnTo>
                                    <a:pt x="21132" y="6366"/>
                                  </a:lnTo>
                                  <a:cubicBezTo>
                                    <a:pt x="21464" y="6099"/>
                                    <a:pt x="21599" y="5450"/>
                                    <a:pt x="21433" y="4916"/>
                                  </a:cubicBezTo>
                                  <a:cubicBezTo>
                                    <a:pt x="21267" y="4383"/>
                                    <a:pt x="20864" y="4169"/>
                                    <a:pt x="20532" y="4433"/>
                                  </a:cubicBezTo>
                                  <a:lnTo>
                                    <a:pt x="17456" y="6905"/>
                                  </a:lnTo>
                                  <a:cubicBezTo>
                                    <a:pt x="16282" y="2836"/>
                                    <a:pt x="13721" y="0"/>
                                    <a:pt x="10752" y="0"/>
                                  </a:cubicBezTo>
                                  <a:cubicBezTo>
                                    <a:pt x="7135" y="0"/>
                                    <a:pt x="4122" y="4198"/>
                                    <a:pt x="3488" y="9719"/>
                                  </a:cubicBezTo>
                                  <a:lnTo>
                                    <a:pt x="1680" y="9719"/>
                                  </a:lnTo>
                                  <a:cubicBezTo>
                                    <a:pt x="754" y="9719"/>
                                    <a:pt x="0" y="10930"/>
                                    <a:pt x="0" y="12419"/>
                                  </a:cubicBezTo>
                                  <a:cubicBezTo>
                                    <a:pt x="0" y="12949"/>
                                    <a:pt x="121" y="13459"/>
                                    <a:pt x="339" y="13855"/>
                                  </a:cubicBezTo>
                                  <a:lnTo>
                                    <a:pt x="2688" y="18101"/>
                                  </a:lnTo>
                                  <a:lnTo>
                                    <a:pt x="2688" y="18899"/>
                                  </a:lnTo>
                                  <a:cubicBezTo>
                                    <a:pt x="2688" y="20389"/>
                                    <a:pt x="3442" y="21599"/>
                                    <a:pt x="4368" y="21599"/>
                                  </a:cubicBezTo>
                                  <a:lnTo>
                                    <a:pt x="17136" y="21599"/>
                                  </a:lnTo>
                                  <a:cubicBezTo>
                                    <a:pt x="18062" y="21599"/>
                                    <a:pt x="18816" y="20389"/>
                                    <a:pt x="18816" y="18899"/>
                                  </a:cubicBezTo>
                                  <a:lnTo>
                                    <a:pt x="18816" y="18101"/>
                                  </a:lnTo>
                                  <a:lnTo>
                                    <a:pt x="21165" y="13855"/>
                                  </a:lnTo>
                                  <a:cubicBezTo>
                                    <a:pt x="21383" y="13459"/>
                                    <a:pt x="21504" y="12949"/>
                                    <a:pt x="21504" y="12419"/>
                                  </a:cubicBezTo>
                                  <a:cubicBezTo>
                                    <a:pt x="21504" y="10930"/>
                                    <a:pt x="20750" y="9719"/>
                                    <a:pt x="19824" y="971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70" name="AutoShape 34"/>
                          <wps:cNvSpPr/>
                          <wps:spPr bwMode="auto">
                            <a:xfrm>
                              <a:off x="13338" y="4854"/>
                              <a:ext cx="55" cy="180"/>
                            </a:xfrm>
                            <a:custGeom>
                              <a:avLst/>
                              <a:gdLst>
                                <a:gd name="T0" fmla="+- 0 10758 2273"/>
                                <a:gd name="T1" fmla="*/ T0 w 16970"/>
                                <a:gd name="T2" fmla="*/ 10800 h 21600"/>
                                <a:gd name="T3" fmla="+- 0 10758 2273"/>
                                <a:gd name="T4" fmla="*/ T3 w 16970"/>
                                <a:gd name="T5" fmla="*/ 10800 h 21600"/>
                                <a:gd name="T6" fmla="+- 0 10758 2273"/>
                                <a:gd name="T7" fmla="*/ T6 w 16970"/>
                                <a:gd name="T8" fmla="*/ 10800 h 21600"/>
                                <a:gd name="T9" fmla="+- 0 10758 2273"/>
                                <a:gd name="T10" fmla="*/ T9 w 16970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970" h="21600">
                                  <a:moveTo>
                                    <a:pt x="1763" y="20770"/>
                                  </a:moveTo>
                                  <a:cubicBezTo>
                                    <a:pt x="1785" y="20787"/>
                                    <a:pt x="1800" y="20804"/>
                                    <a:pt x="1822" y="20820"/>
                                  </a:cubicBezTo>
                                  <a:lnTo>
                                    <a:pt x="1840" y="20820"/>
                                  </a:lnTo>
                                  <a:cubicBezTo>
                                    <a:pt x="2471" y="21282"/>
                                    <a:pt x="3719" y="21600"/>
                                    <a:pt x="5169" y="21600"/>
                                  </a:cubicBezTo>
                                  <a:cubicBezTo>
                                    <a:pt x="7249" y="21600"/>
                                    <a:pt x="8949" y="20947"/>
                                    <a:pt x="8949" y="20151"/>
                                  </a:cubicBezTo>
                                  <a:cubicBezTo>
                                    <a:pt x="8949" y="20027"/>
                                    <a:pt x="8890" y="19906"/>
                                    <a:pt x="8813" y="19791"/>
                                  </a:cubicBezTo>
                                  <a:cubicBezTo>
                                    <a:pt x="8827" y="19771"/>
                                    <a:pt x="8827" y="19755"/>
                                    <a:pt x="8805" y="19735"/>
                                  </a:cubicBezTo>
                                  <a:cubicBezTo>
                                    <a:pt x="5994" y="17195"/>
                                    <a:pt x="8670" y="14408"/>
                                    <a:pt x="11954" y="11407"/>
                                  </a:cubicBezTo>
                                  <a:cubicBezTo>
                                    <a:pt x="15517" y="8164"/>
                                    <a:pt x="19327" y="4564"/>
                                    <a:pt x="15125" y="902"/>
                                  </a:cubicBezTo>
                                  <a:cubicBezTo>
                                    <a:pt x="14593" y="374"/>
                                    <a:pt x="13264" y="0"/>
                                    <a:pt x="11701" y="0"/>
                                  </a:cubicBezTo>
                                  <a:cubicBezTo>
                                    <a:pt x="9671" y="0"/>
                                    <a:pt x="8016" y="632"/>
                                    <a:pt x="8016" y="1411"/>
                                  </a:cubicBezTo>
                                  <a:cubicBezTo>
                                    <a:pt x="8016" y="1583"/>
                                    <a:pt x="8108" y="1746"/>
                                    <a:pt x="8259" y="1898"/>
                                  </a:cubicBezTo>
                                  <a:cubicBezTo>
                                    <a:pt x="8259" y="1904"/>
                                    <a:pt x="8259" y="1909"/>
                                    <a:pt x="8266" y="1915"/>
                                  </a:cubicBezTo>
                                  <a:cubicBezTo>
                                    <a:pt x="8273" y="1923"/>
                                    <a:pt x="8281" y="1932"/>
                                    <a:pt x="8295" y="1940"/>
                                  </a:cubicBezTo>
                                  <a:lnTo>
                                    <a:pt x="8325" y="1974"/>
                                  </a:lnTo>
                                  <a:cubicBezTo>
                                    <a:pt x="11360" y="4592"/>
                                    <a:pt x="8424" y="7275"/>
                                    <a:pt x="5106" y="10305"/>
                                  </a:cubicBezTo>
                                  <a:cubicBezTo>
                                    <a:pt x="1605" y="13500"/>
                                    <a:pt x="-2273" y="17040"/>
                                    <a:pt x="1635" y="20649"/>
                                  </a:cubicBezTo>
                                  <a:cubicBezTo>
                                    <a:pt x="1671" y="20691"/>
                                    <a:pt x="1719" y="20730"/>
                                    <a:pt x="1763" y="207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71" name="AutoShape 35"/>
                          <wps:cNvSpPr/>
                          <wps:spPr bwMode="auto">
                            <a:xfrm>
                              <a:off x="13628" y="4854"/>
                              <a:ext cx="52" cy="180"/>
                            </a:xfrm>
                            <a:custGeom>
                              <a:avLst/>
                              <a:gdLst>
                                <a:gd name="T0" fmla="+- 0 10758 2273"/>
                                <a:gd name="T1" fmla="*/ T0 w 16970"/>
                                <a:gd name="T2" fmla="*/ 10800 h 21600"/>
                                <a:gd name="T3" fmla="+- 0 10758 2273"/>
                                <a:gd name="T4" fmla="*/ T3 w 16970"/>
                                <a:gd name="T5" fmla="*/ 10800 h 21600"/>
                                <a:gd name="T6" fmla="+- 0 10758 2273"/>
                                <a:gd name="T7" fmla="*/ T6 w 16970"/>
                                <a:gd name="T8" fmla="*/ 10800 h 21600"/>
                                <a:gd name="T9" fmla="+- 0 10758 2273"/>
                                <a:gd name="T10" fmla="*/ T9 w 16970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970" h="21600">
                                  <a:moveTo>
                                    <a:pt x="1763" y="20770"/>
                                  </a:moveTo>
                                  <a:cubicBezTo>
                                    <a:pt x="1785" y="20787"/>
                                    <a:pt x="1800" y="20804"/>
                                    <a:pt x="1822" y="20820"/>
                                  </a:cubicBezTo>
                                  <a:lnTo>
                                    <a:pt x="1840" y="20820"/>
                                  </a:lnTo>
                                  <a:cubicBezTo>
                                    <a:pt x="2471" y="21282"/>
                                    <a:pt x="3719" y="21600"/>
                                    <a:pt x="5169" y="21600"/>
                                  </a:cubicBezTo>
                                  <a:cubicBezTo>
                                    <a:pt x="7249" y="21600"/>
                                    <a:pt x="8949" y="20950"/>
                                    <a:pt x="8949" y="20151"/>
                                  </a:cubicBezTo>
                                  <a:cubicBezTo>
                                    <a:pt x="8949" y="20027"/>
                                    <a:pt x="8890" y="19906"/>
                                    <a:pt x="8813" y="19791"/>
                                  </a:cubicBezTo>
                                  <a:cubicBezTo>
                                    <a:pt x="8827" y="19771"/>
                                    <a:pt x="8827" y="19755"/>
                                    <a:pt x="8805" y="19735"/>
                                  </a:cubicBezTo>
                                  <a:cubicBezTo>
                                    <a:pt x="5994" y="17195"/>
                                    <a:pt x="8670" y="14408"/>
                                    <a:pt x="11954" y="11407"/>
                                  </a:cubicBezTo>
                                  <a:cubicBezTo>
                                    <a:pt x="15517" y="8164"/>
                                    <a:pt x="19327" y="4564"/>
                                    <a:pt x="15125" y="902"/>
                                  </a:cubicBezTo>
                                  <a:cubicBezTo>
                                    <a:pt x="14593" y="374"/>
                                    <a:pt x="13264" y="0"/>
                                    <a:pt x="11701" y="0"/>
                                  </a:cubicBezTo>
                                  <a:cubicBezTo>
                                    <a:pt x="9671" y="0"/>
                                    <a:pt x="8016" y="632"/>
                                    <a:pt x="8016" y="1411"/>
                                  </a:cubicBezTo>
                                  <a:cubicBezTo>
                                    <a:pt x="8016" y="1583"/>
                                    <a:pt x="8108" y="1746"/>
                                    <a:pt x="8259" y="1898"/>
                                  </a:cubicBezTo>
                                  <a:cubicBezTo>
                                    <a:pt x="8259" y="1904"/>
                                    <a:pt x="8259" y="1909"/>
                                    <a:pt x="8266" y="1915"/>
                                  </a:cubicBezTo>
                                  <a:cubicBezTo>
                                    <a:pt x="8273" y="1923"/>
                                    <a:pt x="8281" y="1932"/>
                                    <a:pt x="8295" y="1940"/>
                                  </a:cubicBezTo>
                                  <a:lnTo>
                                    <a:pt x="8325" y="1974"/>
                                  </a:lnTo>
                                  <a:cubicBezTo>
                                    <a:pt x="11360" y="4592"/>
                                    <a:pt x="8424" y="7275"/>
                                    <a:pt x="5106" y="10305"/>
                                  </a:cubicBezTo>
                                  <a:cubicBezTo>
                                    <a:pt x="1605" y="13500"/>
                                    <a:pt x="-2273" y="17040"/>
                                    <a:pt x="1635" y="20649"/>
                                  </a:cubicBezTo>
                                  <a:cubicBezTo>
                                    <a:pt x="1671" y="20691"/>
                                    <a:pt x="1719" y="20730"/>
                                    <a:pt x="1763" y="207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72" name="AutoShape 36"/>
                          <wps:cNvSpPr/>
                          <wps:spPr bwMode="auto">
                            <a:xfrm>
                              <a:off x="13505" y="4759"/>
                              <a:ext cx="55" cy="180"/>
                            </a:xfrm>
                            <a:custGeom>
                              <a:avLst/>
                              <a:gdLst>
                                <a:gd name="T0" fmla="+- 0 10758 2273"/>
                                <a:gd name="T1" fmla="*/ T0 w 16970"/>
                                <a:gd name="T2" fmla="*/ 10800 h 21600"/>
                                <a:gd name="T3" fmla="+- 0 10758 2273"/>
                                <a:gd name="T4" fmla="*/ T3 w 16970"/>
                                <a:gd name="T5" fmla="*/ 10800 h 21600"/>
                                <a:gd name="T6" fmla="+- 0 10758 2273"/>
                                <a:gd name="T7" fmla="*/ T6 w 16970"/>
                                <a:gd name="T8" fmla="*/ 10800 h 21600"/>
                                <a:gd name="T9" fmla="+- 0 10758 2273"/>
                                <a:gd name="T10" fmla="*/ T9 w 16970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970" h="21600">
                                  <a:moveTo>
                                    <a:pt x="1763" y="20770"/>
                                  </a:moveTo>
                                  <a:cubicBezTo>
                                    <a:pt x="1785" y="20787"/>
                                    <a:pt x="1800" y="20804"/>
                                    <a:pt x="1822" y="20820"/>
                                  </a:cubicBezTo>
                                  <a:lnTo>
                                    <a:pt x="1840" y="20820"/>
                                  </a:lnTo>
                                  <a:cubicBezTo>
                                    <a:pt x="2471" y="21282"/>
                                    <a:pt x="3719" y="21600"/>
                                    <a:pt x="5169" y="21600"/>
                                  </a:cubicBezTo>
                                  <a:cubicBezTo>
                                    <a:pt x="7249" y="21600"/>
                                    <a:pt x="8949" y="20950"/>
                                    <a:pt x="8949" y="20151"/>
                                  </a:cubicBezTo>
                                  <a:cubicBezTo>
                                    <a:pt x="8949" y="20027"/>
                                    <a:pt x="8890" y="19906"/>
                                    <a:pt x="8813" y="19791"/>
                                  </a:cubicBezTo>
                                  <a:cubicBezTo>
                                    <a:pt x="8827" y="19771"/>
                                    <a:pt x="8827" y="19755"/>
                                    <a:pt x="8805" y="19735"/>
                                  </a:cubicBezTo>
                                  <a:cubicBezTo>
                                    <a:pt x="5994" y="17195"/>
                                    <a:pt x="8670" y="14408"/>
                                    <a:pt x="11954" y="11407"/>
                                  </a:cubicBezTo>
                                  <a:cubicBezTo>
                                    <a:pt x="15517" y="8164"/>
                                    <a:pt x="19327" y="4564"/>
                                    <a:pt x="15125" y="902"/>
                                  </a:cubicBezTo>
                                  <a:cubicBezTo>
                                    <a:pt x="14593" y="374"/>
                                    <a:pt x="13264" y="0"/>
                                    <a:pt x="11701" y="0"/>
                                  </a:cubicBezTo>
                                  <a:cubicBezTo>
                                    <a:pt x="9671" y="0"/>
                                    <a:pt x="8016" y="632"/>
                                    <a:pt x="8016" y="1411"/>
                                  </a:cubicBezTo>
                                  <a:cubicBezTo>
                                    <a:pt x="8016" y="1583"/>
                                    <a:pt x="8108" y="1749"/>
                                    <a:pt x="8259" y="1898"/>
                                  </a:cubicBezTo>
                                  <a:cubicBezTo>
                                    <a:pt x="8259" y="1904"/>
                                    <a:pt x="8259" y="1909"/>
                                    <a:pt x="8266" y="1915"/>
                                  </a:cubicBezTo>
                                  <a:cubicBezTo>
                                    <a:pt x="8273" y="1923"/>
                                    <a:pt x="8281" y="1932"/>
                                    <a:pt x="8295" y="1940"/>
                                  </a:cubicBezTo>
                                  <a:lnTo>
                                    <a:pt x="8325" y="1974"/>
                                  </a:lnTo>
                                  <a:cubicBezTo>
                                    <a:pt x="11360" y="4592"/>
                                    <a:pt x="8424" y="7275"/>
                                    <a:pt x="5106" y="10305"/>
                                  </a:cubicBezTo>
                                  <a:cubicBezTo>
                                    <a:pt x="1605" y="13500"/>
                                    <a:pt x="-2273" y="17040"/>
                                    <a:pt x="1635" y="20649"/>
                                  </a:cubicBezTo>
                                  <a:cubicBezTo>
                                    <a:pt x="1675" y="20691"/>
                                    <a:pt x="1719" y="20730"/>
                                    <a:pt x="1763" y="207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20" name="组合 219"/>
                        <wpg:cNvGrpSpPr/>
                        <wpg:grpSpPr>
                          <a:xfrm>
                            <a:off x="11608" y="4759"/>
                            <a:ext cx="770" cy="770"/>
                            <a:chOff x="11608" y="4759"/>
                            <a:chExt cx="770" cy="770"/>
                          </a:xfrm>
                          <a:grpFill/>
                        </wpg:grpSpPr>
                        <wps:wsp>
                          <wps:cNvPr id="73" name="AutoShape 37"/>
                          <wps:cNvSpPr/>
                          <wps:spPr bwMode="auto">
                            <a:xfrm>
                              <a:off x="11608" y="4829"/>
                              <a:ext cx="700" cy="700"/>
                            </a:xfrm>
                            <a:custGeom>
                              <a:avLst/>
                              <a:gdLst>
                                <a:gd name="T0" fmla="+- 0 10849 98"/>
                                <a:gd name="T1" fmla="*/ T0 w 21502"/>
                                <a:gd name="T2" fmla="*/ 10800 h 21600"/>
                                <a:gd name="T3" fmla="+- 0 10849 98"/>
                                <a:gd name="T4" fmla="*/ T3 w 21502"/>
                                <a:gd name="T5" fmla="*/ 10800 h 21600"/>
                                <a:gd name="T6" fmla="+- 0 10849 98"/>
                                <a:gd name="T7" fmla="*/ T6 w 21502"/>
                                <a:gd name="T8" fmla="*/ 10800 h 21600"/>
                                <a:gd name="T9" fmla="+- 0 10849 98"/>
                                <a:gd name="T10" fmla="*/ T9 w 21502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502" h="21600">
                                  <a:moveTo>
                                    <a:pt x="19917" y="7880"/>
                                  </a:moveTo>
                                  <a:lnTo>
                                    <a:pt x="18875" y="8932"/>
                                  </a:lnTo>
                                  <a:cubicBezTo>
                                    <a:pt x="18730" y="9079"/>
                                    <a:pt x="18497" y="9079"/>
                                    <a:pt x="18353" y="8932"/>
                                  </a:cubicBezTo>
                                  <a:lnTo>
                                    <a:pt x="17048" y="7617"/>
                                  </a:lnTo>
                                  <a:lnTo>
                                    <a:pt x="15991" y="10290"/>
                                  </a:lnTo>
                                  <a:lnTo>
                                    <a:pt x="16080" y="10064"/>
                                  </a:lnTo>
                                  <a:cubicBezTo>
                                    <a:pt x="13859" y="7826"/>
                                    <a:pt x="11601" y="7544"/>
                                    <a:pt x="9565" y="7291"/>
                                  </a:cubicBezTo>
                                  <a:cubicBezTo>
                                    <a:pt x="8910" y="7210"/>
                                    <a:pt x="8276" y="7126"/>
                                    <a:pt x="7652" y="6990"/>
                                  </a:cubicBezTo>
                                  <a:lnTo>
                                    <a:pt x="13918" y="4456"/>
                                  </a:lnTo>
                                  <a:lnTo>
                                    <a:pt x="12652" y="3179"/>
                                  </a:lnTo>
                                  <a:cubicBezTo>
                                    <a:pt x="12508" y="3033"/>
                                    <a:pt x="12508" y="2798"/>
                                    <a:pt x="12652" y="2652"/>
                                  </a:cubicBezTo>
                                  <a:lnTo>
                                    <a:pt x="13695" y="1598"/>
                                  </a:lnTo>
                                  <a:cubicBezTo>
                                    <a:pt x="13840" y="1453"/>
                                    <a:pt x="14073" y="1453"/>
                                    <a:pt x="14217" y="1598"/>
                                  </a:cubicBezTo>
                                  <a:lnTo>
                                    <a:pt x="19917" y="7353"/>
                                  </a:lnTo>
                                  <a:cubicBezTo>
                                    <a:pt x="20062" y="7499"/>
                                    <a:pt x="20062" y="7734"/>
                                    <a:pt x="19917" y="7880"/>
                                  </a:cubicBezTo>
                                  <a:moveTo>
                                    <a:pt x="12292" y="19639"/>
                                  </a:moveTo>
                                  <a:cubicBezTo>
                                    <a:pt x="12200" y="19872"/>
                                    <a:pt x="11999" y="20044"/>
                                    <a:pt x="11756" y="20095"/>
                                  </a:cubicBezTo>
                                  <a:cubicBezTo>
                                    <a:pt x="11700" y="20106"/>
                                    <a:pt x="11643" y="20111"/>
                                    <a:pt x="11587" y="20110"/>
                                  </a:cubicBezTo>
                                  <a:cubicBezTo>
                                    <a:pt x="11400" y="20105"/>
                                    <a:pt x="11219" y="20030"/>
                                    <a:pt x="11084" y="19892"/>
                                  </a:cubicBezTo>
                                  <a:lnTo>
                                    <a:pt x="1692" y="10517"/>
                                  </a:lnTo>
                                  <a:cubicBezTo>
                                    <a:pt x="1519" y="10343"/>
                                    <a:pt x="1443" y="10094"/>
                                    <a:pt x="1488" y="9852"/>
                                  </a:cubicBezTo>
                                  <a:cubicBezTo>
                                    <a:pt x="1533" y="9610"/>
                                    <a:pt x="1695" y="9407"/>
                                    <a:pt x="1917" y="9308"/>
                                  </a:cubicBezTo>
                                  <a:lnTo>
                                    <a:pt x="6505" y="7453"/>
                                  </a:lnTo>
                                  <a:cubicBezTo>
                                    <a:pt x="9597" y="8490"/>
                                    <a:pt x="12689" y="7491"/>
                                    <a:pt x="15781" y="10821"/>
                                  </a:cubicBezTo>
                                  <a:cubicBezTo>
                                    <a:pt x="15781" y="10821"/>
                                    <a:pt x="12292" y="19639"/>
                                    <a:pt x="12292" y="19639"/>
                                  </a:cubicBezTo>
                                  <a:close/>
                                  <a:moveTo>
                                    <a:pt x="15260" y="545"/>
                                  </a:moveTo>
                                  <a:cubicBezTo>
                                    <a:pt x="14912" y="193"/>
                                    <a:pt x="14449" y="0"/>
                                    <a:pt x="13956" y="0"/>
                                  </a:cubicBezTo>
                                  <a:cubicBezTo>
                                    <a:pt x="13463" y="0"/>
                                    <a:pt x="13000" y="193"/>
                                    <a:pt x="12651" y="546"/>
                                  </a:cubicBezTo>
                                  <a:lnTo>
                                    <a:pt x="11610" y="1598"/>
                                  </a:lnTo>
                                  <a:cubicBezTo>
                                    <a:pt x="11261" y="1949"/>
                                    <a:pt x="11068" y="2417"/>
                                    <a:pt x="11068" y="2915"/>
                                  </a:cubicBezTo>
                                  <a:cubicBezTo>
                                    <a:pt x="11068" y="3265"/>
                                    <a:pt x="11164" y="3601"/>
                                    <a:pt x="11342" y="3893"/>
                                  </a:cubicBezTo>
                                  <a:lnTo>
                                    <a:pt x="1324" y="7944"/>
                                  </a:lnTo>
                                  <a:cubicBezTo>
                                    <a:pt x="654" y="8241"/>
                                    <a:pt x="173" y="8851"/>
                                    <a:pt x="38" y="9575"/>
                                  </a:cubicBezTo>
                                  <a:cubicBezTo>
                                    <a:pt x="-98" y="10302"/>
                                    <a:pt x="130" y="11048"/>
                                    <a:pt x="654" y="11576"/>
                                  </a:cubicBezTo>
                                  <a:lnTo>
                                    <a:pt x="10041" y="20946"/>
                                  </a:lnTo>
                                  <a:cubicBezTo>
                                    <a:pt x="10445" y="21354"/>
                                    <a:pt x="10982" y="21586"/>
                                    <a:pt x="11549" y="21599"/>
                                  </a:cubicBezTo>
                                  <a:cubicBezTo>
                                    <a:pt x="11562" y="21599"/>
                                    <a:pt x="11593" y="21599"/>
                                    <a:pt x="11605" y="21599"/>
                                  </a:cubicBezTo>
                                  <a:cubicBezTo>
                                    <a:pt x="11754" y="21599"/>
                                    <a:pt x="11906" y="21584"/>
                                    <a:pt x="12056" y="21553"/>
                                  </a:cubicBezTo>
                                  <a:cubicBezTo>
                                    <a:pt x="12789" y="21399"/>
                                    <a:pt x="13390" y="20888"/>
                                    <a:pt x="13662" y="20191"/>
                                  </a:cubicBezTo>
                                  <a:lnTo>
                                    <a:pt x="17604" y="10229"/>
                                  </a:lnTo>
                                  <a:cubicBezTo>
                                    <a:pt x="17902" y="10426"/>
                                    <a:pt x="18250" y="10532"/>
                                    <a:pt x="18613" y="10532"/>
                                  </a:cubicBezTo>
                                  <a:cubicBezTo>
                                    <a:pt x="19107" y="10532"/>
                                    <a:pt x="19570" y="10338"/>
                                    <a:pt x="19918" y="9986"/>
                                  </a:cubicBezTo>
                                  <a:lnTo>
                                    <a:pt x="20957" y="8937"/>
                                  </a:lnTo>
                                  <a:cubicBezTo>
                                    <a:pt x="21308" y="8585"/>
                                    <a:pt x="21502" y="8116"/>
                                    <a:pt x="21502" y="7617"/>
                                  </a:cubicBezTo>
                                  <a:cubicBezTo>
                                    <a:pt x="21502" y="7117"/>
                                    <a:pt x="21308" y="6648"/>
                                    <a:pt x="20961" y="6300"/>
                                  </a:cubicBezTo>
                                  <a:cubicBezTo>
                                    <a:pt x="20961" y="6300"/>
                                    <a:pt x="15260" y="545"/>
                                    <a:pt x="15260" y="54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g:grpSp>
                          <wpg:cNvPr id="206" name="组合 205"/>
                          <wpg:cNvGrpSpPr/>
                          <wpg:grpSpPr>
                            <a:xfrm rot="0">
                              <a:off x="11800" y="4759"/>
                              <a:ext cx="578" cy="574"/>
                              <a:chOff x="11800" y="4759"/>
                              <a:chExt cx="578" cy="574"/>
                            </a:xfrm>
                            <a:grpFill/>
                          </wpg:grpSpPr>
                          <wps:wsp>
                            <wps:cNvPr id="74" name="AutoShape 38"/>
                            <wps:cNvSpPr/>
                            <wps:spPr bwMode="auto">
                              <a:xfrm>
                                <a:off x="11945" y="5144"/>
                                <a:ext cx="120" cy="120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10800" y="4320"/>
                                    </a:moveTo>
                                    <a:cubicBezTo>
                                      <a:pt x="14381" y="4320"/>
                                      <a:pt x="17279" y="7222"/>
                                      <a:pt x="17279" y="10800"/>
                                    </a:cubicBezTo>
                                    <a:cubicBezTo>
                                      <a:pt x="17279" y="14377"/>
                                      <a:pt x="14381" y="17279"/>
                                      <a:pt x="10800" y="17279"/>
                                    </a:cubicBezTo>
                                    <a:cubicBezTo>
                                      <a:pt x="7218" y="17279"/>
                                      <a:pt x="4319" y="14377"/>
                                      <a:pt x="4319" y="10800"/>
                                    </a:cubicBezTo>
                                    <a:cubicBezTo>
                                      <a:pt x="4319" y="7222"/>
                                      <a:pt x="7218" y="4320"/>
                                      <a:pt x="10800" y="4320"/>
                                    </a:cubicBezTo>
                                    <a:moveTo>
                                      <a:pt x="10800" y="21599"/>
                                    </a:moveTo>
                                    <a:cubicBezTo>
                                      <a:pt x="16752" y="21599"/>
                                      <a:pt x="21600" y="16756"/>
                                      <a:pt x="21600" y="10800"/>
                                    </a:cubicBezTo>
                                    <a:cubicBezTo>
                                      <a:pt x="21600" y="4843"/>
                                      <a:pt x="16752" y="0"/>
                                      <a:pt x="10800" y="0"/>
                                    </a:cubicBezTo>
                                    <a:cubicBezTo>
                                      <a:pt x="4847" y="0"/>
                                      <a:pt x="0" y="4843"/>
                                      <a:pt x="0" y="10800"/>
                                    </a:cubicBezTo>
                                    <a:cubicBezTo>
                                      <a:pt x="0" y="16756"/>
                                      <a:pt x="4847" y="21599"/>
                                      <a:pt x="10800" y="2159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bodyPr lIns="50800" tIns="50800" rIns="50800" bIns="50800" anchor="ctr"/>
                          </wps:wsp>
                          <wps:wsp>
                            <wps:cNvPr id="75" name="AutoShape 39"/>
                            <wps:cNvSpPr/>
                            <wps:spPr bwMode="auto">
                              <a:xfrm>
                                <a:off x="12258" y="4759"/>
                                <a:ext cx="120" cy="120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10800" y="17279"/>
                                    </a:moveTo>
                                    <a:cubicBezTo>
                                      <a:pt x="7218" y="17279"/>
                                      <a:pt x="4320" y="14377"/>
                                      <a:pt x="4320" y="10800"/>
                                    </a:cubicBezTo>
                                    <a:cubicBezTo>
                                      <a:pt x="4320" y="7222"/>
                                      <a:pt x="7218" y="4320"/>
                                      <a:pt x="10800" y="4320"/>
                                    </a:cubicBezTo>
                                    <a:cubicBezTo>
                                      <a:pt x="14381" y="4320"/>
                                      <a:pt x="17280" y="7222"/>
                                      <a:pt x="17280" y="10800"/>
                                    </a:cubicBezTo>
                                    <a:cubicBezTo>
                                      <a:pt x="17280" y="14377"/>
                                      <a:pt x="14381" y="17279"/>
                                      <a:pt x="10800" y="17279"/>
                                    </a:cubicBezTo>
                                    <a:moveTo>
                                      <a:pt x="10800" y="0"/>
                                    </a:moveTo>
                                    <a:cubicBezTo>
                                      <a:pt x="4847" y="0"/>
                                      <a:pt x="0" y="4843"/>
                                      <a:pt x="0" y="10800"/>
                                    </a:cubicBezTo>
                                    <a:cubicBezTo>
                                      <a:pt x="0" y="16756"/>
                                      <a:pt x="4847" y="21599"/>
                                      <a:pt x="10800" y="21599"/>
                                    </a:cubicBezTo>
                                    <a:cubicBezTo>
                                      <a:pt x="16752" y="21599"/>
                                      <a:pt x="21600" y="16756"/>
                                      <a:pt x="21600" y="10800"/>
                                    </a:cubicBezTo>
                                    <a:cubicBezTo>
                                      <a:pt x="21600" y="4843"/>
                                      <a:pt x="16752" y="0"/>
                                      <a:pt x="10800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bodyPr lIns="50800" tIns="50800" rIns="50800" bIns="50800" anchor="ctr"/>
                          </wps:wsp>
                          <wps:wsp>
                            <wps:cNvPr id="76" name="AutoShape 40"/>
                            <wps:cNvSpPr/>
                            <wps:spPr bwMode="auto">
                              <a:xfrm>
                                <a:off x="11800" y="5119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10800" y="5400"/>
                                    </a:moveTo>
                                    <a:cubicBezTo>
                                      <a:pt x="13779" y="5400"/>
                                      <a:pt x="16199" y="7815"/>
                                      <a:pt x="16199" y="10800"/>
                                    </a:cubicBezTo>
                                    <a:cubicBezTo>
                                      <a:pt x="16199" y="13784"/>
                                      <a:pt x="13779" y="16200"/>
                                      <a:pt x="10800" y="16200"/>
                                    </a:cubicBezTo>
                                    <a:cubicBezTo>
                                      <a:pt x="7820" y="16200"/>
                                      <a:pt x="5399" y="13784"/>
                                      <a:pt x="5399" y="10800"/>
                                    </a:cubicBezTo>
                                    <a:cubicBezTo>
                                      <a:pt x="5399" y="7815"/>
                                      <a:pt x="7820" y="5400"/>
                                      <a:pt x="10800" y="5400"/>
                                    </a:cubicBezTo>
                                    <a:moveTo>
                                      <a:pt x="0" y="10800"/>
                                    </a:moveTo>
                                    <a:cubicBezTo>
                                      <a:pt x="0" y="16753"/>
                                      <a:pt x="4843" y="21599"/>
                                      <a:pt x="10800" y="21599"/>
                                    </a:cubicBezTo>
                                    <a:cubicBezTo>
                                      <a:pt x="16756" y="21599"/>
                                      <a:pt x="21600" y="16753"/>
                                      <a:pt x="21600" y="10800"/>
                                    </a:cubicBezTo>
                                    <a:cubicBezTo>
                                      <a:pt x="21600" y="4846"/>
                                      <a:pt x="16756" y="0"/>
                                      <a:pt x="10800" y="0"/>
                                    </a:cubicBezTo>
                                    <a:cubicBezTo>
                                      <a:pt x="4843" y="0"/>
                                      <a:pt x="0" y="4846"/>
                                      <a:pt x="0" y="1080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bodyPr lIns="50800" tIns="50800" rIns="50800" bIns="50800" anchor="ctr"/>
                          </wps:wsp>
                          <wps:wsp>
                            <wps:cNvPr id="77" name="AutoShape 41"/>
                            <wps:cNvSpPr/>
                            <wps:spPr bwMode="auto">
                              <a:xfrm>
                                <a:off x="11895" y="5289"/>
                                <a:ext cx="50" cy="45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10800" y="21599"/>
                                    </a:moveTo>
                                    <a:cubicBezTo>
                                      <a:pt x="16758" y="21599"/>
                                      <a:pt x="21600" y="16769"/>
                                      <a:pt x="21600" y="10800"/>
                                    </a:cubicBezTo>
                                    <a:cubicBezTo>
                                      <a:pt x="21600" y="4830"/>
                                      <a:pt x="16758" y="0"/>
                                      <a:pt x="10800" y="0"/>
                                    </a:cubicBezTo>
                                    <a:cubicBezTo>
                                      <a:pt x="4841" y="0"/>
                                      <a:pt x="0" y="4830"/>
                                      <a:pt x="0" y="10800"/>
                                    </a:cubicBezTo>
                                    <a:cubicBezTo>
                                      <a:pt x="0" y="16769"/>
                                      <a:pt x="4841" y="21599"/>
                                      <a:pt x="10800" y="2159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bodyPr lIns="50800" tIns="50800" rIns="50800" bIns="50800" anchor="ctr"/>
                          </wps:wsp>
                          <wps:wsp>
                            <wps:cNvPr id="78" name="AutoShape 42"/>
                            <wps:cNvSpPr/>
                            <wps:spPr bwMode="auto">
                              <a:xfrm>
                                <a:off x="12280" y="4924"/>
                                <a:ext cx="48" cy="50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10800" y="0"/>
                                    </a:moveTo>
                                    <a:cubicBezTo>
                                      <a:pt x="4841" y="0"/>
                                      <a:pt x="0" y="4830"/>
                                      <a:pt x="0" y="10800"/>
                                    </a:cubicBezTo>
                                    <a:cubicBezTo>
                                      <a:pt x="0" y="16769"/>
                                      <a:pt x="4841" y="21599"/>
                                      <a:pt x="10800" y="21599"/>
                                    </a:cubicBezTo>
                                    <a:cubicBezTo>
                                      <a:pt x="16758" y="21599"/>
                                      <a:pt x="21600" y="16769"/>
                                      <a:pt x="21600" y="10800"/>
                                    </a:cubicBezTo>
                                    <a:cubicBezTo>
                                      <a:pt x="21600" y="4830"/>
                                      <a:pt x="16758" y="0"/>
                                      <a:pt x="10800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bodyPr lIns="50800" tIns="50800" rIns="50800" bIns="50800" anchor="ctr"/>
                          </wps:wsp>
                        </wpg:grpSp>
                      </wpg:grpSp>
                      <wpg:grpSp>
                        <wpg:cNvPr id="79" name="组合 204"/>
                        <wpg:cNvGrpSpPr/>
                        <wpg:grpSpPr>
                          <a:xfrm rot="0">
                            <a:off x="10070" y="4809"/>
                            <a:ext cx="770" cy="669"/>
                            <a:chOff x="10070" y="4809"/>
                            <a:chExt cx="770" cy="669"/>
                          </a:xfrm>
                          <a:grpFill/>
                        </wpg:grpSpPr>
                        <wps:wsp>
                          <wps:cNvPr id="80" name="AutoShape 43"/>
                          <wps:cNvSpPr/>
                          <wps:spPr bwMode="auto">
                            <a:xfrm>
                              <a:off x="10070" y="4809"/>
                              <a:ext cx="770" cy="55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951" y="9367"/>
                                  </a:moveTo>
                                  <a:cubicBezTo>
                                    <a:pt x="10901" y="9383"/>
                                    <a:pt x="10851" y="9391"/>
                                    <a:pt x="10800" y="9391"/>
                                  </a:cubicBezTo>
                                  <a:cubicBezTo>
                                    <a:pt x="10748" y="9391"/>
                                    <a:pt x="10698" y="9383"/>
                                    <a:pt x="10648" y="9367"/>
                                  </a:cubicBezTo>
                                  <a:lnTo>
                                    <a:pt x="1873" y="6550"/>
                                  </a:lnTo>
                                  <a:cubicBezTo>
                                    <a:pt x="1566" y="6452"/>
                                    <a:pt x="1349" y="6072"/>
                                    <a:pt x="1349" y="5634"/>
                                  </a:cubicBezTo>
                                  <a:cubicBezTo>
                                    <a:pt x="1349" y="5197"/>
                                    <a:pt x="1566" y="4817"/>
                                    <a:pt x="1873" y="4719"/>
                                  </a:cubicBezTo>
                                  <a:lnTo>
                                    <a:pt x="10648" y="1902"/>
                                  </a:lnTo>
                                  <a:cubicBezTo>
                                    <a:pt x="10698" y="1886"/>
                                    <a:pt x="10748" y="1878"/>
                                    <a:pt x="10800" y="1878"/>
                                  </a:cubicBezTo>
                                  <a:cubicBezTo>
                                    <a:pt x="10851" y="1878"/>
                                    <a:pt x="10901" y="1886"/>
                                    <a:pt x="10951" y="1902"/>
                                  </a:cubicBezTo>
                                  <a:lnTo>
                                    <a:pt x="19726" y="4719"/>
                                  </a:lnTo>
                                  <a:cubicBezTo>
                                    <a:pt x="20033" y="4817"/>
                                    <a:pt x="20249" y="5197"/>
                                    <a:pt x="20249" y="5634"/>
                                  </a:cubicBezTo>
                                  <a:cubicBezTo>
                                    <a:pt x="20249" y="6072"/>
                                    <a:pt x="20033" y="6452"/>
                                    <a:pt x="19726" y="6550"/>
                                  </a:cubicBezTo>
                                  <a:cubicBezTo>
                                    <a:pt x="19726" y="6550"/>
                                    <a:pt x="10951" y="9367"/>
                                    <a:pt x="10951" y="9367"/>
                                  </a:cubicBezTo>
                                  <a:close/>
                                  <a:moveTo>
                                    <a:pt x="16874" y="16904"/>
                                  </a:moveTo>
                                  <a:cubicBezTo>
                                    <a:pt x="16874" y="17942"/>
                                    <a:pt x="14849" y="19721"/>
                                    <a:pt x="10800" y="19721"/>
                                  </a:cubicBezTo>
                                  <a:cubicBezTo>
                                    <a:pt x="6749" y="19721"/>
                                    <a:pt x="4724" y="17942"/>
                                    <a:pt x="4724" y="16904"/>
                                  </a:cubicBezTo>
                                  <a:lnTo>
                                    <a:pt x="4724" y="9394"/>
                                  </a:lnTo>
                                  <a:lnTo>
                                    <a:pt x="10353" y="11200"/>
                                  </a:lnTo>
                                  <a:cubicBezTo>
                                    <a:pt x="10501" y="11246"/>
                                    <a:pt x="10651" y="11269"/>
                                    <a:pt x="10800" y="11269"/>
                                  </a:cubicBezTo>
                                  <a:cubicBezTo>
                                    <a:pt x="10949" y="11269"/>
                                    <a:pt x="11098" y="11246"/>
                                    <a:pt x="11255" y="11198"/>
                                  </a:cubicBezTo>
                                  <a:lnTo>
                                    <a:pt x="16874" y="9394"/>
                                  </a:lnTo>
                                  <a:cubicBezTo>
                                    <a:pt x="16874" y="9394"/>
                                    <a:pt x="16874" y="16904"/>
                                    <a:pt x="16874" y="16904"/>
                                  </a:cubicBezTo>
                                  <a:close/>
                                  <a:moveTo>
                                    <a:pt x="21600" y="5634"/>
                                  </a:moveTo>
                                  <a:cubicBezTo>
                                    <a:pt x="21600" y="4314"/>
                                    <a:pt x="20954" y="3185"/>
                                    <a:pt x="20030" y="2888"/>
                                  </a:cubicBezTo>
                                  <a:lnTo>
                                    <a:pt x="11246" y="68"/>
                                  </a:lnTo>
                                  <a:cubicBezTo>
                                    <a:pt x="11098" y="22"/>
                                    <a:pt x="10949" y="0"/>
                                    <a:pt x="10800" y="0"/>
                                  </a:cubicBezTo>
                                  <a:cubicBezTo>
                                    <a:pt x="10651" y="0"/>
                                    <a:pt x="10501" y="22"/>
                                    <a:pt x="10344" y="71"/>
                                  </a:cubicBezTo>
                                  <a:lnTo>
                                    <a:pt x="1570" y="2888"/>
                                  </a:lnTo>
                                  <a:cubicBezTo>
                                    <a:pt x="645" y="3185"/>
                                    <a:pt x="0" y="4314"/>
                                    <a:pt x="0" y="5634"/>
                                  </a:cubicBezTo>
                                  <a:cubicBezTo>
                                    <a:pt x="0" y="6955"/>
                                    <a:pt x="645" y="8084"/>
                                    <a:pt x="1569" y="8380"/>
                                  </a:cubicBezTo>
                                  <a:lnTo>
                                    <a:pt x="3374" y="8960"/>
                                  </a:lnTo>
                                  <a:lnTo>
                                    <a:pt x="3374" y="16904"/>
                                  </a:lnTo>
                                  <a:cubicBezTo>
                                    <a:pt x="3374" y="19397"/>
                                    <a:pt x="5425" y="21600"/>
                                    <a:pt x="10800" y="21600"/>
                                  </a:cubicBezTo>
                                  <a:cubicBezTo>
                                    <a:pt x="16174" y="21600"/>
                                    <a:pt x="18224" y="19397"/>
                                    <a:pt x="18224" y="16904"/>
                                  </a:cubicBezTo>
                                  <a:lnTo>
                                    <a:pt x="18224" y="8960"/>
                                  </a:lnTo>
                                  <a:lnTo>
                                    <a:pt x="20030" y="8380"/>
                                  </a:lnTo>
                                  <a:cubicBezTo>
                                    <a:pt x="20954" y="8084"/>
                                    <a:pt x="21600" y="6955"/>
                                    <a:pt x="21600" y="56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81" name="AutoShape 44"/>
                          <wps:cNvSpPr/>
                          <wps:spPr bwMode="auto">
                            <a:xfrm>
                              <a:off x="10768" y="5049"/>
                              <a:ext cx="47" cy="26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1963"/>
                                  </a:moveTo>
                                  <a:lnTo>
                                    <a:pt x="0" y="19636"/>
                                  </a:lnTo>
                                  <a:cubicBezTo>
                                    <a:pt x="0" y="20721"/>
                                    <a:pt x="4841" y="21599"/>
                                    <a:pt x="10800" y="21599"/>
                                  </a:cubicBezTo>
                                  <a:cubicBezTo>
                                    <a:pt x="16758" y="21599"/>
                                    <a:pt x="21600" y="20721"/>
                                    <a:pt x="21600" y="19636"/>
                                  </a:cubicBezTo>
                                  <a:lnTo>
                                    <a:pt x="21600" y="1963"/>
                                  </a:lnTo>
                                  <a:cubicBezTo>
                                    <a:pt x="21600" y="878"/>
                                    <a:pt x="16758" y="0"/>
                                    <a:pt x="10800" y="0"/>
                                  </a:cubicBezTo>
                                  <a:cubicBezTo>
                                    <a:pt x="4841" y="0"/>
                                    <a:pt x="0" y="878"/>
                                    <a:pt x="0" y="196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82" name="AutoShape 45"/>
                          <wps:cNvSpPr/>
                          <wps:spPr bwMode="auto">
                            <a:xfrm>
                              <a:off x="10743" y="5334"/>
                              <a:ext cx="97" cy="1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0"/>
                                  </a:moveTo>
                                  <a:cubicBezTo>
                                    <a:pt x="4838" y="0"/>
                                    <a:pt x="0" y="10427"/>
                                    <a:pt x="0" y="14400"/>
                                  </a:cubicBezTo>
                                  <a:cubicBezTo>
                                    <a:pt x="0" y="18372"/>
                                    <a:pt x="4838" y="21599"/>
                                    <a:pt x="10800" y="21599"/>
                                  </a:cubicBezTo>
                                  <a:cubicBezTo>
                                    <a:pt x="16761" y="21599"/>
                                    <a:pt x="21600" y="18372"/>
                                    <a:pt x="21600" y="14400"/>
                                  </a:cubicBezTo>
                                  <a:cubicBezTo>
                                    <a:pt x="21600" y="10427"/>
                                    <a:pt x="16761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83" name="AutoShape 46"/>
                        <wps:cNvSpPr/>
                        <wps:spPr bwMode="auto">
                          <a:xfrm>
                            <a:off x="17758" y="3219"/>
                            <a:ext cx="770" cy="770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16874" y="17549"/>
                                </a:moveTo>
                                <a:cubicBezTo>
                                  <a:pt x="15513" y="17549"/>
                                  <a:pt x="14343" y="15612"/>
                                  <a:pt x="13809" y="12825"/>
                                </a:cubicBezTo>
                                <a:lnTo>
                                  <a:pt x="15524" y="12825"/>
                                </a:lnTo>
                                <a:cubicBezTo>
                                  <a:pt x="17038" y="12825"/>
                                  <a:pt x="18224" y="11343"/>
                                  <a:pt x="18224" y="9450"/>
                                </a:cubicBezTo>
                                <a:cubicBezTo>
                                  <a:pt x="18224" y="7558"/>
                                  <a:pt x="17038" y="6075"/>
                                  <a:pt x="15524" y="6075"/>
                                </a:cubicBezTo>
                                <a:lnTo>
                                  <a:pt x="13809" y="6075"/>
                                </a:lnTo>
                                <a:cubicBezTo>
                                  <a:pt x="14343" y="3289"/>
                                  <a:pt x="15513" y="1350"/>
                                  <a:pt x="16874" y="1350"/>
                                </a:cubicBezTo>
                                <a:cubicBezTo>
                                  <a:pt x="18739" y="1350"/>
                                  <a:pt x="20249" y="4976"/>
                                  <a:pt x="20249" y="9450"/>
                                </a:cubicBezTo>
                                <a:cubicBezTo>
                                  <a:pt x="20249" y="13923"/>
                                  <a:pt x="18739" y="17549"/>
                                  <a:pt x="16874" y="17549"/>
                                </a:cubicBezTo>
                                <a:moveTo>
                                  <a:pt x="8926" y="11482"/>
                                </a:moveTo>
                                <a:lnTo>
                                  <a:pt x="8774" y="11482"/>
                                </a:lnTo>
                                <a:lnTo>
                                  <a:pt x="8774" y="11475"/>
                                </a:lnTo>
                                <a:cubicBezTo>
                                  <a:pt x="8028" y="11475"/>
                                  <a:pt x="7424" y="10569"/>
                                  <a:pt x="7424" y="9450"/>
                                </a:cubicBezTo>
                                <a:cubicBezTo>
                                  <a:pt x="7424" y="8332"/>
                                  <a:pt x="8028" y="7425"/>
                                  <a:pt x="8774" y="7425"/>
                                </a:cubicBezTo>
                                <a:lnTo>
                                  <a:pt x="8926" y="7425"/>
                                </a:lnTo>
                                <a:cubicBezTo>
                                  <a:pt x="10200" y="7425"/>
                                  <a:pt x="11391" y="6924"/>
                                  <a:pt x="12441" y="6063"/>
                                </a:cubicBezTo>
                                <a:cubicBezTo>
                                  <a:pt x="12248" y="7149"/>
                                  <a:pt x="12149" y="8300"/>
                                  <a:pt x="12149" y="9450"/>
                                </a:cubicBezTo>
                                <a:cubicBezTo>
                                  <a:pt x="12149" y="10603"/>
                                  <a:pt x="12248" y="11758"/>
                                  <a:pt x="12442" y="12846"/>
                                </a:cubicBezTo>
                                <a:cubicBezTo>
                                  <a:pt x="11393" y="11983"/>
                                  <a:pt x="10200" y="11482"/>
                                  <a:pt x="8926" y="11482"/>
                                </a:cubicBezTo>
                                <a:moveTo>
                                  <a:pt x="8096" y="20249"/>
                                </a:moveTo>
                                <a:lnTo>
                                  <a:pt x="5396" y="20249"/>
                                </a:lnTo>
                                <a:lnTo>
                                  <a:pt x="5396" y="14175"/>
                                </a:lnTo>
                                <a:cubicBezTo>
                                  <a:pt x="5396" y="13683"/>
                                  <a:pt x="5264" y="13223"/>
                                  <a:pt x="5033" y="12825"/>
                                </a:cubicBezTo>
                                <a:lnTo>
                                  <a:pt x="5505" y="12825"/>
                                </a:lnTo>
                                <a:lnTo>
                                  <a:pt x="5505" y="12832"/>
                                </a:lnTo>
                                <a:lnTo>
                                  <a:pt x="7535" y="12832"/>
                                </a:lnTo>
                                <a:cubicBezTo>
                                  <a:pt x="7463" y="13042"/>
                                  <a:pt x="7421" y="13265"/>
                                  <a:pt x="7421" y="13500"/>
                                </a:cubicBezTo>
                                <a:lnTo>
                                  <a:pt x="7421" y="18225"/>
                                </a:lnTo>
                                <a:cubicBezTo>
                                  <a:pt x="7421" y="18874"/>
                                  <a:pt x="7784" y="19307"/>
                                  <a:pt x="8001" y="19565"/>
                                </a:cubicBezTo>
                                <a:cubicBezTo>
                                  <a:pt x="8031" y="19601"/>
                                  <a:pt x="8065" y="19638"/>
                                  <a:pt x="8096" y="19677"/>
                                </a:cubicBezTo>
                                <a:cubicBezTo>
                                  <a:pt x="8096" y="19677"/>
                                  <a:pt x="8096" y="20249"/>
                                  <a:pt x="8096" y="20249"/>
                                </a:cubicBezTo>
                                <a:close/>
                                <a:moveTo>
                                  <a:pt x="1349" y="9450"/>
                                </a:moveTo>
                                <a:cubicBezTo>
                                  <a:pt x="1349" y="8332"/>
                                  <a:pt x="1953" y="7425"/>
                                  <a:pt x="2699" y="7425"/>
                                </a:cubicBezTo>
                                <a:lnTo>
                                  <a:pt x="7434" y="7425"/>
                                </a:lnTo>
                                <a:cubicBezTo>
                                  <a:pt x="7014" y="7916"/>
                                  <a:pt x="6749" y="8631"/>
                                  <a:pt x="6749" y="9450"/>
                                </a:cubicBezTo>
                                <a:cubicBezTo>
                                  <a:pt x="6749" y="10270"/>
                                  <a:pt x="7014" y="10984"/>
                                  <a:pt x="7434" y="11475"/>
                                </a:cubicBezTo>
                                <a:lnTo>
                                  <a:pt x="2699" y="11475"/>
                                </a:lnTo>
                                <a:cubicBezTo>
                                  <a:pt x="1953" y="11475"/>
                                  <a:pt x="1349" y="10569"/>
                                  <a:pt x="1349" y="9450"/>
                                </a:cubicBezTo>
                                <a:moveTo>
                                  <a:pt x="13499" y="9450"/>
                                </a:moveTo>
                                <a:cubicBezTo>
                                  <a:pt x="13499" y="8749"/>
                                  <a:pt x="13540" y="8073"/>
                                  <a:pt x="13610" y="7425"/>
                                </a:cubicBezTo>
                                <a:lnTo>
                                  <a:pt x="15524" y="7425"/>
                                </a:lnTo>
                                <a:cubicBezTo>
                                  <a:pt x="16269" y="7425"/>
                                  <a:pt x="16874" y="8332"/>
                                  <a:pt x="16874" y="9450"/>
                                </a:cubicBezTo>
                                <a:cubicBezTo>
                                  <a:pt x="16874" y="10569"/>
                                  <a:pt x="16269" y="11475"/>
                                  <a:pt x="15524" y="11475"/>
                                </a:cubicBezTo>
                                <a:lnTo>
                                  <a:pt x="13610" y="11475"/>
                                </a:lnTo>
                                <a:cubicBezTo>
                                  <a:pt x="13540" y="10826"/>
                                  <a:pt x="13499" y="10151"/>
                                  <a:pt x="13499" y="9450"/>
                                </a:cubicBezTo>
                                <a:moveTo>
                                  <a:pt x="16874" y="0"/>
                                </a:moveTo>
                                <a:cubicBezTo>
                                  <a:pt x="15489" y="0"/>
                                  <a:pt x="14400" y="951"/>
                                  <a:pt x="13618" y="2420"/>
                                </a:cubicBezTo>
                                <a:lnTo>
                                  <a:pt x="13604" y="2412"/>
                                </a:lnTo>
                                <a:cubicBezTo>
                                  <a:pt x="12469" y="4635"/>
                                  <a:pt x="10778" y="6075"/>
                                  <a:pt x="8926" y="6075"/>
                                </a:cubicBezTo>
                                <a:lnTo>
                                  <a:pt x="8479" y="6075"/>
                                </a:lnTo>
                                <a:lnTo>
                                  <a:pt x="5505" y="6075"/>
                                </a:lnTo>
                                <a:lnTo>
                                  <a:pt x="2699" y="6075"/>
                                </a:lnTo>
                                <a:cubicBezTo>
                                  <a:pt x="1185" y="6075"/>
                                  <a:pt x="0" y="7558"/>
                                  <a:pt x="0" y="9450"/>
                                </a:cubicBezTo>
                                <a:cubicBezTo>
                                  <a:pt x="0" y="11343"/>
                                  <a:pt x="1185" y="12825"/>
                                  <a:pt x="2699" y="12825"/>
                                </a:cubicBezTo>
                                <a:cubicBezTo>
                                  <a:pt x="3443" y="12827"/>
                                  <a:pt x="4046" y="13430"/>
                                  <a:pt x="4046" y="14175"/>
                                </a:cubicBezTo>
                                <a:lnTo>
                                  <a:pt x="4046" y="20249"/>
                                </a:lnTo>
                                <a:cubicBezTo>
                                  <a:pt x="4046" y="20996"/>
                                  <a:pt x="4651" y="21599"/>
                                  <a:pt x="5396" y="21599"/>
                                </a:cubicBezTo>
                                <a:lnTo>
                                  <a:pt x="8096" y="21599"/>
                                </a:lnTo>
                                <a:cubicBezTo>
                                  <a:pt x="8842" y="21599"/>
                                  <a:pt x="9446" y="20996"/>
                                  <a:pt x="9446" y="20249"/>
                                </a:cubicBezTo>
                                <a:lnTo>
                                  <a:pt x="9446" y="19575"/>
                                </a:lnTo>
                                <a:cubicBezTo>
                                  <a:pt x="9446" y="18900"/>
                                  <a:pt x="8771" y="18598"/>
                                  <a:pt x="8771" y="18225"/>
                                </a:cubicBezTo>
                                <a:lnTo>
                                  <a:pt x="8771" y="13500"/>
                                </a:lnTo>
                                <a:cubicBezTo>
                                  <a:pt x="8771" y="13484"/>
                                  <a:pt x="8781" y="13473"/>
                                  <a:pt x="8782" y="13458"/>
                                </a:cubicBezTo>
                                <a:cubicBezTo>
                                  <a:pt x="8789" y="13361"/>
                                  <a:pt x="8815" y="13271"/>
                                  <a:pt x="8859" y="13191"/>
                                </a:cubicBezTo>
                                <a:cubicBezTo>
                                  <a:pt x="8871" y="13169"/>
                                  <a:pt x="8884" y="13151"/>
                                  <a:pt x="8898" y="13132"/>
                                </a:cubicBezTo>
                                <a:cubicBezTo>
                                  <a:pt x="8952" y="13051"/>
                                  <a:pt x="9020" y="12985"/>
                                  <a:pt x="9103" y="12934"/>
                                </a:cubicBezTo>
                                <a:cubicBezTo>
                                  <a:pt x="9107" y="12931"/>
                                  <a:pt x="9108" y="12927"/>
                                  <a:pt x="9112" y="12925"/>
                                </a:cubicBezTo>
                                <a:cubicBezTo>
                                  <a:pt x="9115" y="12925"/>
                                  <a:pt x="9117" y="12922"/>
                                  <a:pt x="9120" y="12922"/>
                                </a:cubicBezTo>
                                <a:cubicBezTo>
                                  <a:pt x="9174" y="12892"/>
                                  <a:pt x="9238" y="12885"/>
                                  <a:pt x="9299" y="12868"/>
                                </a:cubicBezTo>
                                <a:cubicBezTo>
                                  <a:pt x="11003" y="13049"/>
                                  <a:pt x="12545" y="14424"/>
                                  <a:pt x="13604" y="16495"/>
                                </a:cubicBezTo>
                                <a:lnTo>
                                  <a:pt x="13621" y="16487"/>
                                </a:lnTo>
                                <a:cubicBezTo>
                                  <a:pt x="14404" y="17950"/>
                                  <a:pt x="15490" y="18900"/>
                                  <a:pt x="16874" y="18900"/>
                                </a:cubicBezTo>
                                <a:cubicBezTo>
                                  <a:pt x="19977" y="18900"/>
                                  <a:pt x="21600" y="14145"/>
                                  <a:pt x="21600" y="9450"/>
                                </a:cubicBezTo>
                                <a:cubicBezTo>
                                  <a:pt x="21600" y="4754"/>
                                  <a:pt x="19977" y="0"/>
                                  <a:pt x="16874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s:wsp>
                        <wps:cNvPr id="84" name="AutoShape 47"/>
                        <wps:cNvSpPr/>
                        <wps:spPr bwMode="auto">
                          <a:xfrm>
                            <a:off x="16223" y="3219"/>
                            <a:ext cx="767" cy="770"/>
                          </a:xfrm>
                          <a:custGeom>
                            <a:avLst/>
                            <a:gdLst>
                              <a:gd name="T0" fmla="+- 0 10853 107"/>
                              <a:gd name="T1" fmla="*/ T0 w 21493"/>
                              <a:gd name="T2" fmla="*/ 10800 h 21600"/>
                              <a:gd name="T3" fmla="+- 0 10853 107"/>
                              <a:gd name="T4" fmla="*/ T3 w 21493"/>
                              <a:gd name="T5" fmla="*/ 10800 h 21600"/>
                              <a:gd name="T6" fmla="+- 0 10853 107"/>
                              <a:gd name="T7" fmla="*/ T6 w 21493"/>
                              <a:gd name="T8" fmla="*/ 10800 h 21600"/>
                              <a:gd name="T9" fmla="+- 0 10853 107"/>
                              <a:gd name="T10" fmla="*/ T9 w 21493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493" h="21600">
                                <a:moveTo>
                                  <a:pt x="20123" y="3375"/>
                                </a:moveTo>
                                <a:lnTo>
                                  <a:pt x="8704" y="5400"/>
                                </a:lnTo>
                                <a:lnTo>
                                  <a:pt x="8704" y="4725"/>
                                </a:lnTo>
                                <a:lnTo>
                                  <a:pt x="8704" y="3375"/>
                                </a:lnTo>
                                <a:lnTo>
                                  <a:pt x="20123" y="1350"/>
                                </a:lnTo>
                                <a:lnTo>
                                  <a:pt x="20123" y="2700"/>
                                </a:lnTo>
                                <a:cubicBezTo>
                                  <a:pt x="20123" y="2700"/>
                                  <a:pt x="20123" y="3375"/>
                                  <a:pt x="20123" y="3375"/>
                                </a:cubicBezTo>
                                <a:close/>
                                <a:moveTo>
                                  <a:pt x="17901" y="18014"/>
                                </a:moveTo>
                                <a:cubicBezTo>
                                  <a:pt x="16291" y="18553"/>
                                  <a:pt x="14628" y="18025"/>
                                  <a:pt x="14187" y="16839"/>
                                </a:cubicBezTo>
                                <a:cubicBezTo>
                                  <a:pt x="13745" y="15651"/>
                                  <a:pt x="14691" y="14251"/>
                                  <a:pt x="16300" y="13712"/>
                                </a:cubicBezTo>
                                <a:cubicBezTo>
                                  <a:pt x="17910" y="13173"/>
                                  <a:pt x="19573" y="13699"/>
                                  <a:pt x="20014" y="14886"/>
                                </a:cubicBezTo>
                                <a:cubicBezTo>
                                  <a:pt x="20456" y="16074"/>
                                  <a:pt x="19510" y="17474"/>
                                  <a:pt x="17901" y="18014"/>
                                </a:cubicBezTo>
                                <a:moveTo>
                                  <a:pt x="5163" y="20039"/>
                                </a:moveTo>
                                <a:cubicBezTo>
                                  <a:pt x="3554" y="20578"/>
                                  <a:pt x="1890" y="20050"/>
                                  <a:pt x="1450" y="18864"/>
                                </a:cubicBezTo>
                                <a:cubicBezTo>
                                  <a:pt x="1008" y="17676"/>
                                  <a:pt x="1954" y="16276"/>
                                  <a:pt x="3562" y="15737"/>
                                </a:cubicBezTo>
                                <a:cubicBezTo>
                                  <a:pt x="5172" y="15198"/>
                                  <a:pt x="6836" y="15724"/>
                                  <a:pt x="7277" y="16911"/>
                                </a:cubicBezTo>
                                <a:cubicBezTo>
                                  <a:pt x="7719" y="18099"/>
                                  <a:pt x="6773" y="19499"/>
                                  <a:pt x="5163" y="20039"/>
                                </a:cubicBezTo>
                                <a:moveTo>
                                  <a:pt x="21012" y="316"/>
                                </a:moveTo>
                                <a:cubicBezTo>
                                  <a:pt x="20770" y="110"/>
                                  <a:pt x="20463" y="0"/>
                                  <a:pt x="20149" y="0"/>
                                </a:cubicBezTo>
                                <a:cubicBezTo>
                                  <a:pt x="20072" y="0"/>
                                  <a:pt x="19993" y="6"/>
                                  <a:pt x="19916" y="21"/>
                                </a:cubicBezTo>
                                <a:lnTo>
                                  <a:pt x="8497" y="2046"/>
                                </a:lnTo>
                                <a:cubicBezTo>
                                  <a:pt x="7855" y="2159"/>
                                  <a:pt x="7387" y="2719"/>
                                  <a:pt x="7387" y="3375"/>
                                </a:cubicBezTo>
                                <a:lnTo>
                                  <a:pt x="7387" y="4725"/>
                                </a:lnTo>
                                <a:lnTo>
                                  <a:pt x="7387" y="5400"/>
                                </a:lnTo>
                                <a:lnTo>
                                  <a:pt x="7387" y="14964"/>
                                </a:lnTo>
                                <a:cubicBezTo>
                                  <a:pt x="6706" y="14467"/>
                                  <a:pt x="5822" y="14175"/>
                                  <a:pt x="4839" y="14175"/>
                                </a:cubicBezTo>
                                <a:cubicBezTo>
                                  <a:pt x="4268" y="14175"/>
                                  <a:pt x="3696" y="14269"/>
                                  <a:pt x="3139" y="14455"/>
                                </a:cubicBezTo>
                                <a:cubicBezTo>
                                  <a:pt x="1865" y="14882"/>
                                  <a:pt x="843" y="15739"/>
                                  <a:pt x="336" y="16807"/>
                                </a:cubicBezTo>
                                <a:cubicBezTo>
                                  <a:pt x="-56" y="17633"/>
                                  <a:pt x="-107" y="18530"/>
                                  <a:pt x="192" y="19336"/>
                                </a:cubicBezTo>
                                <a:cubicBezTo>
                                  <a:pt x="703" y="20711"/>
                                  <a:pt x="2155" y="21599"/>
                                  <a:pt x="3892" y="21599"/>
                                </a:cubicBezTo>
                                <a:cubicBezTo>
                                  <a:pt x="4462" y="21599"/>
                                  <a:pt x="5033" y="21506"/>
                                  <a:pt x="5590" y="21319"/>
                                </a:cubicBezTo>
                                <a:cubicBezTo>
                                  <a:pt x="6865" y="20893"/>
                                  <a:pt x="7887" y="20036"/>
                                  <a:pt x="8394" y="18969"/>
                                </a:cubicBezTo>
                                <a:cubicBezTo>
                                  <a:pt x="8612" y="18509"/>
                                  <a:pt x="8714" y="18027"/>
                                  <a:pt x="8718" y="17549"/>
                                </a:cubicBezTo>
                                <a:lnTo>
                                  <a:pt x="8730" y="17549"/>
                                </a:lnTo>
                                <a:lnTo>
                                  <a:pt x="8730" y="6750"/>
                                </a:lnTo>
                                <a:cubicBezTo>
                                  <a:pt x="8807" y="6750"/>
                                  <a:pt x="8886" y="6743"/>
                                  <a:pt x="8964" y="6730"/>
                                </a:cubicBezTo>
                                <a:lnTo>
                                  <a:pt x="20149" y="4746"/>
                                </a:lnTo>
                                <a:lnTo>
                                  <a:pt x="20149" y="12939"/>
                                </a:lnTo>
                                <a:cubicBezTo>
                                  <a:pt x="19468" y="12442"/>
                                  <a:pt x="18584" y="12150"/>
                                  <a:pt x="17600" y="12150"/>
                                </a:cubicBezTo>
                                <a:cubicBezTo>
                                  <a:pt x="17030" y="12150"/>
                                  <a:pt x="16459" y="12244"/>
                                  <a:pt x="15902" y="12430"/>
                                </a:cubicBezTo>
                                <a:cubicBezTo>
                                  <a:pt x="14628" y="12857"/>
                                  <a:pt x="13606" y="13714"/>
                                  <a:pt x="13098" y="14782"/>
                                </a:cubicBezTo>
                                <a:cubicBezTo>
                                  <a:pt x="12706" y="15608"/>
                                  <a:pt x="12656" y="16505"/>
                                  <a:pt x="12955" y="17311"/>
                                </a:cubicBezTo>
                                <a:cubicBezTo>
                                  <a:pt x="13466" y="18686"/>
                                  <a:pt x="14918" y="19575"/>
                                  <a:pt x="16653" y="19575"/>
                                </a:cubicBezTo>
                                <a:cubicBezTo>
                                  <a:pt x="17224" y="19575"/>
                                  <a:pt x="17796" y="19481"/>
                                  <a:pt x="18352" y="19294"/>
                                </a:cubicBezTo>
                                <a:cubicBezTo>
                                  <a:pt x="19627" y="18868"/>
                                  <a:pt x="20649" y="18011"/>
                                  <a:pt x="21157" y="16944"/>
                                </a:cubicBezTo>
                                <a:cubicBezTo>
                                  <a:pt x="21374" y="16484"/>
                                  <a:pt x="21477" y="16002"/>
                                  <a:pt x="21480" y="15525"/>
                                </a:cubicBezTo>
                                <a:lnTo>
                                  <a:pt x="21493" y="15525"/>
                                </a:lnTo>
                                <a:lnTo>
                                  <a:pt x="21493" y="3375"/>
                                </a:lnTo>
                                <a:lnTo>
                                  <a:pt x="21493" y="2700"/>
                                </a:lnTo>
                                <a:lnTo>
                                  <a:pt x="21493" y="1350"/>
                                </a:lnTo>
                                <a:cubicBezTo>
                                  <a:pt x="21493" y="951"/>
                                  <a:pt x="21317" y="572"/>
                                  <a:pt x="21012" y="316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00" name="组合 199"/>
                        <wpg:cNvGrpSpPr/>
                        <wpg:grpSpPr>
                          <a:xfrm rot="0">
                            <a:off x="14733" y="3219"/>
                            <a:ext cx="672" cy="770"/>
                            <a:chOff x="14733" y="3219"/>
                            <a:chExt cx="672" cy="770"/>
                          </a:xfrm>
                          <a:grpFill/>
                        </wpg:grpSpPr>
                        <wps:wsp>
                          <wps:cNvPr id="85" name="AutoShape 48"/>
                          <wps:cNvSpPr/>
                          <wps:spPr bwMode="auto">
                            <a:xfrm>
                              <a:off x="14733" y="3219"/>
                              <a:ext cx="672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7425"/>
                                  </a:moveTo>
                                  <a:cubicBezTo>
                                    <a:pt x="5687" y="7425"/>
                                    <a:pt x="1542" y="6064"/>
                                    <a:pt x="1542" y="4387"/>
                                  </a:cubicBezTo>
                                  <a:cubicBezTo>
                                    <a:pt x="1542" y="2709"/>
                                    <a:pt x="5687" y="1350"/>
                                    <a:pt x="10800" y="1350"/>
                                  </a:cubicBezTo>
                                  <a:cubicBezTo>
                                    <a:pt x="15912" y="1350"/>
                                    <a:pt x="20057" y="2709"/>
                                    <a:pt x="20057" y="4387"/>
                                  </a:cubicBezTo>
                                  <a:cubicBezTo>
                                    <a:pt x="20057" y="6064"/>
                                    <a:pt x="15912" y="7425"/>
                                    <a:pt x="10800" y="7425"/>
                                  </a:cubicBezTo>
                                  <a:moveTo>
                                    <a:pt x="20057" y="9112"/>
                                  </a:moveTo>
                                  <a:lnTo>
                                    <a:pt x="20054" y="9112"/>
                                  </a:lnTo>
                                  <a:cubicBezTo>
                                    <a:pt x="20054" y="9119"/>
                                    <a:pt x="20057" y="9127"/>
                                    <a:pt x="20057" y="9133"/>
                                  </a:cubicBezTo>
                                  <a:cubicBezTo>
                                    <a:pt x="20057" y="10800"/>
                                    <a:pt x="15912" y="12150"/>
                                    <a:pt x="10800" y="12150"/>
                                  </a:cubicBezTo>
                                  <a:cubicBezTo>
                                    <a:pt x="5687" y="12150"/>
                                    <a:pt x="1542" y="10800"/>
                                    <a:pt x="1542" y="9133"/>
                                  </a:cubicBezTo>
                                  <a:cubicBezTo>
                                    <a:pt x="1542" y="9127"/>
                                    <a:pt x="1545" y="9119"/>
                                    <a:pt x="1545" y="9112"/>
                                  </a:cubicBezTo>
                                  <a:lnTo>
                                    <a:pt x="1542" y="9112"/>
                                  </a:lnTo>
                                  <a:lnTo>
                                    <a:pt x="1542" y="6793"/>
                                  </a:lnTo>
                                  <a:cubicBezTo>
                                    <a:pt x="3564" y="8140"/>
                                    <a:pt x="7271" y="8774"/>
                                    <a:pt x="10800" y="8774"/>
                                  </a:cubicBezTo>
                                  <a:cubicBezTo>
                                    <a:pt x="14328" y="8774"/>
                                    <a:pt x="18035" y="8140"/>
                                    <a:pt x="20057" y="6793"/>
                                  </a:cubicBezTo>
                                  <a:cubicBezTo>
                                    <a:pt x="20057" y="6793"/>
                                    <a:pt x="20057" y="9112"/>
                                    <a:pt x="20057" y="9112"/>
                                  </a:cubicBezTo>
                                  <a:close/>
                                  <a:moveTo>
                                    <a:pt x="20057" y="13162"/>
                                  </a:moveTo>
                                  <a:lnTo>
                                    <a:pt x="20054" y="13162"/>
                                  </a:lnTo>
                                  <a:cubicBezTo>
                                    <a:pt x="20054" y="13169"/>
                                    <a:pt x="20057" y="13177"/>
                                    <a:pt x="20057" y="13183"/>
                                  </a:cubicBezTo>
                                  <a:cubicBezTo>
                                    <a:pt x="20057" y="14850"/>
                                    <a:pt x="15912" y="16200"/>
                                    <a:pt x="10800" y="16200"/>
                                  </a:cubicBezTo>
                                  <a:cubicBezTo>
                                    <a:pt x="5687" y="16200"/>
                                    <a:pt x="1542" y="14850"/>
                                    <a:pt x="1542" y="13183"/>
                                  </a:cubicBezTo>
                                  <a:cubicBezTo>
                                    <a:pt x="1542" y="13177"/>
                                    <a:pt x="1545" y="13169"/>
                                    <a:pt x="1545" y="13162"/>
                                  </a:cubicBezTo>
                                  <a:lnTo>
                                    <a:pt x="1542" y="13162"/>
                                  </a:lnTo>
                                  <a:lnTo>
                                    <a:pt x="1542" y="10640"/>
                                  </a:lnTo>
                                  <a:cubicBezTo>
                                    <a:pt x="3136" y="12077"/>
                                    <a:pt x="6982" y="12825"/>
                                    <a:pt x="10800" y="12825"/>
                                  </a:cubicBezTo>
                                  <a:cubicBezTo>
                                    <a:pt x="14617" y="12825"/>
                                    <a:pt x="18463" y="12077"/>
                                    <a:pt x="20057" y="10640"/>
                                  </a:cubicBezTo>
                                  <a:cubicBezTo>
                                    <a:pt x="20057" y="10640"/>
                                    <a:pt x="20057" y="13162"/>
                                    <a:pt x="20057" y="13162"/>
                                  </a:cubicBezTo>
                                  <a:close/>
                                  <a:moveTo>
                                    <a:pt x="20057" y="17212"/>
                                  </a:moveTo>
                                  <a:cubicBezTo>
                                    <a:pt x="20057" y="18889"/>
                                    <a:pt x="15912" y="20249"/>
                                    <a:pt x="10800" y="20249"/>
                                  </a:cubicBezTo>
                                  <a:cubicBezTo>
                                    <a:pt x="5687" y="20249"/>
                                    <a:pt x="1542" y="18889"/>
                                    <a:pt x="1542" y="17212"/>
                                  </a:cubicBezTo>
                                  <a:lnTo>
                                    <a:pt x="1542" y="14690"/>
                                  </a:lnTo>
                                  <a:cubicBezTo>
                                    <a:pt x="3136" y="16127"/>
                                    <a:pt x="6982" y="16875"/>
                                    <a:pt x="10800" y="16875"/>
                                  </a:cubicBezTo>
                                  <a:cubicBezTo>
                                    <a:pt x="14617" y="16875"/>
                                    <a:pt x="18463" y="16127"/>
                                    <a:pt x="20057" y="14690"/>
                                  </a:cubicBezTo>
                                  <a:cubicBezTo>
                                    <a:pt x="20057" y="14690"/>
                                    <a:pt x="20057" y="17212"/>
                                    <a:pt x="20057" y="17212"/>
                                  </a:cubicBezTo>
                                  <a:close/>
                                  <a:moveTo>
                                    <a:pt x="10800" y="0"/>
                                  </a:moveTo>
                                  <a:cubicBezTo>
                                    <a:pt x="5598" y="0"/>
                                    <a:pt x="0" y="1372"/>
                                    <a:pt x="0" y="4387"/>
                                  </a:cubicBezTo>
                                  <a:lnTo>
                                    <a:pt x="0" y="17212"/>
                                  </a:lnTo>
                                  <a:cubicBezTo>
                                    <a:pt x="0" y="20226"/>
                                    <a:pt x="5598" y="21599"/>
                                    <a:pt x="10800" y="21599"/>
                                  </a:cubicBezTo>
                                  <a:cubicBezTo>
                                    <a:pt x="16001" y="21599"/>
                                    <a:pt x="21599" y="20226"/>
                                    <a:pt x="21599" y="17212"/>
                                  </a:cubicBezTo>
                                  <a:lnTo>
                                    <a:pt x="21599" y="4387"/>
                                  </a:lnTo>
                                  <a:cubicBezTo>
                                    <a:pt x="21599" y="1372"/>
                                    <a:pt x="16001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86" name="AutoShape 49"/>
                          <wps:cNvSpPr/>
                          <wps:spPr bwMode="auto">
                            <a:xfrm>
                              <a:off x="15260" y="3819"/>
                              <a:ext cx="48" cy="5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1599"/>
                                  </a:move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16769" y="0"/>
                                    <a:pt x="10800" y="0"/>
                                  </a:cubicBezTo>
                                  <a:cubicBezTo>
                                    <a:pt x="4830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87" name="AutoShape 50"/>
                          <wps:cNvSpPr/>
                          <wps:spPr bwMode="auto">
                            <a:xfrm>
                              <a:off x="15260" y="3679"/>
                              <a:ext cx="48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1599"/>
                                  </a:move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16769" y="0"/>
                                    <a:pt x="10800" y="0"/>
                                  </a:cubicBezTo>
                                  <a:cubicBezTo>
                                    <a:pt x="4830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88" name="AutoShape 51"/>
                          <wps:cNvSpPr/>
                          <wps:spPr bwMode="auto">
                            <a:xfrm>
                              <a:off x="15260" y="3534"/>
                              <a:ext cx="48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1599"/>
                                  </a:move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16769" y="0"/>
                                    <a:pt x="10800" y="0"/>
                                  </a:cubicBezTo>
                                  <a:cubicBezTo>
                                    <a:pt x="4830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9" name="组合 198"/>
                        <wpg:cNvGrpSpPr/>
                        <wpg:grpSpPr>
                          <a:xfrm rot="0">
                            <a:off x="13145" y="3219"/>
                            <a:ext cx="770" cy="770"/>
                            <a:chOff x="13145" y="3219"/>
                            <a:chExt cx="770" cy="770"/>
                          </a:xfrm>
                          <a:grpFill/>
                        </wpg:grpSpPr>
                        <wps:wsp>
                          <wps:cNvPr id="89" name="AutoShape 52"/>
                          <wps:cNvSpPr/>
                          <wps:spPr bwMode="auto">
                            <a:xfrm>
                              <a:off x="13145" y="3219"/>
                              <a:ext cx="770" cy="770"/>
                            </a:xfrm>
                            <a:custGeom>
                              <a:avLst/>
                              <a:gdLst>
                                <a:gd name="T0" fmla="+- 0 10800 87"/>
                                <a:gd name="T1" fmla="*/ T0 w 21426"/>
                                <a:gd name="T2" fmla="+- 0 10799 73"/>
                                <a:gd name="T3" fmla="*/ 10799 h 21453"/>
                                <a:gd name="T4" fmla="+- 0 10800 87"/>
                                <a:gd name="T5" fmla="*/ T4 w 21426"/>
                                <a:gd name="T6" fmla="+- 0 10799 73"/>
                                <a:gd name="T7" fmla="*/ 10799 h 21453"/>
                                <a:gd name="T8" fmla="+- 0 10800 87"/>
                                <a:gd name="T9" fmla="*/ T8 w 21426"/>
                                <a:gd name="T10" fmla="+- 0 10799 73"/>
                                <a:gd name="T11" fmla="*/ 10799 h 21453"/>
                                <a:gd name="T12" fmla="+- 0 10800 87"/>
                                <a:gd name="T13" fmla="*/ T12 w 21426"/>
                                <a:gd name="T14" fmla="+- 0 10799 73"/>
                                <a:gd name="T15" fmla="*/ 10799 h 21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426" h="21453">
                                  <a:moveTo>
                                    <a:pt x="8034" y="20112"/>
                                  </a:moveTo>
                                  <a:cubicBezTo>
                                    <a:pt x="5816" y="17892"/>
                                    <a:pt x="3556" y="15628"/>
                                    <a:pt x="1338" y="13408"/>
                                  </a:cubicBezTo>
                                  <a:cubicBezTo>
                                    <a:pt x="3241" y="7240"/>
                                    <a:pt x="11488" y="7509"/>
                                    <a:pt x="13391" y="1341"/>
                                  </a:cubicBezTo>
                                  <a:cubicBezTo>
                                    <a:pt x="15609" y="3560"/>
                                    <a:pt x="17869" y="5825"/>
                                    <a:pt x="20087" y="8045"/>
                                  </a:cubicBezTo>
                                  <a:cubicBezTo>
                                    <a:pt x="18184" y="14212"/>
                                    <a:pt x="9937" y="13944"/>
                                    <a:pt x="8034" y="20112"/>
                                  </a:cubicBezTo>
                                  <a:moveTo>
                                    <a:pt x="21034" y="7097"/>
                                  </a:moveTo>
                                  <a:lnTo>
                                    <a:pt x="14338" y="393"/>
                                  </a:lnTo>
                                  <a:cubicBezTo>
                                    <a:pt x="14006" y="60"/>
                                    <a:pt x="13525" y="-73"/>
                                    <a:pt x="13069" y="39"/>
                                  </a:cubicBezTo>
                                  <a:cubicBezTo>
                                    <a:pt x="12828" y="98"/>
                                    <a:pt x="12614" y="222"/>
                                    <a:pt x="12444" y="393"/>
                                  </a:cubicBezTo>
                                  <a:cubicBezTo>
                                    <a:pt x="12292" y="545"/>
                                    <a:pt x="12177" y="733"/>
                                    <a:pt x="12112" y="944"/>
                                  </a:cubicBezTo>
                                  <a:cubicBezTo>
                                    <a:pt x="11808" y="1929"/>
                                    <a:pt x="11283" y="2785"/>
                                    <a:pt x="10507" y="3562"/>
                                  </a:cubicBezTo>
                                  <a:cubicBezTo>
                                    <a:pt x="9471" y="4598"/>
                                    <a:pt x="8121" y="5384"/>
                                    <a:pt x="6693" y="6214"/>
                                  </a:cubicBezTo>
                                  <a:cubicBezTo>
                                    <a:pt x="5177" y="7094"/>
                                    <a:pt x="3611" y="8006"/>
                                    <a:pt x="2328" y="9290"/>
                                  </a:cubicBezTo>
                                  <a:cubicBezTo>
                                    <a:pt x="1237" y="10383"/>
                                    <a:pt x="493" y="11600"/>
                                    <a:pt x="59" y="13011"/>
                                  </a:cubicBezTo>
                                  <a:cubicBezTo>
                                    <a:pt x="-87" y="13488"/>
                                    <a:pt x="40" y="14004"/>
                                    <a:pt x="391" y="14356"/>
                                  </a:cubicBezTo>
                                  <a:lnTo>
                                    <a:pt x="7087" y="21060"/>
                                  </a:lnTo>
                                  <a:cubicBezTo>
                                    <a:pt x="7419" y="21393"/>
                                    <a:pt x="7900" y="21526"/>
                                    <a:pt x="8356" y="21414"/>
                                  </a:cubicBezTo>
                                  <a:cubicBezTo>
                                    <a:pt x="8597" y="21354"/>
                                    <a:pt x="8811" y="21231"/>
                                    <a:pt x="8981" y="21060"/>
                                  </a:cubicBezTo>
                                  <a:cubicBezTo>
                                    <a:pt x="9133" y="20908"/>
                                    <a:pt x="9248" y="20720"/>
                                    <a:pt x="9314" y="20508"/>
                                  </a:cubicBezTo>
                                  <a:cubicBezTo>
                                    <a:pt x="9617" y="19523"/>
                                    <a:pt x="10142" y="18667"/>
                                    <a:pt x="10918" y="17890"/>
                                  </a:cubicBezTo>
                                  <a:cubicBezTo>
                                    <a:pt x="11954" y="16853"/>
                                    <a:pt x="13304" y="16069"/>
                                    <a:pt x="14733" y="15239"/>
                                  </a:cubicBezTo>
                                  <a:cubicBezTo>
                                    <a:pt x="16248" y="14357"/>
                                    <a:pt x="17814" y="13446"/>
                                    <a:pt x="19097" y="12162"/>
                                  </a:cubicBezTo>
                                  <a:cubicBezTo>
                                    <a:pt x="20188" y="11070"/>
                                    <a:pt x="20932" y="9852"/>
                                    <a:pt x="21366" y="8440"/>
                                  </a:cubicBezTo>
                                  <a:cubicBezTo>
                                    <a:pt x="21512" y="7965"/>
                                    <a:pt x="21385" y="7448"/>
                                    <a:pt x="21034" y="7097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0" name="AutoShape 53"/>
                          <wps:cNvSpPr/>
                          <wps:spPr bwMode="auto">
                            <a:xfrm>
                              <a:off x="13435" y="3484"/>
                              <a:ext cx="208" cy="215"/>
                            </a:xfrm>
                            <a:custGeom>
                              <a:avLst/>
                              <a:gdLst>
                                <a:gd name="T0" fmla="+- 0 10801 59"/>
                                <a:gd name="T1" fmla="*/ T0 w 21484"/>
                                <a:gd name="T2" fmla="+- 0 10799 41"/>
                                <a:gd name="T3" fmla="*/ 10799 h 21516"/>
                                <a:gd name="T4" fmla="+- 0 10801 59"/>
                                <a:gd name="T5" fmla="*/ T4 w 21484"/>
                                <a:gd name="T6" fmla="+- 0 10799 41"/>
                                <a:gd name="T7" fmla="*/ 10799 h 21516"/>
                                <a:gd name="T8" fmla="+- 0 10801 59"/>
                                <a:gd name="T9" fmla="*/ T8 w 21484"/>
                                <a:gd name="T10" fmla="+- 0 10799 41"/>
                                <a:gd name="T11" fmla="*/ 10799 h 21516"/>
                                <a:gd name="T12" fmla="+- 0 10801 59"/>
                                <a:gd name="T13" fmla="*/ T12 w 21484"/>
                                <a:gd name="T14" fmla="+- 0 10799 41"/>
                                <a:gd name="T15" fmla="*/ 10799 h 215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484" h="21516">
                                  <a:moveTo>
                                    <a:pt x="17511" y="14987"/>
                                  </a:moveTo>
                                  <a:cubicBezTo>
                                    <a:pt x="17287" y="15384"/>
                                    <a:pt x="17032" y="15740"/>
                                    <a:pt x="16731" y="16049"/>
                                  </a:cubicBezTo>
                                  <a:cubicBezTo>
                                    <a:pt x="15340" y="14692"/>
                                    <a:pt x="13947" y="13205"/>
                                    <a:pt x="12559" y="11675"/>
                                  </a:cubicBezTo>
                                  <a:cubicBezTo>
                                    <a:pt x="12912" y="11521"/>
                                    <a:pt x="13287" y="11362"/>
                                    <a:pt x="13689" y="11198"/>
                                  </a:cubicBezTo>
                                  <a:cubicBezTo>
                                    <a:pt x="14092" y="11034"/>
                                    <a:pt x="14494" y="10927"/>
                                    <a:pt x="14895" y="10861"/>
                                  </a:cubicBezTo>
                                  <a:cubicBezTo>
                                    <a:pt x="15308" y="10801"/>
                                    <a:pt x="15715" y="10819"/>
                                    <a:pt x="16122" y="10913"/>
                                  </a:cubicBezTo>
                                  <a:cubicBezTo>
                                    <a:pt x="16527" y="11011"/>
                                    <a:pt x="16909" y="11222"/>
                                    <a:pt x="17262" y="11554"/>
                                  </a:cubicBezTo>
                                  <a:cubicBezTo>
                                    <a:pt x="17612" y="11890"/>
                                    <a:pt x="17835" y="12244"/>
                                    <a:pt x="17923" y="12620"/>
                                  </a:cubicBezTo>
                                  <a:cubicBezTo>
                                    <a:pt x="18020" y="13004"/>
                                    <a:pt x="18025" y="13392"/>
                                    <a:pt x="17958" y="13789"/>
                                  </a:cubicBezTo>
                                  <a:cubicBezTo>
                                    <a:pt x="17883" y="14187"/>
                                    <a:pt x="17738" y="14585"/>
                                    <a:pt x="17511" y="14987"/>
                                  </a:cubicBezTo>
                                  <a:moveTo>
                                    <a:pt x="5799" y="10193"/>
                                  </a:moveTo>
                                  <a:cubicBezTo>
                                    <a:pt x="5096" y="10221"/>
                                    <a:pt x="4482" y="9996"/>
                                    <a:pt x="3946" y="9496"/>
                                  </a:cubicBezTo>
                                  <a:cubicBezTo>
                                    <a:pt x="3717" y="9285"/>
                                    <a:pt x="3558" y="9028"/>
                                    <a:pt x="3461" y="8724"/>
                                  </a:cubicBezTo>
                                  <a:cubicBezTo>
                                    <a:pt x="3359" y="8420"/>
                                    <a:pt x="3326" y="8088"/>
                                    <a:pt x="3366" y="7723"/>
                                  </a:cubicBezTo>
                                  <a:cubicBezTo>
                                    <a:pt x="3397" y="7363"/>
                                    <a:pt x="3509" y="6989"/>
                                    <a:pt x="3703" y="6610"/>
                                  </a:cubicBezTo>
                                  <a:cubicBezTo>
                                    <a:pt x="3889" y="6231"/>
                                    <a:pt x="4160" y="5852"/>
                                    <a:pt x="4510" y="5487"/>
                                  </a:cubicBezTo>
                                  <a:cubicBezTo>
                                    <a:pt x="5768" y="6694"/>
                                    <a:pt x="7022" y="8018"/>
                                    <a:pt x="8282" y="9388"/>
                                  </a:cubicBezTo>
                                  <a:cubicBezTo>
                                    <a:pt x="7330" y="9893"/>
                                    <a:pt x="6501" y="10164"/>
                                    <a:pt x="5799" y="10193"/>
                                  </a:cubicBezTo>
                                  <a:moveTo>
                                    <a:pt x="19678" y="8570"/>
                                  </a:moveTo>
                                  <a:cubicBezTo>
                                    <a:pt x="18868" y="7915"/>
                                    <a:pt x="18055" y="7470"/>
                                    <a:pt x="17235" y="7250"/>
                                  </a:cubicBezTo>
                                  <a:cubicBezTo>
                                    <a:pt x="16421" y="7031"/>
                                    <a:pt x="15603" y="6942"/>
                                    <a:pt x="14779" y="6998"/>
                                  </a:cubicBezTo>
                                  <a:cubicBezTo>
                                    <a:pt x="13964" y="7059"/>
                                    <a:pt x="13130" y="7236"/>
                                    <a:pt x="12296" y="7545"/>
                                  </a:cubicBezTo>
                                  <a:cubicBezTo>
                                    <a:pt x="11462" y="7859"/>
                                    <a:pt x="10625" y="8200"/>
                                    <a:pt x="9782" y="8593"/>
                                  </a:cubicBezTo>
                                  <a:cubicBezTo>
                                    <a:pt x="8448" y="7115"/>
                                    <a:pt x="7114" y="5658"/>
                                    <a:pt x="5778" y="4299"/>
                                  </a:cubicBezTo>
                                  <a:cubicBezTo>
                                    <a:pt x="6382" y="3775"/>
                                    <a:pt x="6963" y="3509"/>
                                    <a:pt x="7526" y="3490"/>
                                  </a:cubicBezTo>
                                  <a:cubicBezTo>
                                    <a:pt x="8088" y="3467"/>
                                    <a:pt x="8631" y="3523"/>
                                    <a:pt x="9145" y="3649"/>
                                  </a:cubicBezTo>
                                  <a:cubicBezTo>
                                    <a:pt x="9669" y="3775"/>
                                    <a:pt x="10149" y="3883"/>
                                    <a:pt x="10590" y="3967"/>
                                  </a:cubicBezTo>
                                  <a:cubicBezTo>
                                    <a:pt x="11038" y="4051"/>
                                    <a:pt x="11424" y="3958"/>
                                    <a:pt x="11765" y="3682"/>
                                  </a:cubicBezTo>
                                  <a:cubicBezTo>
                                    <a:pt x="12123" y="3382"/>
                                    <a:pt x="12321" y="2994"/>
                                    <a:pt x="12351" y="2526"/>
                                  </a:cubicBezTo>
                                  <a:cubicBezTo>
                                    <a:pt x="12376" y="2054"/>
                                    <a:pt x="12189" y="1596"/>
                                    <a:pt x="11782" y="1147"/>
                                  </a:cubicBezTo>
                                  <a:cubicBezTo>
                                    <a:pt x="11258" y="569"/>
                                    <a:pt x="10630" y="216"/>
                                    <a:pt x="9872" y="85"/>
                                  </a:cubicBezTo>
                                  <a:cubicBezTo>
                                    <a:pt x="9126" y="-41"/>
                                    <a:pt x="8358" y="-30"/>
                                    <a:pt x="7564" y="136"/>
                                  </a:cubicBezTo>
                                  <a:cubicBezTo>
                                    <a:pt x="6780" y="309"/>
                                    <a:pt x="6032" y="595"/>
                                    <a:pt x="5324" y="997"/>
                                  </a:cubicBezTo>
                                  <a:cubicBezTo>
                                    <a:pt x="4617" y="1399"/>
                                    <a:pt x="4048" y="1811"/>
                                    <a:pt x="3626" y="2213"/>
                                  </a:cubicBezTo>
                                  <a:cubicBezTo>
                                    <a:pt x="3464" y="2066"/>
                                    <a:pt x="3302" y="1918"/>
                                    <a:pt x="3141" y="1773"/>
                                  </a:cubicBezTo>
                                  <a:cubicBezTo>
                                    <a:pt x="2963" y="1614"/>
                                    <a:pt x="2739" y="1530"/>
                                    <a:pt x="2471" y="1535"/>
                                  </a:cubicBezTo>
                                  <a:cubicBezTo>
                                    <a:pt x="2200" y="1535"/>
                                    <a:pt x="1977" y="1647"/>
                                    <a:pt x="1793" y="1853"/>
                                  </a:cubicBezTo>
                                  <a:cubicBezTo>
                                    <a:pt x="1615" y="2054"/>
                                    <a:pt x="1530" y="2288"/>
                                    <a:pt x="1565" y="2536"/>
                                  </a:cubicBezTo>
                                  <a:cubicBezTo>
                                    <a:pt x="1589" y="2793"/>
                                    <a:pt x="1696" y="2989"/>
                                    <a:pt x="1880" y="3139"/>
                                  </a:cubicBezTo>
                                  <a:cubicBezTo>
                                    <a:pt x="2044" y="3270"/>
                                    <a:pt x="2203" y="3401"/>
                                    <a:pt x="2364" y="3537"/>
                                  </a:cubicBezTo>
                                  <a:cubicBezTo>
                                    <a:pt x="1731" y="4276"/>
                                    <a:pt x="1207" y="5094"/>
                                    <a:pt x="795" y="5957"/>
                                  </a:cubicBezTo>
                                  <a:cubicBezTo>
                                    <a:pt x="378" y="6820"/>
                                    <a:pt x="130" y="7676"/>
                                    <a:pt x="37" y="8509"/>
                                  </a:cubicBezTo>
                                  <a:cubicBezTo>
                                    <a:pt x="-59" y="9346"/>
                                    <a:pt x="33" y="10113"/>
                                    <a:pt x="298" y="10824"/>
                                  </a:cubicBezTo>
                                  <a:cubicBezTo>
                                    <a:pt x="566" y="11540"/>
                                    <a:pt x="1056" y="12148"/>
                                    <a:pt x="1774" y="12723"/>
                                  </a:cubicBezTo>
                                  <a:cubicBezTo>
                                    <a:pt x="2942" y="13658"/>
                                    <a:pt x="4321" y="14056"/>
                                    <a:pt x="5915" y="13967"/>
                                  </a:cubicBezTo>
                                  <a:cubicBezTo>
                                    <a:pt x="7507" y="13874"/>
                                    <a:pt x="9223" y="13415"/>
                                    <a:pt x="11064" y="12461"/>
                                  </a:cubicBezTo>
                                  <a:cubicBezTo>
                                    <a:pt x="12532" y="14093"/>
                                    <a:pt x="14002" y="15716"/>
                                    <a:pt x="15470" y="17223"/>
                                  </a:cubicBezTo>
                                  <a:cubicBezTo>
                                    <a:pt x="14849" y="17728"/>
                                    <a:pt x="14305" y="18018"/>
                                    <a:pt x="13826" y="18111"/>
                                  </a:cubicBezTo>
                                  <a:cubicBezTo>
                                    <a:pt x="13344" y="18210"/>
                                    <a:pt x="12917" y="18200"/>
                                    <a:pt x="12530" y="18088"/>
                                  </a:cubicBezTo>
                                  <a:cubicBezTo>
                                    <a:pt x="12142" y="17971"/>
                                    <a:pt x="11782" y="17803"/>
                                    <a:pt x="11455" y="17587"/>
                                  </a:cubicBezTo>
                                  <a:cubicBezTo>
                                    <a:pt x="11125" y="17368"/>
                                    <a:pt x="10799" y="17181"/>
                                    <a:pt x="10474" y="17026"/>
                                  </a:cubicBezTo>
                                  <a:cubicBezTo>
                                    <a:pt x="10154" y="16872"/>
                                    <a:pt x="9823" y="16788"/>
                                    <a:pt x="9486" y="16783"/>
                                  </a:cubicBezTo>
                                  <a:cubicBezTo>
                                    <a:pt x="9145" y="16778"/>
                                    <a:pt x="8785" y="16937"/>
                                    <a:pt x="8388" y="17265"/>
                                  </a:cubicBezTo>
                                  <a:cubicBezTo>
                                    <a:pt x="7981" y="17606"/>
                                    <a:pt x="7777" y="18004"/>
                                    <a:pt x="7777" y="18453"/>
                                  </a:cubicBezTo>
                                  <a:cubicBezTo>
                                    <a:pt x="7777" y="18897"/>
                                    <a:pt x="7991" y="19351"/>
                                    <a:pt x="8408" y="19809"/>
                                  </a:cubicBezTo>
                                  <a:cubicBezTo>
                                    <a:pt x="8830" y="20268"/>
                                    <a:pt x="9379" y="20651"/>
                                    <a:pt x="10042" y="20955"/>
                                  </a:cubicBezTo>
                                  <a:cubicBezTo>
                                    <a:pt x="10708" y="21259"/>
                                    <a:pt x="11455" y="21451"/>
                                    <a:pt x="12279" y="21502"/>
                                  </a:cubicBezTo>
                                  <a:cubicBezTo>
                                    <a:pt x="13103" y="21559"/>
                                    <a:pt x="13970" y="21437"/>
                                    <a:pt x="14886" y="21109"/>
                                  </a:cubicBezTo>
                                  <a:cubicBezTo>
                                    <a:pt x="15807" y="20787"/>
                                    <a:pt x="16721" y="20202"/>
                                    <a:pt x="17617" y="19332"/>
                                  </a:cubicBezTo>
                                  <a:cubicBezTo>
                                    <a:pt x="18051" y="19739"/>
                                    <a:pt x="18489" y="20127"/>
                                    <a:pt x="18921" y="20501"/>
                                  </a:cubicBezTo>
                                  <a:cubicBezTo>
                                    <a:pt x="19107" y="20656"/>
                                    <a:pt x="19328" y="20731"/>
                                    <a:pt x="19601" y="20712"/>
                                  </a:cubicBezTo>
                                  <a:cubicBezTo>
                                    <a:pt x="19861" y="20703"/>
                                    <a:pt x="20090" y="20586"/>
                                    <a:pt x="20269" y="20375"/>
                                  </a:cubicBezTo>
                                  <a:cubicBezTo>
                                    <a:pt x="20455" y="20160"/>
                                    <a:pt x="20532" y="19921"/>
                                    <a:pt x="20503" y="19674"/>
                                  </a:cubicBezTo>
                                  <a:cubicBezTo>
                                    <a:pt x="20477" y="19421"/>
                                    <a:pt x="20371" y="19229"/>
                                    <a:pt x="20192" y="19089"/>
                                  </a:cubicBezTo>
                                  <a:cubicBezTo>
                                    <a:pt x="19755" y="18752"/>
                                    <a:pt x="19321" y="18397"/>
                                    <a:pt x="18884" y="18022"/>
                                  </a:cubicBezTo>
                                  <a:cubicBezTo>
                                    <a:pt x="19626" y="17143"/>
                                    <a:pt x="20221" y="16217"/>
                                    <a:pt x="20664" y="15300"/>
                                  </a:cubicBezTo>
                                  <a:cubicBezTo>
                                    <a:pt x="21103" y="14379"/>
                                    <a:pt x="21367" y="13490"/>
                                    <a:pt x="21453" y="12667"/>
                                  </a:cubicBezTo>
                                  <a:cubicBezTo>
                                    <a:pt x="21540" y="11839"/>
                                    <a:pt x="21439" y="11091"/>
                                    <a:pt x="21159" y="10412"/>
                                  </a:cubicBezTo>
                                  <a:cubicBezTo>
                                    <a:pt x="20880" y="9725"/>
                                    <a:pt x="20386" y="9135"/>
                                    <a:pt x="19678" y="85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1" name="AutoShape 54"/>
                          <wps:cNvSpPr/>
                          <wps:spPr bwMode="auto">
                            <a:xfrm>
                              <a:off x="13410" y="3749"/>
                              <a:ext cx="118" cy="120"/>
                            </a:xfrm>
                            <a:custGeom>
                              <a:avLst/>
                              <a:gdLst>
                                <a:gd name="T0" fmla="+- 0 10791 197"/>
                                <a:gd name="T1" fmla="*/ T0 w 21188"/>
                                <a:gd name="T2" fmla="+- 0 10794 193"/>
                                <a:gd name="T3" fmla="*/ 10794 h 21203"/>
                                <a:gd name="T4" fmla="+- 0 10791 197"/>
                                <a:gd name="T5" fmla="*/ T4 w 21188"/>
                                <a:gd name="T6" fmla="+- 0 10794 193"/>
                                <a:gd name="T7" fmla="*/ 10794 h 21203"/>
                                <a:gd name="T8" fmla="+- 0 10791 197"/>
                                <a:gd name="T9" fmla="*/ T8 w 21188"/>
                                <a:gd name="T10" fmla="+- 0 10794 193"/>
                                <a:gd name="T11" fmla="*/ 10794 h 21203"/>
                                <a:gd name="T12" fmla="+- 0 10791 197"/>
                                <a:gd name="T13" fmla="*/ T12 w 21188"/>
                                <a:gd name="T14" fmla="+- 0 10794 193"/>
                                <a:gd name="T15" fmla="*/ 10794 h 212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88" h="21203">
                                  <a:moveTo>
                                    <a:pt x="17615" y="468"/>
                                  </a:moveTo>
                                  <a:lnTo>
                                    <a:pt x="17606" y="468"/>
                                  </a:lnTo>
                                  <a:cubicBezTo>
                                    <a:pt x="14870" y="2476"/>
                                    <a:pt x="12200" y="4590"/>
                                    <a:pt x="9727" y="6958"/>
                                  </a:cubicBezTo>
                                  <a:cubicBezTo>
                                    <a:pt x="7348" y="9227"/>
                                    <a:pt x="5200" y="11619"/>
                                    <a:pt x="3329" y="14060"/>
                                  </a:cubicBezTo>
                                  <a:lnTo>
                                    <a:pt x="341" y="17962"/>
                                  </a:lnTo>
                                  <a:lnTo>
                                    <a:pt x="350" y="17970"/>
                                  </a:lnTo>
                                  <a:cubicBezTo>
                                    <a:pt x="-197" y="18786"/>
                                    <a:pt x="-106" y="19880"/>
                                    <a:pt x="638" y="20590"/>
                                  </a:cubicBezTo>
                                  <a:cubicBezTo>
                                    <a:pt x="1491" y="21407"/>
                                    <a:pt x="2889" y="21407"/>
                                    <a:pt x="3746" y="20590"/>
                                  </a:cubicBezTo>
                                  <a:cubicBezTo>
                                    <a:pt x="3877" y="20460"/>
                                    <a:pt x="3984" y="20321"/>
                                    <a:pt x="4069" y="20174"/>
                                  </a:cubicBezTo>
                                  <a:lnTo>
                                    <a:pt x="6867" y="16517"/>
                                  </a:lnTo>
                                  <a:cubicBezTo>
                                    <a:pt x="8601" y="14255"/>
                                    <a:pt x="10606" y="12027"/>
                                    <a:pt x="12824" y="9913"/>
                                  </a:cubicBezTo>
                                  <a:cubicBezTo>
                                    <a:pt x="15281" y="7570"/>
                                    <a:pt x="17557" y="5758"/>
                                    <a:pt x="20329" y="3749"/>
                                  </a:cubicBezTo>
                                  <a:lnTo>
                                    <a:pt x="20321" y="3741"/>
                                  </a:lnTo>
                                  <a:cubicBezTo>
                                    <a:pt x="20400" y="3684"/>
                                    <a:pt x="20473" y="3635"/>
                                    <a:pt x="20543" y="3570"/>
                                  </a:cubicBezTo>
                                  <a:cubicBezTo>
                                    <a:pt x="21402" y="2753"/>
                                    <a:pt x="21402" y="1427"/>
                                    <a:pt x="20543" y="606"/>
                                  </a:cubicBezTo>
                                  <a:cubicBezTo>
                                    <a:pt x="19742" y="-161"/>
                                    <a:pt x="18472" y="-193"/>
                                    <a:pt x="17615" y="46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2" name="AutoShape 55"/>
                          <wps:cNvSpPr/>
                          <wps:spPr bwMode="auto">
                            <a:xfrm>
                              <a:off x="13530" y="3339"/>
                              <a:ext cx="120" cy="125"/>
                            </a:xfrm>
                            <a:custGeom>
                              <a:avLst/>
                              <a:gdLst>
                                <a:gd name="T0" fmla="+- 0 10803 213"/>
                                <a:gd name="T1" fmla="*/ T0 w 21180"/>
                                <a:gd name="T2" fmla="+- 0 10801 203"/>
                                <a:gd name="T3" fmla="*/ 10801 h 21196"/>
                                <a:gd name="T4" fmla="+- 0 10803 213"/>
                                <a:gd name="T5" fmla="*/ T4 w 21180"/>
                                <a:gd name="T6" fmla="+- 0 10801 203"/>
                                <a:gd name="T7" fmla="*/ 10801 h 21196"/>
                                <a:gd name="T8" fmla="+- 0 10803 213"/>
                                <a:gd name="T9" fmla="*/ T8 w 21180"/>
                                <a:gd name="T10" fmla="+- 0 10801 203"/>
                                <a:gd name="T11" fmla="*/ 10801 h 21196"/>
                                <a:gd name="T12" fmla="+- 0 10803 213"/>
                                <a:gd name="T13" fmla="*/ T12 w 21180"/>
                                <a:gd name="T14" fmla="+- 0 10801 203"/>
                                <a:gd name="T15" fmla="*/ 10801 h 211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80" h="21196">
                                  <a:moveTo>
                                    <a:pt x="8372" y="11356"/>
                                  </a:moveTo>
                                  <a:cubicBezTo>
                                    <a:pt x="6122" y="13508"/>
                                    <a:pt x="3675" y="15444"/>
                                    <a:pt x="1144" y="17292"/>
                                  </a:cubicBezTo>
                                  <a:cubicBezTo>
                                    <a:pt x="963" y="17388"/>
                                    <a:pt x="786" y="17493"/>
                                    <a:pt x="637" y="17645"/>
                                  </a:cubicBezTo>
                                  <a:cubicBezTo>
                                    <a:pt x="-213" y="18457"/>
                                    <a:pt x="-213" y="19774"/>
                                    <a:pt x="637" y="20585"/>
                                  </a:cubicBezTo>
                                  <a:cubicBezTo>
                                    <a:pt x="1464" y="21380"/>
                                    <a:pt x="2796" y="21397"/>
                                    <a:pt x="3652" y="20641"/>
                                  </a:cubicBezTo>
                                  <a:lnTo>
                                    <a:pt x="3665" y="20649"/>
                                  </a:lnTo>
                                  <a:cubicBezTo>
                                    <a:pt x="6364" y="18673"/>
                                    <a:pt x="8988" y="16581"/>
                                    <a:pt x="11419" y="14263"/>
                                  </a:cubicBezTo>
                                  <a:cubicBezTo>
                                    <a:pt x="13759" y="12030"/>
                                    <a:pt x="15873" y="9685"/>
                                    <a:pt x="17715" y="7283"/>
                                  </a:cubicBezTo>
                                  <a:lnTo>
                                    <a:pt x="20663" y="3427"/>
                                  </a:lnTo>
                                  <a:lnTo>
                                    <a:pt x="20654" y="3419"/>
                                  </a:lnTo>
                                  <a:cubicBezTo>
                                    <a:pt x="21386" y="2600"/>
                                    <a:pt x="21357" y="1379"/>
                                    <a:pt x="20541" y="608"/>
                                  </a:cubicBezTo>
                                  <a:cubicBezTo>
                                    <a:pt x="19697" y="-203"/>
                                    <a:pt x="18323" y="-203"/>
                                    <a:pt x="17468" y="608"/>
                                  </a:cubicBezTo>
                                  <a:cubicBezTo>
                                    <a:pt x="17313" y="760"/>
                                    <a:pt x="17197" y="937"/>
                                    <a:pt x="17094" y="1114"/>
                                  </a:cubicBezTo>
                                  <a:lnTo>
                                    <a:pt x="14228" y="4857"/>
                                  </a:lnTo>
                                  <a:cubicBezTo>
                                    <a:pt x="12526" y="7090"/>
                                    <a:pt x="10552" y="9275"/>
                                    <a:pt x="8372" y="1135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8" name="组合 197"/>
                        <wpg:cNvGrpSpPr/>
                        <wpg:grpSpPr>
                          <a:xfrm rot="0">
                            <a:off x="11608" y="3219"/>
                            <a:ext cx="770" cy="770"/>
                            <a:chOff x="11608" y="3219"/>
                            <a:chExt cx="770" cy="770"/>
                          </a:xfrm>
                          <a:grpFill/>
                        </wpg:grpSpPr>
                        <wps:wsp>
                          <wps:cNvPr id="93" name="AutoShape 56"/>
                          <wps:cNvSpPr/>
                          <wps:spPr bwMode="auto">
                            <a:xfrm>
                              <a:off x="11608" y="3219"/>
                              <a:ext cx="242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6988" y="7316"/>
                                  </a:moveTo>
                                  <a:cubicBezTo>
                                    <a:pt x="16954" y="7352"/>
                                    <a:pt x="16923" y="7387"/>
                                    <a:pt x="16883" y="7423"/>
                                  </a:cubicBezTo>
                                  <a:cubicBezTo>
                                    <a:pt x="16677" y="7601"/>
                                    <a:pt x="16414" y="7770"/>
                                    <a:pt x="16066" y="7920"/>
                                  </a:cubicBezTo>
                                  <a:cubicBezTo>
                                    <a:pt x="16057" y="7924"/>
                                    <a:pt x="16044" y="7927"/>
                                    <a:pt x="16038" y="7931"/>
                                  </a:cubicBezTo>
                                  <a:cubicBezTo>
                                    <a:pt x="15662" y="8092"/>
                                    <a:pt x="15214" y="8234"/>
                                    <a:pt x="14705" y="8354"/>
                                  </a:cubicBezTo>
                                  <a:cubicBezTo>
                                    <a:pt x="14697" y="8357"/>
                                    <a:pt x="14692" y="8358"/>
                                    <a:pt x="14686" y="8359"/>
                                  </a:cubicBezTo>
                                  <a:cubicBezTo>
                                    <a:pt x="14163" y="8482"/>
                                    <a:pt x="13584" y="8581"/>
                                    <a:pt x="12960" y="8649"/>
                                  </a:cubicBezTo>
                                  <a:cubicBezTo>
                                    <a:pt x="12279" y="8726"/>
                                    <a:pt x="11560" y="8774"/>
                                    <a:pt x="10800" y="8774"/>
                                  </a:cubicBezTo>
                                  <a:cubicBezTo>
                                    <a:pt x="10037" y="8774"/>
                                    <a:pt x="9318" y="8726"/>
                                    <a:pt x="8640" y="8649"/>
                                  </a:cubicBezTo>
                                  <a:cubicBezTo>
                                    <a:pt x="8016" y="8581"/>
                                    <a:pt x="7435" y="8482"/>
                                    <a:pt x="6914" y="8359"/>
                                  </a:cubicBezTo>
                                  <a:cubicBezTo>
                                    <a:pt x="6908" y="8358"/>
                                    <a:pt x="6901" y="8357"/>
                                    <a:pt x="6893" y="8354"/>
                                  </a:cubicBezTo>
                                  <a:cubicBezTo>
                                    <a:pt x="6385" y="8234"/>
                                    <a:pt x="5937" y="8092"/>
                                    <a:pt x="5562" y="7931"/>
                                  </a:cubicBezTo>
                                  <a:cubicBezTo>
                                    <a:pt x="5553" y="7927"/>
                                    <a:pt x="5541" y="7924"/>
                                    <a:pt x="5531" y="7920"/>
                                  </a:cubicBezTo>
                                  <a:cubicBezTo>
                                    <a:pt x="5184" y="7770"/>
                                    <a:pt x="4921" y="7601"/>
                                    <a:pt x="4715" y="7423"/>
                                  </a:cubicBezTo>
                                  <a:cubicBezTo>
                                    <a:pt x="4676" y="7387"/>
                                    <a:pt x="4644" y="7352"/>
                                    <a:pt x="4612" y="7316"/>
                                  </a:cubicBezTo>
                                  <a:cubicBezTo>
                                    <a:pt x="4437" y="7136"/>
                                    <a:pt x="4320" y="6947"/>
                                    <a:pt x="4320" y="6750"/>
                                  </a:cubicBezTo>
                                  <a:cubicBezTo>
                                    <a:pt x="4320" y="6550"/>
                                    <a:pt x="4437" y="6362"/>
                                    <a:pt x="4612" y="6181"/>
                                  </a:cubicBezTo>
                                  <a:cubicBezTo>
                                    <a:pt x="4644" y="6146"/>
                                    <a:pt x="4676" y="6110"/>
                                    <a:pt x="4715" y="6076"/>
                                  </a:cubicBezTo>
                                  <a:cubicBezTo>
                                    <a:pt x="4921" y="5898"/>
                                    <a:pt x="5184" y="5729"/>
                                    <a:pt x="5531" y="5577"/>
                                  </a:cubicBezTo>
                                  <a:cubicBezTo>
                                    <a:pt x="5541" y="5574"/>
                                    <a:pt x="5553" y="5571"/>
                                    <a:pt x="5562" y="5567"/>
                                  </a:cubicBezTo>
                                  <a:cubicBezTo>
                                    <a:pt x="5937" y="5407"/>
                                    <a:pt x="6385" y="5264"/>
                                    <a:pt x="6893" y="5144"/>
                                  </a:cubicBezTo>
                                  <a:cubicBezTo>
                                    <a:pt x="6901" y="5142"/>
                                    <a:pt x="6908" y="5140"/>
                                    <a:pt x="6914" y="5138"/>
                                  </a:cubicBezTo>
                                  <a:cubicBezTo>
                                    <a:pt x="7435" y="5017"/>
                                    <a:pt x="8016" y="4918"/>
                                    <a:pt x="8640" y="4848"/>
                                  </a:cubicBezTo>
                                  <a:cubicBezTo>
                                    <a:pt x="9318" y="4773"/>
                                    <a:pt x="10037" y="4725"/>
                                    <a:pt x="10800" y="4725"/>
                                  </a:cubicBezTo>
                                  <a:cubicBezTo>
                                    <a:pt x="11560" y="4725"/>
                                    <a:pt x="12279" y="4773"/>
                                    <a:pt x="12960" y="4848"/>
                                  </a:cubicBezTo>
                                  <a:cubicBezTo>
                                    <a:pt x="13584" y="4918"/>
                                    <a:pt x="14163" y="5017"/>
                                    <a:pt x="14686" y="5138"/>
                                  </a:cubicBezTo>
                                  <a:cubicBezTo>
                                    <a:pt x="14692" y="5140"/>
                                    <a:pt x="14697" y="5142"/>
                                    <a:pt x="14705" y="5144"/>
                                  </a:cubicBezTo>
                                  <a:cubicBezTo>
                                    <a:pt x="15214" y="5264"/>
                                    <a:pt x="15662" y="5407"/>
                                    <a:pt x="16038" y="5567"/>
                                  </a:cubicBezTo>
                                  <a:cubicBezTo>
                                    <a:pt x="16044" y="5571"/>
                                    <a:pt x="16057" y="5574"/>
                                    <a:pt x="16066" y="5577"/>
                                  </a:cubicBezTo>
                                  <a:cubicBezTo>
                                    <a:pt x="16414" y="5729"/>
                                    <a:pt x="16677" y="5898"/>
                                    <a:pt x="16883" y="6076"/>
                                  </a:cubicBezTo>
                                  <a:cubicBezTo>
                                    <a:pt x="16923" y="6110"/>
                                    <a:pt x="16954" y="6146"/>
                                    <a:pt x="16988" y="6181"/>
                                  </a:cubicBezTo>
                                  <a:cubicBezTo>
                                    <a:pt x="17161" y="6362"/>
                                    <a:pt x="17280" y="6550"/>
                                    <a:pt x="17280" y="6750"/>
                                  </a:cubicBezTo>
                                  <a:cubicBezTo>
                                    <a:pt x="17280" y="6947"/>
                                    <a:pt x="17161" y="7136"/>
                                    <a:pt x="16988" y="7316"/>
                                  </a:cubicBezTo>
                                  <a:moveTo>
                                    <a:pt x="12960" y="19575"/>
                                  </a:moveTo>
                                  <a:cubicBezTo>
                                    <a:pt x="12960" y="19948"/>
                                    <a:pt x="11992" y="20249"/>
                                    <a:pt x="10800" y="20249"/>
                                  </a:cubicBezTo>
                                  <a:cubicBezTo>
                                    <a:pt x="9606" y="20249"/>
                                    <a:pt x="8640" y="19948"/>
                                    <a:pt x="8640" y="19575"/>
                                  </a:cubicBezTo>
                                  <a:lnTo>
                                    <a:pt x="8640" y="10056"/>
                                  </a:lnTo>
                                  <a:cubicBezTo>
                                    <a:pt x="9338" y="10101"/>
                                    <a:pt x="10059" y="10124"/>
                                    <a:pt x="10800" y="10124"/>
                                  </a:cubicBezTo>
                                  <a:cubicBezTo>
                                    <a:pt x="11541" y="10124"/>
                                    <a:pt x="12262" y="10101"/>
                                    <a:pt x="12960" y="10056"/>
                                  </a:cubicBezTo>
                                  <a:cubicBezTo>
                                    <a:pt x="12960" y="10056"/>
                                    <a:pt x="12960" y="19575"/>
                                    <a:pt x="12960" y="19575"/>
                                  </a:cubicBezTo>
                                  <a:close/>
                                  <a:moveTo>
                                    <a:pt x="8640" y="2025"/>
                                  </a:moveTo>
                                  <a:cubicBezTo>
                                    <a:pt x="8640" y="1651"/>
                                    <a:pt x="9606" y="1350"/>
                                    <a:pt x="10800" y="1350"/>
                                  </a:cubicBezTo>
                                  <a:cubicBezTo>
                                    <a:pt x="11992" y="1350"/>
                                    <a:pt x="12960" y="1651"/>
                                    <a:pt x="12960" y="2025"/>
                                  </a:cubicBezTo>
                                  <a:lnTo>
                                    <a:pt x="12960" y="3442"/>
                                  </a:lnTo>
                                  <a:cubicBezTo>
                                    <a:pt x="12262" y="3398"/>
                                    <a:pt x="11541" y="3375"/>
                                    <a:pt x="10800" y="3375"/>
                                  </a:cubicBezTo>
                                  <a:cubicBezTo>
                                    <a:pt x="10059" y="3375"/>
                                    <a:pt x="9338" y="3398"/>
                                    <a:pt x="8640" y="3442"/>
                                  </a:cubicBezTo>
                                  <a:cubicBezTo>
                                    <a:pt x="8640" y="3442"/>
                                    <a:pt x="8640" y="2025"/>
                                    <a:pt x="8640" y="2025"/>
                                  </a:cubicBezTo>
                                  <a:close/>
                                  <a:moveTo>
                                    <a:pt x="17280" y="4064"/>
                                  </a:moveTo>
                                  <a:lnTo>
                                    <a:pt x="17280" y="2025"/>
                                  </a:lnTo>
                                  <a:cubicBezTo>
                                    <a:pt x="17280" y="908"/>
                                    <a:pt x="14373" y="0"/>
                                    <a:pt x="10800" y="0"/>
                                  </a:cubicBezTo>
                                  <a:cubicBezTo>
                                    <a:pt x="7225" y="0"/>
                                    <a:pt x="4320" y="908"/>
                                    <a:pt x="4320" y="2025"/>
                                  </a:cubicBezTo>
                                  <a:lnTo>
                                    <a:pt x="4320" y="4064"/>
                                  </a:lnTo>
                                  <a:cubicBezTo>
                                    <a:pt x="1710" y="4681"/>
                                    <a:pt x="0" y="5649"/>
                                    <a:pt x="0" y="6750"/>
                                  </a:cubicBezTo>
                                  <a:cubicBezTo>
                                    <a:pt x="0" y="7850"/>
                                    <a:pt x="1710" y="8818"/>
                                    <a:pt x="4320" y="9434"/>
                                  </a:cubicBezTo>
                                  <a:lnTo>
                                    <a:pt x="4320" y="19575"/>
                                  </a:lnTo>
                                  <a:cubicBezTo>
                                    <a:pt x="4320" y="20691"/>
                                    <a:pt x="7225" y="21599"/>
                                    <a:pt x="10800" y="21599"/>
                                  </a:cubicBezTo>
                                  <a:cubicBezTo>
                                    <a:pt x="14373" y="21599"/>
                                    <a:pt x="17280" y="20691"/>
                                    <a:pt x="17280" y="19575"/>
                                  </a:cubicBezTo>
                                  <a:lnTo>
                                    <a:pt x="17280" y="9434"/>
                                  </a:lnTo>
                                  <a:cubicBezTo>
                                    <a:pt x="19889" y="8818"/>
                                    <a:pt x="21600" y="7850"/>
                                    <a:pt x="21600" y="6750"/>
                                  </a:cubicBezTo>
                                  <a:cubicBezTo>
                                    <a:pt x="21600" y="5649"/>
                                    <a:pt x="19889" y="4681"/>
                                    <a:pt x="17280" y="406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4" name="AutoShape 57"/>
                          <wps:cNvSpPr/>
                          <wps:spPr bwMode="auto">
                            <a:xfrm>
                              <a:off x="12138" y="3219"/>
                              <a:ext cx="240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6988" y="7316"/>
                                  </a:moveTo>
                                  <a:cubicBezTo>
                                    <a:pt x="16954" y="7352"/>
                                    <a:pt x="16923" y="7387"/>
                                    <a:pt x="16883" y="7423"/>
                                  </a:cubicBezTo>
                                  <a:cubicBezTo>
                                    <a:pt x="16677" y="7601"/>
                                    <a:pt x="16414" y="7770"/>
                                    <a:pt x="16066" y="7920"/>
                                  </a:cubicBezTo>
                                  <a:cubicBezTo>
                                    <a:pt x="16057" y="7924"/>
                                    <a:pt x="16044" y="7927"/>
                                    <a:pt x="16038" y="7931"/>
                                  </a:cubicBezTo>
                                  <a:cubicBezTo>
                                    <a:pt x="15662" y="8092"/>
                                    <a:pt x="15214" y="8234"/>
                                    <a:pt x="14705" y="8354"/>
                                  </a:cubicBezTo>
                                  <a:cubicBezTo>
                                    <a:pt x="14697" y="8357"/>
                                    <a:pt x="14692" y="8358"/>
                                    <a:pt x="14686" y="8359"/>
                                  </a:cubicBezTo>
                                  <a:cubicBezTo>
                                    <a:pt x="14163" y="8482"/>
                                    <a:pt x="13584" y="8581"/>
                                    <a:pt x="12960" y="8649"/>
                                  </a:cubicBezTo>
                                  <a:cubicBezTo>
                                    <a:pt x="12279" y="8726"/>
                                    <a:pt x="11560" y="8774"/>
                                    <a:pt x="10800" y="8774"/>
                                  </a:cubicBezTo>
                                  <a:cubicBezTo>
                                    <a:pt x="10037" y="8774"/>
                                    <a:pt x="9318" y="8726"/>
                                    <a:pt x="8640" y="8649"/>
                                  </a:cubicBezTo>
                                  <a:cubicBezTo>
                                    <a:pt x="8016" y="8581"/>
                                    <a:pt x="7435" y="8482"/>
                                    <a:pt x="6914" y="8359"/>
                                  </a:cubicBezTo>
                                  <a:cubicBezTo>
                                    <a:pt x="6908" y="8358"/>
                                    <a:pt x="6901" y="8357"/>
                                    <a:pt x="6893" y="8354"/>
                                  </a:cubicBezTo>
                                  <a:cubicBezTo>
                                    <a:pt x="6385" y="8234"/>
                                    <a:pt x="5937" y="8092"/>
                                    <a:pt x="5562" y="7931"/>
                                  </a:cubicBezTo>
                                  <a:cubicBezTo>
                                    <a:pt x="5553" y="7927"/>
                                    <a:pt x="5541" y="7924"/>
                                    <a:pt x="5531" y="7920"/>
                                  </a:cubicBezTo>
                                  <a:cubicBezTo>
                                    <a:pt x="5184" y="7770"/>
                                    <a:pt x="4921" y="7601"/>
                                    <a:pt x="4715" y="7423"/>
                                  </a:cubicBezTo>
                                  <a:cubicBezTo>
                                    <a:pt x="4676" y="7387"/>
                                    <a:pt x="4644" y="7352"/>
                                    <a:pt x="4612" y="7316"/>
                                  </a:cubicBezTo>
                                  <a:cubicBezTo>
                                    <a:pt x="4437" y="7136"/>
                                    <a:pt x="4320" y="6947"/>
                                    <a:pt x="4320" y="6750"/>
                                  </a:cubicBezTo>
                                  <a:cubicBezTo>
                                    <a:pt x="4320" y="6550"/>
                                    <a:pt x="4437" y="6362"/>
                                    <a:pt x="4612" y="6181"/>
                                  </a:cubicBezTo>
                                  <a:cubicBezTo>
                                    <a:pt x="4644" y="6146"/>
                                    <a:pt x="4676" y="6110"/>
                                    <a:pt x="4715" y="6076"/>
                                  </a:cubicBezTo>
                                  <a:cubicBezTo>
                                    <a:pt x="4921" y="5898"/>
                                    <a:pt x="5184" y="5729"/>
                                    <a:pt x="5531" y="5577"/>
                                  </a:cubicBezTo>
                                  <a:cubicBezTo>
                                    <a:pt x="5541" y="5574"/>
                                    <a:pt x="5553" y="5571"/>
                                    <a:pt x="5562" y="5567"/>
                                  </a:cubicBezTo>
                                  <a:cubicBezTo>
                                    <a:pt x="5937" y="5407"/>
                                    <a:pt x="6385" y="5264"/>
                                    <a:pt x="6893" y="5144"/>
                                  </a:cubicBezTo>
                                  <a:cubicBezTo>
                                    <a:pt x="6901" y="5142"/>
                                    <a:pt x="6908" y="5140"/>
                                    <a:pt x="6914" y="5138"/>
                                  </a:cubicBezTo>
                                  <a:cubicBezTo>
                                    <a:pt x="7435" y="5017"/>
                                    <a:pt x="8016" y="4918"/>
                                    <a:pt x="8640" y="4848"/>
                                  </a:cubicBezTo>
                                  <a:cubicBezTo>
                                    <a:pt x="9318" y="4773"/>
                                    <a:pt x="10037" y="4725"/>
                                    <a:pt x="10800" y="4725"/>
                                  </a:cubicBezTo>
                                  <a:cubicBezTo>
                                    <a:pt x="11560" y="4725"/>
                                    <a:pt x="12279" y="4773"/>
                                    <a:pt x="12960" y="4848"/>
                                  </a:cubicBezTo>
                                  <a:cubicBezTo>
                                    <a:pt x="13584" y="4918"/>
                                    <a:pt x="14163" y="5017"/>
                                    <a:pt x="14686" y="5138"/>
                                  </a:cubicBezTo>
                                  <a:cubicBezTo>
                                    <a:pt x="14692" y="5140"/>
                                    <a:pt x="14697" y="5142"/>
                                    <a:pt x="14705" y="5144"/>
                                  </a:cubicBezTo>
                                  <a:cubicBezTo>
                                    <a:pt x="15214" y="5264"/>
                                    <a:pt x="15662" y="5407"/>
                                    <a:pt x="16038" y="5567"/>
                                  </a:cubicBezTo>
                                  <a:cubicBezTo>
                                    <a:pt x="16044" y="5571"/>
                                    <a:pt x="16057" y="5574"/>
                                    <a:pt x="16066" y="5577"/>
                                  </a:cubicBezTo>
                                  <a:cubicBezTo>
                                    <a:pt x="16414" y="5729"/>
                                    <a:pt x="16677" y="5898"/>
                                    <a:pt x="16883" y="6076"/>
                                  </a:cubicBezTo>
                                  <a:cubicBezTo>
                                    <a:pt x="16923" y="6110"/>
                                    <a:pt x="16954" y="6146"/>
                                    <a:pt x="16988" y="6181"/>
                                  </a:cubicBezTo>
                                  <a:cubicBezTo>
                                    <a:pt x="17161" y="6362"/>
                                    <a:pt x="17280" y="6550"/>
                                    <a:pt x="17280" y="6750"/>
                                  </a:cubicBezTo>
                                  <a:cubicBezTo>
                                    <a:pt x="17280" y="6947"/>
                                    <a:pt x="17161" y="7136"/>
                                    <a:pt x="16988" y="7316"/>
                                  </a:cubicBezTo>
                                  <a:moveTo>
                                    <a:pt x="12960" y="19575"/>
                                  </a:moveTo>
                                  <a:cubicBezTo>
                                    <a:pt x="12960" y="19948"/>
                                    <a:pt x="11992" y="20249"/>
                                    <a:pt x="10800" y="20249"/>
                                  </a:cubicBezTo>
                                  <a:cubicBezTo>
                                    <a:pt x="9606" y="20249"/>
                                    <a:pt x="8640" y="19948"/>
                                    <a:pt x="8640" y="19575"/>
                                  </a:cubicBezTo>
                                  <a:lnTo>
                                    <a:pt x="8640" y="10056"/>
                                  </a:lnTo>
                                  <a:cubicBezTo>
                                    <a:pt x="9338" y="10101"/>
                                    <a:pt x="10059" y="10124"/>
                                    <a:pt x="10800" y="10124"/>
                                  </a:cubicBezTo>
                                  <a:cubicBezTo>
                                    <a:pt x="11541" y="10124"/>
                                    <a:pt x="12262" y="10101"/>
                                    <a:pt x="12960" y="10056"/>
                                  </a:cubicBezTo>
                                  <a:cubicBezTo>
                                    <a:pt x="12960" y="10056"/>
                                    <a:pt x="12960" y="19575"/>
                                    <a:pt x="12960" y="19575"/>
                                  </a:cubicBezTo>
                                  <a:close/>
                                  <a:moveTo>
                                    <a:pt x="8640" y="2025"/>
                                  </a:moveTo>
                                  <a:cubicBezTo>
                                    <a:pt x="8640" y="1651"/>
                                    <a:pt x="9606" y="1350"/>
                                    <a:pt x="10800" y="1350"/>
                                  </a:cubicBezTo>
                                  <a:cubicBezTo>
                                    <a:pt x="11992" y="1350"/>
                                    <a:pt x="12960" y="1651"/>
                                    <a:pt x="12960" y="2025"/>
                                  </a:cubicBezTo>
                                  <a:lnTo>
                                    <a:pt x="12960" y="3442"/>
                                  </a:lnTo>
                                  <a:cubicBezTo>
                                    <a:pt x="12262" y="3398"/>
                                    <a:pt x="11541" y="3375"/>
                                    <a:pt x="10800" y="3375"/>
                                  </a:cubicBezTo>
                                  <a:cubicBezTo>
                                    <a:pt x="10059" y="3375"/>
                                    <a:pt x="9338" y="3398"/>
                                    <a:pt x="8640" y="3442"/>
                                  </a:cubicBezTo>
                                  <a:cubicBezTo>
                                    <a:pt x="8640" y="3442"/>
                                    <a:pt x="8640" y="2025"/>
                                    <a:pt x="8640" y="2025"/>
                                  </a:cubicBezTo>
                                  <a:close/>
                                  <a:moveTo>
                                    <a:pt x="17280" y="4064"/>
                                  </a:moveTo>
                                  <a:lnTo>
                                    <a:pt x="17280" y="2025"/>
                                  </a:lnTo>
                                  <a:cubicBezTo>
                                    <a:pt x="17280" y="908"/>
                                    <a:pt x="14373" y="0"/>
                                    <a:pt x="10800" y="0"/>
                                  </a:cubicBezTo>
                                  <a:cubicBezTo>
                                    <a:pt x="7225" y="0"/>
                                    <a:pt x="4320" y="908"/>
                                    <a:pt x="4320" y="2025"/>
                                  </a:cubicBezTo>
                                  <a:lnTo>
                                    <a:pt x="4320" y="4064"/>
                                  </a:lnTo>
                                  <a:cubicBezTo>
                                    <a:pt x="1710" y="4681"/>
                                    <a:pt x="0" y="5649"/>
                                    <a:pt x="0" y="6750"/>
                                  </a:cubicBezTo>
                                  <a:cubicBezTo>
                                    <a:pt x="0" y="7850"/>
                                    <a:pt x="1710" y="8818"/>
                                    <a:pt x="4320" y="9434"/>
                                  </a:cubicBezTo>
                                  <a:lnTo>
                                    <a:pt x="4320" y="19575"/>
                                  </a:lnTo>
                                  <a:cubicBezTo>
                                    <a:pt x="4320" y="20691"/>
                                    <a:pt x="7225" y="21599"/>
                                    <a:pt x="10800" y="21599"/>
                                  </a:cubicBezTo>
                                  <a:cubicBezTo>
                                    <a:pt x="14373" y="21599"/>
                                    <a:pt x="17280" y="20691"/>
                                    <a:pt x="17280" y="19575"/>
                                  </a:cubicBezTo>
                                  <a:lnTo>
                                    <a:pt x="17280" y="9434"/>
                                  </a:lnTo>
                                  <a:cubicBezTo>
                                    <a:pt x="19889" y="8818"/>
                                    <a:pt x="21600" y="7850"/>
                                    <a:pt x="21600" y="6750"/>
                                  </a:cubicBezTo>
                                  <a:cubicBezTo>
                                    <a:pt x="21600" y="5649"/>
                                    <a:pt x="19889" y="4681"/>
                                    <a:pt x="17280" y="406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5" name="AutoShape 58"/>
                          <wps:cNvSpPr/>
                          <wps:spPr bwMode="auto">
                            <a:xfrm>
                              <a:off x="11873" y="3219"/>
                              <a:ext cx="240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6988" y="15416"/>
                                  </a:moveTo>
                                  <a:cubicBezTo>
                                    <a:pt x="16954" y="15452"/>
                                    <a:pt x="16923" y="15487"/>
                                    <a:pt x="16883" y="15523"/>
                                  </a:cubicBezTo>
                                  <a:cubicBezTo>
                                    <a:pt x="16677" y="15701"/>
                                    <a:pt x="16414" y="15870"/>
                                    <a:pt x="16066" y="16020"/>
                                  </a:cubicBezTo>
                                  <a:cubicBezTo>
                                    <a:pt x="16057" y="16024"/>
                                    <a:pt x="16044" y="16027"/>
                                    <a:pt x="16038" y="16031"/>
                                  </a:cubicBezTo>
                                  <a:cubicBezTo>
                                    <a:pt x="15662" y="16192"/>
                                    <a:pt x="15214" y="16334"/>
                                    <a:pt x="14705" y="16454"/>
                                  </a:cubicBezTo>
                                  <a:cubicBezTo>
                                    <a:pt x="14697" y="16457"/>
                                    <a:pt x="14692" y="16458"/>
                                    <a:pt x="14686" y="16459"/>
                                  </a:cubicBezTo>
                                  <a:cubicBezTo>
                                    <a:pt x="14163" y="16582"/>
                                    <a:pt x="13584" y="16681"/>
                                    <a:pt x="12960" y="16749"/>
                                  </a:cubicBezTo>
                                  <a:cubicBezTo>
                                    <a:pt x="12279" y="16826"/>
                                    <a:pt x="11560" y="16875"/>
                                    <a:pt x="10800" y="16875"/>
                                  </a:cubicBezTo>
                                  <a:cubicBezTo>
                                    <a:pt x="10037" y="16875"/>
                                    <a:pt x="9318" y="16826"/>
                                    <a:pt x="8640" y="16749"/>
                                  </a:cubicBezTo>
                                  <a:cubicBezTo>
                                    <a:pt x="8016" y="16681"/>
                                    <a:pt x="7435" y="16582"/>
                                    <a:pt x="6914" y="16459"/>
                                  </a:cubicBezTo>
                                  <a:cubicBezTo>
                                    <a:pt x="6908" y="16458"/>
                                    <a:pt x="6901" y="16457"/>
                                    <a:pt x="6893" y="16454"/>
                                  </a:cubicBezTo>
                                  <a:cubicBezTo>
                                    <a:pt x="6385" y="16334"/>
                                    <a:pt x="5937" y="16192"/>
                                    <a:pt x="5562" y="16031"/>
                                  </a:cubicBezTo>
                                  <a:cubicBezTo>
                                    <a:pt x="5553" y="16027"/>
                                    <a:pt x="5541" y="16024"/>
                                    <a:pt x="5531" y="16020"/>
                                  </a:cubicBezTo>
                                  <a:cubicBezTo>
                                    <a:pt x="5184" y="15870"/>
                                    <a:pt x="4921" y="15701"/>
                                    <a:pt x="4715" y="15523"/>
                                  </a:cubicBezTo>
                                  <a:cubicBezTo>
                                    <a:pt x="4676" y="15487"/>
                                    <a:pt x="4644" y="15452"/>
                                    <a:pt x="4612" y="15416"/>
                                  </a:cubicBezTo>
                                  <a:cubicBezTo>
                                    <a:pt x="4437" y="15236"/>
                                    <a:pt x="4320" y="15047"/>
                                    <a:pt x="4320" y="14850"/>
                                  </a:cubicBezTo>
                                  <a:cubicBezTo>
                                    <a:pt x="4320" y="14650"/>
                                    <a:pt x="4437" y="14462"/>
                                    <a:pt x="4612" y="14281"/>
                                  </a:cubicBezTo>
                                  <a:cubicBezTo>
                                    <a:pt x="4644" y="14246"/>
                                    <a:pt x="4676" y="14210"/>
                                    <a:pt x="4715" y="14176"/>
                                  </a:cubicBezTo>
                                  <a:cubicBezTo>
                                    <a:pt x="4921" y="13998"/>
                                    <a:pt x="5184" y="13829"/>
                                    <a:pt x="5531" y="13677"/>
                                  </a:cubicBezTo>
                                  <a:cubicBezTo>
                                    <a:pt x="5541" y="13674"/>
                                    <a:pt x="5553" y="13671"/>
                                    <a:pt x="5562" y="13667"/>
                                  </a:cubicBezTo>
                                  <a:cubicBezTo>
                                    <a:pt x="5937" y="13507"/>
                                    <a:pt x="6385" y="13364"/>
                                    <a:pt x="6893" y="13244"/>
                                  </a:cubicBezTo>
                                  <a:cubicBezTo>
                                    <a:pt x="6901" y="13242"/>
                                    <a:pt x="6908" y="13240"/>
                                    <a:pt x="6914" y="13238"/>
                                  </a:cubicBezTo>
                                  <a:cubicBezTo>
                                    <a:pt x="7435" y="13117"/>
                                    <a:pt x="8016" y="13018"/>
                                    <a:pt x="8640" y="12948"/>
                                  </a:cubicBezTo>
                                  <a:cubicBezTo>
                                    <a:pt x="9318" y="12873"/>
                                    <a:pt x="10037" y="12825"/>
                                    <a:pt x="10800" y="12825"/>
                                  </a:cubicBezTo>
                                  <a:cubicBezTo>
                                    <a:pt x="11560" y="12825"/>
                                    <a:pt x="12279" y="12873"/>
                                    <a:pt x="12960" y="12948"/>
                                  </a:cubicBezTo>
                                  <a:cubicBezTo>
                                    <a:pt x="13584" y="13018"/>
                                    <a:pt x="14163" y="13117"/>
                                    <a:pt x="14686" y="13238"/>
                                  </a:cubicBezTo>
                                  <a:cubicBezTo>
                                    <a:pt x="14692" y="13240"/>
                                    <a:pt x="14697" y="13242"/>
                                    <a:pt x="14705" y="13244"/>
                                  </a:cubicBezTo>
                                  <a:cubicBezTo>
                                    <a:pt x="15214" y="13364"/>
                                    <a:pt x="15662" y="13507"/>
                                    <a:pt x="16038" y="13667"/>
                                  </a:cubicBezTo>
                                  <a:cubicBezTo>
                                    <a:pt x="16044" y="13671"/>
                                    <a:pt x="16057" y="13674"/>
                                    <a:pt x="16066" y="13677"/>
                                  </a:cubicBezTo>
                                  <a:cubicBezTo>
                                    <a:pt x="16414" y="13829"/>
                                    <a:pt x="16677" y="13998"/>
                                    <a:pt x="16883" y="14176"/>
                                  </a:cubicBezTo>
                                  <a:cubicBezTo>
                                    <a:pt x="16923" y="14210"/>
                                    <a:pt x="16954" y="14246"/>
                                    <a:pt x="16988" y="14281"/>
                                  </a:cubicBezTo>
                                  <a:cubicBezTo>
                                    <a:pt x="17161" y="14462"/>
                                    <a:pt x="17280" y="14650"/>
                                    <a:pt x="17280" y="14850"/>
                                  </a:cubicBezTo>
                                  <a:cubicBezTo>
                                    <a:pt x="17280" y="15047"/>
                                    <a:pt x="17161" y="15236"/>
                                    <a:pt x="16988" y="15416"/>
                                  </a:cubicBezTo>
                                  <a:moveTo>
                                    <a:pt x="12960" y="19575"/>
                                  </a:moveTo>
                                  <a:cubicBezTo>
                                    <a:pt x="12960" y="19948"/>
                                    <a:pt x="11992" y="20249"/>
                                    <a:pt x="10800" y="20249"/>
                                  </a:cubicBezTo>
                                  <a:cubicBezTo>
                                    <a:pt x="9606" y="20249"/>
                                    <a:pt x="8640" y="19948"/>
                                    <a:pt x="8640" y="19575"/>
                                  </a:cubicBezTo>
                                  <a:lnTo>
                                    <a:pt x="8640" y="18156"/>
                                  </a:lnTo>
                                  <a:cubicBezTo>
                                    <a:pt x="9338" y="18201"/>
                                    <a:pt x="10059" y="18225"/>
                                    <a:pt x="10800" y="18225"/>
                                  </a:cubicBezTo>
                                  <a:cubicBezTo>
                                    <a:pt x="11541" y="18225"/>
                                    <a:pt x="12262" y="18201"/>
                                    <a:pt x="12960" y="18156"/>
                                  </a:cubicBezTo>
                                  <a:cubicBezTo>
                                    <a:pt x="12960" y="18156"/>
                                    <a:pt x="12960" y="19575"/>
                                    <a:pt x="12960" y="19575"/>
                                  </a:cubicBezTo>
                                  <a:close/>
                                  <a:moveTo>
                                    <a:pt x="8640" y="2025"/>
                                  </a:moveTo>
                                  <a:cubicBezTo>
                                    <a:pt x="8640" y="1651"/>
                                    <a:pt x="9606" y="1350"/>
                                    <a:pt x="10800" y="1350"/>
                                  </a:cubicBezTo>
                                  <a:cubicBezTo>
                                    <a:pt x="11992" y="1350"/>
                                    <a:pt x="12960" y="1651"/>
                                    <a:pt x="12960" y="2025"/>
                                  </a:cubicBezTo>
                                  <a:lnTo>
                                    <a:pt x="12960" y="11542"/>
                                  </a:lnTo>
                                  <a:cubicBezTo>
                                    <a:pt x="12262" y="11498"/>
                                    <a:pt x="11541" y="11475"/>
                                    <a:pt x="10800" y="11475"/>
                                  </a:cubicBezTo>
                                  <a:cubicBezTo>
                                    <a:pt x="10059" y="11475"/>
                                    <a:pt x="9338" y="11498"/>
                                    <a:pt x="8640" y="11542"/>
                                  </a:cubicBezTo>
                                  <a:cubicBezTo>
                                    <a:pt x="8640" y="11542"/>
                                    <a:pt x="8640" y="2025"/>
                                    <a:pt x="8640" y="2025"/>
                                  </a:cubicBezTo>
                                  <a:close/>
                                  <a:moveTo>
                                    <a:pt x="17280" y="12164"/>
                                  </a:moveTo>
                                  <a:lnTo>
                                    <a:pt x="17280" y="2025"/>
                                  </a:lnTo>
                                  <a:cubicBezTo>
                                    <a:pt x="17280" y="908"/>
                                    <a:pt x="14373" y="0"/>
                                    <a:pt x="10800" y="0"/>
                                  </a:cubicBezTo>
                                  <a:cubicBezTo>
                                    <a:pt x="7225" y="0"/>
                                    <a:pt x="4320" y="908"/>
                                    <a:pt x="4320" y="2025"/>
                                  </a:cubicBezTo>
                                  <a:lnTo>
                                    <a:pt x="4320" y="12164"/>
                                  </a:lnTo>
                                  <a:cubicBezTo>
                                    <a:pt x="1710" y="12781"/>
                                    <a:pt x="0" y="13749"/>
                                    <a:pt x="0" y="14850"/>
                                  </a:cubicBezTo>
                                  <a:cubicBezTo>
                                    <a:pt x="0" y="15950"/>
                                    <a:pt x="1710" y="16918"/>
                                    <a:pt x="4320" y="17534"/>
                                  </a:cubicBezTo>
                                  <a:lnTo>
                                    <a:pt x="4320" y="19575"/>
                                  </a:lnTo>
                                  <a:cubicBezTo>
                                    <a:pt x="4320" y="20691"/>
                                    <a:pt x="7225" y="21599"/>
                                    <a:pt x="10800" y="21599"/>
                                  </a:cubicBezTo>
                                  <a:cubicBezTo>
                                    <a:pt x="14373" y="21599"/>
                                    <a:pt x="17280" y="20691"/>
                                    <a:pt x="17280" y="19575"/>
                                  </a:cubicBezTo>
                                  <a:lnTo>
                                    <a:pt x="17280" y="17534"/>
                                  </a:lnTo>
                                  <a:cubicBezTo>
                                    <a:pt x="19889" y="16918"/>
                                    <a:pt x="21600" y="15950"/>
                                    <a:pt x="21600" y="14850"/>
                                  </a:cubicBezTo>
                                  <a:cubicBezTo>
                                    <a:pt x="21600" y="13749"/>
                                    <a:pt x="19889" y="12781"/>
                                    <a:pt x="17280" y="1216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55" name="AutoShape 59"/>
                        <wps:cNvSpPr/>
                        <wps:spPr bwMode="auto">
                          <a:xfrm>
                            <a:off x="10070" y="3219"/>
                            <a:ext cx="770" cy="770"/>
                          </a:xfrm>
                          <a:custGeom>
                            <a:avLst/>
                            <a:gdLst>
                              <a:gd name="T0" fmla="+- 0 10794 23"/>
                              <a:gd name="T1" fmla="*/ T0 w 21543"/>
                              <a:gd name="T2" fmla="*/ 10800 h 21600"/>
                              <a:gd name="T3" fmla="+- 0 10794 23"/>
                              <a:gd name="T4" fmla="*/ T3 w 21543"/>
                              <a:gd name="T5" fmla="*/ 10800 h 21600"/>
                              <a:gd name="T6" fmla="+- 0 10794 23"/>
                              <a:gd name="T7" fmla="*/ T6 w 21543"/>
                              <a:gd name="T8" fmla="*/ 10800 h 21600"/>
                              <a:gd name="T9" fmla="+- 0 10794 23"/>
                              <a:gd name="T10" fmla="*/ T9 w 21543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543" h="21600">
                                <a:moveTo>
                                  <a:pt x="16976" y="19986"/>
                                </a:moveTo>
                                <a:lnTo>
                                  <a:pt x="11226" y="17680"/>
                                </a:lnTo>
                                <a:cubicBezTo>
                                  <a:pt x="11088" y="17626"/>
                                  <a:pt x="10946" y="17608"/>
                                  <a:pt x="10806" y="17600"/>
                                </a:cubicBezTo>
                                <a:lnTo>
                                  <a:pt x="19660" y="3837"/>
                                </a:lnTo>
                                <a:cubicBezTo>
                                  <a:pt x="19660" y="3837"/>
                                  <a:pt x="16976" y="19986"/>
                                  <a:pt x="16976" y="19986"/>
                                </a:cubicBezTo>
                                <a:close/>
                                <a:moveTo>
                                  <a:pt x="6859" y="16244"/>
                                </a:moveTo>
                                <a:cubicBezTo>
                                  <a:pt x="6858" y="16242"/>
                                  <a:pt x="6855" y="16240"/>
                                  <a:pt x="6854" y="16238"/>
                                </a:cubicBezTo>
                                <a:lnTo>
                                  <a:pt x="19606" y="2552"/>
                                </a:lnTo>
                                <a:lnTo>
                                  <a:pt x="8735" y="19536"/>
                                </a:lnTo>
                                <a:cubicBezTo>
                                  <a:pt x="8735" y="19536"/>
                                  <a:pt x="6859" y="16244"/>
                                  <a:pt x="6859" y="16244"/>
                                </a:cubicBezTo>
                                <a:close/>
                                <a:moveTo>
                                  <a:pt x="2111" y="14024"/>
                                </a:moveTo>
                                <a:lnTo>
                                  <a:pt x="17712" y="3595"/>
                                </a:lnTo>
                                <a:lnTo>
                                  <a:pt x="6369" y="15770"/>
                                </a:lnTo>
                                <a:cubicBezTo>
                                  <a:pt x="6309" y="15734"/>
                                  <a:pt x="6256" y="15687"/>
                                  <a:pt x="6190" y="15660"/>
                                </a:cubicBezTo>
                                <a:cubicBezTo>
                                  <a:pt x="6190" y="15660"/>
                                  <a:pt x="2111" y="14024"/>
                                  <a:pt x="2111" y="14024"/>
                                </a:cubicBezTo>
                                <a:close/>
                                <a:moveTo>
                                  <a:pt x="21234" y="108"/>
                                </a:moveTo>
                                <a:cubicBezTo>
                                  <a:pt x="21123" y="35"/>
                                  <a:pt x="20996" y="0"/>
                                  <a:pt x="20868" y="0"/>
                                </a:cubicBezTo>
                                <a:cubicBezTo>
                                  <a:pt x="20738" y="0"/>
                                  <a:pt x="20608" y="36"/>
                                  <a:pt x="20495" y="113"/>
                                </a:cubicBezTo>
                                <a:lnTo>
                                  <a:pt x="299" y="13613"/>
                                </a:lnTo>
                                <a:cubicBezTo>
                                  <a:pt x="91" y="13751"/>
                                  <a:pt x="-23" y="13995"/>
                                  <a:pt x="3" y="14244"/>
                                </a:cubicBezTo>
                                <a:cubicBezTo>
                                  <a:pt x="28" y="14494"/>
                                  <a:pt x="190" y="14708"/>
                                  <a:pt x="422" y="14801"/>
                                </a:cubicBezTo>
                                <a:lnTo>
                                  <a:pt x="5689" y="16914"/>
                                </a:lnTo>
                                <a:lnTo>
                                  <a:pt x="8166" y="21259"/>
                                </a:lnTo>
                                <a:cubicBezTo>
                                  <a:pt x="8284" y="21468"/>
                                  <a:pt x="8505" y="21597"/>
                                  <a:pt x="8743" y="21599"/>
                                </a:cubicBezTo>
                                <a:lnTo>
                                  <a:pt x="8751" y="21599"/>
                                </a:lnTo>
                                <a:cubicBezTo>
                                  <a:pt x="8987" y="21599"/>
                                  <a:pt x="9206" y="21474"/>
                                  <a:pt x="9328" y="21271"/>
                                </a:cubicBezTo>
                                <a:lnTo>
                                  <a:pt x="10726" y="18934"/>
                                </a:lnTo>
                                <a:lnTo>
                                  <a:pt x="17253" y="21551"/>
                                </a:lnTo>
                                <a:cubicBezTo>
                                  <a:pt x="17332" y="21584"/>
                                  <a:pt x="17418" y="21599"/>
                                  <a:pt x="17502" y="21599"/>
                                </a:cubicBezTo>
                                <a:cubicBezTo>
                                  <a:pt x="17617" y="21599"/>
                                  <a:pt x="17731" y="21571"/>
                                  <a:pt x="17832" y="21512"/>
                                </a:cubicBezTo>
                                <a:cubicBezTo>
                                  <a:pt x="18010" y="21412"/>
                                  <a:pt x="18133" y="21238"/>
                                  <a:pt x="18167" y="21035"/>
                                </a:cubicBezTo>
                                <a:lnTo>
                                  <a:pt x="21533" y="785"/>
                                </a:lnTo>
                                <a:cubicBezTo>
                                  <a:pt x="21576" y="520"/>
                                  <a:pt x="21459" y="254"/>
                                  <a:pt x="21234" y="108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192" name="组合 191"/>
                        <wpg:cNvGrpSpPr/>
                        <wpg:grpSpPr>
                          <a:xfrm rot="0">
                            <a:off x="17903" y="1684"/>
                            <a:ext cx="526" cy="764"/>
                            <a:chOff x="17903" y="1684"/>
                            <a:chExt cx="526" cy="764"/>
                          </a:xfrm>
                          <a:grpFill/>
                        </wpg:grpSpPr>
                        <wps:wsp>
                          <wps:cNvPr id="156" name="AutoShape 60"/>
                          <wps:cNvSpPr/>
                          <wps:spPr bwMode="auto">
                            <a:xfrm>
                              <a:off x="18120" y="1899"/>
                              <a:ext cx="48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1599"/>
                                  </a:move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19"/>
                                    <a:pt x="16769" y="0"/>
                                    <a:pt x="10800" y="0"/>
                                  </a:cubicBezTo>
                                  <a:cubicBezTo>
                                    <a:pt x="4830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57" name="AutoShape 61"/>
                          <wps:cNvSpPr/>
                          <wps:spPr bwMode="auto">
                            <a:xfrm>
                              <a:off x="18120" y="2189"/>
                              <a:ext cx="48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0"/>
                                  </a:moveTo>
                                  <a:cubicBezTo>
                                    <a:pt x="4830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16769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58" name="AutoShape 62"/>
                          <wps:cNvSpPr/>
                          <wps:spPr bwMode="auto">
                            <a:xfrm>
                              <a:off x="17975" y="2044"/>
                              <a:ext cx="48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0"/>
                                  </a:moveTo>
                                  <a:cubicBezTo>
                                    <a:pt x="4830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19"/>
                                    <a:pt x="16769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59" name="AutoShape 63"/>
                          <wps:cNvSpPr/>
                          <wps:spPr bwMode="auto">
                            <a:xfrm>
                              <a:off x="18263" y="2044"/>
                              <a:ext cx="50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10800"/>
                                  </a:move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19"/>
                                    <a:pt x="16769" y="0"/>
                                    <a:pt x="10800" y="0"/>
                                  </a:cubicBezTo>
                                  <a:cubicBezTo>
                                    <a:pt x="4830" y="0"/>
                                    <a:pt x="0" y="4819"/>
                                    <a:pt x="0" y="108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0" name="AutoShape 64"/>
                          <wps:cNvSpPr/>
                          <wps:spPr bwMode="auto">
                            <a:xfrm>
                              <a:off x="18023" y="2139"/>
                              <a:ext cx="47" cy="50"/>
                            </a:xfrm>
                            <a:custGeom>
                              <a:avLst/>
                              <a:gdLst>
                                <a:gd name="T0" fmla="+- 0 10802 965"/>
                                <a:gd name="T1" fmla="*/ T0 w 19675"/>
                                <a:gd name="T2" fmla="+- 0 10800 961"/>
                                <a:gd name="T3" fmla="*/ 10800 h 19678"/>
                                <a:gd name="T4" fmla="+- 0 10802 965"/>
                                <a:gd name="T5" fmla="*/ T4 w 19675"/>
                                <a:gd name="T6" fmla="+- 0 10800 961"/>
                                <a:gd name="T7" fmla="*/ 10800 h 19678"/>
                                <a:gd name="T8" fmla="+- 0 10802 965"/>
                                <a:gd name="T9" fmla="*/ T8 w 19675"/>
                                <a:gd name="T10" fmla="+- 0 10800 961"/>
                                <a:gd name="T11" fmla="*/ 10800 h 19678"/>
                                <a:gd name="T12" fmla="+- 0 10802 965"/>
                                <a:gd name="T13" fmla="*/ T12 w 19675"/>
                                <a:gd name="T14" fmla="+- 0 10800 961"/>
                                <a:gd name="T15" fmla="*/ 10800 h 19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675" h="19678">
                                  <a:moveTo>
                                    <a:pt x="2894" y="2882"/>
                                  </a:moveTo>
                                  <a:cubicBezTo>
                                    <a:pt x="-965" y="6725"/>
                                    <a:pt x="-965" y="12952"/>
                                    <a:pt x="2894" y="16795"/>
                                  </a:cubicBezTo>
                                  <a:cubicBezTo>
                                    <a:pt x="6734" y="20638"/>
                                    <a:pt x="12935" y="20638"/>
                                    <a:pt x="16794" y="16795"/>
                                  </a:cubicBezTo>
                                  <a:cubicBezTo>
                                    <a:pt x="20634" y="12952"/>
                                    <a:pt x="20634" y="6725"/>
                                    <a:pt x="16794" y="2882"/>
                                  </a:cubicBezTo>
                                  <a:cubicBezTo>
                                    <a:pt x="12935" y="-961"/>
                                    <a:pt x="6734" y="-961"/>
                                    <a:pt x="2894" y="288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1" name="AutoShape 65"/>
                          <wps:cNvSpPr/>
                          <wps:spPr bwMode="auto">
                            <a:xfrm>
                              <a:off x="18023" y="1944"/>
                              <a:ext cx="47" cy="50"/>
                            </a:xfrm>
                            <a:custGeom>
                              <a:avLst/>
                              <a:gdLst>
                                <a:gd name="T0" fmla="+- 0 10801 962"/>
                                <a:gd name="T1" fmla="*/ T0 w 19678"/>
                                <a:gd name="T2" fmla="+- 0 10801 965"/>
                                <a:gd name="T3" fmla="*/ 10801 h 19673"/>
                                <a:gd name="T4" fmla="+- 0 10801 962"/>
                                <a:gd name="T5" fmla="*/ T4 w 19678"/>
                                <a:gd name="T6" fmla="+- 0 10801 965"/>
                                <a:gd name="T7" fmla="*/ 10801 h 19673"/>
                                <a:gd name="T8" fmla="+- 0 10801 962"/>
                                <a:gd name="T9" fmla="*/ T8 w 19678"/>
                                <a:gd name="T10" fmla="+- 0 10801 965"/>
                                <a:gd name="T11" fmla="*/ 10801 h 19673"/>
                                <a:gd name="T12" fmla="+- 0 10801 962"/>
                                <a:gd name="T13" fmla="*/ T12 w 19678"/>
                                <a:gd name="T14" fmla="+- 0 10801 965"/>
                                <a:gd name="T15" fmla="*/ 10801 h 196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678" h="19673">
                                  <a:moveTo>
                                    <a:pt x="2897" y="2894"/>
                                  </a:moveTo>
                                  <a:cubicBezTo>
                                    <a:pt x="-962" y="6734"/>
                                    <a:pt x="-962" y="12935"/>
                                    <a:pt x="2877" y="16785"/>
                                  </a:cubicBezTo>
                                  <a:cubicBezTo>
                                    <a:pt x="6737" y="20635"/>
                                    <a:pt x="12938" y="20635"/>
                                    <a:pt x="16797" y="16785"/>
                                  </a:cubicBezTo>
                                  <a:cubicBezTo>
                                    <a:pt x="20638" y="12935"/>
                                    <a:pt x="20638" y="6734"/>
                                    <a:pt x="16797" y="2894"/>
                                  </a:cubicBezTo>
                                  <a:cubicBezTo>
                                    <a:pt x="12938" y="-965"/>
                                    <a:pt x="6737" y="-965"/>
                                    <a:pt x="2897" y="289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2" name="AutoShape 66"/>
                          <wps:cNvSpPr/>
                          <wps:spPr bwMode="auto">
                            <a:xfrm>
                              <a:off x="18215" y="2139"/>
                              <a:ext cx="48" cy="50"/>
                            </a:xfrm>
                            <a:custGeom>
                              <a:avLst/>
                              <a:gdLst>
                                <a:gd name="T0" fmla="+- 0 10800 961"/>
                                <a:gd name="T1" fmla="*/ T0 w 19678"/>
                                <a:gd name="T2" fmla="+- 0 10800 961"/>
                                <a:gd name="T3" fmla="*/ 10800 h 19678"/>
                                <a:gd name="T4" fmla="+- 0 10800 961"/>
                                <a:gd name="T5" fmla="*/ T4 w 19678"/>
                                <a:gd name="T6" fmla="+- 0 10800 961"/>
                                <a:gd name="T7" fmla="*/ 10800 h 19678"/>
                                <a:gd name="T8" fmla="+- 0 10800 961"/>
                                <a:gd name="T9" fmla="*/ T8 w 19678"/>
                                <a:gd name="T10" fmla="+- 0 10800 961"/>
                                <a:gd name="T11" fmla="*/ 10800 h 19678"/>
                                <a:gd name="T12" fmla="+- 0 10800 961"/>
                                <a:gd name="T13" fmla="*/ T12 w 19678"/>
                                <a:gd name="T14" fmla="+- 0 10800 961"/>
                                <a:gd name="T15" fmla="*/ 10800 h 19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678" h="19678">
                                  <a:moveTo>
                                    <a:pt x="2882" y="2882"/>
                                  </a:moveTo>
                                  <a:cubicBezTo>
                                    <a:pt x="-961" y="6725"/>
                                    <a:pt x="-961" y="12952"/>
                                    <a:pt x="2882" y="16795"/>
                                  </a:cubicBezTo>
                                  <a:cubicBezTo>
                                    <a:pt x="6725" y="20638"/>
                                    <a:pt x="12952" y="20638"/>
                                    <a:pt x="16795" y="16795"/>
                                  </a:cubicBezTo>
                                  <a:cubicBezTo>
                                    <a:pt x="20639" y="12952"/>
                                    <a:pt x="20639" y="6725"/>
                                    <a:pt x="16795" y="2882"/>
                                  </a:cubicBezTo>
                                  <a:cubicBezTo>
                                    <a:pt x="12952" y="-961"/>
                                    <a:pt x="6725" y="-961"/>
                                    <a:pt x="2882" y="288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3" name="AutoShape 67"/>
                          <wps:cNvSpPr/>
                          <wps:spPr bwMode="auto">
                            <a:xfrm>
                              <a:off x="17903" y="1684"/>
                              <a:ext cx="527" cy="76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9818" y="16200"/>
                                  </a:moveTo>
                                  <a:cubicBezTo>
                                    <a:pt x="5486" y="16200"/>
                                    <a:pt x="1963" y="13776"/>
                                    <a:pt x="1963" y="10800"/>
                                  </a:cubicBezTo>
                                  <a:cubicBezTo>
                                    <a:pt x="1963" y="7821"/>
                                    <a:pt x="5486" y="5400"/>
                                    <a:pt x="9818" y="5400"/>
                                  </a:cubicBezTo>
                                  <a:cubicBezTo>
                                    <a:pt x="14148" y="5400"/>
                                    <a:pt x="17672" y="7821"/>
                                    <a:pt x="17672" y="10800"/>
                                  </a:cubicBezTo>
                                  <a:cubicBezTo>
                                    <a:pt x="17672" y="13776"/>
                                    <a:pt x="14148" y="16200"/>
                                    <a:pt x="9818" y="16200"/>
                                  </a:cubicBezTo>
                                  <a:moveTo>
                                    <a:pt x="13745" y="20249"/>
                                  </a:moveTo>
                                  <a:lnTo>
                                    <a:pt x="5890" y="20249"/>
                                  </a:lnTo>
                                  <a:lnTo>
                                    <a:pt x="4909" y="16613"/>
                                  </a:lnTo>
                                  <a:cubicBezTo>
                                    <a:pt x="6358" y="17192"/>
                                    <a:pt x="8019" y="17549"/>
                                    <a:pt x="9818" y="17549"/>
                                  </a:cubicBezTo>
                                  <a:cubicBezTo>
                                    <a:pt x="11614" y="17549"/>
                                    <a:pt x="13277" y="17192"/>
                                    <a:pt x="14727" y="16613"/>
                                  </a:cubicBezTo>
                                  <a:cubicBezTo>
                                    <a:pt x="14727" y="16613"/>
                                    <a:pt x="13745" y="20249"/>
                                    <a:pt x="13745" y="20249"/>
                                  </a:cubicBezTo>
                                  <a:close/>
                                  <a:moveTo>
                                    <a:pt x="5992" y="1350"/>
                                  </a:moveTo>
                                  <a:lnTo>
                                    <a:pt x="13847" y="1350"/>
                                  </a:lnTo>
                                  <a:lnTo>
                                    <a:pt x="14828" y="4985"/>
                                  </a:lnTo>
                                  <a:cubicBezTo>
                                    <a:pt x="13379" y="4406"/>
                                    <a:pt x="11718" y="4050"/>
                                    <a:pt x="9919" y="4050"/>
                                  </a:cubicBezTo>
                                  <a:cubicBezTo>
                                    <a:pt x="8123" y="4050"/>
                                    <a:pt x="6460" y="4406"/>
                                    <a:pt x="5010" y="4985"/>
                                  </a:cubicBezTo>
                                  <a:cubicBezTo>
                                    <a:pt x="5010" y="4985"/>
                                    <a:pt x="5992" y="1350"/>
                                    <a:pt x="5992" y="1350"/>
                                  </a:cubicBezTo>
                                  <a:close/>
                                  <a:moveTo>
                                    <a:pt x="19636" y="9450"/>
                                  </a:moveTo>
                                  <a:cubicBezTo>
                                    <a:pt x="19567" y="9450"/>
                                    <a:pt x="19509" y="9472"/>
                                    <a:pt x="19442" y="9477"/>
                                  </a:cubicBezTo>
                                  <a:cubicBezTo>
                                    <a:pt x="19101" y="8298"/>
                                    <a:pt x="18294" y="7245"/>
                                    <a:pt x="17187" y="6376"/>
                                  </a:cubicBezTo>
                                  <a:lnTo>
                                    <a:pt x="15778" y="1102"/>
                                  </a:lnTo>
                                  <a:cubicBezTo>
                                    <a:pt x="15605" y="464"/>
                                    <a:pt x="14794" y="0"/>
                                    <a:pt x="13847" y="0"/>
                                  </a:cubicBezTo>
                                  <a:lnTo>
                                    <a:pt x="5992" y="0"/>
                                  </a:lnTo>
                                  <a:cubicBezTo>
                                    <a:pt x="5047" y="0"/>
                                    <a:pt x="4236" y="464"/>
                                    <a:pt x="4061" y="1102"/>
                                  </a:cubicBezTo>
                                  <a:lnTo>
                                    <a:pt x="2686" y="6198"/>
                                  </a:lnTo>
                                  <a:cubicBezTo>
                                    <a:pt x="1037" y="7405"/>
                                    <a:pt x="0" y="9012"/>
                                    <a:pt x="0" y="10800"/>
                                  </a:cubicBezTo>
                                  <a:cubicBezTo>
                                    <a:pt x="0" y="12542"/>
                                    <a:pt x="995" y="14110"/>
                                    <a:pt x="2573" y="15307"/>
                                  </a:cubicBezTo>
                                  <a:lnTo>
                                    <a:pt x="3959" y="20496"/>
                                  </a:lnTo>
                                  <a:cubicBezTo>
                                    <a:pt x="4132" y="21135"/>
                                    <a:pt x="4943" y="21599"/>
                                    <a:pt x="5890" y="21599"/>
                                  </a:cubicBezTo>
                                  <a:lnTo>
                                    <a:pt x="13745" y="21599"/>
                                  </a:lnTo>
                                  <a:cubicBezTo>
                                    <a:pt x="14690" y="21599"/>
                                    <a:pt x="15501" y="21135"/>
                                    <a:pt x="15676" y="20496"/>
                                  </a:cubicBezTo>
                                  <a:lnTo>
                                    <a:pt x="17074" y="15311"/>
                                  </a:lnTo>
                                  <a:cubicBezTo>
                                    <a:pt x="18242" y="14426"/>
                                    <a:pt x="19089" y="13340"/>
                                    <a:pt x="19442" y="12122"/>
                                  </a:cubicBezTo>
                                  <a:cubicBezTo>
                                    <a:pt x="19509" y="12127"/>
                                    <a:pt x="19567" y="12150"/>
                                    <a:pt x="19636" y="12150"/>
                                  </a:cubicBezTo>
                                  <a:cubicBezTo>
                                    <a:pt x="20719" y="12150"/>
                                    <a:pt x="21600" y="11544"/>
                                    <a:pt x="21600" y="10800"/>
                                  </a:cubicBezTo>
                                  <a:cubicBezTo>
                                    <a:pt x="21600" y="10053"/>
                                    <a:pt x="20719" y="9450"/>
                                    <a:pt x="19636" y="945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4" name="AutoShape 68"/>
                          <wps:cNvSpPr/>
                          <wps:spPr bwMode="auto">
                            <a:xfrm>
                              <a:off x="18120" y="1944"/>
                              <a:ext cx="145" cy="150"/>
                            </a:xfrm>
                            <a:custGeom>
                              <a:avLst/>
                              <a:gdLst>
                                <a:gd name="T0" fmla="*/ 10740 w 21481"/>
                                <a:gd name="T1" fmla="+- 0 10860 120"/>
                                <a:gd name="T2" fmla="*/ 10860 h 21480"/>
                                <a:gd name="T3" fmla="*/ 10740 w 21481"/>
                                <a:gd name="T4" fmla="+- 0 10860 120"/>
                                <a:gd name="T5" fmla="*/ 10860 h 21480"/>
                                <a:gd name="T6" fmla="*/ 10740 w 21481"/>
                                <a:gd name="T7" fmla="+- 0 10860 120"/>
                                <a:gd name="T8" fmla="*/ 10860 h 21480"/>
                                <a:gd name="T9" fmla="*/ 10740 w 21481"/>
                                <a:gd name="T10" fmla="+- 0 10860 120"/>
                                <a:gd name="T11" fmla="*/ 10860 h 21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481" h="21480">
                                  <a:moveTo>
                                    <a:pt x="21127" y="346"/>
                                  </a:moveTo>
                                  <a:cubicBezTo>
                                    <a:pt x="20697" y="-82"/>
                                    <a:pt x="20002" y="-120"/>
                                    <a:pt x="19516" y="270"/>
                                  </a:cubicBezTo>
                                  <a:lnTo>
                                    <a:pt x="1055" y="15432"/>
                                  </a:lnTo>
                                  <a:cubicBezTo>
                                    <a:pt x="375" y="16113"/>
                                    <a:pt x="0" y="17012"/>
                                    <a:pt x="0" y="17972"/>
                                  </a:cubicBezTo>
                                  <a:cubicBezTo>
                                    <a:pt x="0" y="18902"/>
                                    <a:pt x="361" y="19783"/>
                                    <a:pt x="1027" y="20446"/>
                                  </a:cubicBezTo>
                                  <a:cubicBezTo>
                                    <a:pt x="1694" y="21103"/>
                                    <a:pt x="2583" y="21473"/>
                                    <a:pt x="3542" y="21479"/>
                                  </a:cubicBezTo>
                                  <a:cubicBezTo>
                                    <a:pt x="4431" y="21473"/>
                                    <a:pt x="5354" y="21144"/>
                                    <a:pt x="6028" y="20495"/>
                                  </a:cubicBezTo>
                                  <a:lnTo>
                                    <a:pt x="12598" y="12627"/>
                                  </a:lnTo>
                                  <a:lnTo>
                                    <a:pt x="21224" y="1935"/>
                                  </a:lnTo>
                                  <a:cubicBezTo>
                                    <a:pt x="21600" y="1462"/>
                                    <a:pt x="21558" y="771"/>
                                    <a:pt x="21127" y="34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1" name="组合 190"/>
                        <wpg:cNvGrpSpPr/>
                        <wpg:grpSpPr>
                          <a:xfrm rot="0">
                            <a:off x="16223" y="1684"/>
                            <a:ext cx="766" cy="720"/>
                            <a:chOff x="16223" y="1684"/>
                            <a:chExt cx="766" cy="720"/>
                          </a:xfrm>
                          <a:grpFill/>
                        </wpg:grpSpPr>
                        <wps:wsp>
                          <wps:cNvPr id="165" name="AutoShape 69"/>
                          <wps:cNvSpPr/>
                          <wps:spPr bwMode="auto">
                            <a:xfrm>
                              <a:off x="16223" y="1684"/>
                              <a:ext cx="767" cy="7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223" y="5760"/>
                                  </a:moveTo>
                                  <a:lnTo>
                                    <a:pt x="17548" y="5760"/>
                                  </a:lnTo>
                                  <a:cubicBezTo>
                                    <a:pt x="16804" y="5760"/>
                                    <a:pt x="16198" y="5114"/>
                                    <a:pt x="16198" y="4320"/>
                                  </a:cubicBezTo>
                                  <a:lnTo>
                                    <a:pt x="16200" y="4320"/>
                                  </a:lnTo>
                                  <a:lnTo>
                                    <a:pt x="16200" y="1440"/>
                                  </a:lnTo>
                                  <a:lnTo>
                                    <a:pt x="20250" y="5760"/>
                                  </a:lnTo>
                                  <a:cubicBezTo>
                                    <a:pt x="20250" y="5760"/>
                                    <a:pt x="18223" y="5760"/>
                                    <a:pt x="18223" y="5760"/>
                                  </a:cubicBezTo>
                                  <a:close/>
                                  <a:moveTo>
                                    <a:pt x="20250" y="19440"/>
                                  </a:moveTo>
                                  <a:cubicBezTo>
                                    <a:pt x="20250" y="19837"/>
                                    <a:pt x="19948" y="20160"/>
                                    <a:pt x="19575" y="20160"/>
                                  </a:cubicBezTo>
                                  <a:lnTo>
                                    <a:pt x="2024" y="20160"/>
                                  </a:lnTo>
                                  <a:cubicBezTo>
                                    <a:pt x="1651" y="20160"/>
                                    <a:pt x="1349" y="19837"/>
                                    <a:pt x="1349" y="19440"/>
                                  </a:cubicBezTo>
                                  <a:lnTo>
                                    <a:pt x="1349" y="2160"/>
                                  </a:lnTo>
                                  <a:cubicBezTo>
                                    <a:pt x="1349" y="1762"/>
                                    <a:pt x="1651" y="1440"/>
                                    <a:pt x="2024" y="1440"/>
                                  </a:cubicBezTo>
                                  <a:lnTo>
                                    <a:pt x="15525" y="1440"/>
                                  </a:lnTo>
                                  <a:lnTo>
                                    <a:pt x="15525" y="4320"/>
                                  </a:lnTo>
                                  <a:lnTo>
                                    <a:pt x="15523" y="4320"/>
                                  </a:lnTo>
                                  <a:cubicBezTo>
                                    <a:pt x="15523" y="5513"/>
                                    <a:pt x="16430" y="6480"/>
                                    <a:pt x="17548" y="6480"/>
                                  </a:cubicBezTo>
                                  <a:lnTo>
                                    <a:pt x="18223" y="6480"/>
                                  </a:lnTo>
                                  <a:lnTo>
                                    <a:pt x="20250" y="6480"/>
                                  </a:lnTo>
                                  <a:cubicBezTo>
                                    <a:pt x="20250" y="6480"/>
                                    <a:pt x="20250" y="19440"/>
                                    <a:pt x="20250" y="19440"/>
                                  </a:cubicBezTo>
                                  <a:close/>
                                  <a:moveTo>
                                    <a:pt x="21204" y="4741"/>
                                  </a:moveTo>
                                  <a:lnTo>
                                    <a:pt x="17154" y="421"/>
                                  </a:lnTo>
                                  <a:cubicBezTo>
                                    <a:pt x="16901" y="151"/>
                                    <a:pt x="16557" y="0"/>
                                    <a:pt x="16200" y="0"/>
                                  </a:cubicBezTo>
                                  <a:lnTo>
                                    <a:pt x="2024" y="0"/>
                                  </a:lnTo>
                                  <a:cubicBezTo>
                                    <a:pt x="908" y="0"/>
                                    <a:pt x="0" y="968"/>
                                    <a:pt x="0" y="2160"/>
                                  </a:cubicBezTo>
                                  <a:lnTo>
                                    <a:pt x="0" y="19440"/>
                                  </a:lnTo>
                                  <a:cubicBezTo>
                                    <a:pt x="0" y="20631"/>
                                    <a:pt x="908" y="21600"/>
                                    <a:pt x="2024" y="21600"/>
                                  </a:cubicBezTo>
                                  <a:lnTo>
                                    <a:pt x="19575" y="21600"/>
                                  </a:lnTo>
                                  <a:cubicBezTo>
                                    <a:pt x="20691" y="21600"/>
                                    <a:pt x="21599" y="20631"/>
                                    <a:pt x="21599" y="19440"/>
                                  </a:cubicBezTo>
                                  <a:lnTo>
                                    <a:pt x="21599" y="5760"/>
                                  </a:lnTo>
                                  <a:cubicBezTo>
                                    <a:pt x="21599" y="5378"/>
                                    <a:pt x="21457" y="5011"/>
                                    <a:pt x="21204" y="474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6" name="AutoShape 70"/>
                          <wps:cNvSpPr/>
                          <wps:spPr bwMode="auto">
                            <a:xfrm>
                              <a:off x="16583" y="1824"/>
                              <a:ext cx="142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00" y="21599"/>
                                  </a:moveTo>
                                  <a:lnTo>
                                    <a:pt x="19800" y="21599"/>
                                  </a:lnTo>
                                  <a:cubicBezTo>
                                    <a:pt x="20791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20791" y="0"/>
                                    <a:pt x="19800" y="0"/>
                                  </a:cubicBezTo>
                                  <a:lnTo>
                                    <a:pt x="1800" y="0"/>
                                  </a:lnTo>
                                  <a:cubicBezTo>
                                    <a:pt x="8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801" y="21599"/>
                                    <a:pt x="1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7" name="AutoShape 71"/>
                          <wps:cNvSpPr/>
                          <wps:spPr bwMode="auto">
                            <a:xfrm>
                              <a:off x="16583" y="1899"/>
                              <a:ext cx="142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00" y="21599"/>
                                  </a:moveTo>
                                  <a:lnTo>
                                    <a:pt x="19800" y="21599"/>
                                  </a:lnTo>
                                  <a:cubicBezTo>
                                    <a:pt x="20791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20791" y="0"/>
                                    <a:pt x="19800" y="0"/>
                                  </a:cubicBezTo>
                                  <a:lnTo>
                                    <a:pt x="1800" y="0"/>
                                  </a:lnTo>
                                  <a:cubicBezTo>
                                    <a:pt x="8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801" y="21599"/>
                                    <a:pt x="1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8" name="AutoShape 72"/>
                          <wps:cNvSpPr/>
                          <wps:spPr bwMode="auto">
                            <a:xfrm>
                              <a:off x="16583" y="1969"/>
                              <a:ext cx="312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10800"/>
                                  </a:moveTo>
                                  <a:cubicBezTo>
                                    <a:pt x="0" y="16769"/>
                                    <a:pt x="369" y="21599"/>
                                    <a:pt x="830" y="21599"/>
                                  </a:cubicBezTo>
                                  <a:lnTo>
                                    <a:pt x="20769" y="21599"/>
                                  </a:lnTo>
                                  <a:cubicBezTo>
                                    <a:pt x="21226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21226" y="0"/>
                                    <a:pt x="20769" y="0"/>
                                  </a:cubicBezTo>
                                  <a:lnTo>
                                    <a:pt x="830" y="0"/>
                                  </a:lnTo>
                                  <a:cubicBezTo>
                                    <a:pt x="369" y="0"/>
                                    <a:pt x="0" y="4830"/>
                                    <a:pt x="0" y="108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9" name="AutoShape 73"/>
                          <wps:cNvSpPr/>
                          <wps:spPr bwMode="auto">
                            <a:xfrm>
                              <a:off x="16318" y="2114"/>
                              <a:ext cx="577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150" y="0"/>
                                  </a:moveTo>
                                  <a:lnTo>
                                    <a:pt x="449" y="0"/>
                                  </a:lnTo>
                                  <a:cubicBezTo>
                                    <a:pt x="2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201" y="21599"/>
                                    <a:pt x="449" y="21599"/>
                                  </a:cubicBezTo>
                                  <a:lnTo>
                                    <a:pt x="21150" y="21599"/>
                                  </a:lnTo>
                                  <a:cubicBezTo>
                                    <a:pt x="21397" y="21599"/>
                                    <a:pt x="21599" y="16748"/>
                                    <a:pt x="21599" y="10800"/>
                                  </a:cubicBezTo>
                                  <a:cubicBezTo>
                                    <a:pt x="21599" y="4830"/>
                                    <a:pt x="21397" y="0"/>
                                    <a:pt x="211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0" name="AutoShape 74"/>
                          <wps:cNvSpPr/>
                          <wps:spPr bwMode="auto">
                            <a:xfrm>
                              <a:off x="16318" y="2189"/>
                              <a:ext cx="577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150" y="0"/>
                                  </a:moveTo>
                                  <a:lnTo>
                                    <a:pt x="449" y="0"/>
                                  </a:lnTo>
                                  <a:cubicBezTo>
                                    <a:pt x="2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201" y="21599"/>
                                    <a:pt x="449" y="21599"/>
                                  </a:cubicBezTo>
                                  <a:lnTo>
                                    <a:pt x="21150" y="21599"/>
                                  </a:lnTo>
                                  <a:cubicBezTo>
                                    <a:pt x="21397" y="21599"/>
                                    <a:pt x="21599" y="16748"/>
                                    <a:pt x="21599" y="10800"/>
                                  </a:cubicBezTo>
                                  <a:cubicBezTo>
                                    <a:pt x="21599" y="4830"/>
                                    <a:pt x="21397" y="0"/>
                                    <a:pt x="211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1" name="AutoShape 75"/>
                          <wps:cNvSpPr/>
                          <wps:spPr bwMode="auto">
                            <a:xfrm>
                              <a:off x="16318" y="2259"/>
                              <a:ext cx="577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150" y="0"/>
                                  </a:moveTo>
                                  <a:lnTo>
                                    <a:pt x="449" y="0"/>
                                  </a:lnTo>
                                  <a:cubicBezTo>
                                    <a:pt x="2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201" y="21599"/>
                                    <a:pt x="449" y="21599"/>
                                  </a:cubicBezTo>
                                  <a:lnTo>
                                    <a:pt x="21150" y="21599"/>
                                  </a:lnTo>
                                  <a:cubicBezTo>
                                    <a:pt x="21397" y="21599"/>
                                    <a:pt x="21599" y="16748"/>
                                    <a:pt x="21599" y="10800"/>
                                  </a:cubicBezTo>
                                  <a:cubicBezTo>
                                    <a:pt x="21599" y="4830"/>
                                    <a:pt x="21397" y="0"/>
                                    <a:pt x="211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2" name="AutoShape 76"/>
                          <wps:cNvSpPr/>
                          <wps:spPr bwMode="auto">
                            <a:xfrm>
                              <a:off x="16318" y="2044"/>
                              <a:ext cx="577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150" y="0"/>
                                  </a:moveTo>
                                  <a:lnTo>
                                    <a:pt x="449" y="0"/>
                                  </a:lnTo>
                                  <a:cubicBezTo>
                                    <a:pt x="2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201" y="21599"/>
                                    <a:pt x="449" y="21599"/>
                                  </a:cubicBezTo>
                                  <a:lnTo>
                                    <a:pt x="21150" y="21599"/>
                                  </a:lnTo>
                                  <a:cubicBezTo>
                                    <a:pt x="21397" y="21599"/>
                                    <a:pt x="21599" y="16769"/>
                                    <a:pt x="21599" y="10800"/>
                                  </a:cubicBezTo>
                                  <a:cubicBezTo>
                                    <a:pt x="21599" y="4830"/>
                                    <a:pt x="21397" y="0"/>
                                    <a:pt x="211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3" name="AutoShape 77"/>
                          <wps:cNvSpPr/>
                          <wps:spPr bwMode="auto">
                            <a:xfrm>
                              <a:off x="16318" y="1804"/>
                              <a:ext cx="217" cy="19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4799" y="5400"/>
                                  </a:moveTo>
                                  <a:lnTo>
                                    <a:pt x="16800" y="5400"/>
                                  </a:lnTo>
                                  <a:lnTo>
                                    <a:pt x="16800" y="16200"/>
                                  </a:lnTo>
                                  <a:lnTo>
                                    <a:pt x="4799" y="16200"/>
                                  </a:lnTo>
                                  <a:cubicBezTo>
                                    <a:pt x="4799" y="16200"/>
                                    <a:pt x="4799" y="5400"/>
                                    <a:pt x="4799" y="5400"/>
                                  </a:cubicBezTo>
                                  <a:close/>
                                  <a:moveTo>
                                    <a:pt x="2399" y="21599"/>
                                  </a:moveTo>
                                  <a:lnTo>
                                    <a:pt x="19200" y="21599"/>
                                  </a:lnTo>
                                  <a:cubicBezTo>
                                    <a:pt x="20526" y="21599"/>
                                    <a:pt x="21599" y="20392"/>
                                    <a:pt x="21599" y="18900"/>
                                  </a:cubicBezTo>
                                  <a:lnTo>
                                    <a:pt x="21599" y="2700"/>
                                  </a:lnTo>
                                  <a:cubicBezTo>
                                    <a:pt x="21599" y="1207"/>
                                    <a:pt x="20526" y="0"/>
                                    <a:pt x="19200" y="0"/>
                                  </a:cubicBezTo>
                                  <a:lnTo>
                                    <a:pt x="2399" y="0"/>
                                  </a:lnTo>
                                  <a:cubicBezTo>
                                    <a:pt x="1073" y="0"/>
                                    <a:pt x="0" y="1207"/>
                                    <a:pt x="0" y="2700"/>
                                  </a:cubicBezTo>
                                  <a:lnTo>
                                    <a:pt x="0" y="18900"/>
                                  </a:lnTo>
                                  <a:cubicBezTo>
                                    <a:pt x="0" y="20392"/>
                                    <a:pt x="1073" y="21599"/>
                                    <a:pt x="2399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0" name="组合 189"/>
                        <wpg:cNvGrpSpPr/>
                        <wpg:grpSpPr>
                          <a:xfrm rot="0">
                            <a:off x="14708" y="1684"/>
                            <a:ext cx="720" cy="764"/>
                            <a:chOff x="14708" y="1684"/>
                            <a:chExt cx="720" cy="764"/>
                          </a:xfrm>
                          <a:grpFill/>
                        </wpg:grpSpPr>
                        <wps:wsp>
                          <wps:cNvPr id="174" name="AutoShape 78"/>
                          <wps:cNvSpPr/>
                          <wps:spPr bwMode="auto">
                            <a:xfrm>
                              <a:off x="14708" y="1684"/>
                              <a:ext cx="720" cy="76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160" y="18900"/>
                                  </a:moveTo>
                                  <a:cubicBezTo>
                                    <a:pt x="20160" y="19643"/>
                                    <a:pt x="19513" y="20249"/>
                                    <a:pt x="18720" y="20249"/>
                                  </a:cubicBezTo>
                                  <a:lnTo>
                                    <a:pt x="2880" y="20249"/>
                                  </a:lnTo>
                                  <a:cubicBezTo>
                                    <a:pt x="2086" y="20249"/>
                                    <a:pt x="1440" y="19643"/>
                                    <a:pt x="1440" y="18900"/>
                                  </a:cubicBezTo>
                                  <a:lnTo>
                                    <a:pt x="1440" y="2700"/>
                                  </a:lnTo>
                                  <a:cubicBezTo>
                                    <a:pt x="1440" y="1955"/>
                                    <a:pt x="2086" y="1350"/>
                                    <a:pt x="2880" y="1350"/>
                                  </a:cubicBezTo>
                                  <a:lnTo>
                                    <a:pt x="18720" y="1350"/>
                                  </a:lnTo>
                                  <a:cubicBezTo>
                                    <a:pt x="19513" y="1350"/>
                                    <a:pt x="20160" y="1955"/>
                                    <a:pt x="20160" y="2700"/>
                                  </a:cubicBezTo>
                                  <a:cubicBezTo>
                                    <a:pt x="20160" y="2700"/>
                                    <a:pt x="20160" y="18900"/>
                                    <a:pt x="20160" y="18900"/>
                                  </a:cubicBezTo>
                                  <a:close/>
                                  <a:moveTo>
                                    <a:pt x="18720" y="0"/>
                                  </a:moveTo>
                                  <a:lnTo>
                                    <a:pt x="2880" y="0"/>
                                  </a:lnTo>
                                  <a:cubicBezTo>
                                    <a:pt x="1289" y="0"/>
                                    <a:pt x="0" y="1208"/>
                                    <a:pt x="0" y="2700"/>
                                  </a:cubicBezTo>
                                  <a:lnTo>
                                    <a:pt x="0" y="18900"/>
                                  </a:lnTo>
                                  <a:cubicBezTo>
                                    <a:pt x="0" y="20391"/>
                                    <a:pt x="1289" y="21599"/>
                                    <a:pt x="2880" y="21599"/>
                                  </a:cubicBezTo>
                                  <a:lnTo>
                                    <a:pt x="18720" y="21599"/>
                                  </a:lnTo>
                                  <a:cubicBezTo>
                                    <a:pt x="20310" y="21599"/>
                                    <a:pt x="21599" y="20391"/>
                                    <a:pt x="21599" y="18900"/>
                                  </a:cubicBezTo>
                                  <a:lnTo>
                                    <a:pt x="21599" y="2700"/>
                                  </a:lnTo>
                                  <a:cubicBezTo>
                                    <a:pt x="21599" y="1208"/>
                                    <a:pt x="20310" y="0"/>
                                    <a:pt x="1872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5" name="AutoShape 79"/>
                          <wps:cNvSpPr/>
                          <wps:spPr bwMode="auto">
                            <a:xfrm>
                              <a:off x="14803" y="1779"/>
                              <a:ext cx="530" cy="48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7418" y="20519"/>
                                  </a:moveTo>
                                  <a:lnTo>
                                    <a:pt x="14053" y="16248"/>
                                  </a:lnTo>
                                  <a:lnTo>
                                    <a:pt x="16690" y="12959"/>
                                  </a:lnTo>
                                  <a:lnTo>
                                    <a:pt x="20618" y="17689"/>
                                  </a:lnTo>
                                  <a:lnTo>
                                    <a:pt x="20618" y="20519"/>
                                  </a:lnTo>
                                  <a:cubicBezTo>
                                    <a:pt x="20618" y="20519"/>
                                    <a:pt x="17418" y="20519"/>
                                    <a:pt x="17418" y="20519"/>
                                  </a:cubicBezTo>
                                  <a:close/>
                                  <a:moveTo>
                                    <a:pt x="981" y="11446"/>
                                  </a:moveTo>
                                  <a:lnTo>
                                    <a:pt x="4909" y="6479"/>
                                  </a:lnTo>
                                  <a:lnTo>
                                    <a:pt x="12828" y="16353"/>
                                  </a:lnTo>
                                  <a:lnTo>
                                    <a:pt x="13398" y="17064"/>
                                  </a:lnTo>
                                  <a:lnTo>
                                    <a:pt x="16109" y="20519"/>
                                  </a:lnTo>
                                  <a:lnTo>
                                    <a:pt x="981" y="20519"/>
                                  </a:lnTo>
                                  <a:cubicBezTo>
                                    <a:pt x="981" y="20519"/>
                                    <a:pt x="981" y="11446"/>
                                    <a:pt x="981" y="11446"/>
                                  </a:cubicBezTo>
                                  <a:close/>
                                  <a:moveTo>
                                    <a:pt x="20618" y="1080"/>
                                  </a:moveTo>
                                  <a:lnTo>
                                    <a:pt x="20618" y="16058"/>
                                  </a:lnTo>
                                  <a:lnTo>
                                    <a:pt x="17427" y="12244"/>
                                  </a:lnTo>
                                  <a:cubicBezTo>
                                    <a:pt x="17240" y="12012"/>
                                    <a:pt x="16972" y="11879"/>
                                    <a:pt x="16690" y="11879"/>
                                  </a:cubicBezTo>
                                  <a:cubicBezTo>
                                    <a:pt x="16409" y="11879"/>
                                    <a:pt x="16141" y="12012"/>
                                    <a:pt x="15954" y="12244"/>
                                  </a:cubicBezTo>
                                  <a:lnTo>
                                    <a:pt x="13399" y="15432"/>
                                  </a:lnTo>
                                  <a:lnTo>
                                    <a:pt x="5645" y="5764"/>
                                  </a:lnTo>
                                  <a:cubicBezTo>
                                    <a:pt x="5458" y="5532"/>
                                    <a:pt x="5190" y="5400"/>
                                    <a:pt x="4909" y="5400"/>
                                  </a:cubicBezTo>
                                  <a:cubicBezTo>
                                    <a:pt x="4627" y="5400"/>
                                    <a:pt x="4359" y="5532"/>
                                    <a:pt x="4172" y="5764"/>
                                  </a:cubicBezTo>
                                  <a:lnTo>
                                    <a:pt x="981" y="9812"/>
                                  </a:lnTo>
                                  <a:lnTo>
                                    <a:pt x="981" y="1080"/>
                                  </a:lnTo>
                                  <a:cubicBezTo>
                                    <a:pt x="981" y="1080"/>
                                    <a:pt x="20618" y="1080"/>
                                    <a:pt x="20618" y="1080"/>
                                  </a:cubicBezTo>
                                  <a:close/>
                                  <a:moveTo>
                                    <a:pt x="20618" y="0"/>
                                  </a:moveTo>
                                  <a:lnTo>
                                    <a:pt x="981" y="0"/>
                                  </a:lnTo>
                                  <a:cubicBezTo>
                                    <a:pt x="439" y="0"/>
                                    <a:pt x="0" y="483"/>
                                    <a:pt x="0" y="1080"/>
                                  </a:cubicBezTo>
                                  <a:lnTo>
                                    <a:pt x="0" y="20519"/>
                                  </a:lnTo>
                                  <a:cubicBezTo>
                                    <a:pt x="0" y="21116"/>
                                    <a:pt x="439" y="21599"/>
                                    <a:pt x="981" y="21599"/>
                                  </a:cubicBezTo>
                                  <a:lnTo>
                                    <a:pt x="20618" y="21599"/>
                                  </a:lnTo>
                                  <a:cubicBezTo>
                                    <a:pt x="21160" y="21599"/>
                                    <a:pt x="21600" y="21116"/>
                                    <a:pt x="21600" y="20519"/>
                                  </a:cubicBezTo>
                                  <a:lnTo>
                                    <a:pt x="21600" y="1080"/>
                                  </a:lnTo>
                                  <a:cubicBezTo>
                                    <a:pt x="21600" y="483"/>
                                    <a:pt x="21160" y="0"/>
                                    <a:pt x="20618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6" name="AutoShape 80"/>
                          <wps:cNvSpPr/>
                          <wps:spPr bwMode="auto">
                            <a:xfrm>
                              <a:off x="15093" y="1849"/>
                              <a:ext cx="142" cy="1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3600"/>
                                  </a:moveTo>
                                  <a:cubicBezTo>
                                    <a:pt x="14769" y="3600"/>
                                    <a:pt x="17999" y="6827"/>
                                    <a:pt x="17999" y="10800"/>
                                  </a:cubicBezTo>
                                  <a:cubicBezTo>
                                    <a:pt x="17999" y="14769"/>
                                    <a:pt x="14769" y="18000"/>
                                    <a:pt x="10800" y="18000"/>
                                  </a:cubicBezTo>
                                  <a:cubicBezTo>
                                    <a:pt x="6830" y="18000"/>
                                    <a:pt x="3600" y="14769"/>
                                    <a:pt x="3600" y="10800"/>
                                  </a:cubicBezTo>
                                  <a:cubicBezTo>
                                    <a:pt x="3600" y="6827"/>
                                    <a:pt x="6830" y="3600"/>
                                    <a:pt x="10800" y="3600"/>
                                  </a:cubicBezTo>
                                  <a:moveTo>
                                    <a:pt x="10800" y="21599"/>
                                  </a:moveTo>
                                  <a:cubicBezTo>
                                    <a:pt x="16766" y="21599"/>
                                    <a:pt x="21600" y="16762"/>
                                    <a:pt x="21600" y="10800"/>
                                  </a:cubicBezTo>
                                  <a:cubicBezTo>
                                    <a:pt x="21600" y="4833"/>
                                    <a:pt x="16766" y="0"/>
                                    <a:pt x="10800" y="0"/>
                                  </a:cubicBezTo>
                                  <a:cubicBezTo>
                                    <a:pt x="4833" y="0"/>
                                    <a:pt x="0" y="4833"/>
                                    <a:pt x="0" y="10800"/>
                                  </a:cubicBezTo>
                                  <a:cubicBezTo>
                                    <a:pt x="0" y="16762"/>
                                    <a:pt x="4833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89" name="组合 188"/>
                        <wpg:cNvGrpSpPr/>
                        <wpg:grpSpPr>
                          <a:xfrm rot="0">
                            <a:off x="13145" y="1684"/>
                            <a:ext cx="770" cy="764"/>
                            <a:chOff x="13145" y="1684"/>
                            <a:chExt cx="770" cy="764"/>
                          </a:xfrm>
                          <a:grpFill/>
                        </wpg:grpSpPr>
                        <wps:wsp>
                          <wps:cNvPr id="177" name="AutoShape 81"/>
                          <wps:cNvSpPr/>
                          <wps:spPr bwMode="auto">
                            <a:xfrm>
                              <a:off x="13145" y="1684"/>
                              <a:ext cx="770" cy="76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35" y="9811"/>
                                  </a:moveTo>
                                  <a:cubicBezTo>
                                    <a:pt x="20220" y="10144"/>
                                    <a:pt x="20081" y="10800"/>
                                    <a:pt x="18899" y="10800"/>
                                  </a:cubicBezTo>
                                  <a:lnTo>
                                    <a:pt x="17549" y="10800"/>
                                  </a:lnTo>
                                  <a:cubicBezTo>
                                    <a:pt x="17363" y="10800"/>
                                    <a:pt x="17212" y="10950"/>
                                    <a:pt x="17212" y="11137"/>
                                  </a:cubicBezTo>
                                  <a:cubicBezTo>
                                    <a:pt x="17212" y="11324"/>
                                    <a:pt x="17363" y="11475"/>
                                    <a:pt x="17549" y="11475"/>
                                  </a:cubicBezTo>
                                  <a:lnTo>
                                    <a:pt x="18858" y="11475"/>
                                  </a:lnTo>
                                  <a:cubicBezTo>
                                    <a:pt x="19870" y="11475"/>
                                    <a:pt x="20003" y="12314"/>
                                    <a:pt x="19938" y="12719"/>
                                  </a:cubicBezTo>
                                  <a:cubicBezTo>
                                    <a:pt x="19855" y="13223"/>
                                    <a:pt x="19618" y="14175"/>
                                    <a:pt x="18478" y="14175"/>
                                  </a:cubicBezTo>
                                  <a:lnTo>
                                    <a:pt x="16874" y="14175"/>
                                  </a:lnTo>
                                  <a:cubicBezTo>
                                    <a:pt x="16688" y="14175"/>
                                    <a:pt x="16537" y="14325"/>
                                    <a:pt x="16537" y="14512"/>
                                  </a:cubicBezTo>
                                  <a:cubicBezTo>
                                    <a:pt x="16537" y="14699"/>
                                    <a:pt x="16688" y="14850"/>
                                    <a:pt x="16874" y="14850"/>
                                  </a:cubicBezTo>
                                  <a:lnTo>
                                    <a:pt x="18203" y="14850"/>
                                  </a:lnTo>
                                  <a:cubicBezTo>
                                    <a:pt x="19343" y="14850"/>
                                    <a:pt x="19243" y="15718"/>
                                    <a:pt x="19079" y="16237"/>
                                  </a:cubicBezTo>
                                  <a:cubicBezTo>
                                    <a:pt x="18864" y="16918"/>
                                    <a:pt x="18732" y="17549"/>
                                    <a:pt x="17297" y="17549"/>
                                  </a:cubicBezTo>
                                  <a:lnTo>
                                    <a:pt x="16196" y="17549"/>
                                  </a:lnTo>
                                  <a:cubicBezTo>
                                    <a:pt x="16009" y="17549"/>
                                    <a:pt x="15859" y="17700"/>
                                    <a:pt x="15859" y="17887"/>
                                  </a:cubicBezTo>
                                  <a:cubicBezTo>
                                    <a:pt x="15859" y="18073"/>
                                    <a:pt x="16009" y="18225"/>
                                    <a:pt x="16196" y="18225"/>
                                  </a:cubicBezTo>
                                  <a:lnTo>
                                    <a:pt x="17255" y="18225"/>
                                  </a:lnTo>
                                  <a:cubicBezTo>
                                    <a:pt x="17993" y="18225"/>
                                    <a:pt x="18027" y="18923"/>
                                    <a:pt x="17950" y="19174"/>
                                  </a:cubicBezTo>
                                  <a:cubicBezTo>
                                    <a:pt x="17866" y="19448"/>
                                    <a:pt x="17767" y="19651"/>
                                    <a:pt x="17762" y="19660"/>
                                  </a:cubicBezTo>
                                  <a:cubicBezTo>
                                    <a:pt x="17558" y="20028"/>
                                    <a:pt x="17229" y="20249"/>
                                    <a:pt x="16534" y="20249"/>
                                  </a:cubicBezTo>
                                  <a:lnTo>
                                    <a:pt x="12844" y="20249"/>
                                  </a:lnTo>
                                  <a:cubicBezTo>
                                    <a:pt x="10990" y="20249"/>
                                    <a:pt x="9151" y="19829"/>
                                    <a:pt x="9104" y="19818"/>
                                  </a:cubicBezTo>
                                  <a:cubicBezTo>
                                    <a:pt x="6299" y="19172"/>
                                    <a:pt x="6152" y="19122"/>
                                    <a:pt x="5976" y="19072"/>
                                  </a:cubicBezTo>
                                  <a:cubicBezTo>
                                    <a:pt x="5976" y="19072"/>
                                    <a:pt x="5405" y="18976"/>
                                    <a:pt x="5405" y="18478"/>
                                  </a:cubicBezTo>
                                  <a:lnTo>
                                    <a:pt x="5399" y="9155"/>
                                  </a:lnTo>
                                  <a:cubicBezTo>
                                    <a:pt x="5399" y="8839"/>
                                    <a:pt x="5601" y="8552"/>
                                    <a:pt x="5935" y="8452"/>
                                  </a:cubicBezTo>
                                  <a:cubicBezTo>
                                    <a:pt x="5977" y="8435"/>
                                    <a:pt x="6034" y="8419"/>
                                    <a:pt x="6074" y="8401"/>
                                  </a:cubicBezTo>
                                  <a:cubicBezTo>
                                    <a:pt x="9158" y="7125"/>
                                    <a:pt x="10097" y="4324"/>
                                    <a:pt x="10124" y="2025"/>
                                  </a:cubicBezTo>
                                  <a:cubicBezTo>
                                    <a:pt x="10128" y="1702"/>
                                    <a:pt x="10378" y="1350"/>
                                    <a:pt x="10800" y="1350"/>
                                  </a:cubicBezTo>
                                  <a:cubicBezTo>
                                    <a:pt x="11514" y="1350"/>
                                    <a:pt x="12774" y="2782"/>
                                    <a:pt x="12774" y="4554"/>
                                  </a:cubicBezTo>
                                  <a:cubicBezTo>
                                    <a:pt x="12774" y="6155"/>
                                    <a:pt x="12711" y="6432"/>
                                    <a:pt x="12149" y="8100"/>
                                  </a:cubicBezTo>
                                  <a:cubicBezTo>
                                    <a:pt x="18899" y="8100"/>
                                    <a:pt x="18852" y="8196"/>
                                    <a:pt x="19448" y="8353"/>
                                  </a:cubicBezTo>
                                  <a:cubicBezTo>
                                    <a:pt x="20187" y="8564"/>
                                    <a:pt x="20249" y="9175"/>
                                    <a:pt x="20249" y="9386"/>
                                  </a:cubicBezTo>
                                  <a:cubicBezTo>
                                    <a:pt x="20249" y="9618"/>
                                    <a:pt x="20243" y="9584"/>
                                    <a:pt x="20235" y="9811"/>
                                  </a:cubicBezTo>
                                  <a:moveTo>
                                    <a:pt x="4724" y="19575"/>
                                  </a:moveTo>
                                  <a:cubicBezTo>
                                    <a:pt x="4724" y="19948"/>
                                    <a:pt x="4423" y="20249"/>
                                    <a:pt x="4049" y="20249"/>
                                  </a:cubicBezTo>
                                  <a:lnTo>
                                    <a:pt x="2024" y="20249"/>
                                  </a:lnTo>
                                  <a:cubicBezTo>
                                    <a:pt x="1652" y="20249"/>
                                    <a:pt x="1349" y="19948"/>
                                    <a:pt x="1349" y="19575"/>
                                  </a:cubicBezTo>
                                  <a:lnTo>
                                    <a:pt x="1349" y="8774"/>
                                  </a:lnTo>
                                  <a:cubicBezTo>
                                    <a:pt x="1349" y="8401"/>
                                    <a:pt x="1652" y="8100"/>
                                    <a:pt x="2024" y="8100"/>
                                  </a:cubicBezTo>
                                  <a:lnTo>
                                    <a:pt x="4049" y="8100"/>
                                  </a:lnTo>
                                  <a:cubicBezTo>
                                    <a:pt x="4423" y="8100"/>
                                    <a:pt x="4724" y="8401"/>
                                    <a:pt x="4724" y="8774"/>
                                  </a:cubicBezTo>
                                  <a:cubicBezTo>
                                    <a:pt x="4724" y="8774"/>
                                    <a:pt x="4724" y="19575"/>
                                    <a:pt x="4724" y="19575"/>
                                  </a:cubicBezTo>
                                  <a:close/>
                                  <a:moveTo>
                                    <a:pt x="19686" y="7069"/>
                                  </a:moveTo>
                                  <a:cubicBezTo>
                                    <a:pt x="18842" y="6846"/>
                                    <a:pt x="16858" y="6849"/>
                                    <a:pt x="13956" y="6773"/>
                                  </a:cubicBezTo>
                                  <a:cubicBezTo>
                                    <a:pt x="14093" y="6139"/>
                                    <a:pt x="14124" y="5568"/>
                                    <a:pt x="14124" y="4554"/>
                                  </a:cubicBezTo>
                                  <a:cubicBezTo>
                                    <a:pt x="14124" y="2133"/>
                                    <a:pt x="12361" y="0"/>
                                    <a:pt x="10800" y="0"/>
                                  </a:cubicBezTo>
                                  <a:cubicBezTo>
                                    <a:pt x="9698" y="0"/>
                                    <a:pt x="8789" y="901"/>
                                    <a:pt x="8774" y="2009"/>
                                  </a:cubicBezTo>
                                  <a:cubicBezTo>
                                    <a:pt x="8760" y="3368"/>
                                    <a:pt x="8340" y="5716"/>
                                    <a:pt x="6074" y="6906"/>
                                  </a:cubicBezTo>
                                  <a:cubicBezTo>
                                    <a:pt x="5908" y="6994"/>
                                    <a:pt x="5433" y="7228"/>
                                    <a:pt x="5364" y="7259"/>
                                  </a:cubicBezTo>
                                  <a:lnTo>
                                    <a:pt x="5399" y="7289"/>
                                  </a:lnTo>
                                  <a:cubicBezTo>
                                    <a:pt x="5045" y="6984"/>
                                    <a:pt x="4554" y="6750"/>
                                    <a:pt x="4049" y="6750"/>
                                  </a:cubicBezTo>
                                  <a:lnTo>
                                    <a:pt x="2024" y="6750"/>
                                  </a:lnTo>
                                  <a:cubicBezTo>
                                    <a:pt x="908" y="6750"/>
                                    <a:pt x="0" y="7658"/>
                                    <a:pt x="0" y="8774"/>
                                  </a:cubicBezTo>
                                  <a:lnTo>
                                    <a:pt x="0" y="19575"/>
                                  </a:lnTo>
                                  <a:cubicBezTo>
                                    <a:pt x="0" y="20691"/>
                                    <a:pt x="908" y="21599"/>
                                    <a:pt x="2024" y="21599"/>
                                  </a:cubicBezTo>
                                  <a:lnTo>
                                    <a:pt x="4049" y="21599"/>
                                  </a:lnTo>
                                  <a:cubicBezTo>
                                    <a:pt x="4853" y="21599"/>
                                    <a:pt x="5525" y="21114"/>
                                    <a:pt x="5850" y="20434"/>
                                  </a:cubicBezTo>
                                  <a:cubicBezTo>
                                    <a:pt x="5859" y="20437"/>
                                    <a:pt x="5873" y="20441"/>
                                    <a:pt x="5882" y="20442"/>
                                  </a:cubicBezTo>
                                  <a:cubicBezTo>
                                    <a:pt x="5927" y="20454"/>
                                    <a:pt x="5979" y="20467"/>
                                    <a:pt x="6044" y="20485"/>
                                  </a:cubicBezTo>
                                  <a:cubicBezTo>
                                    <a:pt x="6056" y="20487"/>
                                    <a:pt x="6062" y="20488"/>
                                    <a:pt x="6074" y="20492"/>
                                  </a:cubicBezTo>
                                  <a:cubicBezTo>
                                    <a:pt x="6464" y="20588"/>
                                    <a:pt x="7212" y="20768"/>
                                    <a:pt x="8812" y="21135"/>
                                  </a:cubicBezTo>
                                  <a:cubicBezTo>
                                    <a:pt x="9155" y="21213"/>
                                    <a:pt x="10966" y="21599"/>
                                    <a:pt x="12844" y="21599"/>
                                  </a:cubicBezTo>
                                  <a:lnTo>
                                    <a:pt x="16534" y="21599"/>
                                  </a:lnTo>
                                  <a:cubicBezTo>
                                    <a:pt x="17659" y="21599"/>
                                    <a:pt x="18469" y="21167"/>
                                    <a:pt x="18952" y="20298"/>
                                  </a:cubicBezTo>
                                  <a:cubicBezTo>
                                    <a:pt x="18958" y="20285"/>
                                    <a:pt x="19114" y="19982"/>
                                    <a:pt x="19240" y="19572"/>
                                  </a:cubicBezTo>
                                  <a:cubicBezTo>
                                    <a:pt x="19336" y="19263"/>
                                    <a:pt x="19371" y="18827"/>
                                    <a:pt x="19256" y="18384"/>
                                  </a:cubicBezTo>
                                  <a:cubicBezTo>
                                    <a:pt x="19981" y="17886"/>
                                    <a:pt x="20214" y="17133"/>
                                    <a:pt x="20366" y="16643"/>
                                  </a:cubicBezTo>
                                  <a:cubicBezTo>
                                    <a:pt x="20620" y="15838"/>
                                    <a:pt x="20544" y="15235"/>
                                    <a:pt x="20367" y="14803"/>
                                  </a:cubicBezTo>
                                  <a:cubicBezTo>
                                    <a:pt x="20775" y="14418"/>
                                    <a:pt x="21122" y="13831"/>
                                    <a:pt x="21269" y="12935"/>
                                  </a:cubicBezTo>
                                  <a:cubicBezTo>
                                    <a:pt x="21361" y="12380"/>
                                    <a:pt x="21263" y="11809"/>
                                    <a:pt x="21007" y="11334"/>
                                  </a:cubicBezTo>
                                  <a:cubicBezTo>
                                    <a:pt x="21389" y="10905"/>
                                    <a:pt x="21564" y="10365"/>
                                    <a:pt x="21583" y="9865"/>
                                  </a:cubicBezTo>
                                  <a:lnTo>
                                    <a:pt x="21591" y="9724"/>
                                  </a:lnTo>
                                  <a:cubicBezTo>
                                    <a:pt x="21596" y="9635"/>
                                    <a:pt x="21600" y="9581"/>
                                    <a:pt x="21600" y="9386"/>
                                  </a:cubicBezTo>
                                  <a:cubicBezTo>
                                    <a:pt x="21600" y="8533"/>
                                    <a:pt x="21010" y="7446"/>
                                    <a:pt x="19686" y="706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8" name="AutoShape 82"/>
                          <wps:cNvSpPr/>
                          <wps:spPr bwMode="auto">
                            <a:xfrm>
                              <a:off x="13218" y="2304"/>
                              <a:ext cx="72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4400"/>
                                  </a:moveTo>
                                  <a:cubicBezTo>
                                    <a:pt x="8820" y="14400"/>
                                    <a:pt x="7200" y="12782"/>
                                    <a:pt x="7200" y="10800"/>
                                  </a:cubicBezTo>
                                  <a:cubicBezTo>
                                    <a:pt x="7200" y="8817"/>
                                    <a:pt x="8820" y="7200"/>
                                    <a:pt x="10800" y="7200"/>
                                  </a:cubicBezTo>
                                  <a:cubicBezTo>
                                    <a:pt x="12779" y="7200"/>
                                    <a:pt x="14400" y="8817"/>
                                    <a:pt x="14400" y="10800"/>
                                  </a:cubicBezTo>
                                  <a:cubicBezTo>
                                    <a:pt x="14400" y="12782"/>
                                    <a:pt x="12779" y="14400"/>
                                    <a:pt x="10800" y="1440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7" y="0"/>
                                    <a:pt x="0" y="4837"/>
                                    <a:pt x="0" y="10800"/>
                                  </a:cubicBezTo>
                                  <a:cubicBezTo>
                                    <a:pt x="0" y="16762"/>
                                    <a:pt x="4837" y="21599"/>
                                    <a:pt x="10800" y="21599"/>
                                  </a:cubicBezTo>
                                  <a:cubicBezTo>
                                    <a:pt x="16762" y="21599"/>
                                    <a:pt x="21600" y="16762"/>
                                    <a:pt x="21600" y="10800"/>
                                  </a:cubicBezTo>
                                  <a:cubicBezTo>
                                    <a:pt x="21600" y="4837"/>
                                    <a:pt x="16762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83" name="AutoShape 83"/>
                        <wps:cNvSpPr/>
                        <wps:spPr bwMode="auto">
                          <a:xfrm>
                            <a:off x="11608" y="1804"/>
                            <a:ext cx="770" cy="500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11610" y="13990"/>
                                </a:moveTo>
                                <a:cubicBezTo>
                                  <a:pt x="11373" y="14259"/>
                                  <a:pt x="11093" y="14400"/>
                                  <a:pt x="10800" y="14400"/>
                                </a:cubicBezTo>
                                <a:cubicBezTo>
                                  <a:pt x="10505" y="14400"/>
                                  <a:pt x="10225" y="14259"/>
                                  <a:pt x="9990" y="13990"/>
                                </a:cubicBezTo>
                                <a:lnTo>
                                  <a:pt x="7198" y="10800"/>
                                </a:lnTo>
                                <a:lnTo>
                                  <a:pt x="6636" y="10157"/>
                                </a:lnTo>
                                <a:lnTo>
                                  <a:pt x="1349" y="4115"/>
                                </a:lnTo>
                                <a:lnTo>
                                  <a:pt x="1349" y="4114"/>
                                </a:lnTo>
                                <a:cubicBezTo>
                                  <a:pt x="1349" y="2980"/>
                                  <a:pt x="1955" y="2057"/>
                                  <a:pt x="2699" y="2057"/>
                                </a:cubicBezTo>
                                <a:lnTo>
                                  <a:pt x="18899" y="2057"/>
                                </a:lnTo>
                                <a:cubicBezTo>
                                  <a:pt x="19643" y="2057"/>
                                  <a:pt x="20249" y="2980"/>
                                  <a:pt x="20249" y="4114"/>
                                </a:cubicBezTo>
                                <a:cubicBezTo>
                                  <a:pt x="20249" y="4114"/>
                                  <a:pt x="11610" y="13990"/>
                                  <a:pt x="11610" y="13990"/>
                                </a:cubicBezTo>
                                <a:close/>
                                <a:moveTo>
                                  <a:pt x="20249" y="16198"/>
                                </a:moveTo>
                                <a:lnTo>
                                  <a:pt x="15525" y="10800"/>
                                </a:lnTo>
                                <a:lnTo>
                                  <a:pt x="20249" y="5399"/>
                                </a:lnTo>
                                <a:cubicBezTo>
                                  <a:pt x="20249" y="5399"/>
                                  <a:pt x="20249" y="16198"/>
                                  <a:pt x="20249" y="16198"/>
                                </a:cubicBezTo>
                                <a:close/>
                                <a:moveTo>
                                  <a:pt x="20249" y="17484"/>
                                </a:moveTo>
                                <a:cubicBezTo>
                                  <a:pt x="20249" y="18620"/>
                                  <a:pt x="19643" y="19541"/>
                                  <a:pt x="18899" y="19541"/>
                                </a:cubicBezTo>
                                <a:lnTo>
                                  <a:pt x="2699" y="19541"/>
                                </a:lnTo>
                                <a:cubicBezTo>
                                  <a:pt x="1955" y="19541"/>
                                  <a:pt x="1349" y="18620"/>
                                  <a:pt x="1349" y="17484"/>
                                </a:cubicBezTo>
                                <a:lnTo>
                                  <a:pt x="6636" y="11442"/>
                                </a:lnTo>
                                <a:lnTo>
                                  <a:pt x="9585" y="14813"/>
                                </a:lnTo>
                                <a:cubicBezTo>
                                  <a:pt x="9945" y="15222"/>
                                  <a:pt x="10372" y="15429"/>
                                  <a:pt x="10800" y="15429"/>
                                </a:cubicBezTo>
                                <a:cubicBezTo>
                                  <a:pt x="11228" y="15429"/>
                                  <a:pt x="11654" y="15222"/>
                                  <a:pt x="12015" y="14813"/>
                                </a:cubicBezTo>
                                <a:lnTo>
                                  <a:pt x="14963" y="11442"/>
                                </a:lnTo>
                                <a:cubicBezTo>
                                  <a:pt x="14963" y="11442"/>
                                  <a:pt x="20249" y="17484"/>
                                  <a:pt x="20249" y="17484"/>
                                </a:cubicBezTo>
                                <a:close/>
                                <a:moveTo>
                                  <a:pt x="1349" y="5399"/>
                                </a:moveTo>
                                <a:lnTo>
                                  <a:pt x="6074" y="10800"/>
                                </a:lnTo>
                                <a:lnTo>
                                  <a:pt x="1349" y="16198"/>
                                </a:lnTo>
                                <a:cubicBezTo>
                                  <a:pt x="1349" y="16198"/>
                                  <a:pt x="1349" y="5399"/>
                                  <a:pt x="1349" y="5399"/>
                                </a:cubicBezTo>
                                <a:close/>
                                <a:moveTo>
                                  <a:pt x="18899" y="0"/>
                                </a:moveTo>
                                <a:lnTo>
                                  <a:pt x="2699" y="0"/>
                                </a:lnTo>
                                <a:cubicBezTo>
                                  <a:pt x="1208" y="0"/>
                                  <a:pt x="0" y="1842"/>
                                  <a:pt x="0" y="4114"/>
                                </a:cubicBezTo>
                                <a:lnTo>
                                  <a:pt x="0" y="17484"/>
                                </a:lnTo>
                                <a:cubicBezTo>
                                  <a:pt x="0" y="19756"/>
                                  <a:pt x="1208" y="21600"/>
                                  <a:pt x="2699" y="21600"/>
                                </a:cubicBezTo>
                                <a:lnTo>
                                  <a:pt x="18899" y="21600"/>
                                </a:lnTo>
                                <a:cubicBezTo>
                                  <a:pt x="20391" y="21600"/>
                                  <a:pt x="21600" y="19756"/>
                                  <a:pt x="21600" y="17484"/>
                                </a:cubicBezTo>
                                <a:lnTo>
                                  <a:pt x="21600" y="4114"/>
                                </a:lnTo>
                                <a:cubicBezTo>
                                  <a:pt x="21600" y="1842"/>
                                  <a:pt x="20391" y="0"/>
                                  <a:pt x="18899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188" name="组合 187"/>
                        <wpg:cNvGrpSpPr/>
                        <wpg:grpSpPr>
                          <a:xfrm rot="0">
                            <a:off x="10070" y="1684"/>
                            <a:ext cx="770" cy="764"/>
                            <a:chOff x="10070" y="1684"/>
                            <a:chExt cx="770" cy="764"/>
                          </a:xfrm>
                          <a:grpFill/>
                        </wpg:grpSpPr>
                        <wps:wsp>
                          <wps:cNvPr id="184" name="AutoShape 84"/>
                          <wps:cNvSpPr/>
                          <wps:spPr bwMode="auto">
                            <a:xfrm>
                              <a:off x="10070" y="1684"/>
                              <a:ext cx="770" cy="76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49" y="18900"/>
                                  </a:moveTo>
                                  <a:cubicBezTo>
                                    <a:pt x="20249" y="19643"/>
                                    <a:pt x="19644" y="20249"/>
                                    <a:pt x="18899" y="20249"/>
                                  </a:cubicBezTo>
                                  <a:lnTo>
                                    <a:pt x="2699" y="20249"/>
                                  </a:lnTo>
                                  <a:cubicBezTo>
                                    <a:pt x="1955" y="20249"/>
                                    <a:pt x="1349" y="19643"/>
                                    <a:pt x="1349" y="18900"/>
                                  </a:cubicBezTo>
                                  <a:lnTo>
                                    <a:pt x="1349" y="5400"/>
                                  </a:lnTo>
                                  <a:cubicBezTo>
                                    <a:pt x="1349" y="5027"/>
                                    <a:pt x="1652" y="4725"/>
                                    <a:pt x="2024" y="4725"/>
                                  </a:cubicBezTo>
                                  <a:lnTo>
                                    <a:pt x="2699" y="4725"/>
                                  </a:lnTo>
                                  <a:lnTo>
                                    <a:pt x="2699" y="18225"/>
                                  </a:lnTo>
                                  <a:cubicBezTo>
                                    <a:pt x="2699" y="18598"/>
                                    <a:pt x="3001" y="18900"/>
                                    <a:pt x="3374" y="18900"/>
                                  </a:cubicBezTo>
                                  <a:cubicBezTo>
                                    <a:pt x="3748" y="18900"/>
                                    <a:pt x="4049" y="18598"/>
                                    <a:pt x="4049" y="18225"/>
                                  </a:cubicBezTo>
                                  <a:lnTo>
                                    <a:pt x="4049" y="2025"/>
                                  </a:lnTo>
                                  <a:cubicBezTo>
                                    <a:pt x="4049" y="1652"/>
                                    <a:pt x="4352" y="1350"/>
                                    <a:pt x="4724" y="1350"/>
                                  </a:cubicBezTo>
                                  <a:lnTo>
                                    <a:pt x="19575" y="1350"/>
                                  </a:lnTo>
                                  <a:cubicBezTo>
                                    <a:pt x="19947" y="1350"/>
                                    <a:pt x="20249" y="1652"/>
                                    <a:pt x="20249" y="2025"/>
                                  </a:cubicBezTo>
                                  <a:cubicBezTo>
                                    <a:pt x="20249" y="2025"/>
                                    <a:pt x="20249" y="18900"/>
                                    <a:pt x="20249" y="18900"/>
                                  </a:cubicBezTo>
                                  <a:close/>
                                  <a:moveTo>
                                    <a:pt x="19575" y="0"/>
                                  </a:moveTo>
                                  <a:lnTo>
                                    <a:pt x="4724" y="0"/>
                                  </a:lnTo>
                                  <a:cubicBezTo>
                                    <a:pt x="3606" y="0"/>
                                    <a:pt x="2699" y="905"/>
                                    <a:pt x="2699" y="2025"/>
                                  </a:cubicBezTo>
                                  <a:lnTo>
                                    <a:pt x="2699" y="3375"/>
                                  </a:lnTo>
                                  <a:lnTo>
                                    <a:pt x="2024" y="3375"/>
                                  </a:lnTo>
                                  <a:cubicBezTo>
                                    <a:pt x="906" y="3375"/>
                                    <a:pt x="0" y="4280"/>
                                    <a:pt x="0" y="5400"/>
                                  </a:cubicBezTo>
                                  <a:lnTo>
                                    <a:pt x="0" y="18900"/>
                                  </a:lnTo>
                                  <a:cubicBezTo>
                                    <a:pt x="0" y="20391"/>
                                    <a:pt x="1208" y="21599"/>
                                    <a:pt x="2699" y="21599"/>
                                  </a:cubicBezTo>
                                  <a:lnTo>
                                    <a:pt x="18899" y="21599"/>
                                  </a:lnTo>
                                  <a:cubicBezTo>
                                    <a:pt x="20391" y="21599"/>
                                    <a:pt x="21600" y="20391"/>
                                    <a:pt x="21600" y="18900"/>
                                  </a:cubicBezTo>
                                  <a:lnTo>
                                    <a:pt x="21600" y="2025"/>
                                  </a:lnTo>
                                  <a:cubicBezTo>
                                    <a:pt x="21600" y="905"/>
                                    <a:pt x="20693" y="0"/>
                                    <a:pt x="19575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18" name="AutoShape 85"/>
                          <wps:cNvSpPr/>
                          <wps:spPr bwMode="auto">
                            <a:xfrm>
                              <a:off x="10528" y="196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200" y="21599"/>
                                  </a:move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48"/>
                                    <a:pt x="21600" y="10800"/>
                                  </a:cubicBezTo>
                                  <a:cubicBezTo>
                                    <a:pt x="21600" y="4830"/>
                                    <a:pt x="21062" y="0"/>
                                    <a:pt x="20400" y="0"/>
                                  </a:cubicBez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537" y="21599"/>
                                    <a:pt x="12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19" name="AutoShape 86"/>
                          <wps:cNvSpPr/>
                          <wps:spPr bwMode="auto">
                            <a:xfrm>
                              <a:off x="10528" y="189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200" y="21599"/>
                                  </a:move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48"/>
                                    <a:pt x="21600" y="10800"/>
                                  </a:cubicBezTo>
                                  <a:cubicBezTo>
                                    <a:pt x="21600" y="4830"/>
                                    <a:pt x="21062" y="0"/>
                                    <a:pt x="20400" y="0"/>
                                  </a:cubicBez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537" y="21599"/>
                                    <a:pt x="12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2" name="AutoShape 87"/>
                          <wps:cNvSpPr/>
                          <wps:spPr bwMode="auto">
                            <a:xfrm>
                              <a:off x="10528" y="1824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200" y="21599"/>
                                  </a:move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48"/>
                                    <a:pt x="21600" y="10800"/>
                                  </a:cubicBezTo>
                                  <a:cubicBezTo>
                                    <a:pt x="21600" y="4830"/>
                                    <a:pt x="21062" y="0"/>
                                    <a:pt x="20400" y="0"/>
                                  </a:cubicBez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537" y="21599"/>
                                    <a:pt x="12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4" name="AutoShape 88"/>
                          <wps:cNvSpPr/>
                          <wps:spPr bwMode="auto">
                            <a:xfrm>
                              <a:off x="10263" y="232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5" name="AutoShape 89"/>
                          <wps:cNvSpPr/>
                          <wps:spPr bwMode="auto">
                            <a:xfrm>
                              <a:off x="10263" y="225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6" name="AutoShape 90"/>
                          <wps:cNvSpPr/>
                          <wps:spPr bwMode="auto">
                            <a:xfrm>
                              <a:off x="10263" y="2189"/>
                              <a:ext cx="215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7" name="AutoShape 91"/>
                          <wps:cNvSpPr/>
                          <wps:spPr bwMode="auto">
                            <a:xfrm>
                              <a:off x="10528" y="232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8" name="AutoShape 92"/>
                          <wps:cNvSpPr/>
                          <wps:spPr bwMode="auto">
                            <a:xfrm>
                              <a:off x="10528" y="225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9" name="AutoShape 93"/>
                          <wps:cNvSpPr/>
                          <wps:spPr bwMode="auto">
                            <a:xfrm>
                              <a:off x="10528" y="2189"/>
                              <a:ext cx="215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30" name="AutoShape 94"/>
                          <wps:cNvSpPr/>
                          <wps:spPr bwMode="auto">
                            <a:xfrm>
                              <a:off x="10263" y="2044"/>
                              <a:ext cx="480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060" y="0"/>
                                  </a:moveTo>
                                  <a:lnTo>
                                    <a:pt x="540" y="0"/>
                                  </a:lnTo>
                                  <a:cubicBezTo>
                                    <a:pt x="242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69"/>
                                    <a:pt x="242" y="21599"/>
                                    <a:pt x="540" y="21599"/>
                                  </a:cubicBezTo>
                                  <a:lnTo>
                                    <a:pt x="21060" y="21599"/>
                                  </a:lnTo>
                                  <a:cubicBezTo>
                                    <a:pt x="21357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51"/>
                                    <a:pt x="21357" y="0"/>
                                    <a:pt x="2106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31" name="AutoShape 95"/>
                          <wps:cNvSpPr/>
                          <wps:spPr bwMode="auto">
                            <a:xfrm>
                              <a:off x="10263" y="2114"/>
                              <a:ext cx="480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060" y="0"/>
                                  </a:moveTo>
                                  <a:lnTo>
                                    <a:pt x="540" y="0"/>
                                  </a:lnTo>
                                  <a:cubicBezTo>
                                    <a:pt x="242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242" y="21599"/>
                                    <a:pt x="540" y="21599"/>
                                  </a:cubicBezTo>
                                  <a:lnTo>
                                    <a:pt x="21060" y="21599"/>
                                  </a:lnTo>
                                  <a:cubicBezTo>
                                    <a:pt x="21357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357" y="0"/>
                                    <a:pt x="2106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32" name="AutoShape 96"/>
                          <wps:cNvSpPr/>
                          <wps:spPr bwMode="auto">
                            <a:xfrm>
                              <a:off x="10263" y="1779"/>
                              <a:ext cx="215" cy="21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4799" y="4792"/>
                                  </a:moveTo>
                                  <a:lnTo>
                                    <a:pt x="16800" y="4792"/>
                                  </a:lnTo>
                                  <a:lnTo>
                                    <a:pt x="16800" y="16797"/>
                                  </a:lnTo>
                                  <a:lnTo>
                                    <a:pt x="4799" y="16797"/>
                                  </a:lnTo>
                                  <a:cubicBezTo>
                                    <a:pt x="4799" y="16797"/>
                                    <a:pt x="4799" y="4792"/>
                                    <a:pt x="4799" y="4792"/>
                                  </a:cubicBezTo>
                                  <a:close/>
                                  <a:moveTo>
                                    <a:pt x="2399" y="21600"/>
                                  </a:moveTo>
                                  <a:lnTo>
                                    <a:pt x="19199" y="21600"/>
                                  </a:lnTo>
                                  <a:cubicBezTo>
                                    <a:pt x="20527" y="21600"/>
                                    <a:pt x="21600" y="20523"/>
                                    <a:pt x="21600" y="19198"/>
                                  </a:cubicBezTo>
                                  <a:lnTo>
                                    <a:pt x="21600" y="2401"/>
                                  </a:lnTo>
                                  <a:cubicBezTo>
                                    <a:pt x="21600" y="1076"/>
                                    <a:pt x="20527" y="0"/>
                                    <a:pt x="19199" y="0"/>
                                  </a:cubicBezTo>
                                  <a:lnTo>
                                    <a:pt x="2399" y="0"/>
                                  </a:lnTo>
                                  <a:cubicBezTo>
                                    <a:pt x="1072" y="0"/>
                                    <a:pt x="0" y="1076"/>
                                    <a:pt x="0" y="2401"/>
                                  </a:cubicBezTo>
                                  <a:lnTo>
                                    <a:pt x="0" y="19198"/>
                                  </a:lnTo>
                                  <a:cubicBezTo>
                                    <a:pt x="0" y="20523"/>
                                    <a:pt x="1072" y="21600"/>
                                    <a:pt x="2399" y="216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233" name="Freeform 21"/>
                        <wps:cNvSpPr>
                          <a:spLocks noEditPoints="1"/>
                        </wps:cNvSpPr>
                        <wps:spPr bwMode="auto">
                          <a:xfrm>
                            <a:off x="10223" y="7654"/>
                            <a:ext cx="815" cy="815"/>
                          </a:xfrm>
                          <a:custGeom>
                            <a:avLst/>
                            <a:gdLst>
                              <a:gd name="T0" fmla="*/ 390 w 403"/>
                              <a:gd name="T1" fmla="*/ 150 h 404"/>
                              <a:gd name="T2" fmla="*/ 241 w 403"/>
                              <a:gd name="T3" fmla="*/ 110 h 404"/>
                              <a:gd name="T4" fmla="*/ 215 w 403"/>
                              <a:gd name="T5" fmla="*/ 13 h 404"/>
                              <a:gd name="T6" fmla="*/ 195 w 403"/>
                              <a:gd name="T7" fmla="*/ 2 h 404"/>
                              <a:gd name="T8" fmla="*/ 14 w 403"/>
                              <a:gd name="T9" fmla="*/ 51 h 404"/>
                              <a:gd name="T10" fmla="*/ 2 w 403"/>
                              <a:gd name="T11" fmla="*/ 70 h 404"/>
                              <a:gd name="T12" fmla="*/ 67 w 403"/>
                              <a:gd name="T13" fmla="*/ 311 h 404"/>
                              <a:gd name="T14" fmla="*/ 86 w 403"/>
                              <a:gd name="T15" fmla="*/ 322 h 404"/>
                              <a:gd name="T16" fmla="*/ 159 w 403"/>
                              <a:gd name="T17" fmla="*/ 302 h 404"/>
                              <a:gd name="T18" fmla="*/ 149 w 403"/>
                              <a:gd name="T19" fmla="*/ 339 h 404"/>
                              <a:gd name="T20" fmla="*/ 160 w 403"/>
                              <a:gd name="T21" fmla="*/ 358 h 404"/>
                              <a:gd name="T22" fmla="*/ 322 w 403"/>
                              <a:gd name="T23" fmla="*/ 401 h 404"/>
                              <a:gd name="T24" fmla="*/ 342 w 403"/>
                              <a:gd name="T25" fmla="*/ 391 h 404"/>
                              <a:gd name="T26" fmla="*/ 401 w 403"/>
                              <a:gd name="T27" fmla="*/ 169 h 404"/>
                              <a:gd name="T28" fmla="*/ 390 w 403"/>
                              <a:gd name="T29" fmla="*/ 150 h 404"/>
                              <a:gd name="T30" fmla="*/ 34 w 403"/>
                              <a:gd name="T31" fmla="*/ 75 h 404"/>
                              <a:gd name="T32" fmla="*/ 191 w 403"/>
                              <a:gd name="T33" fmla="*/ 33 h 404"/>
                              <a:gd name="T34" fmla="*/ 249 w 403"/>
                              <a:gd name="T35" fmla="*/ 249 h 404"/>
                              <a:gd name="T36" fmla="*/ 92 w 403"/>
                              <a:gd name="T37" fmla="*/ 291 h 404"/>
                              <a:gd name="T38" fmla="*/ 34 w 403"/>
                              <a:gd name="T39" fmla="*/ 75 h 404"/>
                              <a:gd name="T40" fmla="*/ 315 w 403"/>
                              <a:gd name="T41" fmla="*/ 371 h 404"/>
                              <a:gd name="T42" fmla="*/ 179 w 403"/>
                              <a:gd name="T43" fmla="*/ 334 h 404"/>
                              <a:gd name="T44" fmla="*/ 190 w 403"/>
                              <a:gd name="T45" fmla="*/ 294 h 404"/>
                              <a:gd name="T46" fmla="*/ 268 w 403"/>
                              <a:gd name="T47" fmla="*/ 273 h 404"/>
                              <a:gd name="T48" fmla="*/ 279 w 403"/>
                              <a:gd name="T49" fmla="*/ 254 h 404"/>
                              <a:gd name="T50" fmla="*/ 249 w 403"/>
                              <a:gd name="T51" fmla="*/ 142 h 404"/>
                              <a:gd name="T52" fmla="*/ 368 w 403"/>
                              <a:gd name="T53" fmla="*/ 174 h 404"/>
                              <a:gd name="T54" fmla="*/ 315 w 403"/>
                              <a:gd name="T55" fmla="*/ 371 h 4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03" h="404">
                                <a:moveTo>
                                  <a:pt x="390" y="150"/>
                                </a:moveTo>
                                <a:cubicBezTo>
                                  <a:pt x="241" y="110"/>
                                  <a:pt x="241" y="110"/>
                                  <a:pt x="241" y="110"/>
                                </a:cubicBezTo>
                                <a:cubicBezTo>
                                  <a:pt x="215" y="13"/>
                                  <a:pt x="215" y="13"/>
                                  <a:pt x="215" y="13"/>
                                </a:cubicBezTo>
                                <a:cubicBezTo>
                                  <a:pt x="213" y="5"/>
                                  <a:pt x="204" y="0"/>
                                  <a:pt x="195" y="2"/>
                                </a:cubicBezTo>
                                <a:cubicBezTo>
                                  <a:pt x="14" y="51"/>
                                  <a:pt x="14" y="51"/>
                                  <a:pt x="14" y="51"/>
                                </a:cubicBezTo>
                                <a:cubicBezTo>
                                  <a:pt x="5" y="53"/>
                                  <a:pt x="0" y="62"/>
                                  <a:pt x="2" y="70"/>
                                </a:cubicBezTo>
                                <a:cubicBezTo>
                                  <a:pt x="67" y="311"/>
                                  <a:pt x="67" y="311"/>
                                  <a:pt x="67" y="311"/>
                                </a:cubicBezTo>
                                <a:cubicBezTo>
                                  <a:pt x="69" y="319"/>
                                  <a:pt x="78" y="324"/>
                                  <a:pt x="86" y="322"/>
                                </a:cubicBezTo>
                                <a:cubicBezTo>
                                  <a:pt x="159" y="302"/>
                                  <a:pt x="159" y="302"/>
                                  <a:pt x="159" y="302"/>
                                </a:cubicBezTo>
                                <a:cubicBezTo>
                                  <a:pt x="149" y="339"/>
                                  <a:pt x="149" y="339"/>
                                  <a:pt x="149" y="339"/>
                                </a:cubicBezTo>
                                <a:cubicBezTo>
                                  <a:pt x="147" y="347"/>
                                  <a:pt x="152" y="356"/>
                                  <a:pt x="160" y="358"/>
                                </a:cubicBezTo>
                                <a:cubicBezTo>
                                  <a:pt x="322" y="401"/>
                                  <a:pt x="322" y="401"/>
                                  <a:pt x="322" y="401"/>
                                </a:cubicBezTo>
                                <a:cubicBezTo>
                                  <a:pt x="331" y="404"/>
                                  <a:pt x="340" y="399"/>
                                  <a:pt x="342" y="391"/>
                                </a:cubicBezTo>
                                <a:cubicBezTo>
                                  <a:pt x="401" y="169"/>
                                  <a:pt x="401" y="169"/>
                                  <a:pt x="401" y="169"/>
                                </a:cubicBezTo>
                                <a:cubicBezTo>
                                  <a:pt x="403" y="161"/>
                                  <a:pt x="398" y="152"/>
                                  <a:pt x="390" y="150"/>
                                </a:cubicBezTo>
                                <a:close/>
                                <a:moveTo>
                                  <a:pt x="34" y="75"/>
                                </a:moveTo>
                                <a:cubicBezTo>
                                  <a:pt x="191" y="33"/>
                                  <a:pt x="191" y="33"/>
                                  <a:pt x="191" y="33"/>
                                </a:cubicBezTo>
                                <a:cubicBezTo>
                                  <a:pt x="249" y="249"/>
                                  <a:pt x="249" y="249"/>
                                  <a:pt x="249" y="249"/>
                                </a:cubicBezTo>
                                <a:cubicBezTo>
                                  <a:pt x="92" y="291"/>
                                  <a:pt x="92" y="291"/>
                                  <a:pt x="92" y="291"/>
                                </a:cubicBezTo>
                                <a:lnTo>
                                  <a:pt x="34" y="75"/>
                                </a:lnTo>
                                <a:close/>
                                <a:moveTo>
                                  <a:pt x="315" y="371"/>
                                </a:moveTo>
                                <a:cubicBezTo>
                                  <a:pt x="179" y="334"/>
                                  <a:pt x="179" y="334"/>
                                  <a:pt x="179" y="334"/>
                                </a:cubicBezTo>
                                <a:cubicBezTo>
                                  <a:pt x="190" y="294"/>
                                  <a:pt x="190" y="294"/>
                                  <a:pt x="190" y="294"/>
                                </a:cubicBezTo>
                                <a:cubicBezTo>
                                  <a:pt x="268" y="273"/>
                                  <a:pt x="268" y="273"/>
                                  <a:pt x="268" y="273"/>
                                </a:cubicBezTo>
                                <a:cubicBezTo>
                                  <a:pt x="276" y="271"/>
                                  <a:pt x="282" y="262"/>
                                  <a:pt x="279" y="254"/>
                                </a:cubicBezTo>
                                <a:cubicBezTo>
                                  <a:pt x="249" y="142"/>
                                  <a:pt x="249" y="142"/>
                                  <a:pt x="249" y="142"/>
                                </a:cubicBezTo>
                                <a:cubicBezTo>
                                  <a:pt x="368" y="174"/>
                                  <a:pt x="368" y="174"/>
                                  <a:pt x="368" y="174"/>
                                </a:cubicBezTo>
                                <a:lnTo>
                                  <a:pt x="315" y="37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  <wps:wsp>
                        <wps:cNvPr id="234" name="Freeform 26"/>
                        <wps:cNvSpPr/>
                        <wps:spPr bwMode="auto">
                          <a:xfrm>
                            <a:off x="11655" y="7714"/>
                            <a:ext cx="670" cy="695"/>
                          </a:xfrm>
                          <a:custGeom>
                            <a:avLst/>
                            <a:gdLst>
                              <a:gd name="T0" fmla="*/ 103 w 274"/>
                              <a:gd name="T1" fmla="*/ 284 h 284"/>
                              <a:gd name="T2" fmla="*/ 80 w 274"/>
                              <a:gd name="T3" fmla="*/ 273 h 284"/>
                              <a:gd name="T4" fmla="*/ 9 w 274"/>
                              <a:gd name="T5" fmla="*/ 178 h 284"/>
                              <a:gd name="T6" fmla="*/ 14 w 274"/>
                              <a:gd name="T7" fmla="*/ 139 h 284"/>
                              <a:gd name="T8" fmla="*/ 53 w 274"/>
                              <a:gd name="T9" fmla="*/ 145 h 284"/>
                              <a:gd name="T10" fmla="*/ 100 w 274"/>
                              <a:gd name="T11" fmla="*/ 207 h 284"/>
                              <a:gd name="T12" fmla="*/ 219 w 274"/>
                              <a:gd name="T13" fmla="*/ 17 h 284"/>
                              <a:gd name="T14" fmla="*/ 257 w 274"/>
                              <a:gd name="T15" fmla="*/ 8 h 284"/>
                              <a:gd name="T16" fmla="*/ 266 w 274"/>
                              <a:gd name="T17" fmla="*/ 47 h 284"/>
                              <a:gd name="T18" fmla="*/ 126 w 274"/>
                              <a:gd name="T19" fmla="*/ 271 h 284"/>
                              <a:gd name="T20" fmla="*/ 104 w 274"/>
                              <a:gd name="T21" fmla="*/ 284 h 284"/>
                              <a:gd name="T22" fmla="*/ 103 w 274"/>
                              <a:gd name="T23" fmla="*/ 284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74" h="284">
                                <a:moveTo>
                                  <a:pt x="103" y="284"/>
                                </a:moveTo>
                                <a:cubicBezTo>
                                  <a:pt x="94" y="284"/>
                                  <a:pt x="86" y="280"/>
                                  <a:pt x="80" y="273"/>
                                </a:cubicBezTo>
                                <a:cubicBezTo>
                                  <a:pt x="9" y="178"/>
                                  <a:pt x="9" y="178"/>
                                  <a:pt x="9" y="178"/>
                                </a:cubicBezTo>
                                <a:cubicBezTo>
                                  <a:pt x="0" y="166"/>
                                  <a:pt x="2" y="149"/>
                                  <a:pt x="14" y="139"/>
                                </a:cubicBezTo>
                                <a:cubicBezTo>
                                  <a:pt x="27" y="130"/>
                                  <a:pt x="44" y="133"/>
                                  <a:pt x="53" y="145"/>
                                </a:cubicBezTo>
                                <a:cubicBezTo>
                                  <a:pt x="100" y="207"/>
                                  <a:pt x="100" y="207"/>
                                  <a:pt x="100" y="207"/>
                                </a:cubicBezTo>
                                <a:cubicBezTo>
                                  <a:pt x="219" y="17"/>
                                  <a:pt x="219" y="17"/>
                                  <a:pt x="219" y="17"/>
                                </a:cubicBezTo>
                                <a:cubicBezTo>
                                  <a:pt x="227" y="4"/>
                                  <a:pt x="244" y="0"/>
                                  <a:pt x="257" y="8"/>
                                </a:cubicBezTo>
                                <a:cubicBezTo>
                                  <a:pt x="270" y="16"/>
                                  <a:pt x="274" y="33"/>
                                  <a:pt x="266" y="47"/>
                                </a:cubicBezTo>
                                <a:cubicBezTo>
                                  <a:pt x="126" y="271"/>
                                  <a:pt x="126" y="271"/>
                                  <a:pt x="126" y="271"/>
                                </a:cubicBezTo>
                                <a:cubicBezTo>
                                  <a:pt x="121" y="279"/>
                                  <a:pt x="113" y="283"/>
                                  <a:pt x="104" y="284"/>
                                </a:cubicBezTo>
                                <a:cubicBezTo>
                                  <a:pt x="104" y="284"/>
                                  <a:pt x="103" y="284"/>
                                  <a:pt x="103" y="28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  <wpg:grpSp>
                        <wpg:cNvPr id="235" name="Group 159"/>
                        <wpg:cNvGrpSpPr/>
                        <wpg:grpSpPr>
                          <a:xfrm rot="0">
                            <a:off x="13110" y="7715"/>
                            <a:ext cx="920" cy="725"/>
                            <a:chOff x="1058564" y="1781841"/>
                            <a:chExt cx="649993" cy="512092"/>
                          </a:xfrm>
                          <a:grpFill/>
                        </wpg:grpSpPr>
                        <wps:wsp>
                          <wps:cNvPr id="236" name="Freeform 31"/>
                          <wps:cNvSpPr/>
                          <wps:spPr bwMode="auto">
                            <a:xfrm>
                              <a:off x="1058564" y="1823776"/>
                              <a:ext cx="457253" cy="470157"/>
                            </a:xfrm>
                            <a:custGeom>
                              <a:avLst/>
                              <a:gdLst>
                                <a:gd name="T0" fmla="*/ 191 w 240"/>
                                <a:gd name="T1" fmla="*/ 0 h 247"/>
                                <a:gd name="T2" fmla="*/ 49 w 240"/>
                                <a:gd name="T3" fmla="*/ 0 h 247"/>
                                <a:gd name="T4" fmla="*/ 0 w 240"/>
                                <a:gd name="T5" fmla="*/ 49 h 247"/>
                                <a:gd name="T6" fmla="*/ 0 w 240"/>
                                <a:gd name="T7" fmla="*/ 129 h 247"/>
                                <a:gd name="T8" fmla="*/ 49 w 240"/>
                                <a:gd name="T9" fmla="*/ 178 h 247"/>
                                <a:gd name="T10" fmla="*/ 57 w 240"/>
                                <a:gd name="T11" fmla="*/ 178 h 247"/>
                                <a:gd name="T12" fmla="*/ 32 w 240"/>
                                <a:gd name="T13" fmla="*/ 245 h 247"/>
                                <a:gd name="T14" fmla="*/ 121 w 240"/>
                                <a:gd name="T15" fmla="*/ 178 h 247"/>
                                <a:gd name="T16" fmla="*/ 191 w 240"/>
                                <a:gd name="T17" fmla="*/ 178 h 247"/>
                                <a:gd name="T18" fmla="*/ 240 w 240"/>
                                <a:gd name="T19" fmla="*/ 129 h 247"/>
                                <a:gd name="T20" fmla="*/ 240 w 240"/>
                                <a:gd name="T21" fmla="*/ 49 h 247"/>
                                <a:gd name="T22" fmla="*/ 191 w 240"/>
                                <a:gd name="T23" fmla="*/ 0 h 2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40" h="247">
                                  <a:moveTo>
                                    <a:pt x="191" y="0"/>
                                  </a:moveTo>
                                  <a:cubicBezTo>
                                    <a:pt x="49" y="0"/>
                                    <a:pt x="49" y="0"/>
                                    <a:pt x="49" y="0"/>
                                  </a:cubicBezTo>
                                  <a:cubicBezTo>
                                    <a:pt x="22" y="0"/>
                                    <a:pt x="0" y="22"/>
                                    <a:pt x="0" y="49"/>
                                  </a:cubicBezTo>
                                  <a:cubicBezTo>
                                    <a:pt x="0" y="129"/>
                                    <a:pt x="0" y="129"/>
                                    <a:pt x="0" y="129"/>
                                  </a:cubicBezTo>
                                  <a:cubicBezTo>
                                    <a:pt x="0" y="156"/>
                                    <a:pt x="22" y="178"/>
                                    <a:pt x="49" y="178"/>
                                  </a:cubicBezTo>
                                  <a:cubicBezTo>
                                    <a:pt x="57" y="178"/>
                                    <a:pt x="57" y="178"/>
                                    <a:pt x="57" y="178"/>
                                  </a:cubicBezTo>
                                  <a:cubicBezTo>
                                    <a:pt x="49" y="198"/>
                                    <a:pt x="31" y="247"/>
                                    <a:pt x="32" y="245"/>
                                  </a:cubicBezTo>
                                  <a:cubicBezTo>
                                    <a:pt x="32" y="244"/>
                                    <a:pt x="97" y="196"/>
                                    <a:pt x="121" y="178"/>
                                  </a:cubicBezTo>
                                  <a:cubicBezTo>
                                    <a:pt x="191" y="178"/>
                                    <a:pt x="191" y="178"/>
                                    <a:pt x="191" y="178"/>
                                  </a:cubicBezTo>
                                  <a:cubicBezTo>
                                    <a:pt x="218" y="178"/>
                                    <a:pt x="240" y="156"/>
                                    <a:pt x="240" y="129"/>
                                  </a:cubicBezTo>
                                  <a:cubicBezTo>
                                    <a:pt x="240" y="49"/>
                                    <a:pt x="240" y="49"/>
                                    <a:pt x="240" y="49"/>
                                  </a:cubicBezTo>
                                  <a:cubicBezTo>
                                    <a:pt x="240" y="22"/>
                                    <a:pt x="218" y="0"/>
                                    <a:pt x="191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37" name="Freeform 32"/>
                          <wps:cNvSpPr/>
                          <wps:spPr bwMode="auto">
                            <a:xfrm>
                              <a:off x="1378722" y="1781841"/>
                              <a:ext cx="329835" cy="384674"/>
                            </a:xfrm>
                            <a:custGeom>
                              <a:avLst/>
                              <a:gdLst>
                                <a:gd name="T0" fmla="*/ 133 w 173"/>
                                <a:gd name="T1" fmla="*/ 0 h 202"/>
                                <a:gd name="T2" fmla="*/ 18 w 173"/>
                                <a:gd name="T3" fmla="*/ 0 h 202"/>
                                <a:gd name="T4" fmla="*/ 0 w 173"/>
                                <a:gd name="T5" fmla="*/ 5 h 202"/>
                                <a:gd name="T6" fmla="*/ 33 w 173"/>
                                <a:gd name="T7" fmla="*/ 5 h 202"/>
                                <a:gd name="T8" fmla="*/ 89 w 173"/>
                                <a:gd name="T9" fmla="*/ 61 h 202"/>
                                <a:gd name="T10" fmla="*/ 89 w 173"/>
                                <a:gd name="T11" fmla="*/ 151 h 202"/>
                                <a:gd name="T12" fmla="*/ 89 w 173"/>
                                <a:gd name="T13" fmla="*/ 156 h 202"/>
                                <a:gd name="T14" fmla="*/ 148 w 173"/>
                                <a:gd name="T15" fmla="*/ 201 h 202"/>
                                <a:gd name="T16" fmla="*/ 127 w 173"/>
                                <a:gd name="T17" fmla="*/ 145 h 202"/>
                                <a:gd name="T18" fmla="*/ 133 w 173"/>
                                <a:gd name="T19" fmla="*/ 145 h 202"/>
                                <a:gd name="T20" fmla="*/ 173 w 173"/>
                                <a:gd name="T21" fmla="*/ 105 h 202"/>
                                <a:gd name="T22" fmla="*/ 173 w 173"/>
                                <a:gd name="T23" fmla="*/ 41 h 202"/>
                                <a:gd name="T24" fmla="*/ 133 w 173"/>
                                <a:gd name="T25" fmla="*/ 0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73" h="202">
                                  <a:moveTo>
                                    <a:pt x="133" y="0"/>
                                  </a:moveTo>
                                  <a:cubicBezTo>
                                    <a:pt x="18" y="0"/>
                                    <a:pt x="18" y="0"/>
                                    <a:pt x="18" y="0"/>
                                  </a:cubicBezTo>
                                  <a:cubicBezTo>
                                    <a:pt x="11" y="0"/>
                                    <a:pt x="5" y="2"/>
                                    <a:pt x="0" y="5"/>
                                  </a:cubicBezTo>
                                  <a:cubicBezTo>
                                    <a:pt x="33" y="5"/>
                                    <a:pt x="33" y="5"/>
                                    <a:pt x="33" y="5"/>
                                  </a:cubicBezTo>
                                  <a:cubicBezTo>
                                    <a:pt x="64" y="5"/>
                                    <a:pt x="89" y="30"/>
                                    <a:pt x="89" y="61"/>
                                  </a:cubicBezTo>
                                  <a:cubicBezTo>
                                    <a:pt x="89" y="151"/>
                                    <a:pt x="89" y="151"/>
                                    <a:pt x="89" y="151"/>
                                  </a:cubicBezTo>
                                  <a:cubicBezTo>
                                    <a:pt x="89" y="153"/>
                                    <a:pt x="89" y="154"/>
                                    <a:pt x="89" y="156"/>
                                  </a:cubicBezTo>
                                  <a:cubicBezTo>
                                    <a:pt x="113" y="174"/>
                                    <a:pt x="148" y="200"/>
                                    <a:pt x="148" y="201"/>
                                  </a:cubicBezTo>
                                  <a:cubicBezTo>
                                    <a:pt x="148" y="202"/>
                                    <a:pt x="133" y="162"/>
                                    <a:pt x="127" y="145"/>
                                  </a:cubicBezTo>
                                  <a:cubicBezTo>
                                    <a:pt x="133" y="145"/>
                                    <a:pt x="133" y="145"/>
                                    <a:pt x="133" y="145"/>
                                  </a:cubicBezTo>
                                  <a:cubicBezTo>
                                    <a:pt x="155" y="145"/>
                                    <a:pt x="173" y="127"/>
                                    <a:pt x="173" y="105"/>
                                  </a:cubicBezTo>
                                  <a:cubicBezTo>
                                    <a:pt x="173" y="41"/>
                                    <a:pt x="173" y="41"/>
                                    <a:pt x="173" y="41"/>
                                  </a:cubicBezTo>
                                  <a:cubicBezTo>
                                    <a:pt x="173" y="18"/>
                                    <a:pt x="155" y="0"/>
                                    <a:pt x="133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  <wpg:grpSp>
                        <wpg:cNvPr id="238" name="Group 162"/>
                        <wpg:cNvGrpSpPr/>
                        <wpg:grpSpPr>
                          <a:xfrm rot="0">
                            <a:off x="14712" y="7715"/>
                            <a:ext cx="736" cy="560"/>
                            <a:chOff x="2070649" y="1631036"/>
                            <a:chExt cx="723379" cy="550800"/>
                          </a:xfrm>
                          <a:grpFill/>
                        </wpg:grpSpPr>
                        <wps:wsp>
                          <wps:cNvPr id="239" name="Oval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4840" y="2015709"/>
                              <a:ext cx="165321" cy="166127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0" name="Freeform 36"/>
                          <wps:cNvSpPr/>
                          <wps:spPr bwMode="auto">
                            <a:xfrm>
                              <a:off x="2228712" y="1861679"/>
                              <a:ext cx="405641" cy="169353"/>
                            </a:xfrm>
                            <a:custGeom>
                              <a:avLst/>
                              <a:gdLst>
                                <a:gd name="T0" fmla="*/ 105 w 213"/>
                                <a:gd name="T1" fmla="*/ 31 h 89"/>
                                <a:gd name="T2" fmla="*/ 191 w 213"/>
                                <a:gd name="T3" fmla="*/ 89 h 89"/>
                                <a:gd name="T4" fmla="*/ 213 w 213"/>
                                <a:gd name="T5" fmla="*/ 64 h 89"/>
                                <a:gd name="T6" fmla="*/ 105 w 213"/>
                                <a:gd name="T7" fmla="*/ 0 h 89"/>
                                <a:gd name="T8" fmla="*/ 0 w 213"/>
                                <a:gd name="T9" fmla="*/ 58 h 89"/>
                                <a:gd name="T10" fmla="*/ 21 w 213"/>
                                <a:gd name="T11" fmla="*/ 82 h 89"/>
                                <a:gd name="T12" fmla="*/ 105 w 213"/>
                                <a:gd name="T13" fmla="*/ 31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13" h="89">
                                  <a:moveTo>
                                    <a:pt x="105" y="31"/>
                                  </a:moveTo>
                                  <a:cubicBezTo>
                                    <a:pt x="144" y="31"/>
                                    <a:pt x="177" y="54"/>
                                    <a:pt x="191" y="89"/>
                                  </a:cubicBezTo>
                                  <a:cubicBezTo>
                                    <a:pt x="213" y="64"/>
                                    <a:pt x="213" y="64"/>
                                    <a:pt x="213" y="64"/>
                                  </a:cubicBezTo>
                                  <a:cubicBezTo>
                                    <a:pt x="192" y="26"/>
                                    <a:pt x="152" y="0"/>
                                    <a:pt x="105" y="0"/>
                                  </a:cubicBezTo>
                                  <a:cubicBezTo>
                                    <a:pt x="61" y="0"/>
                                    <a:pt x="22" y="23"/>
                                    <a:pt x="0" y="58"/>
                                  </a:cubicBezTo>
                                  <a:cubicBezTo>
                                    <a:pt x="21" y="82"/>
                                    <a:pt x="21" y="82"/>
                                    <a:pt x="21" y="82"/>
                                  </a:cubicBezTo>
                                  <a:cubicBezTo>
                                    <a:pt x="37" y="51"/>
                                    <a:pt x="68" y="31"/>
                                    <a:pt x="105" y="3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1" name="Freeform 37"/>
                          <wps:cNvSpPr/>
                          <wps:spPr bwMode="auto">
                            <a:xfrm>
                              <a:off x="2157745" y="1749583"/>
                              <a:ext cx="549187" cy="195966"/>
                            </a:xfrm>
                            <a:custGeom>
                              <a:avLst/>
                              <a:gdLst>
                                <a:gd name="T0" fmla="*/ 142 w 288"/>
                                <a:gd name="T1" fmla="*/ 34 h 103"/>
                                <a:gd name="T2" fmla="*/ 264 w 288"/>
                                <a:gd name="T3" fmla="*/ 103 h 103"/>
                                <a:gd name="T4" fmla="*/ 288 w 288"/>
                                <a:gd name="T5" fmla="*/ 76 h 103"/>
                                <a:gd name="T6" fmla="*/ 142 w 288"/>
                                <a:gd name="T7" fmla="*/ 0 h 103"/>
                                <a:gd name="T8" fmla="*/ 0 w 288"/>
                                <a:gd name="T9" fmla="*/ 71 h 103"/>
                                <a:gd name="T10" fmla="*/ 23 w 288"/>
                                <a:gd name="T11" fmla="*/ 97 h 103"/>
                                <a:gd name="T12" fmla="*/ 142 w 288"/>
                                <a:gd name="T13" fmla="*/ 34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8" h="103">
                                  <a:moveTo>
                                    <a:pt x="142" y="34"/>
                                  </a:moveTo>
                                  <a:cubicBezTo>
                                    <a:pt x="194" y="34"/>
                                    <a:pt x="239" y="62"/>
                                    <a:pt x="264" y="103"/>
                                  </a:cubicBezTo>
                                  <a:cubicBezTo>
                                    <a:pt x="288" y="76"/>
                                    <a:pt x="288" y="76"/>
                                    <a:pt x="288" y="76"/>
                                  </a:cubicBezTo>
                                  <a:cubicBezTo>
                                    <a:pt x="256" y="30"/>
                                    <a:pt x="202" y="0"/>
                                    <a:pt x="142" y="0"/>
                                  </a:cubicBezTo>
                                  <a:cubicBezTo>
                                    <a:pt x="84" y="0"/>
                                    <a:pt x="32" y="28"/>
                                    <a:pt x="0" y="71"/>
                                  </a:cubicBezTo>
                                  <a:cubicBezTo>
                                    <a:pt x="23" y="97"/>
                                    <a:pt x="23" y="97"/>
                                    <a:pt x="23" y="97"/>
                                  </a:cubicBezTo>
                                  <a:cubicBezTo>
                                    <a:pt x="49" y="59"/>
                                    <a:pt x="93" y="34"/>
                                    <a:pt x="142" y="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2" name="Freeform 38"/>
                          <wps:cNvSpPr/>
                          <wps:spPr bwMode="auto">
                            <a:xfrm>
                              <a:off x="2070649" y="1631036"/>
                              <a:ext cx="723379" cy="229030"/>
                            </a:xfrm>
                            <a:custGeom>
                              <a:avLst/>
                              <a:gdLst>
                                <a:gd name="T0" fmla="*/ 188 w 380"/>
                                <a:gd name="T1" fmla="*/ 36 h 120"/>
                                <a:gd name="T2" fmla="*/ 355 w 380"/>
                                <a:gd name="T3" fmla="*/ 120 h 120"/>
                                <a:gd name="T4" fmla="*/ 380 w 380"/>
                                <a:gd name="T5" fmla="*/ 93 h 120"/>
                                <a:gd name="T6" fmla="*/ 188 w 380"/>
                                <a:gd name="T7" fmla="*/ 0 h 120"/>
                                <a:gd name="T8" fmla="*/ 0 w 380"/>
                                <a:gd name="T9" fmla="*/ 88 h 120"/>
                                <a:gd name="T10" fmla="*/ 25 w 380"/>
                                <a:gd name="T11" fmla="*/ 115 h 120"/>
                                <a:gd name="T12" fmla="*/ 188 w 380"/>
                                <a:gd name="T13" fmla="*/ 36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80" h="120">
                                  <a:moveTo>
                                    <a:pt x="188" y="36"/>
                                  </a:moveTo>
                                  <a:cubicBezTo>
                                    <a:pt x="256" y="36"/>
                                    <a:pt x="317" y="69"/>
                                    <a:pt x="355" y="120"/>
                                  </a:cubicBezTo>
                                  <a:cubicBezTo>
                                    <a:pt x="380" y="93"/>
                                    <a:pt x="380" y="93"/>
                                    <a:pt x="380" y="93"/>
                                  </a:cubicBezTo>
                                  <a:cubicBezTo>
                                    <a:pt x="335" y="36"/>
                                    <a:pt x="266" y="0"/>
                                    <a:pt x="188" y="0"/>
                                  </a:cubicBezTo>
                                  <a:cubicBezTo>
                                    <a:pt x="113" y="0"/>
                                    <a:pt x="45" y="34"/>
                                    <a:pt x="0" y="88"/>
                                  </a:cubicBezTo>
                                  <a:cubicBezTo>
                                    <a:pt x="25" y="115"/>
                                    <a:pt x="25" y="115"/>
                                    <a:pt x="25" y="115"/>
                                  </a:cubicBezTo>
                                  <a:cubicBezTo>
                                    <a:pt x="63" y="67"/>
                                    <a:pt x="122" y="36"/>
                                    <a:pt x="188" y="3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  <wpg:grpSp>
                        <wpg:cNvPr id="243" name="Group 167"/>
                        <wpg:cNvGrpSpPr/>
                        <wpg:grpSpPr>
                          <a:xfrm rot="0">
                            <a:off x="16310" y="7715"/>
                            <a:ext cx="735" cy="569"/>
                            <a:chOff x="3727889" y="-113301"/>
                            <a:chExt cx="548381" cy="424189"/>
                          </a:xfrm>
                          <a:grpFill/>
                        </wpg:grpSpPr>
                        <wps:wsp>
                          <wps:cNvPr id="244" name="Oval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54500" y="47987"/>
                              <a:ext cx="96773" cy="97580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5" name="Freeform 44"/>
                          <wps:cNvSpPr/>
                          <wps:spPr bwMode="auto">
                            <a:xfrm>
                              <a:off x="4042402" y="-20560"/>
                              <a:ext cx="98386" cy="238707"/>
                            </a:xfrm>
                            <a:custGeom>
                              <a:avLst/>
                              <a:gdLst>
                                <a:gd name="T0" fmla="*/ 34 w 52"/>
                                <a:gd name="T1" fmla="*/ 61 h 125"/>
                                <a:gd name="T2" fmla="*/ 0 w 52"/>
                                <a:gd name="T3" fmla="*/ 112 h 125"/>
                                <a:gd name="T4" fmla="*/ 15 w 52"/>
                                <a:gd name="T5" fmla="*/ 125 h 125"/>
                                <a:gd name="T6" fmla="*/ 52 w 52"/>
                                <a:gd name="T7" fmla="*/ 61 h 125"/>
                                <a:gd name="T8" fmla="*/ 18 w 52"/>
                                <a:gd name="T9" fmla="*/ 0 h 125"/>
                                <a:gd name="T10" fmla="*/ 4 w 52"/>
                                <a:gd name="T11" fmla="*/ 12 h 125"/>
                                <a:gd name="T12" fmla="*/ 34 w 52"/>
                                <a:gd name="T13" fmla="*/ 61 h 1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125">
                                  <a:moveTo>
                                    <a:pt x="34" y="61"/>
                                  </a:moveTo>
                                  <a:cubicBezTo>
                                    <a:pt x="34" y="84"/>
                                    <a:pt x="20" y="104"/>
                                    <a:pt x="0" y="112"/>
                                  </a:cubicBezTo>
                                  <a:cubicBezTo>
                                    <a:pt x="15" y="125"/>
                                    <a:pt x="15" y="125"/>
                                    <a:pt x="15" y="125"/>
                                  </a:cubicBezTo>
                                  <a:cubicBezTo>
                                    <a:pt x="37" y="113"/>
                                    <a:pt x="52" y="89"/>
                                    <a:pt x="52" y="61"/>
                                  </a:cubicBezTo>
                                  <a:cubicBezTo>
                                    <a:pt x="52" y="35"/>
                                    <a:pt x="39" y="13"/>
                                    <a:pt x="18" y="0"/>
                                  </a:cubicBezTo>
                                  <a:cubicBezTo>
                                    <a:pt x="4" y="12"/>
                                    <a:pt x="4" y="12"/>
                                    <a:pt x="4" y="12"/>
                                  </a:cubicBezTo>
                                  <a:cubicBezTo>
                                    <a:pt x="22" y="21"/>
                                    <a:pt x="34" y="40"/>
                                    <a:pt x="34" y="6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6" name="Freeform 45"/>
                          <wps:cNvSpPr/>
                          <wps:spPr bwMode="auto">
                            <a:xfrm>
                              <a:off x="4093208" y="-62495"/>
                              <a:ext cx="114515" cy="322577"/>
                            </a:xfrm>
                            <a:custGeom>
                              <a:avLst/>
                              <a:gdLst>
                                <a:gd name="T0" fmla="*/ 40 w 60"/>
                                <a:gd name="T1" fmla="*/ 83 h 169"/>
                                <a:gd name="T2" fmla="*/ 0 w 60"/>
                                <a:gd name="T3" fmla="*/ 155 h 169"/>
                                <a:gd name="T4" fmla="*/ 15 w 60"/>
                                <a:gd name="T5" fmla="*/ 169 h 169"/>
                                <a:gd name="T6" fmla="*/ 60 w 60"/>
                                <a:gd name="T7" fmla="*/ 83 h 169"/>
                                <a:gd name="T8" fmla="*/ 19 w 60"/>
                                <a:gd name="T9" fmla="*/ 0 h 169"/>
                                <a:gd name="T10" fmla="*/ 3 w 60"/>
                                <a:gd name="T11" fmla="*/ 14 h 169"/>
                                <a:gd name="T12" fmla="*/ 40 w 60"/>
                                <a:gd name="T13" fmla="*/ 83 h 1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0" h="169">
                                  <a:moveTo>
                                    <a:pt x="40" y="83"/>
                                  </a:moveTo>
                                  <a:cubicBezTo>
                                    <a:pt x="40" y="114"/>
                                    <a:pt x="24" y="140"/>
                                    <a:pt x="0" y="155"/>
                                  </a:cubicBezTo>
                                  <a:cubicBezTo>
                                    <a:pt x="15" y="169"/>
                                    <a:pt x="15" y="169"/>
                                    <a:pt x="15" y="169"/>
                                  </a:cubicBezTo>
                                  <a:cubicBezTo>
                                    <a:pt x="42" y="150"/>
                                    <a:pt x="60" y="119"/>
                                    <a:pt x="60" y="83"/>
                                  </a:cubicBezTo>
                                  <a:cubicBezTo>
                                    <a:pt x="60" y="49"/>
                                    <a:pt x="44" y="19"/>
                                    <a:pt x="19" y="0"/>
                                  </a:cubicBezTo>
                                  <a:cubicBezTo>
                                    <a:pt x="3" y="14"/>
                                    <a:pt x="3" y="14"/>
                                    <a:pt x="3" y="14"/>
                                  </a:cubicBezTo>
                                  <a:cubicBezTo>
                                    <a:pt x="25" y="29"/>
                                    <a:pt x="40" y="54"/>
                                    <a:pt x="40" y="8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7" name="Freeform 46"/>
                          <wps:cNvSpPr/>
                          <wps:spPr bwMode="auto">
                            <a:xfrm>
                              <a:off x="4143207" y="-113301"/>
                              <a:ext cx="133063" cy="424189"/>
                            </a:xfrm>
                            <a:custGeom>
                              <a:avLst/>
                              <a:gdLst>
                                <a:gd name="T0" fmla="*/ 49 w 70"/>
                                <a:gd name="T1" fmla="*/ 110 h 223"/>
                                <a:gd name="T2" fmla="*/ 0 w 70"/>
                                <a:gd name="T3" fmla="*/ 209 h 223"/>
                                <a:gd name="T4" fmla="*/ 16 w 70"/>
                                <a:gd name="T5" fmla="*/ 223 h 223"/>
                                <a:gd name="T6" fmla="*/ 70 w 70"/>
                                <a:gd name="T7" fmla="*/ 110 h 223"/>
                                <a:gd name="T8" fmla="*/ 19 w 70"/>
                                <a:gd name="T9" fmla="*/ 0 h 223"/>
                                <a:gd name="T10" fmla="*/ 3 w 70"/>
                                <a:gd name="T11" fmla="*/ 14 h 223"/>
                                <a:gd name="T12" fmla="*/ 49 w 70"/>
                                <a:gd name="T13" fmla="*/ 110 h 2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0" h="223">
                                  <a:moveTo>
                                    <a:pt x="49" y="110"/>
                                  </a:moveTo>
                                  <a:cubicBezTo>
                                    <a:pt x="49" y="151"/>
                                    <a:pt x="30" y="186"/>
                                    <a:pt x="0" y="209"/>
                                  </a:cubicBezTo>
                                  <a:cubicBezTo>
                                    <a:pt x="16" y="223"/>
                                    <a:pt x="16" y="223"/>
                                    <a:pt x="16" y="223"/>
                                  </a:cubicBezTo>
                                  <a:cubicBezTo>
                                    <a:pt x="49" y="197"/>
                                    <a:pt x="70" y="156"/>
                                    <a:pt x="70" y="110"/>
                                  </a:cubicBezTo>
                                  <a:cubicBezTo>
                                    <a:pt x="70" y="66"/>
                                    <a:pt x="50" y="26"/>
                                    <a:pt x="19" y="0"/>
                                  </a:cubicBezTo>
                                  <a:cubicBezTo>
                                    <a:pt x="3" y="14"/>
                                    <a:pt x="3" y="14"/>
                                    <a:pt x="3" y="14"/>
                                  </a:cubicBezTo>
                                  <a:cubicBezTo>
                                    <a:pt x="31" y="37"/>
                                    <a:pt x="49" y="71"/>
                                    <a:pt x="49" y="11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8" name="Oval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52887" y="52019"/>
                              <a:ext cx="96773" cy="97580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9" name="Freeform 48"/>
                          <wps:cNvSpPr/>
                          <wps:spPr bwMode="auto">
                            <a:xfrm>
                              <a:off x="3863371" y="-20560"/>
                              <a:ext cx="98386" cy="238707"/>
                            </a:xfrm>
                            <a:custGeom>
                              <a:avLst/>
                              <a:gdLst>
                                <a:gd name="T0" fmla="*/ 18 w 52"/>
                                <a:gd name="T1" fmla="*/ 64 h 125"/>
                                <a:gd name="T2" fmla="*/ 52 w 52"/>
                                <a:gd name="T3" fmla="*/ 13 h 125"/>
                                <a:gd name="T4" fmla="*/ 38 w 52"/>
                                <a:gd name="T5" fmla="*/ 0 h 125"/>
                                <a:gd name="T6" fmla="*/ 0 w 52"/>
                                <a:gd name="T7" fmla="*/ 64 h 125"/>
                                <a:gd name="T8" fmla="*/ 34 w 52"/>
                                <a:gd name="T9" fmla="*/ 125 h 125"/>
                                <a:gd name="T10" fmla="*/ 48 w 52"/>
                                <a:gd name="T11" fmla="*/ 113 h 125"/>
                                <a:gd name="T12" fmla="*/ 18 w 52"/>
                                <a:gd name="T13" fmla="*/ 64 h 1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125">
                                  <a:moveTo>
                                    <a:pt x="18" y="64"/>
                                  </a:moveTo>
                                  <a:cubicBezTo>
                                    <a:pt x="18" y="41"/>
                                    <a:pt x="32" y="21"/>
                                    <a:pt x="52" y="13"/>
                                  </a:cubicBezTo>
                                  <a:cubicBezTo>
                                    <a:pt x="38" y="0"/>
                                    <a:pt x="38" y="0"/>
                                    <a:pt x="38" y="0"/>
                                  </a:cubicBezTo>
                                  <a:cubicBezTo>
                                    <a:pt x="15" y="12"/>
                                    <a:pt x="0" y="36"/>
                                    <a:pt x="0" y="64"/>
                                  </a:cubicBezTo>
                                  <a:cubicBezTo>
                                    <a:pt x="0" y="90"/>
                                    <a:pt x="14" y="113"/>
                                    <a:pt x="34" y="125"/>
                                  </a:cubicBezTo>
                                  <a:cubicBezTo>
                                    <a:pt x="48" y="113"/>
                                    <a:pt x="48" y="113"/>
                                    <a:pt x="48" y="113"/>
                                  </a:cubicBezTo>
                                  <a:cubicBezTo>
                                    <a:pt x="30" y="104"/>
                                    <a:pt x="18" y="85"/>
                                    <a:pt x="18" y="6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50" name="Freeform 49"/>
                          <wps:cNvSpPr/>
                          <wps:spPr bwMode="auto">
                            <a:xfrm>
                              <a:off x="3796437" y="-62495"/>
                              <a:ext cx="116128" cy="322577"/>
                            </a:xfrm>
                            <a:custGeom>
                              <a:avLst/>
                              <a:gdLst>
                                <a:gd name="T0" fmla="*/ 20 w 61"/>
                                <a:gd name="T1" fmla="*/ 86 h 169"/>
                                <a:gd name="T2" fmla="*/ 61 w 61"/>
                                <a:gd name="T3" fmla="*/ 14 h 169"/>
                                <a:gd name="T4" fmla="*/ 45 w 61"/>
                                <a:gd name="T5" fmla="*/ 0 h 169"/>
                                <a:gd name="T6" fmla="*/ 0 w 61"/>
                                <a:gd name="T7" fmla="*/ 86 h 169"/>
                                <a:gd name="T8" fmla="*/ 42 w 61"/>
                                <a:gd name="T9" fmla="*/ 169 h 169"/>
                                <a:gd name="T10" fmla="*/ 57 w 61"/>
                                <a:gd name="T11" fmla="*/ 155 h 169"/>
                                <a:gd name="T12" fmla="*/ 20 w 61"/>
                                <a:gd name="T13" fmla="*/ 86 h 1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169">
                                  <a:moveTo>
                                    <a:pt x="20" y="86"/>
                                  </a:moveTo>
                                  <a:cubicBezTo>
                                    <a:pt x="20" y="55"/>
                                    <a:pt x="36" y="29"/>
                                    <a:pt x="61" y="14"/>
                                  </a:cubicBezTo>
                                  <a:cubicBezTo>
                                    <a:pt x="45" y="0"/>
                                    <a:pt x="45" y="0"/>
                                    <a:pt x="45" y="0"/>
                                  </a:cubicBezTo>
                                  <a:cubicBezTo>
                                    <a:pt x="18" y="19"/>
                                    <a:pt x="0" y="50"/>
                                    <a:pt x="0" y="86"/>
                                  </a:cubicBezTo>
                                  <a:cubicBezTo>
                                    <a:pt x="0" y="120"/>
                                    <a:pt x="16" y="150"/>
                                    <a:pt x="42" y="169"/>
                                  </a:cubicBezTo>
                                  <a:cubicBezTo>
                                    <a:pt x="57" y="155"/>
                                    <a:pt x="57" y="155"/>
                                    <a:pt x="57" y="155"/>
                                  </a:cubicBezTo>
                                  <a:cubicBezTo>
                                    <a:pt x="35" y="140"/>
                                    <a:pt x="20" y="115"/>
                                    <a:pt x="20" y="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51" name="Freeform 50"/>
                          <wps:cNvSpPr/>
                          <wps:spPr bwMode="auto">
                            <a:xfrm>
                              <a:off x="3727889" y="-113301"/>
                              <a:ext cx="133063" cy="424189"/>
                            </a:xfrm>
                            <a:custGeom>
                              <a:avLst/>
                              <a:gdLst>
                                <a:gd name="T0" fmla="*/ 21 w 70"/>
                                <a:gd name="T1" fmla="*/ 113 h 223"/>
                                <a:gd name="T2" fmla="*/ 70 w 70"/>
                                <a:gd name="T3" fmla="*/ 14 h 223"/>
                                <a:gd name="T4" fmla="*/ 54 w 70"/>
                                <a:gd name="T5" fmla="*/ 0 h 223"/>
                                <a:gd name="T6" fmla="*/ 0 w 70"/>
                                <a:gd name="T7" fmla="*/ 113 h 223"/>
                                <a:gd name="T8" fmla="*/ 51 w 70"/>
                                <a:gd name="T9" fmla="*/ 223 h 223"/>
                                <a:gd name="T10" fmla="*/ 67 w 70"/>
                                <a:gd name="T11" fmla="*/ 209 h 223"/>
                                <a:gd name="T12" fmla="*/ 21 w 70"/>
                                <a:gd name="T13" fmla="*/ 113 h 2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0" h="223">
                                  <a:moveTo>
                                    <a:pt x="21" y="113"/>
                                  </a:moveTo>
                                  <a:cubicBezTo>
                                    <a:pt x="21" y="73"/>
                                    <a:pt x="40" y="37"/>
                                    <a:pt x="70" y="14"/>
                                  </a:cubicBezTo>
                                  <a:cubicBezTo>
                                    <a:pt x="54" y="0"/>
                                    <a:pt x="54" y="0"/>
                                    <a:pt x="54" y="0"/>
                                  </a:cubicBezTo>
                                  <a:cubicBezTo>
                                    <a:pt x="21" y="26"/>
                                    <a:pt x="0" y="67"/>
                                    <a:pt x="0" y="113"/>
                                  </a:cubicBezTo>
                                  <a:cubicBezTo>
                                    <a:pt x="0" y="157"/>
                                    <a:pt x="20" y="197"/>
                                    <a:pt x="51" y="223"/>
                                  </a:cubicBezTo>
                                  <a:cubicBezTo>
                                    <a:pt x="67" y="209"/>
                                    <a:pt x="67" y="209"/>
                                    <a:pt x="67" y="209"/>
                                  </a:cubicBezTo>
                                  <a:cubicBezTo>
                                    <a:pt x="39" y="186"/>
                                    <a:pt x="21" y="152"/>
                                    <a:pt x="21" y="1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  <wpg:grpSp>
                        <wpg:cNvPr id="252" name="组合 217"/>
                        <wpg:cNvGrpSpPr/>
                        <wpg:grpSpPr>
                          <a:xfrm rot="0">
                            <a:off x="17750" y="7715"/>
                            <a:ext cx="859" cy="713"/>
                            <a:chOff x="17750" y="7715"/>
                            <a:chExt cx="859" cy="713"/>
                          </a:xfrm>
                          <a:grpFill/>
                        </wpg:grpSpPr>
                        <wps:wsp>
                          <wps:cNvPr id="253" name="Freeform 69"/>
                          <wps:cNvSpPr/>
                          <wps:spPr bwMode="auto">
                            <a:xfrm>
                              <a:off x="17750" y="7986"/>
                              <a:ext cx="586" cy="442"/>
                            </a:xfrm>
                            <a:custGeom>
                              <a:avLst/>
                              <a:gdLst>
                                <a:gd name="T0" fmla="*/ 76 w 454"/>
                                <a:gd name="T1" fmla="*/ 0 h 343"/>
                                <a:gd name="T2" fmla="*/ 0 w 454"/>
                                <a:gd name="T3" fmla="*/ 343 h 343"/>
                                <a:gd name="T4" fmla="*/ 454 w 454"/>
                                <a:gd name="T5" fmla="*/ 343 h 343"/>
                                <a:gd name="T6" fmla="*/ 373 w 454"/>
                                <a:gd name="T7" fmla="*/ 0 h 343"/>
                                <a:gd name="T8" fmla="*/ 76 w 454"/>
                                <a:gd name="T9" fmla="*/ 0 h 3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4" h="343">
                                  <a:moveTo>
                                    <a:pt x="76" y="0"/>
                                  </a:moveTo>
                                  <a:lnTo>
                                    <a:pt x="0" y="343"/>
                                  </a:lnTo>
                                  <a:lnTo>
                                    <a:pt x="454" y="343"/>
                                  </a:lnTo>
                                  <a:lnTo>
                                    <a:pt x="373" y="0"/>
                                  </a:lnTo>
                                  <a:lnTo>
                                    <a:pt x="76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54" name="Freeform 70"/>
                          <wps:cNvSpPr/>
                          <wps:spPr bwMode="auto">
                            <a:xfrm>
                              <a:off x="18161" y="7929"/>
                              <a:ext cx="448" cy="396"/>
                            </a:xfrm>
                            <a:custGeom>
                              <a:avLst/>
                              <a:gdLst>
                                <a:gd name="T0" fmla="*/ 137 w 347"/>
                                <a:gd name="T1" fmla="*/ 307 h 307"/>
                                <a:gd name="T2" fmla="*/ 347 w 347"/>
                                <a:gd name="T3" fmla="*/ 307 h 307"/>
                                <a:gd name="T4" fmla="*/ 274 w 347"/>
                                <a:gd name="T5" fmla="*/ 0 h 307"/>
                                <a:gd name="T6" fmla="*/ 5 w 347"/>
                                <a:gd name="T7" fmla="*/ 0 h 307"/>
                                <a:gd name="T8" fmla="*/ 0 w 347"/>
                                <a:gd name="T9" fmla="*/ 26 h 307"/>
                                <a:gd name="T10" fmla="*/ 71 w 347"/>
                                <a:gd name="T11" fmla="*/ 26 h 307"/>
                                <a:gd name="T12" fmla="*/ 137 w 347"/>
                                <a:gd name="T13" fmla="*/ 307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47" h="307">
                                  <a:moveTo>
                                    <a:pt x="137" y="307"/>
                                  </a:moveTo>
                                  <a:lnTo>
                                    <a:pt x="347" y="307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71" y="26"/>
                                  </a:lnTo>
                                  <a:lnTo>
                                    <a:pt x="137" y="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55" name="Freeform 71"/>
                          <wps:cNvSpPr/>
                          <wps:spPr bwMode="auto">
                            <a:xfrm>
                              <a:off x="17893" y="7782"/>
                              <a:ext cx="277" cy="228"/>
                            </a:xfrm>
                            <a:custGeom>
                              <a:avLst/>
                              <a:gdLst>
                                <a:gd name="T0" fmla="*/ 91 w 91"/>
                                <a:gd name="T1" fmla="*/ 75 h 75"/>
                                <a:gd name="T2" fmla="*/ 81 w 91"/>
                                <a:gd name="T3" fmla="*/ 75 h 75"/>
                                <a:gd name="T4" fmla="*/ 81 w 91"/>
                                <a:gd name="T5" fmla="*/ 33 h 75"/>
                                <a:gd name="T6" fmla="*/ 46 w 91"/>
                                <a:gd name="T7" fmla="*/ 7 h 75"/>
                                <a:gd name="T8" fmla="*/ 11 w 91"/>
                                <a:gd name="T9" fmla="*/ 33 h 75"/>
                                <a:gd name="T10" fmla="*/ 11 w 91"/>
                                <a:gd name="T11" fmla="*/ 75 h 75"/>
                                <a:gd name="T12" fmla="*/ 0 w 91"/>
                                <a:gd name="T13" fmla="*/ 75 h 75"/>
                                <a:gd name="T14" fmla="*/ 0 w 91"/>
                                <a:gd name="T15" fmla="*/ 33 h 75"/>
                                <a:gd name="T16" fmla="*/ 46 w 91"/>
                                <a:gd name="T17" fmla="*/ 0 h 75"/>
                                <a:gd name="T18" fmla="*/ 91 w 91"/>
                                <a:gd name="T19" fmla="*/ 33 h 75"/>
                                <a:gd name="T20" fmla="*/ 91 w 91"/>
                                <a:gd name="T21" fmla="*/ 75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1" h="75">
                                  <a:moveTo>
                                    <a:pt x="91" y="75"/>
                                  </a:moveTo>
                                  <a:cubicBezTo>
                                    <a:pt x="81" y="75"/>
                                    <a:pt x="81" y="75"/>
                                    <a:pt x="81" y="75"/>
                                  </a:cubicBezTo>
                                  <a:cubicBezTo>
                                    <a:pt x="81" y="33"/>
                                    <a:pt x="81" y="33"/>
                                    <a:pt x="81" y="33"/>
                                  </a:cubicBezTo>
                                  <a:cubicBezTo>
                                    <a:pt x="81" y="19"/>
                                    <a:pt x="65" y="7"/>
                                    <a:pt x="46" y="7"/>
                                  </a:cubicBezTo>
                                  <a:cubicBezTo>
                                    <a:pt x="26" y="7"/>
                                    <a:pt x="11" y="19"/>
                                    <a:pt x="11" y="33"/>
                                  </a:cubicBezTo>
                                  <a:cubicBezTo>
                                    <a:pt x="11" y="75"/>
                                    <a:pt x="11" y="75"/>
                                    <a:pt x="11" y="75"/>
                                  </a:cubicBezTo>
                                  <a:cubicBezTo>
                                    <a:pt x="0" y="75"/>
                                    <a:pt x="0" y="75"/>
                                    <a:pt x="0" y="75"/>
                                  </a:cubicBezTo>
                                  <a:cubicBezTo>
                                    <a:pt x="0" y="33"/>
                                    <a:pt x="0" y="33"/>
                                    <a:pt x="0" y="33"/>
                                  </a:cubicBezTo>
                                  <a:cubicBezTo>
                                    <a:pt x="0" y="15"/>
                                    <a:pt x="21" y="0"/>
                                    <a:pt x="46" y="0"/>
                                  </a:cubicBezTo>
                                  <a:cubicBezTo>
                                    <a:pt x="71" y="0"/>
                                    <a:pt x="91" y="15"/>
                                    <a:pt x="91" y="33"/>
                                  </a:cubicBezTo>
                                  <a:lnTo>
                                    <a:pt x="91" y="7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56" name="Freeform 72"/>
                          <wps:cNvSpPr/>
                          <wps:spPr bwMode="auto">
                            <a:xfrm>
                              <a:off x="18183" y="7715"/>
                              <a:ext cx="276" cy="228"/>
                            </a:xfrm>
                            <a:custGeom>
                              <a:avLst/>
                              <a:gdLst>
                                <a:gd name="T0" fmla="*/ 91 w 91"/>
                                <a:gd name="T1" fmla="*/ 75 h 75"/>
                                <a:gd name="T2" fmla="*/ 81 w 91"/>
                                <a:gd name="T3" fmla="*/ 75 h 75"/>
                                <a:gd name="T4" fmla="*/ 81 w 91"/>
                                <a:gd name="T5" fmla="*/ 33 h 75"/>
                                <a:gd name="T6" fmla="*/ 46 w 91"/>
                                <a:gd name="T7" fmla="*/ 8 h 75"/>
                                <a:gd name="T8" fmla="*/ 11 w 91"/>
                                <a:gd name="T9" fmla="*/ 33 h 75"/>
                                <a:gd name="T10" fmla="*/ 11 w 91"/>
                                <a:gd name="T11" fmla="*/ 75 h 75"/>
                                <a:gd name="T12" fmla="*/ 0 w 91"/>
                                <a:gd name="T13" fmla="*/ 75 h 75"/>
                                <a:gd name="T14" fmla="*/ 0 w 91"/>
                                <a:gd name="T15" fmla="*/ 33 h 75"/>
                                <a:gd name="T16" fmla="*/ 46 w 91"/>
                                <a:gd name="T17" fmla="*/ 0 h 75"/>
                                <a:gd name="T18" fmla="*/ 91 w 91"/>
                                <a:gd name="T19" fmla="*/ 33 h 75"/>
                                <a:gd name="T20" fmla="*/ 91 w 91"/>
                                <a:gd name="T21" fmla="*/ 75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1" h="75">
                                  <a:moveTo>
                                    <a:pt x="91" y="75"/>
                                  </a:moveTo>
                                  <a:cubicBezTo>
                                    <a:pt x="81" y="75"/>
                                    <a:pt x="81" y="75"/>
                                    <a:pt x="81" y="75"/>
                                  </a:cubicBezTo>
                                  <a:cubicBezTo>
                                    <a:pt x="81" y="33"/>
                                    <a:pt x="81" y="33"/>
                                    <a:pt x="81" y="33"/>
                                  </a:cubicBezTo>
                                  <a:cubicBezTo>
                                    <a:pt x="81" y="19"/>
                                    <a:pt x="65" y="8"/>
                                    <a:pt x="46" y="8"/>
                                  </a:cubicBezTo>
                                  <a:cubicBezTo>
                                    <a:pt x="27" y="8"/>
                                    <a:pt x="11" y="19"/>
                                    <a:pt x="11" y="33"/>
                                  </a:cubicBezTo>
                                  <a:cubicBezTo>
                                    <a:pt x="11" y="75"/>
                                    <a:pt x="11" y="75"/>
                                    <a:pt x="11" y="75"/>
                                  </a:cubicBezTo>
                                  <a:cubicBezTo>
                                    <a:pt x="0" y="75"/>
                                    <a:pt x="0" y="75"/>
                                    <a:pt x="0" y="75"/>
                                  </a:cubicBezTo>
                                  <a:cubicBezTo>
                                    <a:pt x="0" y="33"/>
                                    <a:pt x="0" y="33"/>
                                    <a:pt x="0" y="33"/>
                                  </a:cubicBezTo>
                                  <a:cubicBezTo>
                                    <a:pt x="0" y="15"/>
                                    <a:pt x="21" y="0"/>
                                    <a:pt x="46" y="0"/>
                                  </a:cubicBezTo>
                                  <a:cubicBezTo>
                                    <a:pt x="71" y="0"/>
                                    <a:pt x="91" y="15"/>
                                    <a:pt x="91" y="33"/>
                                  </a:cubicBezTo>
                                  <a:lnTo>
                                    <a:pt x="91" y="7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20" o:spid="_x0000_s1026" o:spt="203" style="position:absolute;left:0pt;margin-left:-5.85pt;margin-top:368.35pt;height:339.2pt;width:426.9pt;z-index:251678720;mso-width-relative:page;mso-height-relative:page;" coordorigin="10070,1684" coordsize="8538,6784" o:gfxdata="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">
                <o:lock v:ext="edit" aspectratio="f"/>
                <v:shape id="AutoShape 4" o:spid="_x0000_s1026" o:spt="100" style="position:absolute;left:17783;top:6319;height:745;width:745;v-text-anchor:middle;" filled="t" stroked="f" coordsize="21600,21600" o:gfxdata="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sSWwvQAA&#10;ANsAAAAPAAAAAAAAAAEAIAAAACIAAABkcnMvZG93bnJldi54bWxQSwECFAAUAAAACACHTuJAMy8F&#10;njsAAAA5AAAAEAAAAAAAAAABACAAAAAMAQAAZHJzL3NoYXBleG1sLnhtbFBLBQYAAAAABgAGAFsB&#10;AAC2AwAAAAA=&#10;" path="m17428,17466c16669,16923,15846,16465,14963,16121c15595,14609,15967,12928,16010,11148l20188,11148c20097,13612,19065,15838,17428,17466m1411,11148l5589,11148c5632,12928,6004,14609,6636,16121c5753,16465,4931,16923,4171,17466c2534,15838,1502,13612,1411,11148m3785,4553c4579,5170,5448,5691,6388,6084c5901,7433,5627,8908,5589,10451l1411,10451c1494,8190,2376,6135,3785,4553m11148,10451l11148,6950c12339,6913,13484,6696,14558,6324c15018,7598,15276,8992,15314,10451c15314,10451,11148,10451,11148,10451xm14311,15882c13309,15559,12247,15380,11148,15346l11148,11148,15314,11148c15270,12844,14914,14445,14311,15882m14683,16757c15476,17063,16218,17466,16904,17941c15632,19031,14067,19781,12344,20068c13280,19136,14076,18017,14683,16757m11148,20188l11148,16043c12146,16075,13113,16231,14025,16516c13314,17970,12343,19223,11185,20186c11185,20186,11148,20188,11148,20188xm9255,20068c7532,19781,5967,19031,4695,17941c5381,17466,6123,17063,6916,16757c7523,18017,8319,19136,9255,20068m10451,11148l10451,15346c9352,15380,8290,15559,7288,15882c6685,14445,6329,12844,6285,11148c6285,11148,10451,11148,10451,11148xm7041,6324c8115,6696,9260,6913,10451,6950l10451,10451,6285,10451c6324,8992,6581,7598,7041,6324m6651,5442c5790,5084,4993,4609,4263,4050c5606,2749,7332,1851,9255,1531c8175,2610,7286,3939,6651,5442m10451,1411l10451,6253c9352,6217,8296,6021,7303,5681c8029,3972,9101,2507,10415,1413c10427,1412,10439,1411,10451,1411m12344,1531c14267,1851,15993,2749,17336,4050c16606,4609,15809,5084,14948,5442c14313,3939,13424,2610,12344,1531m11184,1413c12498,2507,13570,3972,14296,5681c13303,6021,12247,6217,11148,6253l11148,1411c11160,1411,11172,1412,11184,1413m10414,20186c9256,19223,8285,17970,7574,16516c8486,16231,9453,16075,10451,16043l10451,20188c10451,20188,10414,20186,10414,20186xm20188,10451l16010,10451c15972,8908,15698,7433,15211,6084c16151,5691,17020,5170,17814,4553c19223,6135,20105,8190,20188,10451m10800,0c4835,0,0,4835,0,10800c0,16764,4835,21600,10800,21600c16764,21600,21600,16764,21600,10800c21600,4835,16764,0,10800,0e">
                  <v:path o:connectlocs="372,372;372,372;372,372;372,372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16" o:spid="_x0000_s1026" o:spt="203" style="position:absolute;left:16223;top:6369;height:624;width:766;" coordorigin="16223,6369" coordsize="766,624" o:gfxdata="UEsDBAoAAAAAAIdO4kAAAAAAAAAAAAAAAAAEAAAAZHJzL1BLAwQUAAAACACHTuJAXI/yBL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GiZn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cj/I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5" o:spid="_x0000_s1026" o:spt="100" style="position:absolute;left:16750;top:6559;height:195;width:145;v-text-anchor:middle;" filled="t" stroked="f" coordsize="21600,21600" o:gfxdata="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li9xL4A&#10;AADbAAAADwAAAAAAAAABACAAAAAiAAAAZHJzL2Rvd25yZXYueG1sUEsBAhQAFAAAAAgAh07iQDMv&#10;BZ47AAAAOQAAABAAAAAAAAAAAQAgAAAADQEAAGRycy9zaGFwZXhtbC54bWxQSwUGAAAAAAYABgBb&#10;AQAAtwMAAAAA&#10;" path="m17999,18900l3600,18900,3600,2700,7200,2700,17999,14850c17999,14850,17999,18900,17999,18900xm10195,1202c9527,450,8402,0,7200,0l3600,0c1610,0,0,1207,0,2700l0,18900c0,20392,1610,21599,3600,21599l17999,21599c19989,21599,21600,20392,21600,18900l21600,14850c21600,14317,21389,13795,20995,13352c20995,13352,10195,1202,10195,1202xe">
                    <v:path o:connectlocs="72,97;72,97;72,97;72,9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" o:spid="_x0000_s1026" o:spt="100" style="position:absolute;left:16223;top:6369;height:625;width:767;v-text-anchor:middle;" filled="t" stroked="f" coordsize="21600,21600" o:gfxdata="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iltIbsAAADb&#10;AAAADwAAAAAAAAABACAAAAAiAAAAZHJzL2Rvd25yZXYueG1sUEsBAhQAFAAAAAgAh07iQDMvBZ47&#10;AAAAOQAAABAAAAAAAAAAAQAgAAAACgEAAGRycy9zaGFwZXhtbC54bWxQSwUGAAAAAAYABgBbAQAA&#10;tAMAAAAA&#10;" path="m20250,16615c20250,17074,19948,17446,19575,17446l18803,17446c18501,16016,17453,14953,16200,14953c14945,14953,13897,16016,13595,17446l10029,17446c9727,16016,8679,14953,7425,14953c6170,14953,5122,16016,4820,17446l4050,17446c3677,17446,3375,17074,3375,16615l3375,14123,12150,14123c13266,14123,14175,13005,14175,11630l14175,5815,16875,5815c17100,5815,17311,5954,17436,6185l20136,11169c20210,11306,20250,11466,20250,11630c20250,11630,20250,16615,20250,16615xm16200,19938c15454,19938,14850,19193,14850,18276c14850,17360,15454,16615,16200,16615c16945,16615,17550,17360,17550,18276c17550,19193,16945,19938,16200,19938m7425,19938c6679,19938,6075,19193,6075,18276c6075,17360,6679,16615,7425,16615c8170,16615,8775,17360,8775,18276c8775,19193,8170,19938,7425,19938m2024,12461c1652,12461,1349,12089,1349,11630l1349,2492c1349,2033,1652,1661,2024,1661l12150,1661c12523,1661,12825,2033,12825,2492l12825,4153,12825,5815,12825,11630c12825,12089,12523,12461,12150,12461c12150,12461,2024,12461,2024,12461xm21259,10248l18559,5263c18182,4568,17552,4153,16875,4153l14175,4153,14175,2492c14175,1117,13266,0,12150,0l2024,0c908,0,0,1117,0,2492l0,11630c0,13005,908,14123,2024,14123l2025,14123,2025,16615c2025,17989,2933,19107,4050,19107l4820,19107c5122,20537,6170,21600,7425,21600c8679,21600,9727,20537,10029,19107l13595,19107c13897,20537,14945,21600,16200,21600c17453,21600,18501,20537,18803,19107l19575,19107c20691,19107,21599,17989,21599,16615l21599,11630c21599,11137,21482,10658,21259,10248e">
                    <v:path o:connectlocs="383,312;383,312;383,312;383,3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15" o:spid="_x0000_s1026" o:spt="203" style="position:absolute;left:14685;top:6294;height:770;width:768;" coordorigin="14685,6294" coordsize="768,770" o:gfxdata="UEsDBAoAAAAAAIdO4kAAAAAAAAAAAAAAAAAEAAAAZHJzL1BLAwQUAAAACACHTuJAM8NXn7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KkJ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M8NXn7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AutoShape 7" o:spid="_x0000_s1026" o:spt="100" style="position:absolute;left:14685;top:6294;height:770;width:768;v-text-anchor:middle;" filled="t" stroked="f" coordsize="19058,19059" o:gfxdata="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qm8JvQAA&#10;ANsAAAAPAAAAAAAAAAEAIAAAACIAAABkcnMvZG93bnJldi54bWxQSwECFAAUAAAACACHTuJAMy8F&#10;njsAAAA5AAAAEAAAAAAAAAABACAAAAAMAQAAZHJzL3NoYXBleG1sLnhtbFBLBQYAAAAABgAGAFsB&#10;AAC2AwAAAAA=&#10;" path="m6430,17268c2162,15559,82,10698,1790,6431c3499,2164,8360,81,12627,1791c16894,3499,18975,8361,17267,12628c15558,16895,10696,18976,6430,17268m13070,685c8186,-1270,2641,1103,685,5987c-1271,10872,1103,16418,5987,18373c10871,20330,16416,17955,18373,13071c20329,8186,17954,2641,13070,685e">
                    <v:path o:connectlocs="384,436;384,436;384,436;384,436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" o:spid="_x0000_s1026" o:spt="100" style="position:absolute;left:15020;top:6634;height:95;width:98;v-text-anchor:middle;" filled="t" stroked="f" coordsize="19059,19056" o:gfxdata="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6WsqgugAAANsA&#10;AAAPAAAAAAAAAAEAIAAAACIAAABkcnMvZG93bnJldi54bWxQSwECFAAUAAAACACHTuJAMy8FnjsA&#10;AAA5AAAAEAAAAAAAAAABACAAAAAJAQAAZHJzL3NoYXBleG1sLnhtbFBLBQYAAAAABgAGAFsBAACz&#10;AwAAAAA=&#10;" path="m7753,13951c5315,12969,4129,10197,5101,7755c6083,5323,8860,4132,11298,5104c13735,6081,14926,8858,13949,11300c12972,13737,10195,14923,7753,13951m13070,686c8190,-1272,2640,1104,686,5988c-1272,10872,1105,16416,5985,18369c10870,20328,16415,17951,18374,13072c20328,8188,17960,2644,13070,686e">
                    <v:path o:connectlocs="48,53;48,53;48,53;48,53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" o:spid="_x0000_s1026" o:spt="100" style="position:absolute;left:14923;top:6539;height:285;width:290;v-text-anchor:middle;" filled="t" stroked="f" coordsize="19059,19058" o:gfxdata="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L9C74A&#10;AADbAAAADwAAAAAAAAABACAAAAAiAAAAZHJzL2Rvd25yZXYueG1sUEsBAhQAFAAAAAgAh07iQDMv&#10;BZ47AAAAOQAAABAAAAAAAAAAAQAgAAAADQEAAGRycy9zaGFwZXhtbC54bWxQSwUGAAAAAAYABgBb&#10;AQAAtwMAAAAA&#10;" path="m7169,15424c3916,14123,2331,10417,3632,7167c4934,3917,8638,2331,11889,3632c15141,4934,16728,8640,15425,11890c14124,15140,10419,16728,7169,15424m13071,685c8186,-1271,2639,1104,686,5987c-1271,10871,1104,16416,5987,18372c10874,20329,16418,17955,18375,13070c20328,8186,17956,2641,13071,685e">
                    <v:path o:connectlocs="144,161;144,161;144,161;144,161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" o:spid="_x0000_s1026" o:spt="100" style="position:absolute;left:15118;top:6729;height:125;width:117;v-text-anchor:middle;" filled="t" stroked="f" coordsize="21033,21043" o:gfxdata="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UyIgK8AAAA&#10;2wAAAA8AAAAAAAAAAQAgAAAAIgAAAGRycy9kb3ducmV2LnhtbFBLAQIUABQAAAAIAIdO4kAzLwWe&#10;OwAAADkAAAAQAAAAAAAAAAEAIAAAAAsBAABkcnMvc2hhcGV4bWwueG1sUEsFBgAAAAAGAAYAWwEA&#10;ALUDAAAAAA==&#10;" path="m20881,2825c21312,1771,20787,572,19713,149c18636,-277,17414,238,16984,1296l16980,1292c13964,8692,8182,14184,1269,17089c207,17536,-288,18747,170,19789c629,20840,1863,21323,2924,20876c2961,20860,2982,20828,3014,20815c10874,17480,17451,11227,20877,2825c20877,2825,20881,2825,20881,2825xe">
                    <v:path o:connectlocs="58,64;58,64;58,64;58,64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1" o:spid="_x0000_s1026" o:spt="100" style="position:absolute;left:15163;top:6779;height:175;width:172;v-text-anchor:middle;" filled="t" stroked="f" coordsize="21201,21209" o:gfxdata="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Bp7ovQAA&#10;ANsAAAAPAAAAAAAAAAEAIAAAACIAAABkcnMvZG93bnJldi54bWxQSwECFAAUAAAACACHTuJAMy8F&#10;njsAAAA5AAAAEAAAAAAAAAABACAAAAAMAQAAZHJzL3NoYXBleG1sLnhtbFBLBQYAAAAABgAGAFsB&#10;AAC2AwAAAAA=&#10;" path="m20267,104c19508,-194,18645,169,18339,912c14991,9110,8568,15198,894,18420c144,18735,-203,19589,121,20327c442,21068,1314,21406,2067,21090c2102,21073,2125,21042,2159,21025c10491,17500,17461,10881,21095,1994c21397,1250,21026,404,20267,104e">
                    <v:path o:connectlocs="85,89;85,89;85,89;85,89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" o:spid="_x0000_s1026" o:spt="100" style="position:absolute;left:15140;top:6754;height:150;width:145;v-text-anchor:middle;" filled="t" stroked="f" coordsize="21128,21141" o:gfxdata="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UlVK/&#10;AAAA2wAAAA8AAAAAAAAAAQAgAAAAIgAAAGRycy9kb3ducmV2LnhtbFBLAQIUABQAAAAIAIdO4kAz&#10;LwWeOwAAADkAAAAQAAAAAAAAAAEAIAAAAA4BAABkcnMvc2hhcGV4bWwueG1sUEsFBgAAAAAGAAYA&#10;WwEAALgDAAAAAA==&#10;" path="m20035,122c19142,-227,18134,195,17778,1071c14571,8936,8412,14778,1051,17867l1054,17867c172,18240,-238,19242,142,20108c522,20973,1543,21372,2425,21003c2459,20986,2476,20956,2514,20936c10651,17491,17459,11027,21002,2339c21361,1463,20927,472,20035,122e">
                    <v:path o:connectlocs="72,76;72,76;72,76;72,76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" o:spid="_x0000_s1026" o:spt="100" style="position:absolute;left:14900;top:6514;height:120;width:120;v-text-anchor:middle;" filled="t" stroked="f" coordsize="21039,21044" o:gfxdata="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dvUS74A&#10;AADbAAAADwAAAAAAAAABACAAAAAiAAAAZHJzL2Rvd25yZXYueG1sUEsBAhQAFAAAAAgAh07iQDMv&#10;BZ47AAAAOQAAABAAAAAAAAAAAQAgAAAADQEAAGRycy9zaGFwZXhtbC54bWxQSwUGAAAAAAYABgBb&#10;AQAAtwMAAAAA&#10;" path="m20871,1248c20411,197,19177,-281,18112,169c18075,181,18050,214,18021,226c10159,3562,3583,9820,152,18220l148,18220c-278,19278,242,20473,1320,20896c2398,21318,3620,20803,4046,19749l4051,19749c7068,12356,12856,6858,19764,3956c20830,3506,21322,2298,20871,1248e">
                    <v:path o:connectlocs="59,61;59,61;59,61;59,61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" o:spid="_x0000_s1026" o:spt="100" style="position:absolute;left:14803;top:6419;height:175;width:172;v-text-anchor:middle;" filled="t" stroked="f" coordsize="21199,21208" o:gfxdata="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txiXLUAAADbAAAADwAA&#10;AAAAAAABACAAAAAiAAAAZHJzL2Rvd25yZXYueG1sUEsBAhQAFAAAAAgAh07iQDMvBZ47AAAAOQAA&#10;ABAAAAAAAAAAAQAgAAAABAEAAGRycy9zaGFwZXhtbC54bWxQSwUGAAAAAAYABgBbAQAArgMAAAAA&#10;" path="m21077,880c20753,142,19881,-198,19129,117c19097,131,19071,162,19039,179c10706,3707,3739,10322,106,19208c-198,19957,172,20803,934,21101c1689,21401,2552,21041,2859,20292c6206,12096,12625,6008,20301,2787c21051,2469,21402,1618,21077,880e">
                    <v:path o:connectlocs="85,89;85,89;85,89;85,89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5" o:spid="_x0000_s1026" o:spt="100" style="position:absolute;left:14853;top:6464;height:150;width:145;v-text-anchor:middle;" filled="t" stroked="f" coordsize="21129,21141" o:gfxdata="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biDqbsAAADb&#10;AAAADwAAAAAAAAABACAAAAAiAAAAZHJzL2Rvd25yZXYueG1sUEsBAhQAFAAAAAgAh07iQDMvBZ47&#10;AAAAOQAAABAAAAAAAAAAAQAgAAAACgEAAGRycy9zaGFwZXhtbC54bWxQSwUGAAAAAAYABgBbAQAA&#10;tAMAAAAA&#10;" path="m20075,3267c20953,2898,21368,1899,20987,1030c20611,168,19589,-234,18707,138c18670,152,18649,185,18615,198c10481,3647,3673,10118,124,18802c-232,19678,205,20666,1094,21019c1983,21366,2991,20946,3354,20071c6561,12205,12717,6360,20075,3274c20075,3274,20075,3267,20075,3267xe">
                    <v:path o:connectlocs="72,76;72,76;72,76;72,76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14" o:spid="_x0000_s1026" o:spt="203" style="position:absolute;left:13145;top:6319;height:744;width:770;" coordorigin="13145,6319" coordsize="770,744" o:gfxdata="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DEcno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16" o:spid="_x0000_s1026" o:spt="100" style="position:absolute;left:13530;top:6729;height:95;width:98;v-text-anchor:middle;" filled="t" stroked="f" coordsize="21600,21600" o:gfxdata="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KhP68AAAA&#10;2wAAAA8AAAAAAAAAAQAgAAAAIgAAAGRycy9kb3ducmV2LnhtbFBLAQIUABQAAAAIAIdO4kAzLwWe&#10;OwAAADkAAAAQAAAAAAAAAAEAIAAAAAsBAABkcnMvc2hhcGV4bWwueG1sUEsFBgAAAAAGAAYAWwEA&#10;ALUDAAAAAA==&#10;" path="m10800,0c4838,0,0,4841,0,10800c0,16758,4838,21599,10800,21599c16761,21599,21600,16758,21600,10800c21600,4841,16761,0,10800,0e">
                    <v:path o:connectlocs="49,47;49,47;49,47;49,4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7" o:spid="_x0000_s1026" o:spt="100" style="position:absolute;left:13145;top:6319;height:745;width:770;v-text-anchor:middle;" filled="t" stroked="f" coordsize="20946,21600" o:gfxdata="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tLh3r&#10;wAAAANsAAAAPAAAAAAAAAAEAIAAAACIAAABkcnMvZG93bnJldi54bWxQSwECFAAUAAAACACHTuJA&#10;My8FnjsAAAA5AAAAEAAAAAAAAAABACAAAAAPAQAAZHJzL3NoYXBleG1sLnhtbFBLBQYAAAAABgAG&#10;AFsBAAC5AwAAAAA=&#10;" path="m18509,15329l11782,15329c10699,15329,9818,14391,9818,13238c9818,12086,10699,11148,11782,11148l17673,11148c18077,11142,18477,10934,18721,10588c18789,10491,18842,10381,18885,10267c18890,10251,18901,10239,18906,10224c19377,10880,19636,11686,19636,12541c19636,13613,19230,14607,18509,15329m17673,17767c17673,19114,16647,20206,15382,20206l3600,20206c2334,20206,1309,19114,1309,17767l1309,6786c1931,7334,2730,7664,3600,7664l14400,7664,17018,7664c17379,7664,17673,7976,17673,8361l17673,9754,11782,9754c9974,9754,8509,11314,8509,13238c8509,15163,9974,16722,11782,16722l17673,16722c17673,16722,17673,17767,17673,17767xm16363,5574l16363,6270,14400,6270,3600,6270c3246,6270,2916,6179,2617,6027l2617,5574c2617,5574,16363,5574,16363,5574xm16363,4877l2617,4877,2617,4180,16363,4180c16363,4180,16363,4877,16363,4877xm16363,3483l2617,3483,2617,2787,16363,2787c16363,2787,16363,3483,16363,3483xm3600,1393l14400,1393,17018,1393c17379,1393,17673,1705,17673,2090l17673,3832,17673,4180,17673,6398c17466,6321,17249,6270,17018,6270l17018,5574,17018,4180,17018,2787c17018,2401,16724,2090,16363,2090l2617,2090c2256,2090,1963,2401,1963,2787l1963,4180,1963,5534c1559,5094,1309,4495,1309,3832c1309,2485,2334,1393,3600,1393m18983,8361l18982,8361,18982,4180,18982,3832,18982,2090c18982,935,18102,0,17018,0l14400,0,3600,0c1614,0,0,1719,0,3832l0,17767c0,19880,1614,21600,3600,21600l15382,21600c17366,21600,18982,19880,18982,17767l18982,16722,18983,16722c21600,14631,21600,10452,18983,8361e">
                    <v:path o:connectlocs="385,372;385,372;385,372;385,37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13" o:spid="_x0000_s1026" o:spt="203" style="position:absolute;left:11608;top:6294;height:770;width:770;" coordorigin="11608,6294" coordsize="770,770" o:gfxdata="UEsDBAoAAAAAAIdO4kAAAAAAAAAAAAAAAAAEAAAAZHJzL1BLAwQUAAAACACHTuJArF1sc7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R7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sXWx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18" o:spid="_x0000_s1026" o:spt="100" style="position:absolute;left:11608;top:6294;height:770;width:770;v-text-anchor:middle;" filled="t" stroked="f" coordsize="21600,21600" o:gfxdata="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Mv9/74A&#10;AADbAAAADwAAAAAAAAABACAAAAAiAAAAZHJzL2Rvd25yZXYueG1sUEsBAhQAFAAAAAgAh07iQDMv&#10;BZ47AAAAOQAAABAAAAAAAAAAAQAgAAAADQEAAGRycy9zaGFwZXhtbC54bWxQSwUGAAAAAAYABgBb&#10;AQAAtwMAAAAA&#10;" path="m20249,19799c20249,20048,20048,20249,19799,20249l1800,20249c1551,20249,1349,20048,1349,19799l1349,3824c1349,3576,1551,3375,1800,3375l4724,3375,4724,4725c4724,5098,5027,5400,5399,5400c5772,5400,6074,5098,6074,4725l6074,3375,10124,3375,10124,4725c10124,5098,10427,5400,10800,5400c11172,5400,11474,5098,11474,4725l11474,3375,15524,3375,15524,4725c15524,5098,15827,5400,16199,5400c16572,5400,16874,5098,16874,4725l16874,3375,19799,3375c20048,3375,20249,3576,20249,3824c20249,3824,20249,19799,20249,19799xm19799,2025l16874,2025,16874,675c16874,301,16572,0,16199,0c15827,0,15524,301,15524,675l15524,2025,11474,2025,11474,675c11474,301,11172,0,10800,0c10427,0,10124,301,10124,675l10124,2025,6074,2025,6074,675c6074,301,5772,0,5399,0c5027,0,4724,301,4724,675l4724,2025,1800,2025c805,2025,0,2830,0,3824l0,19799c0,20793,805,21599,1800,21599l19799,21599c20794,21599,21600,20793,21600,19799l21600,3824c21600,2830,20794,2025,19799,2025e">
                    <v:path o:connectlocs="385,385;385,385;385,385;385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9" o:spid="_x0000_s1026" o:spt="100" style="position:absolute;left:11778;top:6584;height:75;width:95;v-text-anchor:middle;" filled="t" stroked="f" coordsize="21600,21600" o:gfxdata="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4dYZL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0" o:spid="_x0000_s1026" o:spt="100" style="position:absolute;left:11778;top:6704;height:75;width:95;v-text-anchor:middle;" filled="t" stroked="f" coordsize="21600,21600" o:gfxdata="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1XGE7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1" o:spid="_x0000_s1026" o:spt="100" style="position:absolute;left:11778;top:6824;height:75;width:95;v-text-anchor:middle;" filled="t" stroked="f" coordsize="21600,21600" o:gfxdata="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BljiL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2" o:spid="_x0000_s1026" o:spt="100" style="position:absolute;left:11945;top:6824;height:75;width:95;v-text-anchor:middle;" filled="t" stroked="f" coordsize="21600,21600" o:gfxdata="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hvf6ugAAANsA&#10;AAAPAAAAAAAAAAEAIAAAACIAAABkcnMvZG93bnJldi54bWxQSwECFAAUAAAACACHTuJAMy8FnjsA&#10;AAA5AAAAEAAAAAAAAAABACAAAAAJAQAAZHJzL3NoYXBleG1sLnhtbFBLBQYAAAAABgAGAFsBAACz&#10;AwAAAAA=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3" o:spid="_x0000_s1026" o:spt="100" style="position:absolute;left:11945;top:6704;height:75;width:95;v-text-anchor:middle;" filled="t" stroked="f" coordsize="21600,21600" o:gfxdata="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spSYb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4" o:spid="_x0000_s1026" o:spt="100" style="position:absolute;left:11945;top:6584;height:75;width:95;v-text-anchor:middle;" filled="t" stroked="f" coordsize="21600,21600" o:gfxdata="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cMUG5AAAA2wAA&#10;AA8AAAAAAAAAAQAgAAAAIgAAAGRycy9kb3ducmV2LnhtbFBLAQIUABQAAAAIAIdO4kAzLwWeOwAA&#10;ADkAAAAQAAAAAAAAAAEAIAAAAAgBAABkcnMvc2hhcGV4bWwueG1sUEsFBgAAAAAGAAYAWwEAALID&#10;AAAAAA==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5" o:spid="_x0000_s1026" o:spt="100" style="position:absolute;left:12113;top:6824;height:75;width:97;v-text-anchor:middle;" filled="t" stroked="f" coordsize="21600,21600" o:gfxdata="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0JTavQAA&#10;ANsAAAAPAAAAAAAAAAEAIAAAACIAAABkcnMvZG93bnJldi54bWxQSwECFAAUAAAACACHTuJAMy8F&#10;njsAAAA5AAAAEAAAAAAAAAABACAAAAAMAQAAZHJzL3NoYXBleG1sLnhtbFBLBQYAAAAABgAGAFsB&#10;AAC2AwAAAAA=&#10;" path="m0,21599l21600,21599,21600,0,0,0c0,0,0,21599,0,21599xe">
                    <v:path o:connectlocs="48,37;48,37;48,37;48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6" o:spid="_x0000_s1026" o:spt="100" style="position:absolute;left:12113;top:6704;height:75;width:97;v-text-anchor:middle;" filled="t" stroked="f" coordsize="21600,21600" o:gfxdata="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IKrb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8,37;48,37;48,37;48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7" o:spid="_x0000_s1026" o:spt="100" style="position:absolute;left:12113;top:6584;height:75;width:97;v-text-anchor:middle;" filled="t" stroked="f" coordsize="21600,21600" o:gfxdata="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U6vNr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8,37;48,37;48,37;48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28" o:spid="_x0000_s1026" o:spt="100" style="position:absolute;left:10070;top:6294;height:770;width:770;v-text-anchor:middle;" filled="t" stroked="f" coordsize="21600,21600" o:gfxdata="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pzdCvQAA&#10;ANsAAAAPAAAAAAAAAAEAIAAAACIAAABkcnMvZG93bnJldi54bWxQSwECFAAUAAAACACHTuJAMy8F&#10;njsAAAA5AAAAEAAAAAAAAAABACAAAAAMAQAAZHJzL3NoYXBleG1sLnhtbFBLBQYAAAAABgAGAFsB&#10;AAC2AwAAAAA=&#10;" path="m20249,9450c20249,9823,19947,10124,19575,10124l18324,10124,15624,5400,17549,5400c17762,5400,17962,5500,18089,5670l20114,8370c20202,8486,20249,8628,20249,8774c20249,8774,20249,9450,20249,9450xm18224,20249l14174,20249,14174,13500c14174,13126,13872,12825,13499,12825l8437,12825c8064,12825,7762,13126,7762,13500l7762,20249,3374,20249,3374,11475,18224,11475c18224,11475,18224,20249,18224,20249xm13499,20249l8437,20249,8437,13500,13499,13500c13499,13500,13499,20249,13499,20249xm1349,9450l1349,8774c1349,8628,1397,8486,1485,8370l3510,5670c3637,5500,3837,5400,4049,5400l5975,5400,3275,10124,2024,10124c1652,10124,1349,9823,1349,9450m13369,5400l14846,5400,17546,10124,14719,10124c14719,10124,13369,5400,13369,5400xm11137,5400l12666,5400,14016,10124,11137,10124c11137,10124,11137,5400,11137,5400xm8932,5400l10462,5400,10462,10124,7582,10124c7582,10124,8932,5400,8932,5400xm6880,10124l4052,10124,6752,5400,8230,5400c8230,5400,6880,10124,6880,10124xm17549,1350l17549,4050,4049,4050,4049,1350c4049,1350,17549,1350,17549,1350xm21194,7560l19170,4861c19091,4755,18997,4663,18899,4576l18899,1350c18899,605,18295,0,17549,0l4049,0c3304,0,2699,605,2699,1350l2699,4576c2602,4663,2508,4754,2430,4860l406,7559c143,7907,0,8338,0,8774l0,9450c0,10566,908,11475,2024,11475l2024,20249c2024,20994,2629,21599,3374,21599l18224,21599c18970,21599,19575,20994,19575,20249l19575,11475c20691,11475,21600,10566,21600,9450l21600,8774c21600,8338,21456,7907,21194,7560e">
                  <v:path o:connectlocs="385,385;385,385;385,385;385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shape id="AutoShape 29" o:spid="_x0000_s1026" o:spt="100" style="position:absolute;left:17758;top:4784;height:695;width:770;v-text-anchor:middle;" filled="t" stroked="f" coordsize="20595,20497" o:gfxdata="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6RZYvQAA&#10;ANsAAAAPAAAAAAAAAAEAIAAAACIAAABkcnMvZG93bnJldi54bWxQSwECFAAUAAAACACHTuJAMy8F&#10;njsAAAA5AAAAEAAAAAAAAAABACAAAAAMAQAAZHJzL3NoYXBleG1sLnhtbFBLBQYAAAAABgAGAFsB&#10;AAC2AwAAAAA=&#10;" path="m18898,1863c16636,-621,12968,-621,10707,1863l1317,12053c-439,13982,-439,17121,1317,19050c3073,20979,5931,20979,7687,19050l17078,8860c18335,7479,18335,5242,17078,3862c15821,2482,13783,2482,12527,3862l5467,11614c5216,11891,5216,12337,5467,12614c5719,12890,6126,12890,6378,12614l13437,4861c14190,4035,15414,4035,16167,4861c16920,5688,16920,7034,16167,7860l6777,18050c5520,19430,3484,19430,2227,18050c970,16670,970,14433,2227,13053l11525,2963c13285,1030,16139,1030,17896,2963c19657,4896,19657,8027,17897,9959l10929,17611c10677,17888,10677,18334,10929,18610c11181,18887,11588,18887,11839,18610l18898,10859c21160,8375,21160,4347,18898,1863e">
                  <v:path o:connectlocs="384,368;384,368;384,368;384,368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07" o:spid="_x0000_s1026" o:spt="203" style="position:absolute;left:16340;top:4759;height:770;width:530;" coordorigin="16340,4759" coordsize="530,770" o:gfxdata="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KjJ8Ku7AAAA3AAAAA8AAAAAAAAAAQAgAAAAIgAAAGRycy9kb3ducmV2LnhtbFBL&#10;AQIUABQAAAAIAIdO4kAzLwWeOwAAADkAAAAVAAAAAAAAAAEAIAAAAAoBAABkcnMvZ3JvdXBzaGFw&#10;ZXhtbC54bWxQSwUGAAAAAAYABgBgAQAAxwMAAAAA&#10;">
                  <o:lock v:ext="edit" aspectratio="f"/>
                  <v:shape id="AutoShape 30" o:spid="_x0000_s1026" o:spt="100" style="position:absolute;left:16340;top:4759;height:770;width:530;v-text-anchor:middle;" filled="t" stroked="f" coordsize="20767,21600" o:gfxdata="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UVYbvQAA&#10;ANsAAAAPAAAAAAAAAAEAIAAAACIAAABkcnMvZG93bnJldi54bWxQSwECFAAUAAAACACHTuJAMy8F&#10;njsAAAA5AAAAEAAAAAAAAAABACAAAAAMAQAAZHJzL3NoYXBleG1sLnhtbFBLBQYAAAAABgAGAFsB&#10;AAC2AwAAAAA=&#10;" path="m18566,16551c17960,18284,17274,20249,9436,20249c4711,20249,1888,17809,1888,15451c1888,13645,2349,12161,2835,10591c3454,8600,4088,6563,3813,3868c6723,6750,7759,10567,7759,10567c7759,10567,10468,7846,11196,6582c11755,7395,12267,10124,12267,12825c12267,12825,14773,11347,16653,9127c18632,11666,19346,14320,18566,16551m16041,6075c15982,7879,14088,9404,14088,9404c14088,6046,10380,3375,10380,3375c10380,3375,10330,5373,8452,7389c6574,2686,938,0,938,0c3756,7389,0,10076,0,15451c0,18604,3730,21599,9436,21599c17888,21599,19523,19379,20396,16878c21599,13436,19797,9432,16041,6075e">
                    <v:path o:connectlocs="264,385;264,385;264,385;264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31" o:spid="_x0000_s1026" o:spt="100" style="position:absolute;left:16438;top:5094;height:275;width:340;v-text-anchor:middle;" filled="t" stroked="f" coordsize="21282,21600" o:gfxdata="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6xodq/&#10;AAAA2wAAAA8AAAAAAAAAAQAgAAAAIgAAAGRycy9kb3ducmV2LnhtbFBLAQIUABQAAAAIAIdO4kAz&#10;LwWeOwAAADkAAAAQAAAAAAAAAAEAIAAAAA4BAABkcnMvc2hhcGV4bWwueG1sUEsFBgAAAAAGAAYA&#10;WwEAALgDAAAAAA==&#10;" path="m20698,5891l19424,7749c17846,10064,16352,12259,12365,14784c11794,12631,11275,10259,11275,6631l11275,3408,9000,7893c8233,9421,7598,10690,6649,12373c5211,8296,4195,5281,3422,2545l2705,0,1926,2847c936,6469,0,9891,0,18771c0,19292,333,19714,749,19714c1162,19714,1499,19292,1499,18771c1499,11964,2037,8594,2758,5681c3537,8174,4520,11009,5812,14638l6339,16117,7100,14811c8344,12681,9085,11248,9896,9638c10133,12428,10681,14428,11223,16408l11495,17404,12253,16953c16306,14531,18203,12327,19708,10211c19942,13727,19573,17574,18698,20305c18543,20787,18730,21336,19114,21531c19204,21577,19301,21599,19395,21599c19690,21599,19972,21377,20089,21008c21251,17380,21600,12213,20976,7841c20976,7841,20698,5891,20698,5891xe">
                    <v:path o:connectlocs="170,137;170,137;170,137;170,1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32" o:spid="_x0000_s1026" o:spt="100" style="position:absolute;left:14685;top:4809;height:670;width:768;v-text-anchor:middle;" filled="t" stroked="f" coordsize="21384,21600" o:gfxdata="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9UQmrsAAADb&#10;AAAADwAAAAAAAAABACAAAAAiAAAAZHJzL2Rvd25yZXYueG1sUEsBAhQAFAAAAAgAh07iQDMvBZ47&#10;AAAAOQAAABAAAAAAAAAAAQAgAAAACgEAAGRycy9zaGFwZXhtbC54bWxQSwUGAAAAAAYABgBbAQAA&#10;tAMAAAAA&#10;" path="m18710,9257l16706,7714,16706,20057,4677,20057,4677,7714,2673,9257,1336,4628,4677,1542,7468,1542c7841,2871,9136,3857,10691,3857c12247,3857,13542,2871,13915,1542l16706,1542,20047,4628c20047,4628,18710,9257,18710,9257xm13200,1542c12831,2438,11852,3085,10691,3085c9531,3085,8552,2438,8183,1542c8183,1542,13200,1542,13200,1542xm20882,3423l17541,338c17303,119,17009,0,16706,0l4677,0c4374,0,4080,119,3842,338l501,3423c64,3827,-108,4503,68,5116l1405,9745c1537,10201,1845,10560,2239,10716c2380,10772,2527,10800,2673,10800c2905,10800,3136,10729,3341,10593l3341,20057c3341,20908,3940,21600,4677,21600l16706,21600c17443,21600,18042,20908,18042,20057l18042,10593c18247,10729,18478,10800,18710,10800c18856,10800,19002,10772,19144,10716c19538,10560,19846,10201,19978,9745l21315,5116c21491,4503,21319,3827,20882,3423e">
                  <v:path o:connectlocs="384,335;384,335;384,335;384,33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06" o:spid="_x0000_s1026" o:spt="203" style="position:absolute;left:13145;top:4759;height:770;width:770;" coordorigin="13145,4759" coordsize="770,770" o:gfxdata="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ZVmT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33" o:spid="_x0000_s1026" o:spt="100" style="position:absolute;left:13145;top:5049;height:480;width:770;v-text-anchor:middle;" filled="t" stroked="f" coordsize="21505,21600" o:gfxdata="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hmsQO/&#10;AAAA2wAAAA8AAAAAAAAAAQAgAAAAIgAAAGRycy9kb3ducmV2LnhtbFBLAQIUABQAAAAIAIdO4kAz&#10;LwWeOwAAADkAAAAQAAAAAAAAAAEAIAAAAA4BAABkcnMvc2hhcGV4bWwueG1sUEsFBgAAAAAGAAYA&#10;WwEAALgDAAAAAA==&#10;" path="m17472,17279l17472,18899c17472,19198,17321,19439,17136,19439l4368,19439c4182,19439,4032,19198,4032,18899l4032,17279,1344,12419c1344,12121,1494,11879,1680,11879l3360,11879,4032,11879,4704,11879,5376,11879,6048,11879,6720,11879,7392,11879,8064,11879,8736,11879,12768,11879,13440,11879,14112,11879,14784,11879,15456,11879,16128,11879,16800,11879,17472,11879,18144,11879,19824,11879c20009,11879,20160,12121,20160,12419c20160,12419,17472,17279,17472,17279xm10752,4320c8625,4320,6826,6601,6246,9719l5552,9719c6152,6000,8252,3239,10752,3239c12934,3239,14813,5344,15654,8353l15054,8835c14323,6180,12671,4320,10752,4320m10752,8639c10158,8639,9630,9061,9260,9719l8437,9719c8904,8435,9761,7560,10752,7560c11742,7560,12600,8435,13066,9719l12244,9719c11874,9061,11345,8639,10752,8639m13827,9719c13307,7816,12126,6479,10752,6479c9378,6479,8197,7816,7676,9719l6955,9719c7510,7207,9001,5400,10752,5400c12409,5400,13834,7015,14454,9317l13953,9719c13953,9719,13827,9719,13827,9719xm10752,1080c13459,1080,15792,3672,16856,7388l16256,7869c15305,4504,13201,2160,10752,2160c7874,2160,5470,5392,4858,9719l4167,9719c4792,4796,7507,1080,10752,1080m17336,9719l16958,9719,17294,9449c17307,9540,17325,9628,17336,9719m19824,9719l18016,9719c17986,9461,17948,9209,17908,8957l21132,6366c21464,6099,21599,5450,21433,4916c21267,4383,20864,4169,20532,4433l17456,6905c16282,2836,13721,0,10752,0c7135,0,4122,4198,3488,9719l1680,9719c754,9719,0,10930,0,12419c0,12949,121,13459,339,13855l2688,18101,2688,18899c2688,20389,3442,21599,4368,21599l17136,21599c18062,21599,18816,20389,18816,18899l18816,18101,21165,13855c21383,13459,21504,12949,21504,12419c21504,10930,20750,9719,19824,9719e">
                    <v:path o:connectlocs="384,240;384,240;384,240;384,24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34" o:spid="_x0000_s1026" o:spt="100" style="position:absolute;left:13338;top:4854;height:180;width:55;v-text-anchor:middle;" filled="t" stroked="f" coordsize="16970,21600" o:gfxdata="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IAK/u2AAAA2wAAAA8A&#10;AAAAAAAAAQAgAAAAIgAAAGRycy9kb3ducmV2LnhtbFBLAQIUABQAAAAIAIdO4kAzLwWeOwAAADkA&#10;AAAQAAAAAAAAAAEAIAAAAAUBAABkcnMvc2hhcGV4bWwueG1sUEsFBgAAAAAGAAYAWwEAAK8DAAAA&#10;AA==&#10;" path="m1763,20770c1785,20787,1800,20804,1822,20820l1840,20820c2471,21282,3719,21600,5169,21600c7249,21600,8949,20947,8949,20151c8949,20027,8890,19906,8813,19791c8827,19771,8827,19755,8805,19735c5994,17195,8670,14408,11954,11407c15517,8164,19327,4564,15125,902c14593,374,13264,0,11701,0c9671,0,8016,632,8016,1411c8016,1583,8108,1746,8259,1898c8259,1904,8259,1909,8266,1915c8273,1923,8281,1932,8295,1940l8325,1974c11360,4592,8424,7275,5106,10305c1605,13500,-2273,17040,1635,20649c1671,20691,1719,20730,1763,20770e">
                    <v:path o:connectlocs="27,90;27,90;27,90;27,9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35" o:spid="_x0000_s1026" o:spt="100" style="position:absolute;left:13628;top:4854;height:180;width:52;v-text-anchor:middle;" filled="t" stroked="f" coordsize="16970,21600" o:gfxdata="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TI5gvQAA&#10;ANsAAAAPAAAAAAAAAAEAIAAAACIAAABkcnMvZG93bnJldi54bWxQSwECFAAUAAAACACHTuJAMy8F&#10;njsAAAA5AAAAEAAAAAAAAAABACAAAAAMAQAAZHJzL3NoYXBleG1sLnhtbFBLBQYAAAAABgAGAFsB&#10;AAC2AwAAAAA=&#10;" path="m1763,20770c1785,20787,1800,20804,1822,20820l1840,20820c2471,21282,3719,21600,5169,21600c7249,21600,8949,20950,8949,20151c8949,20027,8890,19906,8813,19791c8827,19771,8827,19755,8805,19735c5994,17195,8670,14408,11954,11407c15517,8164,19327,4564,15125,902c14593,374,13264,0,11701,0c9671,0,8016,632,8016,1411c8016,1583,8108,1746,8259,1898c8259,1904,8259,1909,8266,1915c8273,1923,8281,1932,8295,1940l8325,1974c11360,4592,8424,7275,5106,10305c1605,13500,-2273,17040,1635,20649c1671,20691,1719,20730,1763,20770e">
                    <v:path o:connectlocs="26,90;26,90;26,90;26,9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36" o:spid="_x0000_s1026" o:spt="100" style="position:absolute;left:13505;top:4759;height:180;width:55;v-text-anchor:middle;" filled="t" stroked="f" coordsize="16970,21600" o:gfxdata="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2eEBe8AAAA&#10;2wAAAA8AAAAAAAAAAQAgAAAAIgAAAGRycy9kb3ducmV2LnhtbFBLAQIUABQAAAAIAIdO4kAzLwWe&#10;OwAAADkAAAAQAAAAAAAAAAEAIAAAAAsBAABkcnMvc2hhcGV4bWwueG1sUEsFBgAAAAAGAAYAWwEA&#10;ALUDAAAAAA==&#10;" path="m1763,20770c1785,20787,1800,20804,1822,20820l1840,20820c2471,21282,3719,21600,5169,21600c7249,21600,8949,20950,8949,20151c8949,20027,8890,19906,8813,19791c8827,19771,8827,19755,8805,19735c5994,17195,8670,14408,11954,11407c15517,8164,19327,4564,15125,902c14593,374,13264,0,11701,0c9671,0,8016,632,8016,1411c8016,1583,8108,1749,8259,1898c8259,1904,8259,1909,8266,1915c8273,1923,8281,1932,8295,1940l8325,1974c11360,4592,8424,7275,5106,10305c1605,13500,-2273,17040,1635,20649c1675,20691,1719,20730,1763,20770e">
                    <v:path o:connectlocs="27,90;27,90;27,90;27,9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19" o:spid="_x0000_s1026" o:spt="203" style="position:absolute;left:11608;top:4759;height:770;width:770;" coordorigin="11608,4759" coordsize="770,770" o:gfxdata="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dCqDN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37" o:spid="_x0000_s1026" o:spt="100" style="position:absolute;left:11608;top:4829;height:700;width:700;v-text-anchor:middle;" filled="t" stroked="f" coordsize="21502,21600" o:gfxdata="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K7rJb4A&#10;AADbAAAADwAAAAAAAAABACAAAAAiAAAAZHJzL2Rvd25yZXYueG1sUEsBAhQAFAAAAAgAh07iQDMv&#10;BZ47AAAAOQAAABAAAAAAAAAAAQAgAAAADQEAAGRycy9zaGFwZXhtbC54bWxQSwUGAAAAAAYABgBb&#10;AQAAtwMAAAAA&#10;" path="m19917,7880l18875,8932c18730,9079,18497,9079,18353,8932l17048,7617,15991,10290,16080,10064c13859,7826,11601,7544,9565,7291c8910,7210,8276,7126,7652,6990l13918,4456,12652,3179c12508,3033,12508,2798,12652,2652l13695,1598c13840,1453,14073,1453,14217,1598l19917,7353c20062,7499,20062,7734,19917,7880m12292,19639c12200,19872,11999,20044,11756,20095c11700,20106,11643,20111,11587,20110c11400,20105,11219,20030,11084,19892l1692,10517c1519,10343,1443,10094,1488,9852c1533,9610,1695,9407,1917,9308l6505,7453c9597,8490,12689,7491,15781,10821c15781,10821,12292,19639,12292,19639xm15260,545c14912,193,14449,0,13956,0c13463,0,13000,193,12651,546l11610,1598c11261,1949,11068,2417,11068,2915c11068,3265,11164,3601,11342,3893l1324,7944c654,8241,173,8851,38,9575c-98,10302,130,11048,654,11576l10041,20946c10445,21354,10982,21586,11549,21599c11562,21599,11593,21599,11605,21599c11754,21599,11906,21584,12056,21553c12789,21399,13390,20888,13662,20191l17604,10229c17902,10426,18250,10532,18613,10532c19107,10532,19570,10338,19918,9986l20957,8937c21308,8585,21502,8116,21502,7617c21502,7117,21308,6648,20961,6300c20961,6300,15260,545,15260,545xe">
                    <v:path o:connectlocs="350,350;350,350;350,350;350,35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group id="组合 205" o:spid="_x0000_s1026" o:spt="203" style="position:absolute;left:11800;top:4759;height:574;width:578;" coordorigin="11800,4759" coordsize="578,574" o:gfxdata="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hrBQ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38" o:spid="_x0000_s1026" o:spt="100" style="position:absolute;left:11945;top:5144;height:120;width:120;v-text-anchor:middle;" filled="t" stroked="f" coordsize="21600,21600" o:gfxdata="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fqGfvQAA&#10;ANsAAAAPAAAAAAAAAAEAIAAAACIAAABkcnMvZG93bnJldi54bWxQSwECFAAUAAAACACHTuJAMy8F&#10;njsAAAA5AAAAEAAAAAAAAAABACAAAAAMAQAAZHJzL3NoYXBleG1sLnhtbFBLBQYAAAAABgAGAFsB&#10;AAC2AwAAAAA=&#10;" path="m10800,4320c14381,4320,17279,7222,17279,10800c17279,14377,14381,17279,10800,17279c7218,17279,4319,14377,4319,10800c4319,7222,7218,4320,10800,4320m10800,21599c16752,21599,21600,16756,21600,10800c21600,4843,16752,0,10800,0c4847,0,0,4843,0,10800c0,16756,4847,21599,10800,21599e">
                      <v:path o:connectlocs="60,60;60,60;60,60;60,60" o:connectangles="0,0,0,0"/>
                      <v:fill on="t" focussize="0,0"/>
                      <v:stroke on="f"/>
                      <v:imagedata o:title=""/>
                      <o:lock v:ext="edit" aspectratio="f"/>
                      <v:textbox inset="4pt,4pt,4pt,4pt"/>
                    </v:shape>
                    <v:shape id="AutoShape 39" o:spid="_x0000_s1026" o:spt="100" style="position:absolute;left:12258;top:4759;height:120;width:120;v-text-anchor:middle;" filled="t" stroked="f" coordsize="21600,21600" o:gfxdata="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DIEBL4A&#10;AADbAAAADwAAAAAAAAABACAAAAAiAAAAZHJzL2Rvd25yZXYueG1sUEsBAhQAFAAAAAgAh07iQDMv&#10;BZ47AAAAOQAAABAAAAAAAAAAAQAgAAAADQEAAGRycy9zaGFwZXhtbC54bWxQSwUGAAAAAAYABgBb&#10;AQAAtwMAAAAA&#10;" path="m10800,17279c7218,17279,4320,14377,4320,10800c4320,7222,7218,4320,10800,4320c14381,4320,17280,7222,17280,10800c17280,14377,14381,17279,10800,17279m10800,0c4847,0,0,4843,0,10800c0,16756,4847,21599,10800,21599c16752,21599,21600,16756,21600,10800c21600,4843,16752,0,10800,0e">
                      <v:path o:connectlocs="60,60;60,60;60,60;60,60" o:connectangles="0,0,0,0"/>
                      <v:fill on="t" focussize="0,0"/>
                      <v:stroke on="f"/>
                      <v:imagedata o:title=""/>
                      <o:lock v:ext="edit" aspectratio="f"/>
                      <v:textbox inset="4pt,4pt,4pt,4pt"/>
                    </v:shape>
                    <v:shape id="AutoShape 40" o:spid="_x0000_s1026" o:spt="100" style="position:absolute;left:11800;top:5119;height:95;width:95;v-text-anchor:middle;" filled="t" stroked="f" coordsize="21600,21600" o:gfxdata="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4JpzvQAA&#10;ANsAAAAPAAAAAAAAAAEAIAAAACIAAABkcnMvZG93bnJldi54bWxQSwECFAAUAAAACACHTuJAMy8F&#10;njsAAAA5AAAAEAAAAAAAAAABACAAAAAMAQAAZHJzL3NoYXBleG1sLnhtbFBLBQYAAAAABgAGAFsB&#10;AAC2AwAAAAA=&#10;" path="m10800,5400c13779,5400,16199,7815,16199,10800c16199,13784,13779,16200,10800,16200c7820,16200,5399,13784,5399,10800c5399,7815,7820,5400,10800,5400m0,10800c0,16753,4843,21599,10800,21599c16756,21599,21600,16753,21600,10800c21600,4846,16756,0,10800,0c4843,0,0,4846,0,10800e">
                      <v:path o:connectlocs="47,47;47,47;47,47;47,47" o:connectangles="0,0,0,0"/>
                      <v:fill on="t" focussize="0,0"/>
                      <v:stroke on="f"/>
                      <v:imagedata o:title=""/>
                      <o:lock v:ext="edit" aspectratio="f"/>
                      <v:textbox inset="4pt,4pt,4pt,4pt"/>
                    </v:shape>
                    <v:shape id="AutoShape 41" o:spid="_x0000_s1026" o:spt="100" style="position:absolute;left:11895;top:5289;height:45;width:50;v-text-anchor:middle;" filled="t" stroked="f" coordsize="21600,21600" o:gfxdata="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Iewa8AAAA&#10;2wAAAA8AAAAAAAAAAQAgAAAAIgAAAGRycy9kb3ducmV2LnhtbFBLAQIUABQAAAAIAIdO4kAzLwWe&#10;OwAAADkAAAAQAAAAAAAAAAEAIAAAAAsBAABkcnMvc2hhcGV4bWwueG1sUEsFBgAAAAAGAAYAWwEA&#10;ALUDAAAAAA==&#10;" path="m10800,21599c16758,21599,21600,16769,21600,10800c21600,4830,16758,0,10800,0c4841,0,0,4830,0,10800c0,16769,4841,21599,10800,21599e">
                      <v:path o:connectlocs="25,22;25,22;25,22;25,22" o:connectangles="0,0,0,0"/>
                      <v:fill on="t" focussize="0,0"/>
                      <v:stroke on="f"/>
                      <v:imagedata o:title=""/>
                      <o:lock v:ext="edit" aspectratio="f"/>
                      <v:textbox inset="4pt,4pt,4pt,4pt"/>
                    </v:shape>
                    <v:shape id="AutoShape 42" o:spid="_x0000_s1026" o:spt="100" style="position:absolute;left:12280;top:4924;height:50;width:48;v-text-anchor:middle;" filled="t" stroked="f" coordsize="21600,21600" o:gfxdata="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l+90ugAAANsA&#10;AAAPAAAAAAAAAAEAIAAAACIAAABkcnMvZG93bnJldi54bWxQSwECFAAUAAAACACHTuJAMy8FnjsA&#10;AAA5AAAAEAAAAAAAAAABACAAAAAJAQAAZHJzL3NoYXBleG1sLnhtbFBLBQYAAAAABgAGAFsBAACz&#10;AwAAAAA=&#10;" path="m10800,0c4841,0,0,4830,0,10800c0,16769,4841,21599,10800,21599c16758,21599,21600,16769,21600,10800c21600,4830,16758,0,10800,0e">
                      <v:path o:connectlocs="24,25;24,25;24,25;24,25" o:connectangles="0,0,0,0"/>
                      <v:fill on="t" focussize="0,0"/>
                      <v:stroke on="f"/>
                      <v:imagedata o:title=""/>
                      <o:lock v:ext="edit" aspectratio="f"/>
                      <v:textbox inset="4pt,4pt,4pt,4pt"/>
                    </v:shape>
                  </v:group>
                </v:group>
                <v:group id="组合 204" o:spid="_x0000_s1026" o:spt="203" style="position:absolute;left:10070;top:4809;height:669;width:770;" coordorigin="10070,4809" coordsize="770,669" o:gfxdata="UEsDBAoAAAAAAIdO4kAAAAAAAAAAAAAAAAAEAAAAZHJzL1BLAwQUAAAACACHTuJAvuvdKL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oX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+690o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43" o:spid="_x0000_s1026" o:spt="100" style="position:absolute;left:10070;top:4809;height:550;width:770;v-text-anchor:middle;" filled="t" stroked="f" coordsize="21600,21600" o:gfxdata="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WQ17u5AAAA2wAA&#10;AA8AAAAAAAAAAQAgAAAAIgAAAGRycy9kb3ducmV2LnhtbFBLAQIUABQAAAAIAIdO4kAzLwWeOwAA&#10;ADkAAAAQAAAAAAAAAAEAIAAAAAgBAABkcnMvc2hhcGV4bWwueG1sUEsFBgAAAAAGAAYAWwEAALID&#10;AAAAAA==&#10;" path="m10951,9367c10901,9383,10851,9391,10800,9391c10748,9391,10698,9383,10648,9367l1873,6550c1566,6452,1349,6072,1349,5634c1349,5197,1566,4817,1873,4719l10648,1902c10698,1886,10748,1878,10800,1878c10851,1878,10901,1886,10951,1902l19726,4719c20033,4817,20249,5197,20249,5634c20249,6072,20033,6452,19726,6550c19726,6550,10951,9367,10951,9367xm16874,16904c16874,17942,14849,19721,10800,19721c6749,19721,4724,17942,4724,16904l4724,9394,10353,11200c10501,11246,10651,11269,10800,11269c10949,11269,11098,11246,11255,11198l16874,9394c16874,9394,16874,16904,16874,16904xm21600,5634c21600,4314,20954,3185,20030,2888l11246,68c11098,22,10949,0,10800,0c10651,0,10501,22,10344,71l1570,2888c645,3185,0,4314,0,5634c0,6955,645,8084,1569,8380l3374,8960,3374,16904c3374,19397,5425,21600,10800,21600c16174,21600,18224,19397,18224,16904l18224,8960,20030,8380c20954,8084,21600,6955,21600,5634e">
                    <v:path o:connectlocs="385,275;385,275;385,275;385,27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44" o:spid="_x0000_s1026" o:spt="100" style="position:absolute;left:10768;top:5049;height:260;width:47;v-text-anchor:middle;" filled="t" stroked="f" coordsize="21600,21600" o:gfxdata="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xyIL4A&#10;AADbAAAADwAAAAAAAAABACAAAAAiAAAAZHJzL2Rvd25yZXYueG1sUEsBAhQAFAAAAAgAh07iQDMv&#10;BZ47AAAAOQAAABAAAAAAAAAAAQAgAAAADQEAAGRycy9zaGFwZXhtbC54bWxQSwUGAAAAAAYABgBb&#10;AQAAtwMAAAAA&#10;" path="m0,1963l0,19636c0,20721,4841,21599,10800,21599c16758,21599,21600,20721,21600,19636l21600,1963c21600,878,16758,0,10800,0c4841,0,0,878,0,1963e">
                    <v:path o:connectlocs="23,130;23,130;23,130;23,13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45" o:spid="_x0000_s1026" o:spt="100" style="position:absolute;left:10743;top:5334;height:145;width:97;v-text-anchor:middle;" filled="t" stroked="f" coordsize="21600,21600" o:gfxdata="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qqi5vQAA&#10;ANsAAAAPAAAAAAAAAAEAIAAAACIAAABkcnMvZG93bnJldi54bWxQSwECFAAUAAAACACHTuJAMy8F&#10;njsAAAA5AAAAEAAAAAAAAAABACAAAAAMAQAAZHJzL3NoYXBleG1sLnhtbFBLBQYAAAAABgAGAFsB&#10;AAC2AwAAAAA=&#10;" path="m10800,0c4838,0,0,10427,0,14400c0,18372,4838,21599,10800,21599c16761,21599,21600,18372,21600,14400c21600,10427,16761,0,10800,0e">
                    <v:path o:connectlocs="48,72;48,72;48,72;48,7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46" o:spid="_x0000_s1026" o:spt="100" style="position:absolute;left:17758;top:3219;height:770;width:770;v-text-anchor:middle;" filled="t" stroked="f" coordsize="21600,21600" o:gfxdata="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QknMvQAA&#10;ANsAAAAPAAAAAAAAAAEAIAAAACIAAABkcnMvZG93bnJldi54bWxQSwECFAAUAAAACACHTuJAMy8F&#10;njsAAAA5AAAAEAAAAAAAAAABACAAAAAMAQAAZHJzL3NoYXBleG1sLnhtbFBLBQYAAAAABgAGAFsB&#10;AAC2AwAAAAA=&#10;" path="m16874,17549c15513,17549,14343,15612,13809,12825l15524,12825c17038,12825,18224,11343,18224,9450c18224,7558,17038,6075,15524,6075l13809,6075c14343,3289,15513,1350,16874,1350c18739,1350,20249,4976,20249,9450c20249,13923,18739,17549,16874,17549m8926,11482l8774,11482,8774,11475c8028,11475,7424,10569,7424,9450c7424,8332,8028,7425,8774,7425l8926,7425c10200,7425,11391,6924,12441,6063c12248,7149,12149,8300,12149,9450c12149,10603,12248,11758,12442,12846c11393,11983,10200,11482,8926,11482m8096,20249l5396,20249,5396,14175c5396,13683,5264,13223,5033,12825l5505,12825,5505,12832,7535,12832c7463,13042,7421,13265,7421,13500l7421,18225c7421,18874,7784,19307,8001,19565c8031,19601,8065,19638,8096,19677c8096,19677,8096,20249,8096,20249xm1349,9450c1349,8332,1953,7425,2699,7425l7434,7425c7014,7916,6749,8631,6749,9450c6749,10270,7014,10984,7434,11475l2699,11475c1953,11475,1349,10569,1349,9450m13499,9450c13499,8749,13540,8073,13610,7425l15524,7425c16269,7425,16874,8332,16874,9450c16874,10569,16269,11475,15524,11475l13610,11475c13540,10826,13499,10151,13499,9450m16874,0c15489,0,14400,951,13618,2420l13604,2412c12469,4635,10778,6075,8926,6075l8479,6075,5505,6075,2699,6075c1185,6075,0,7558,0,9450c0,11343,1185,12825,2699,12825c3443,12827,4046,13430,4046,14175l4046,20249c4046,20996,4651,21599,5396,21599l8096,21599c8842,21599,9446,20996,9446,20249l9446,19575c9446,18900,8771,18598,8771,18225l8771,13500c8771,13484,8781,13473,8782,13458c8789,13361,8815,13271,8859,13191c8871,13169,8884,13151,8898,13132c8952,13051,9020,12985,9103,12934c9107,12931,9108,12927,9112,12925c9115,12925,9117,12922,9120,12922c9174,12892,9238,12885,9299,12868c11003,13049,12545,14424,13604,16495l13621,16487c14404,17950,15490,18900,16874,18900c19977,18900,21600,14145,21600,9450c21600,4754,19977,0,16874,0e">
                  <v:path o:connectlocs="385,385;385,385;385,385;385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shape id="AutoShape 47" o:spid="_x0000_s1026" o:spt="100" style="position:absolute;left:16223;top:3219;height:770;width:767;v-text-anchor:middle;" filled="t" stroked="f" coordsize="21493,21600" o:gfxdata="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lMLW8AAAA&#10;2wAAAA8AAAAAAAAAAQAgAAAAIgAAAGRycy9kb3ducmV2LnhtbFBLAQIUABQAAAAIAIdO4kAzLwWe&#10;OwAAADkAAAAQAAAAAAAAAAEAIAAAAAsBAABkcnMvc2hhcGV4bWwueG1sUEsFBgAAAAAGAAYAWwEA&#10;ALUDAAAAAA==&#10;" path="m20123,3375l8704,5400,8704,4725,8704,3375,20123,1350,20123,2700c20123,2700,20123,3375,20123,3375xm17901,18014c16291,18553,14628,18025,14187,16839c13745,15651,14691,14251,16300,13712c17910,13173,19573,13699,20014,14886c20456,16074,19510,17474,17901,18014m5163,20039c3554,20578,1890,20050,1450,18864c1008,17676,1954,16276,3562,15737c5172,15198,6836,15724,7277,16911c7719,18099,6773,19499,5163,20039m21012,316c20770,110,20463,0,20149,0c20072,0,19993,6,19916,21l8497,2046c7855,2159,7387,2719,7387,3375l7387,4725,7387,5400,7387,14964c6706,14467,5822,14175,4839,14175c4268,14175,3696,14269,3139,14455c1865,14882,843,15739,336,16807c-56,17633,-107,18530,192,19336c703,20711,2155,21599,3892,21599c4462,21599,5033,21506,5590,21319c6865,20893,7887,20036,8394,18969c8612,18509,8714,18027,8718,17549l8730,17549,8730,6750c8807,6750,8886,6743,8964,6730l20149,4746,20149,12939c19468,12442,18584,12150,17600,12150c17030,12150,16459,12244,15902,12430c14628,12857,13606,13714,13098,14782c12706,15608,12656,16505,12955,17311c13466,18686,14918,19575,16653,19575c17224,19575,17796,19481,18352,19294c19627,18868,20649,18011,21157,16944c21374,16484,21477,16002,21480,15525l21493,15525,21493,3375,21493,2700,21493,1350c21493,951,21317,572,21012,316e">
                  <v:path o:connectlocs="383,385;383,385;383,385;383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99" o:spid="_x0000_s1026" o:spt="203" style="position:absolute;left:14733;top:3219;height:770;width:672;" coordorigin="14733,3219" coordsize="672,770" o:gfxdata="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a//K2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48" o:spid="_x0000_s1026" o:spt="100" style="position:absolute;left:14733;top:3219;height:770;width:672;v-text-anchor:middle;" filled="t" stroked="f" coordsize="21600,21600" o:gfxdata="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53QjvQAA&#10;ANsAAAAPAAAAAAAAAAEAIAAAACIAAABkcnMvZG93bnJldi54bWxQSwECFAAUAAAACACHTuJAMy8F&#10;njsAAAA5AAAAEAAAAAAAAAABACAAAAAMAQAAZHJzL3NoYXBleG1sLnhtbFBLBQYAAAAABgAGAFsB&#10;AAC2AwAAAAA=&#10;" path="m10800,7425c5687,7425,1542,6064,1542,4387c1542,2709,5687,1350,10800,1350c15912,1350,20057,2709,20057,4387c20057,6064,15912,7425,10800,7425m20057,9112l20054,9112c20054,9119,20057,9127,20057,9133c20057,10800,15912,12150,10800,12150c5687,12150,1542,10800,1542,9133c1542,9127,1545,9119,1545,9112l1542,9112,1542,6793c3564,8140,7271,8774,10800,8774c14328,8774,18035,8140,20057,6793c20057,6793,20057,9112,20057,9112xm20057,13162l20054,13162c20054,13169,20057,13177,20057,13183c20057,14850,15912,16200,10800,16200c5687,16200,1542,14850,1542,13183c1542,13177,1545,13169,1545,13162l1542,13162,1542,10640c3136,12077,6982,12825,10800,12825c14617,12825,18463,12077,20057,10640c20057,10640,20057,13162,20057,13162xm20057,17212c20057,18889,15912,20249,10800,20249c5687,20249,1542,18889,1542,17212l1542,14690c3136,16127,6982,16875,10800,16875c14617,16875,18463,16127,20057,14690c20057,14690,20057,17212,20057,17212xm10800,0c5598,0,0,1372,0,4387l0,17212c0,20226,5598,21599,10800,21599c16001,21599,21599,20226,21599,17212l21599,4387c21599,1372,16001,0,10800,0e">
                    <v:path o:connectlocs="336,385;336,385;336,385;336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49" o:spid="_x0000_s1026" o:spt="100" style="position:absolute;left:15260;top:3819;height:50;width:48;v-text-anchor:middle;" filled="t" stroked="f" coordsize="21600,21600" o:gfxdata="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ka66vQAA&#10;ANsAAAAPAAAAAAAAAAEAIAAAACIAAABkcnMvZG93bnJldi54bWxQSwECFAAUAAAACACHTuJAMy8F&#10;njsAAAA5AAAAEAAAAAAAAAABACAAAAAMAQAAZHJzL3NoYXBleG1sLnhtbFBLBQYAAAAABgAGAFsB&#10;AAC2AwAAAAA=&#10;" path="m10800,21599c16769,21599,21600,16769,21600,10800c21600,4830,16769,0,10800,0c4830,0,0,4830,0,10800c0,16769,4830,21599,10800,21599e">
                    <v:path o:connectlocs="24,25;24,25;24,25;24,2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0" o:spid="_x0000_s1026" o:spt="100" style="position:absolute;left:15260;top:3679;height:45;width:48;v-text-anchor:middle;" filled="t" stroked="f" coordsize="21600,21600" o:gfxdata="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DdCyG8AAAA&#10;2wAAAA8AAAAAAAAAAQAgAAAAIgAAAGRycy9kb3ducmV2LnhtbFBLAQIUABQAAAAIAIdO4kAzLwWe&#10;OwAAADkAAAAQAAAAAAAAAAEAIAAAAAsBAABkcnMvc2hhcGV4bWwueG1sUEsFBgAAAAAGAAYAWwEA&#10;ALUDAAAAAA==&#10;" path="m10800,21599c16769,21599,21600,16769,21600,10800c21600,4830,16769,0,10800,0c4830,0,0,4830,0,10800c0,16769,4830,21599,10800,21599e">
                    <v:path o:connectlocs="24,22;24,22;24,22;24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1" o:spid="_x0000_s1026" o:spt="100" style="position:absolute;left:15260;top:3534;height:45;width:48;v-text-anchor:middle;" filled="t" stroked="f" coordsize="21600,21600" o:gfxdata="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UKfU7gAAADbAAAA&#10;DwAAAAAAAAABACAAAAAiAAAAZHJzL2Rvd25yZXYueG1sUEsBAhQAFAAAAAgAh07iQDMvBZ47AAAA&#10;OQAAABAAAAAAAAAAAQAgAAAABwEAAGRycy9zaGFwZXhtbC54bWxQSwUGAAAAAAYABgBbAQAAsQMA&#10;AAAA&#10;" path="m10800,21599c16769,21599,21600,16769,21600,10800c21600,4830,16769,0,10800,0c4830,0,0,4830,0,10800c0,16769,4830,21599,10800,21599e">
                    <v:path o:connectlocs="24,22;24,22;24,22;24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8" o:spid="_x0000_s1026" o:spt="203" style="position:absolute;left:13145;top:3219;height:770;width:770;" coordorigin="13145,3219" coordsize="770,770" o:gfxdata="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0qqH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52" o:spid="_x0000_s1026" o:spt="100" style="position:absolute;left:13145;top:3219;height:770;width:770;v-text-anchor:middle;" filled="t" stroked="f" coordsize="21426,21453" o:gfxdata="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1ZGS8AAAA&#10;2wAAAA8AAAAAAAAAAQAgAAAAIgAAAGRycy9kb3ducmV2LnhtbFBLAQIUABQAAAAIAIdO4kAzLwWe&#10;OwAAADkAAAAQAAAAAAAAAAEAIAAAAAsBAABkcnMvc2hhcGV4bWwueG1sUEsFBgAAAAAGAAYAWwEA&#10;ALUDAAAAAA==&#10;" path="m8034,20112c5816,17892,3556,15628,1338,13408c3241,7240,11488,7509,13391,1341c15609,3560,17869,5825,20087,8045c18184,14212,9937,13944,8034,20112m21034,7097l14338,393c14006,60,13525,-73,13069,39c12828,98,12614,222,12444,393c12292,545,12177,733,12112,944c11808,1929,11283,2785,10507,3562c9471,4598,8121,5384,6693,6214c5177,7094,3611,8006,2328,9290c1237,10383,493,11600,59,13011c-87,13488,40,14004,391,14356l7087,21060c7419,21393,7900,21526,8356,21414c8597,21354,8811,21231,8981,21060c9133,20908,9248,20720,9314,20508c9617,19523,10142,18667,10918,17890c11954,16853,13304,16069,14733,15239c16248,14357,17814,13446,19097,12162c20188,11070,20932,9852,21366,8440c21512,7965,21385,7448,21034,7097e">
                    <v:path o:connectlocs="385,387;385,387;385,387;385,38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3" o:spid="_x0000_s1026" o:spt="100" style="position:absolute;left:13435;top:3484;height:215;width:208;v-text-anchor:middle;" filled="t" stroked="f" coordsize="21484,21516" o:gfxdata="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9GmbztwAAANsAAAAP&#10;AAAAAAAAAAEAIAAAACIAAABkcnMvZG93bnJldi54bWxQSwECFAAUAAAACACHTuJAMy8FnjsAAAA5&#10;AAAAEAAAAAAAAAABACAAAAAGAQAAZHJzL3NoYXBleG1sLnhtbFBLBQYAAAAABgAGAFsBAACwAwAA&#10;AAA=&#10;" path="m17511,14987c17287,15384,17032,15740,16731,16049c15340,14692,13947,13205,12559,11675c12912,11521,13287,11362,13689,11198c14092,11034,14494,10927,14895,10861c15308,10801,15715,10819,16122,10913c16527,11011,16909,11222,17262,11554c17612,11890,17835,12244,17923,12620c18020,13004,18025,13392,17958,13789c17883,14187,17738,14585,17511,14987m5799,10193c5096,10221,4482,9996,3946,9496c3717,9285,3558,9028,3461,8724c3359,8420,3326,8088,3366,7723c3397,7363,3509,6989,3703,6610c3889,6231,4160,5852,4510,5487c5768,6694,7022,8018,8282,9388c7330,9893,6501,10164,5799,10193m19678,8570c18868,7915,18055,7470,17235,7250c16421,7031,15603,6942,14779,6998c13964,7059,13130,7236,12296,7545c11462,7859,10625,8200,9782,8593c8448,7115,7114,5658,5778,4299c6382,3775,6963,3509,7526,3490c8088,3467,8631,3523,9145,3649c9669,3775,10149,3883,10590,3967c11038,4051,11424,3958,11765,3682c12123,3382,12321,2994,12351,2526c12376,2054,12189,1596,11782,1147c11258,569,10630,216,9872,85c9126,-41,8358,-30,7564,136c6780,309,6032,595,5324,997c4617,1399,4048,1811,3626,2213c3464,2066,3302,1918,3141,1773c2963,1614,2739,1530,2471,1535c2200,1535,1977,1647,1793,1853c1615,2054,1530,2288,1565,2536c1589,2793,1696,2989,1880,3139c2044,3270,2203,3401,2364,3537c1731,4276,1207,5094,795,5957c378,6820,130,7676,37,8509c-59,9346,33,10113,298,10824c566,11540,1056,12148,1774,12723c2942,13658,4321,14056,5915,13967c7507,13874,9223,13415,11064,12461c12532,14093,14002,15716,15470,17223c14849,17728,14305,18018,13826,18111c13344,18210,12917,18200,12530,18088c12142,17971,11782,17803,11455,17587c11125,17368,10799,17181,10474,17026c10154,16872,9823,16788,9486,16783c9145,16778,8785,16937,8388,17265c7981,17606,7777,18004,7777,18453c7777,18897,7991,19351,8408,19809c8830,20268,9379,20651,10042,20955c10708,21259,11455,21451,12279,21502c13103,21559,13970,21437,14886,21109c15807,20787,16721,20202,17617,19332c18051,19739,18489,20127,18921,20501c19107,20656,19328,20731,19601,20712c19861,20703,20090,20586,20269,20375c20455,20160,20532,19921,20503,19674c20477,19421,20371,19229,20192,19089c19755,18752,19321,18397,18884,18022c19626,17143,20221,16217,20664,15300c21103,14379,21367,13490,21453,12667c21540,11839,21439,11091,21159,10412c20880,9725,20386,9135,19678,8570e">
                    <v:path o:connectlocs="104,107;104,107;104,107;104,10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4" o:spid="_x0000_s1026" o:spt="100" style="position:absolute;left:13410;top:3749;height:120;width:118;v-text-anchor:middle;" filled="t" stroked="f" coordsize="21188,21203" o:gfxdata="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ZpsvvQAA&#10;ANsAAAAPAAAAAAAAAAEAIAAAACIAAABkcnMvZG93bnJldi54bWxQSwECFAAUAAAACACHTuJAMy8F&#10;njsAAAA5AAAAEAAAAAAAAAABACAAAAAMAQAAZHJzL3NoYXBleG1sLnhtbFBLBQYAAAAABgAGAFsB&#10;AAC2AwAAAAA=&#10;" path="m17615,468l17606,468c14870,2476,12200,4590,9727,6958c7348,9227,5200,11619,3329,14060l341,17962,350,17970c-197,18786,-106,19880,638,20590c1491,21407,2889,21407,3746,20590c3877,20460,3984,20321,4069,20174l6867,16517c8601,14255,10606,12027,12824,9913c15281,7570,17557,5758,20329,3749l20321,3741c20400,3684,20473,3635,20543,3570c21402,2753,21402,1427,20543,606c19742,-161,18472,-193,17615,468e">
                    <v:path o:connectlocs="59,61;59,61;59,61;59,61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5" o:spid="_x0000_s1026" o:spt="100" style="position:absolute;left:13530;top:3339;height:125;width:120;v-text-anchor:middle;" filled="t" stroked="f" coordsize="21180,21196" o:gfxdata="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Z1n+8AAAA&#10;2wAAAA8AAAAAAAAAAQAgAAAAIgAAAGRycy9kb3ducmV2LnhtbFBLAQIUABQAAAAIAIdO4kAzLwWe&#10;OwAAADkAAAAQAAAAAAAAAAEAIAAAAAsBAABkcnMvc2hhcGV4bWwueG1sUEsFBgAAAAAGAAYAWwEA&#10;ALUDAAAAAA==&#10;" path="m8372,11356c6122,13508,3675,15444,1144,17292c963,17388,786,17493,637,17645c-213,18457,-213,19774,637,20585c1464,21380,2796,21397,3652,20641l3665,20649c6364,18673,8988,16581,11419,14263c13759,12030,15873,9685,17715,7283l20663,3427,20654,3419c21386,2600,21357,1379,20541,608c19697,-203,18323,-203,17468,608c17313,760,17197,937,17094,1114l14228,4857c12526,7090,10552,9275,8372,11356e">
                    <v:path o:connectlocs="60,63;60,63;60,63;60,63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7" o:spid="_x0000_s1026" o:spt="203" style="position:absolute;left:11608;top:3219;height:770;width:770;" coordorigin="11608,3219" coordsize="770,770" o:gfxdata="UEsDBAoAAAAAAIdO4kAAAAAAAAAAAAAAAAAEAAAAZHJzL1BLAwQUAAAACACHTuJAm+YEUL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0Ir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5gRQ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56" o:spid="_x0000_s1026" o:spt="100" style="position:absolute;left:11608;top:3219;height:770;width:242;v-text-anchor:middle;" filled="t" stroked="f" coordsize="21600,21600" o:gfxdata="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JvfEb4A&#10;AADbAAAADwAAAAAAAAABACAAAAAiAAAAZHJzL2Rvd25yZXYueG1sUEsBAhQAFAAAAAgAh07iQDMv&#10;BZ47AAAAOQAAABAAAAAAAAAAAQAgAAAADQEAAGRycy9zaGFwZXhtbC54bWxQSwUGAAAAAAYABgBb&#10;AQAAtwMAAAAA&#10;" path="m16988,7316c16954,7352,16923,7387,16883,7423c16677,7601,16414,7770,16066,7920c16057,7924,16044,7927,16038,7931c15662,8092,15214,8234,14705,8354c14697,8357,14692,8358,14686,8359c14163,8482,13584,8581,12960,8649c12279,8726,11560,8774,10800,8774c10037,8774,9318,8726,8640,8649c8016,8581,7435,8482,6914,8359c6908,8358,6901,8357,6893,8354c6385,8234,5937,8092,5562,7931c5553,7927,5541,7924,5531,7920c5184,7770,4921,7601,4715,7423c4676,7387,4644,7352,4612,7316c4437,7136,4320,6947,4320,6750c4320,6550,4437,6362,4612,6181c4644,6146,4676,6110,4715,6076c4921,5898,5184,5729,5531,5577c5541,5574,5553,5571,5562,5567c5937,5407,6385,5264,6893,5144c6901,5142,6908,5140,6914,5138c7435,5017,8016,4918,8640,4848c9318,4773,10037,4725,10800,4725c11560,4725,12279,4773,12960,4848c13584,4918,14163,5017,14686,5138c14692,5140,14697,5142,14705,5144c15214,5264,15662,5407,16038,5567c16044,5571,16057,5574,16066,5577c16414,5729,16677,5898,16883,6076c16923,6110,16954,6146,16988,6181c17161,6362,17280,6550,17280,6750c17280,6947,17161,7136,16988,7316m12960,19575c12960,19948,11992,20249,10800,20249c9606,20249,8640,19948,8640,19575l8640,10056c9338,10101,10059,10124,10800,10124c11541,10124,12262,10101,12960,10056c12960,10056,12960,19575,12960,19575xm8640,2025c8640,1651,9606,1350,10800,1350c11992,1350,12960,1651,12960,2025l12960,3442c12262,3398,11541,3375,10800,3375c10059,3375,9338,3398,8640,3442c8640,3442,8640,2025,8640,2025xm17280,4064l17280,2025c17280,908,14373,0,10800,0c7225,0,4320,908,4320,2025l4320,4064c1710,4681,0,5649,0,6750c0,7850,1710,8818,4320,9434l4320,19575c4320,20691,7225,21599,10800,21599c14373,21599,17280,20691,17280,19575l17280,9434c19889,8818,21600,7850,21600,6750c21600,5649,19889,4681,17280,4064e">
                    <v:path o:connectlocs="121,385;121,385;121,385;121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7" o:spid="_x0000_s1026" o:spt="100" style="position:absolute;left:12138;top:3219;height:770;width:240;v-text-anchor:middle;" filled="t" stroked="f" coordsize="21600,21600" o:gfxdata="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3JHZb4A&#10;AADbAAAADwAAAAAAAAABACAAAAAiAAAAZHJzL2Rvd25yZXYueG1sUEsBAhQAFAAAAAgAh07iQDMv&#10;BZ47AAAAOQAAABAAAAAAAAAAAQAgAAAADQEAAGRycy9zaGFwZXhtbC54bWxQSwUGAAAAAAYABgBb&#10;AQAAtwMAAAAA&#10;" path="m16988,7316c16954,7352,16923,7387,16883,7423c16677,7601,16414,7770,16066,7920c16057,7924,16044,7927,16038,7931c15662,8092,15214,8234,14705,8354c14697,8357,14692,8358,14686,8359c14163,8482,13584,8581,12960,8649c12279,8726,11560,8774,10800,8774c10037,8774,9318,8726,8640,8649c8016,8581,7435,8482,6914,8359c6908,8358,6901,8357,6893,8354c6385,8234,5937,8092,5562,7931c5553,7927,5541,7924,5531,7920c5184,7770,4921,7601,4715,7423c4676,7387,4644,7352,4612,7316c4437,7136,4320,6947,4320,6750c4320,6550,4437,6362,4612,6181c4644,6146,4676,6110,4715,6076c4921,5898,5184,5729,5531,5577c5541,5574,5553,5571,5562,5567c5937,5407,6385,5264,6893,5144c6901,5142,6908,5140,6914,5138c7435,5017,8016,4918,8640,4848c9318,4773,10037,4725,10800,4725c11560,4725,12279,4773,12960,4848c13584,4918,14163,5017,14686,5138c14692,5140,14697,5142,14705,5144c15214,5264,15662,5407,16038,5567c16044,5571,16057,5574,16066,5577c16414,5729,16677,5898,16883,6076c16923,6110,16954,6146,16988,6181c17161,6362,17280,6550,17280,6750c17280,6947,17161,7136,16988,7316m12960,19575c12960,19948,11992,20249,10800,20249c9606,20249,8640,19948,8640,19575l8640,10056c9338,10101,10059,10124,10800,10124c11541,10124,12262,10101,12960,10056c12960,10056,12960,19575,12960,19575xm8640,2025c8640,1651,9606,1350,10800,1350c11992,1350,12960,1651,12960,2025l12960,3442c12262,3398,11541,3375,10800,3375c10059,3375,9338,3398,8640,3442c8640,3442,8640,2025,8640,2025xm17280,4064l17280,2025c17280,908,14373,0,10800,0c7225,0,4320,908,4320,2025l4320,4064c1710,4681,0,5649,0,6750c0,7850,1710,8818,4320,9434l4320,19575c4320,20691,7225,21599,10800,21599c14373,21599,17280,20691,17280,19575l17280,9434c19889,8818,21600,7850,21600,6750c21600,5649,19889,4681,17280,4064e">
                    <v:path o:connectlocs="120,385;120,385;120,385;120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8" o:spid="_x0000_s1026" o:spt="100" style="position:absolute;left:11873;top:3219;height:770;width:240;v-text-anchor:middle;" filled="t" stroked="f" coordsize="21600,21600" o:gfxdata="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D7i/r4A&#10;AADbAAAADwAAAAAAAAABACAAAAAiAAAAZHJzL2Rvd25yZXYueG1sUEsBAhQAFAAAAAgAh07iQDMv&#10;BZ47AAAAOQAAABAAAAAAAAAAAQAgAAAADQEAAGRycy9zaGFwZXhtbC54bWxQSwUGAAAAAAYABgBb&#10;AQAAtwMAAAAA&#10;" path="m16988,15416c16954,15452,16923,15487,16883,15523c16677,15701,16414,15870,16066,16020c16057,16024,16044,16027,16038,16031c15662,16192,15214,16334,14705,16454c14697,16457,14692,16458,14686,16459c14163,16582,13584,16681,12960,16749c12279,16826,11560,16875,10800,16875c10037,16875,9318,16826,8640,16749c8016,16681,7435,16582,6914,16459c6908,16458,6901,16457,6893,16454c6385,16334,5937,16192,5562,16031c5553,16027,5541,16024,5531,16020c5184,15870,4921,15701,4715,15523c4676,15487,4644,15452,4612,15416c4437,15236,4320,15047,4320,14850c4320,14650,4437,14462,4612,14281c4644,14246,4676,14210,4715,14176c4921,13998,5184,13829,5531,13677c5541,13674,5553,13671,5562,13667c5937,13507,6385,13364,6893,13244c6901,13242,6908,13240,6914,13238c7435,13117,8016,13018,8640,12948c9318,12873,10037,12825,10800,12825c11560,12825,12279,12873,12960,12948c13584,13018,14163,13117,14686,13238c14692,13240,14697,13242,14705,13244c15214,13364,15662,13507,16038,13667c16044,13671,16057,13674,16066,13677c16414,13829,16677,13998,16883,14176c16923,14210,16954,14246,16988,14281c17161,14462,17280,14650,17280,14850c17280,15047,17161,15236,16988,15416m12960,19575c12960,19948,11992,20249,10800,20249c9606,20249,8640,19948,8640,19575l8640,18156c9338,18201,10059,18225,10800,18225c11541,18225,12262,18201,12960,18156c12960,18156,12960,19575,12960,19575xm8640,2025c8640,1651,9606,1350,10800,1350c11992,1350,12960,1651,12960,2025l12960,11542c12262,11498,11541,11475,10800,11475c10059,11475,9338,11498,8640,11542c8640,11542,8640,2025,8640,2025xm17280,12164l17280,2025c17280,908,14373,0,10800,0c7225,0,4320,908,4320,2025l4320,12164c1710,12781,0,13749,0,14850c0,15950,1710,16918,4320,17534l4320,19575c4320,20691,7225,21599,10800,21599c14373,21599,17280,20691,17280,19575l17280,17534c19889,16918,21600,15950,21600,14850c21600,13749,19889,12781,17280,12164e">
                    <v:path o:connectlocs="120,385;120,385;120,385;120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59" o:spid="_x0000_s1026" o:spt="100" style="position:absolute;left:10070;top:3219;height:770;width:770;v-text-anchor:middle;" filled="t" stroked="f" coordsize="21543,21600" o:gfxdata="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aTfMugAAANwA&#10;AAAPAAAAAAAAAAEAIAAAACIAAABkcnMvZG93bnJldi54bWxQSwECFAAUAAAACACHTuJAMy8FnjsA&#10;AAA5AAAAEAAAAAAAAAABACAAAAAJAQAAZHJzL3NoYXBleG1sLnhtbFBLBQYAAAAABgAGAFsBAACz&#10;AwAAAAA=&#10;" path="m16976,19986l11226,17680c11088,17626,10946,17608,10806,17600l19660,3837c19660,3837,16976,19986,16976,19986xm6859,16244c6858,16242,6855,16240,6854,16238l19606,2552,8735,19536c8735,19536,6859,16244,6859,16244xm2111,14024l17712,3595,6369,15770c6309,15734,6256,15687,6190,15660c6190,15660,2111,14024,2111,14024xm21234,108c21123,35,20996,0,20868,0c20738,0,20608,36,20495,113l299,13613c91,13751,-23,13995,3,14244c28,14494,190,14708,422,14801l5689,16914,8166,21259c8284,21468,8505,21597,8743,21599l8751,21599c8987,21599,9206,21474,9328,21271l10726,18934,17253,21551c17332,21584,17418,21599,17502,21599c17617,21599,17731,21571,17832,21512c18010,21412,18133,21238,18167,21035l21533,785c21576,520,21459,254,21234,108e">
                  <v:path o:connectlocs="384,385;384,385;384,385;384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91" o:spid="_x0000_s1026" o:spt="203" style="position:absolute;left:17903;top:1684;height:764;width:526;" coordorigin="17903,1684" coordsize="526,764" o:gfxdata="UEsDBAoAAAAAAIdO4kAAAAAAAAAAAAAAAAAEAAAAZHJzL1BLAwQUAAAACACHTuJA+g4zur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PHA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oOM7q7AAAA3AAAAA8AAAAAAAAAAQAgAAAAIgAAAGRycy9kb3ducmV2LnhtbFBL&#10;AQIUABQAAAAIAIdO4kAzLwWeOwAAADkAAAAVAAAAAAAAAAEAIAAAAAoBAABkcnMvZ3JvdXBzaGFw&#10;ZXhtbC54bWxQSwUGAAAAAAYABgBgAQAAxwMAAAAA&#10;">
                  <o:lock v:ext="edit" aspectratio="f"/>
                  <v:shape id="AutoShape 60" o:spid="_x0000_s1026" o:spt="100" style="position:absolute;left:18120;top:1899;height:45;width:48;v-text-anchor:middle;" filled="t" stroked="f" coordsize="21600,21600" o:gfxdata="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mOkB68AAAA&#10;3AAAAA8AAAAAAAAAAQAgAAAAIgAAAGRycy9kb3ducmV2LnhtbFBLAQIUABQAAAAIAIdO4kAzLwWe&#10;OwAAADkAAAAQAAAAAAAAAAEAIAAAAAsBAABkcnMvc2hhcGV4bWwueG1sUEsFBgAAAAAGAAYAWwEA&#10;ALUDAAAAAA==&#10;" path="m10800,21599c16769,21599,21600,16769,21600,10800c21600,4819,16769,0,10800,0c4830,0,0,4819,0,10800c0,16769,4830,21599,10800,21599e">
                    <v:path o:connectlocs="24,22;24,22;24,22;24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1" o:spid="_x0000_s1026" o:spt="100" style="position:absolute;left:18120;top:2189;height:45;width:48;v-text-anchor:middle;" filled="t" stroked="f" coordsize="21600,21600" o:gfxdata="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CNYW8AAAA&#10;3AAAAA8AAAAAAAAAAQAgAAAAIgAAAGRycy9kb3ducmV2LnhtbFBLAQIUABQAAAAIAIdO4kAzLwWe&#10;OwAAADkAAAAQAAAAAAAAAAEAIAAAAAsBAABkcnMvc2hhcGV4bWwueG1sUEsFBgAAAAAGAAYAWwEA&#10;ALUDAAAAAA==&#10;" path="m10800,0c4830,0,0,4830,0,10800c0,16769,4830,21599,10800,21599c16769,21599,21600,16769,21600,10800c21600,4830,16769,0,10800,0e">
                    <v:path o:connectlocs="24,22;24,22;24,22;24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2" o:spid="_x0000_s1026" o:spt="100" style="position:absolute;left:17975;top:2044;height:45;width:48;v-text-anchor:middle;" filled="t" stroked="f" coordsize="21600,21600" o:gfxdata="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12h974A&#10;AADcAAAADwAAAAAAAAABACAAAAAiAAAAZHJzL2Rvd25yZXYueG1sUEsBAhQAFAAAAAgAh07iQDMv&#10;BZ47AAAAOQAAABAAAAAAAAAAAQAgAAAADQEAAGRycy9zaGFwZXhtbC54bWxQSwUGAAAAAAYABgBb&#10;AQAAtwMAAAAA&#10;" path="m10800,0c4830,0,0,4819,0,10800c0,16769,4830,21599,10800,21599c16769,21599,21600,16769,21600,10800c21600,4819,16769,0,10800,0e">
                    <v:path o:connectlocs="24,22;24,22;24,22;24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3" o:spid="_x0000_s1026" o:spt="100" style="position:absolute;left:18263;top:2044;height:45;width:50;v-text-anchor:middle;" filled="t" stroked="f" coordsize="21600,21600" o:gfxdata="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RBGy8AAAA&#10;3AAAAA8AAAAAAAAAAQAgAAAAIgAAAGRycy9kb3ducmV2LnhtbFBLAQIUABQAAAAIAIdO4kAzLwWe&#10;OwAAADkAAAAQAAAAAAAAAAEAIAAAAAsBAABkcnMvc2hhcGV4bWwueG1sUEsFBgAAAAAGAAYAWwEA&#10;ALUDAAAAAA==&#10;" path="m0,10800c0,16769,4830,21599,10800,21599c16769,21599,21600,16769,21600,10800c21600,4819,16769,0,10800,0c4830,0,0,4819,0,10800e">
                    <v:path o:connectlocs="25,22;25,22;25,22;25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4" o:spid="_x0000_s1026" o:spt="100" style="position:absolute;left:18023;top:2139;height:50;width:47;v-text-anchor:middle;" filled="t" stroked="f" coordsize="19675,19678" o:gfxdata="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xz4&#10;y8EAAADcAAAADwAAAAAAAAABACAAAAAiAAAAZHJzL2Rvd25yZXYueG1sUEsBAhQAFAAAAAgAh07i&#10;QDMvBZ47AAAAOQAAABAAAAAAAAAAAQAgAAAAEAEAAGRycy9zaGFwZXhtbC54bWxQSwUGAAAAAAYA&#10;BgBbAQAAugMAAAAA&#10;" path="m2894,2882c-965,6725,-965,12952,2894,16795c6734,20638,12935,20638,16794,16795c20634,12952,20634,6725,16794,2882c12935,-961,6734,-961,2894,2882e">
                    <v:path o:connectlocs="23,27;23,27;23,27;23,2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5" o:spid="_x0000_s1026" o:spt="100" style="position:absolute;left:18023;top:1944;height:50;width:47;v-text-anchor:middle;" filled="t" stroked="f" coordsize="19678,19673" o:gfxdata="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bIk574A&#10;AADcAAAADwAAAAAAAAABACAAAAAiAAAAZHJzL2Rvd25yZXYueG1sUEsBAhQAFAAAAAgAh07iQDMv&#10;BZ47AAAAOQAAABAAAAAAAAAAAQAgAAAADQEAAGRycy9zaGFwZXhtbC54bWxQSwUGAAAAAAYABgBb&#10;AQAAtwMAAAAA&#10;" path="m2897,2894c-962,6734,-962,12935,2877,16785c6737,20635,12938,20635,16797,16785c20638,12935,20638,6734,16797,2894c12938,-965,6737,-965,2897,2894e">
                    <v:path o:connectlocs="23,27;23,27;23,27;23,2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6" o:spid="_x0000_s1026" o:spt="100" style="position:absolute;left:18215;top:2139;height:50;width:48;v-text-anchor:middle;" filled="t" stroked="f" coordsize="19678,19678" o:gfxdata="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w8xgS5AAAA3AAA&#10;AA8AAAAAAAAAAQAgAAAAIgAAAGRycy9kb3ducmV2LnhtbFBLAQIUABQAAAAIAIdO4kAzLwWeOwAA&#10;ADkAAAAQAAAAAAAAAAEAIAAAAAgBAABkcnMvc2hhcGV4bWwueG1sUEsFBgAAAAAGAAYAWwEAALID&#10;AAAAAA==&#10;" path="m2882,2882c-961,6725,-961,12952,2882,16795c6725,20638,12952,20638,16795,16795c20639,12952,20639,6725,16795,2882c12952,-961,6725,-961,2882,2882e">
                    <v:path o:connectlocs="24,27;24,27;24,27;24,2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7" o:spid="_x0000_s1026" o:spt="100" style="position:absolute;left:17903;top:1684;height:765;width:527;v-text-anchor:middle;" filled="t" stroked="f" coordsize="21600,21600" o:gfxdata="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15Hq28AAAA&#10;3AAAAA8AAAAAAAAAAQAgAAAAIgAAAGRycy9kb3ducmV2LnhtbFBLAQIUABQAAAAIAIdO4kAzLwWe&#10;OwAAADkAAAAQAAAAAAAAAAEAIAAAAAsBAABkcnMvc2hhcGV4bWwueG1sUEsFBgAAAAAGAAYAWwEA&#10;ALUDAAAAAA==&#10;" path="m9818,16200c5486,16200,1963,13776,1963,10800c1963,7821,5486,5400,9818,5400c14148,5400,17672,7821,17672,10800c17672,13776,14148,16200,9818,16200m13745,20249l5890,20249,4909,16613c6358,17192,8019,17549,9818,17549c11614,17549,13277,17192,14727,16613c14727,16613,13745,20249,13745,20249xm5992,1350l13847,1350,14828,4985c13379,4406,11718,4050,9919,4050c8123,4050,6460,4406,5010,4985c5010,4985,5992,1350,5992,1350xm19636,9450c19567,9450,19509,9472,19442,9477c19101,8298,18294,7245,17187,6376l15778,1102c15605,464,14794,0,13847,0l5992,0c5047,0,4236,464,4061,1102l2686,6198c1037,7405,0,9012,0,10800c0,12542,995,14110,2573,15307l3959,20496c4132,21135,4943,21599,5890,21599l13745,21599c14690,21599,15501,21135,15676,20496l17074,15311c18242,14426,19089,13340,19442,12122c19509,12127,19567,12150,19636,12150c20719,12150,21600,11544,21600,10800c21600,10053,20719,9450,19636,9450e">
                    <v:path o:connectlocs="263,382;263,382;263,382;263,38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8" o:spid="_x0000_s1026" o:spt="100" style="position:absolute;left:18120;top:1944;height:150;width:145;v-text-anchor:middle;" filled="t" stroked="f" coordsize="21481,21480" o:gfxdata="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8UWxL4A&#10;AADcAAAADwAAAAAAAAABACAAAAAiAAAAZHJzL2Rvd25yZXYueG1sUEsBAhQAFAAAAAgAh07iQDMv&#10;BZ47AAAAOQAAABAAAAAAAAAAAQAgAAAADQEAAGRycy9zaGFwZXhtbC54bWxQSwUGAAAAAAYABgBb&#10;AQAAtwMAAAAA&#10;" path="m21127,346c20697,-82,20002,-120,19516,270l1055,15432c375,16113,0,17012,0,17972c0,18902,361,19783,1027,20446c1694,21103,2583,21473,3542,21479c4431,21473,5354,21144,6028,20495l12598,12627,21224,1935c21600,1462,21558,771,21127,346e">
                    <v:path o:connectlocs="72,75;72,75;72,75;72,7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0" o:spid="_x0000_s1026" o:spt="203" style="position:absolute;left:16223;top:1684;height:720;width:766;" coordorigin="16223,1684" coordsize="766,720" o:gfxdata="UEsDBAoAAAAAAIdO4kAAAAAAAAAAAAAAAAAEAAAAZHJzL1BLAwQUAAAACACHTuJACtytz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fyh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K3K3N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69" o:spid="_x0000_s1026" o:spt="100" style="position:absolute;left:16223;top:1684;height:720;width:767;v-text-anchor:middle;" filled="t" stroked="f" coordsize="21600,21600" o:gfxdata="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3cI0K8AAAA&#10;3AAAAA8AAAAAAAAAAQAgAAAAIgAAAGRycy9kb3ducmV2LnhtbFBLAQIUABQAAAAIAIdO4kAzLwWe&#10;OwAAADkAAAAQAAAAAAAAAAEAIAAAAAsBAABkcnMvc2hhcGV4bWwueG1sUEsFBgAAAAAGAAYAWwEA&#10;ALUDAAAAAA==&#10;" path="m18223,5760l17548,5760c16804,5760,16198,5114,16198,4320l16200,4320,16200,1440,20250,5760c20250,5760,18223,5760,18223,5760xm20250,19440c20250,19837,19948,20160,19575,20160l2024,20160c1651,20160,1349,19837,1349,19440l1349,2160c1349,1762,1651,1440,2024,1440l15525,1440,15525,4320,15523,4320c15523,5513,16430,6480,17548,6480l18223,6480,20250,6480c20250,6480,20250,19440,20250,19440xm21204,4741l17154,421c16901,151,16557,0,16200,0l2024,0c908,0,0,968,0,2160l0,19440c0,20631,908,21600,2024,21600l19575,21600c20691,21600,21599,20631,21599,19440l21599,5760c21599,5378,21457,5011,21204,4741e">
                    <v:path o:connectlocs="383,360;383,360;383,360;383,36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0" o:spid="_x0000_s1026" o:spt="100" style="position:absolute;left:16583;top:1824;height:25;width:142;v-text-anchor:middle;" filled="t" stroked="f" coordsize="21600,21600" o:gfxdata="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OvTW8AAAA&#10;3AAAAA8AAAAAAAAAAQAgAAAAIgAAAGRycy9kb3ducmV2LnhtbFBLAQIUABQAAAAIAIdO4kAzLwWe&#10;OwAAADkAAAAQAAAAAAAAAAEAIAAAAAsBAABkcnMvc2hhcGV4bWwueG1sUEsFBgAAAAAGAAYAWwEA&#10;ALUDAAAAAA==&#10;" path="m1800,21599l19800,21599c20791,21599,21600,16769,21600,10800c21600,4830,20791,0,19800,0l1800,0c801,0,0,4830,0,10800c0,16769,801,21599,1800,21599e">
                    <v:path o:connectlocs="71,12;71,12;71,12;71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1" o:spid="_x0000_s1026" o:spt="100" style="position:absolute;left:16583;top:1899;height:25;width:142;v-text-anchor:middle;" filled="t" stroked="f" coordsize="21600,21600" o:gfxdata="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CGK68AAAA&#10;3AAAAA8AAAAAAAAAAQAgAAAAIgAAAGRycy9kb3ducmV2LnhtbFBLAQIUABQAAAAIAIdO4kAzLwWe&#10;OwAAADkAAAAQAAAAAAAAAAEAIAAAAAsBAABkcnMvc2hhcGV4bWwueG1sUEsFBgAAAAAGAAYAWwEA&#10;ALUDAAAAAA==&#10;" path="m1800,21599l19800,21599c20791,21599,21600,16769,21600,10800c21600,4830,20791,0,19800,0l1800,0c801,0,0,4830,0,10800c0,16769,801,21599,1800,21599e">
                    <v:path o:connectlocs="71,12;71,12;71,12;71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2" o:spid="_x0000_s1026" o:spt="100" style="position:absolute;left:16583;top:1969;height:25;width:312;v-text-anchor:middle;" filled="t" stroked="f" coordsize="21600,21600" o:gfxdata="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djNy/&#10;AAAA3AAAAA8AAAAAAAAAAQAgAAAAIgAAAGRycy9kb3ducmV2LnhtbFBLAQIUABQAAAAIAIdO4kAz&#10;LwWeOwAAADkAAAAQAAAAAAAAAAEAIAAAAA4BAABkcnMvc2hhcGV4bWwueG1sUEsFBgAAAAAGAAYA&#10;WwEAALgDAAAAAA==&#10;" path="m0,10800c0,16769,369,21599,830,21599l20769,21599c21226,21599,21600,16769,21600,10800c21600,4830,21226,0,20769,0l830,0c369,0,0,4830,0,10800e">
                    <v:path o:connectlocs="156,12;156,12;156,12;156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3" o:spid="_x0000_s1026" o:spt="100" style="position:absolute;left:16318;top:2114;height:25;width:577;v-text-anchor:middle;" filled="t" stroked="f" coordsize="21600,21600" o:gfxdata="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kSlHvQAA&#10;ANwAAAAPAAAAAAAAAAEAIAAAACIAAABkcnMvZG93bnJldi54bWxQSwECFAAUAAAACACHTuJAMy8F&#10;njsAAAA5AAAAEAAAAAAAAAABACAAAAAMAQAAZHJzL3NoYXBleG1sLnhtbFBLBQYAAAAABgAGAFsB&#10;AAC2AwAAAAA=&#10;" path="m21150,0l449,0c201,0,0,4830,0,10800c0,16748,201,21599,449,21599l21150,21599c21397,21599,21599,16748,21599,10800c21599,4830,21397,0,21150,0e">
                    <v:path o:connectlocs="288,12;288,12;288,12;288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4" o:spid="_x0000_s1026" o:spt="100" style="position:absolute;left:16318;top:2189;height:20;width:577;v-text-anchor:middle;" filled="t" stroked="f" coordsize="21600,21600" o:gfxdata="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hyFge/&#10;AAAA3AAAAA8AAAAAAAAAAQAgAAAAIgAAAGRycy9kb3ducmV2LnhtbFBLAQIUABQAAAAIAIdO4kAz&#10;LwWeOwAAADkAAAAQAAAAAAAAAAEAIAAAAA4BAABkcnMvc2hhcGV4bWwueG1sUEsFBgAAAAAGAAYA&#10;WwEAALgDAAAAAA==&#10;" path="m21150,0l449,0c201,0,0,4830,0,10800c0,16748,201,21599,449,21599l21150,21599c21397,21599,21599,16748,21599,10800c21599,4830,21397,0,21150,0e">
                    <v:path o:connectlocs="288,10;288,10;288,10;288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5" o:spid="_x0000_s1026" o:spt="100" style="position:absolute;left:16318;top:2259;height:25;width:577;v-text-anchor:middle;" filled="t" stroked="f" coordsize="21600,21600" o:gfxdata="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c+s5y8AAAA&#10;3AAAAA8AAAAAAAAAAQAgAAAAIgAAAGRycy9kb3ducmV2LnhtbFBLAQIUABQAAAAIAIdO4kAzLwWe&#10;OwAAADkAAAAQAAAAAAAAAAEAIAAAAAsBAABkcnMvc2hhcGV4bWwueG1sUEsFBgAAAAAGAAYAWwEA&#10;ALUDAAAAAA==&#10;" path="m21150,0l449,0c201,0,0,4830,0,10800c0,16748,201,21599,449,21599l21150,21599c21397,21599,21599,16748,21599,10800c21599,4830,21397,0,21150,0e">
                    <v:path o:connectlocs="288,12;288,12;288,12;288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6" o:spid="_x0000_s1026" o:spt="100" style="position:absolute;left:16318;top:2044;height:20;width:577;v-text-anchor:middle;" filled="t" stroked="f" coordsize="21600,21600" o:gfxdata="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sLeu8AAAA&#10;3AAAAA8AAAAAAAAAAQAgAAAAIgAAAGRycy9kb3ducmV2LnhtbFBLAQIUABQAAAAIAIdO4kAzLwWe&#10;OwAAADkAAAAQAAAAAAAAAAEAIAAAAAsBAABkcnMvc2hhcGV4bWwueG1sUEsFBgAAAAAGAAYAWwEA&#10;ALUDAAAAAA==&#10;" path="m21150,0l449,0c201,0,0,4830,0,10800c0,16769,201,21599,449,21599l21150,21599c21397,21599,21599,16769,21599,10800c21599,4830,21397,0,21150,0e">
                    <v:path o:connectlocs="288,10;288,10;288,10;288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7" o:spid="_x0000_s1026" o:spt="100" style="position:absolute;left:16318;top:1804;height:190;width:217;v-text-anchor:middle;" filled="t" stroked="f" coordsize="21600,21600" o:gfxdata="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giHC8AAAA&#10;3AAAAA8AAAAAAAAAAQAgAAAAIgAAAGRycy9kb3ducmV2LnhtbFBLAQIUABQAAAAIAIdO4kAzLwWe&#10;OwAAADkAAAAQAAAAAAAAAAEAIAAAAAsBAABkcnMvc2hhcGV4bWwueG1sUEsFBgAAAAAGAAYAWwEA&#10;ALUDAAAAAA==&#10;" path="m4799,5400l16800,5400,16800,16200,4799,16200c4799,16200,4799,5400,4799,5400xm2399,21599l19200,21599c20526,21599,21599,20392,21599,18900l21599,2700c21599,1207,20526,0,19200,0l2399,0c1073,0,0,1207,0,2700l0,18900c0,20392,1073,21599,2399,21599e">
                    <v:path o:connectlocs="108,95;108,95;108,95;108,9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89" o:spid="_x0000_s1026" o:spt="203" style="position:absolute;left:14708;top:1684;height:764;width:720;" coordorigin="14708,1684" coordsize="720,764" o:gfxdata="UEsDBAoAAAAAAIdO4kAAAAAAAAAAAAAAAAAEAAAAZHJzL1BLAwQUAAAACACHTuJAZZAIVr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4Iv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lkAhW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78" o:spid="_x0000_s1026" o:spt="100" style="position:absolute;left:14708;top:1684;height:765;width:720;v-text-anchor:middle;" filled="t" stroked="f" coordsize="21600,21600" o:gfxdata="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dJEAS8AAAA&#10;3AAAAA8AAAAAAAAAAQAgAAAAIgAAAGRycy9kb3ducmV2LnhtbFBLAQIUABQAAAAIAIdO4kAzLwWe&#10;OwAAADkAAAAQAAAAAAAAAAEAIAAAAAsBAABkcnMvc2hhcGV4bWwueG1sUEsFBgAAAAAGAAYAWwEA&#10;ALUDAAAAAA==&#10;" path="m20160,18900c20160,19643,19513,20249,18720,20249l2880,20249c2086,20249,1440,19643,1440,18900l1440,2700c1440,1955,2086,1350,2880,1350l18720,1350c19513,1350,20160,1955,20160,2700c20160,2700,20160,18900,20160,18900xm18720,0l2880,0c1289,0,0,1208,0,2700l0,18900c0,20391,1289,21599,2880,21599l18720,21599c20310,21599,21599,20391,21599,18900l21599,2700c21599,1208,20310,0,18720,0e">
                    <v:path o:connectlocs="360,382;360,382;360,382;360,38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9" o:spid="_x0000_s1026" o:spt="100" style="position:absolute;left:14803;top:1779;height:480;width:530;v-text-anchor:middle;" filled="t" stroked="f" coordsize="21600,21600" o:gfxdata="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FtZ+8AAAA&#10;3AAAAA8AAAAAAAAAAQAgAAAAIgAAAGRycy9kb3ducmV2LnhtbFBLAQIUABQAAAAIAIdO4kAzLwWe&#10;OwAAADkAAAAQAAAAAAAAAAEAIAAAAAsBAABkcnMvc2hhcGV4bWwueG1sUEsFBgAAAAAGAAYAWwEA&#10;ALUDAAAAAA==&#10;" path="m17418,20519l14053,16248,16690,12959,20618,17689,20618,20519c20618,20519,17418,20519,17418,20519xm981,11446l4909,6479,12828,16353,13398,17064,16109,20519,981,20519c981,20519,981,11446,981,11446xm20618,1080l20618,16058,17427,12244c17240,12012,16972,11879,16690,11879c16409,11879,16141,12012,15954,12244l13399,15432,5645,5764c5458,5532,5190,5400,4909,5400c4627,5400,4359,5532,4172,5764l981,9812,981,1080c981,1080,20618,1080,20618,1080xm20618,0l981,0c439,0,0,483,0,1080l0,20519c0,21116,439,21599,981,21599l20618,21599c21160,21599,21600,21116,21600,20519l21600,1080c21600,483,21160,0,20618,0e">
                    <v:path o:connectlocs="265,240;265,240;265,240;265,24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0" o:spid="_x0000_s1026" o:spt="100" style="position:absolute;left:15093;top:1849;height:145;width:142;v-text-anchor:middle;" filled="t" stroked="f" coordsize="21600,21600" o:gfxdata="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XK+i8AAAA&#10;3AAAAA8AAAAAAAAAAQAgAAAAIgAAAGRycy9kb3ducmV2LnhtbFBLAQIUABQAAAAIAIdO4kAzLwWe&#10;OwAAADkAAAAQAAAAAAAAAAEAIAAAAAsBAABkcnMvc2hhcGV4bWwueG1sUEsFBgAAAAAGAAYAWwEA&#10;ALUDAAAAAA==&#10;" path="m10800,3600c14769,3600,17999,6827,17999,10800c17999,14769,14769,18000,10800,18000c6830,18000,3600,14769,3600,10800c3600,6827,6830,3600,10800,3600m10800,21599c16766,21599,21600,16762,21600,10800c21600,4833,16766,0,10800,0c4833,0,0,4833,0,10800c0,16762,4833,21599,10800,21599e">
                    <v:path o:connectlocs="71,72;71,72;71,72;71,7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88" o:spid="_x0000_s1026" o:spt="203" style="position:absolute;left:13145;top:1684;height:764;width:770;" coordorigin="13145,1684" coordsize="770,764" o:gfxdata="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M3Fr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AutoShape 81" o:spid="_x0000_s1026" o:spt="100" style="position:absolute;left:13145;top:1684;height:765;width:770;v-text-anchor:middle;" filled="t" stroked="f" coordsize="21600,21600" o:gfxdata="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ebjnO8AAAA&#10;3AAAAA8AAAAAAAAAAQAgAAAAIgAAAGRycy9kb3ducmV2LnhtbFBLAQIUABQAAAAIAIdO4kAzLwWe&#10;OwAAADkAAAAQAAAAAAAAAAEAIAAAAAsBAABkcnMvc2hhcGV4bWwueG1sUEsFBgAAAAAGAAYAWwEA&#10;ALUDAAAAAA==&#10;" path="m20235,9811c20220,10144,20081,10800,18899,10800l17549,10800c17363,10800,17212,10950,17212,11137c17212,11324,17363,11475,17549,11475l18858,11475c19870,11475,20003,12314,19938,12719c19855,13223,19618,14175,18478,14175l16874,14175c16688,14175,16537,14325,16537,14512c16537,14699,16688,14850,16874,14850l18203,14850c19343,14850,19243,15718,19079,16237c18864,16918,18732,17549,17297,17549l16196,17549c16009,17549,15859,17700,15859,17887c15859,18073,16009,18225,16196,18225l17255,18225c17993,18225,18027,18923,17950,19174c17866,19448,17767,19651,17762,19660c17558,20028,17229,20249,16534,20249l12844,20249c10990,20249,9151,19829,9104,19818c6299,19172,6152,19122,5976,19072c5976,19072,5405,18976,5405,18478l5399,9155c5399,8839,5601,8552,5935,8452c5977,8435,6034,8419,6074,8401c9158,7125,10097,4324,10124,2025c10128,1702,10378,1350,10800,1350c11514,1350,12774,2782,12774,4554c12774,6155,12711,6432,12149,8100c18899,8100,18852,8196,19448,8353c20187,8564,20249,9175,20249,9386c20249,9618,20243,9584,20235,9811m4724,19575c4724,19948,4423,20249,4049,20249l2024,20249c1652,20249,1349,19948,1349,19575l1349,8774c1349,8401,1652,8100,2024,8100l4049,8100c4423,8100,4724,8401,4724,8774c4724,8774,4724,19575,4724,19575xm19686,7069c18842,6846,16858,6849,13956,6773c14093,6139,14124,5568,14124,4554c14124,2133,12361,0,10800,0c9698,0,8789,901,8774,2009c8760,3368,8340,5716,6074,6906c5908,6994,5433,7228,5364,7259l5399,7289c5045,6984,4554,6750,4049,6750l2024,6750c908,6750,0,7658,0,8774l0,19575c0,20691,908,21599,2024,21599l4049,21599c4853,21599,5525,21114,5850,20434c5859,20437,5873,20441,5882,20442c5927,20454,5979,20467,6044,20485c6056,20487,6062,20488,6074,20492c6464,20588,7212,20768,8812,21135c9155,21213,10966,21599,12844,21599l16534,21599c17659,21599,18469,21167,18952,20298c18958,20285,19114,19982,19240,19572c19336,19263,19371,18827,19256,18384c19981,17886,20214,17133,20366,16643c20620,15838,20544,15235,20367,14803c20775,14418,21122,13831,21269,12935c21361,12380,21263,11809,21007,11334c21389,10905,21564,10365,21583,9865l21591,9724c21596,9635,21600,9581,21600,9386c21600,8533,21010,7446,19686,7069e">
                    <v:path o:connectlocs="385,382;385,382;385,382;385,38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2" o:spid="_x0000_s1026" o:spt="100" style="position:absolute;left:13218;top:2304;height:75;width:72;v-text-anchor:middle;" filled="t" stroked="f" coordsize="21600,21600" o:gfxdata="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EGgG/&#10;AAAA3AAAAA8AAAAAAAAAAQAgAAAAIgAAAGRycy9kb3ducmV2LnhtbFBLAQIUABQAAAAIAIdO4kAz&#10;LwWeOwAAADkAAAAQAAAAAAAAAAEAIAAAAA4BAABkcnMvc2hhcGV4bWwueG1sUEsFBgAAAAAGAAYA&#10;WwEAALgDAAAAAA==&#10;" path="m10800,14400c8820,14400,7200,12782,7200,10800c7200,8817,8820,7200,10800,7200c12779,7200,14400,8817,14400,10800c14400,12782,12779,14400,10800,14400m10800,0c4837,0,0,4837,0,10800c0,16762,4837,21599,10800,21599c16762,21599,21600,16762,21600,10800c21600,4837,16762,0,10800,0e">
                    <v:path o:connectlocs="36,37;36,37;36,37;36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83" o:spid="_x0000_s1026" o:spt="100" style="position:absolute;left:11608;top:1804;height:500;width:770;v-text-anchor:middle;" filled="t" stroked="f" coordsize="21600,21600" o:gfxdata="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1+Fe8AAAA&#10;3AAAAA8AAAAAAAAAAQAgAAAAIgAAAGRycy9kb3ducmV2LnhtbFBLAQIUABQAAAAIAIdO4kAzLwWe&#10;OwAAADkAAAAQAAAAAAAAAAEAIAAAAAsBAABkcnMvc2hhcGV4bWwueG1sUEsFBgAAAAAGAAYAWwEA&#10;ALUDAAAAAA==&#10;" path="m11610,13990c11373,14259,11093,14400,10800,14400c10505,14400,10225,14259,9990,13990l7198,10800,6636,10157,1349,4115,1349,4114c1349,2980,1955,2057,2699,2057l18899,2057c19643,2057,20249,2980,20249,4114c20249,4114,11610,13990,11610,13990xm20249,16198l15525,10800,20249,5399c20249,5399,20249,16198,20249,16198xm20249,17484c20249,18620,19643,19541,18899,19541l2699,19541c1955,19541,1349,18620,1349,17484l6636,11442,9585,14813c9945,15222,10372,15429,10800,15429c11228,15429,11654,15222,12015,14813l14963,11442c14963,11442,20249,17484,20249,17484xm1349,5399l6074,10800,1349,16198c1349,16198,1349,5399,1349,5399xm18899,0l2699,0c1208,0,0,1842,0,4114l0,17484c0,19756,1208,21600,2699,21600l18899,21600c20391,21600,21600,19756,21600,17484l21600,4114c21600,1842,20391,0,18899,0e">
                  <v:path o:connectlocs="385,250;385,250;385,250;385,250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87" o:spid="_x0000_s1026" o:spt="203" style="position:absolute;left:10070;top:1684;height:764;width:770;" coordorigin="10070,1684" coordsize="770,764" o:gfxdata="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4/ko2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84" o:spid="_x0000_s1026" o:spt="100" style="position:absolute;left:10070;top:1684;height:765;width:770;v-text-anchor:middle;" filled="t" stroked="f" coordsize="21600,21600" o:gfxdata="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cYCO8AAAA&#10;3AAAAA8AAAAAAAAAAQAgAAAAIgAAAGRycy9kb3ducmV2LnhtbFBLAQIUABQAAAAIAIdO4kAzLwWe&#10;OwAAADkAAAAQAAAAAAAAAAEAIAAAAAsBAABkcnMvc2hhcGV4bWwueG1sUEsFBgAAAAAGAAYAWwEA&#10;ALUDAAAAAA==&#10;" path="m20249,18900c20249,19643,19644,20249,18899,20249l2699,20249c1955,20249,1349,19643,1349,18900l1349,5400c1349,5027,1652,4725,2024,4725l2699,4725,2699,18225c2699,18598,3001,18900,3374,18900c3748,18900,4049,18598,4049,18225l4049,2025c4049,1652,4352,1350,4724,1350l19575,1350c19947,1350,20249,1652,20249,2025c20249,2025,20249,18900,20249,18900xm19575,0l4724,0c3606,0,2699,905,2699,2025l2699,3375,2024,3375c906,3375,0,4280,0,5400l0,18900c0,20391,1208,21599,2699,21599l18899,21599c20391,21599,21600,20391,21600,18900l21600,2025c21600,905,20693,0,19575,0e">
                    <v:path o:connectlocs="385,382;385,382;385,382;385,38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5" o:spid="_x0000_s1026" o:spt="100" style="position:absolute;left:10528;top:1969;height:25;width:215;v-text-anchor:middle;" filled="t" stroked="f" coordsize="21600,21600" o:gfxdata="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/p7dugAAANwA&#10;AAAPAAAAAAAAAAEAIAAAACIAAABkcnMvZG93bnJldi54bWxQSwECFAAUAAAACACHTuJAMy8FnjsA&#10;AAA5AAAAEAAAAAAAAAABACAAAAAJAQAAZHJzL3NoYXBleG1sLnhtbFBLBQYAAAAABgAGAFsBAACz&#10;AwAAAAA=&#10;" path="m1200,21599l20400,21599c21062,21599,21600,16748,21600,10800c21600,4830,21062,0,20400,0l1200,0c537,0,0,4830,0,10800c0,16748,537,21599,1200,21599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6" o:spid="_x0000_s1026" o:spt="100" style="position:absolute;left:10528;top:1899;height:25;width:215;v-text-anchor:middle;" filled="t" stroked="f" coordsize="21600,21600" o:gfxdata="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+yO0a/&#10;AAAA3AAAAA8AAAAAAAAAAQAgAAAAIgAAAGRycy9kb3ducmV2LnhtbFBLAQIUABQAAAAIAIdO4kAz&#10;LwWeOwAAADkAAAAQAAAAAAAAAAEAIAAAAA4BAABkcnMvc2hhcGV4bWwueG1sUEsFBgAAAAAGAAYA&#10;WwEAALgDAAAAAA==&#10;" path="m1200,21599l20400,21599c21062,21599,21600,16748,21600,10800c21600,4830,21062,0,20400,0l1200,0c537,0,0,4830,0,10800c0,16748,537,21599,1200,21599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7" o:spid="_x0000_s1026" o:spt="100" style="position:absolute;left:10528;top:1824;height:25;width:215;v-text-anchor:middle;" filled="t" stroked="f" coordsize="21600,21600" o:gfxdata="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96Y4q/&#10;AAAA3AAAAA8AAAAAAAAAAQAgAAAAIgAAAGRycy9kb3ducmV2LnhtbFBLAQIUABQAAAAIAIdO4kAz&#10;LwWeOwAAADkAAAAQAAAAAAAAAAEAIAAAAA4BAABkcnMvc2hhcGV4bWwueG1sUEsFBgAAAAAGAAYA&#10;WwEAALgDAAAAAA==&#10;" path="m1200,21599l20400,21599c21062,21599,21600,16748,21600,10800c21600,4830,21062,0,20400,0l1200,0c537,0,0,4830,0,10800c0,16748,537,21599,1200,21599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8" o:spid="_x0000_s1026" o:spt="100" style="position:absolute;left:10263;top:2329;height:25;width:215;v-text-anchor:middle;" filled="t" stroked="f" coordsize="21600,21600" o:gfxdata="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/fXmW/&#10;AAAA3AAAAA8AAAAAAAAAAQAgAAAAIgAAAGRycy9kb3ducmV2LnhtbFBLAQIUABQAAAAIAIdO4kAz&#10;LwWeOwAAADkAAAAQAAAAAAAAAAEAIAAAAA4BAABkcnMvc2hhcGV4bWwueG1sUEsFBgAAAAAGAAYA&#10;WwEAALgDAAAAAA==&#10;" path="m20400,0l1200,0c537,0,0,4851,0,10800c0,16790,537,21599,1200,21599l20400,21599c21062,21599,21600,16790,21600,10800c21600,4851,21062,0,20400,0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9" o:spid="_x0000_s1026" o:spt="100" style="position:absolute;left:10263;top:2259;height:25;width:215;v-text-anchor:middle;" filled="t" stroked="f" coordsize="21600,21600" o:gfxdata="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T+/6/&#10;AAAA3AAAAA8AAAAAAAAAAQAgAAAAIgAAAGRycy9kb3ducmV2LnhtbFBLAQIUABQAAAAIAIdO4kAz&#10;LwWeOwAAADkAAAAQAAAAAAAAAAEAIAAAAA4BAABkcnMvc2hhcGV4bWwueG1sUEsFBgAAAAAGAAYA&#10;WwEAALgDAAAAAA==&#10;" path="m20400,0l1200,0c537,0,0,4851,0,10800c0,16790,537,21599,1200,21599l20400,21599c21062,21599,21600,16790,21600,10800c21600,4851,21062,0,20400,0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0" o:spid="_x0000_s1026" o:spt="100" style="position:absolute;left:10263;top:2189;height:20;width:215;v-text-anchor:middle;" filled="t" stroked="f" coordsize="21600,21600" o:gfxdata="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BBZYm/&#10;AAAA3AAAAA8AAAAAAAAAAQAgAAAAIgAAAGRycy9kb3ducmV2LnhtbFBLAQIUABQAAAAIAIdO4kAz&#10;LwWeOwAAADkAAAAQAAAAAAAAAAEAIAAAAA4BAABkcnMvc2hhcGV4bWwueG1sUEsFBgAAAAAGAAYA&#10;WwEAALgDAAAAAA==&#10;" path="m20400,0l1200,0c537,0,0,4851,0,10800c0,16790,537,21599,1200,21599l20400,21599c21062,21599,21600,16790,21600,10800c21600,4851,21062,0,20400,0e">
                    <v:path o:connectlocs="107,10;107,10;107,10;107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1" o:spid="_x0000_s1026" o:spt="100" style="position:absolute;left:10528;top:2329;height:25;width:215;v-text-anchor:middle;" filled="t" stroked="f" coordsize="21600,21600" o:gfxdata="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w3AEr4A&#10;AADcAAAADwAAAAAAAAABACAAAAAiAAAAZHJzL2Rvd25yZXYueG1sUEsBAhQAFAAAAAgAh07iQDMv&#10;BZ47AAAAOQAAABAAAAAAAAAAAQAgAAAADQEAAGRycy9zaGFwZXhtbC54bWxQSwUGAAAAAAYABgBb&#10;AQAAtwMAAAAA&#10;" path="m20400,0l1200,0c537,0,0,4851,0,10800c0,16790,537,21599,1200,21599l20400,21599c21062,21599,21600,16790,21600,10800c21600,4851,21062,0,20400,0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2" o:spid="_x0000_s1026" o:spt="100" style="position:absolute;left:10528;top:2259;height:25;width:215;v-text-anchor:middle;" filled="t" stroked="f" coordsize="21600,21600" o:gfxdata="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pJUYLsAAADc&#10;AAAADwAAAAAAAAABACAAAAAiAAAAZHJzL2Rvd25yZXYueG1sUEsBAhQAFAAAAAgAh07iQDMvBZ47&#10;AAAAOQAAABAAAAAAAAAAAQAgAAAACgEAAGRycy9zaGFwZXhtbC54bWxQSwUGAAAAAAYABgBbAQAA&#10;tAMAAAAA&#10;" path="m20400,0l1200,0c537,0,0,4851,0,10800c0,16790,537,21599,1200,21599l20400,21599c21062,21599,21600,16790,21600,10800c21600,4851,21062,0,20400,0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3" o:spid="_x0000_s1026" o:spt="100" style="position:absolute;left:10528;top:2189;height:20;width:215;v-text-anchor:middle;" filled="t" stroked="f" coordsize="21600,21600" o:gfxdata="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He8fu/&#10;AAAA3AAAAA8AAAAAAAAAAQAgAAAAIgAAAGRycy9kb3ducmV2LnhtbFBLAQIUABQAAAAIAIdO4kAz&#10;LwWeOwAAADkAAAAQAAAAAAAAAAEAIAAAAA4BAABkcnMvc2hhcGV4bWwueG1sUEsFBgAAAAAGAAYA&#10;WwEAALgDAAAAAA==&#10;" path="m20400,0l1200,0c537,0,0,4851,0,10800c0,16790,537,21599,1200,21599l20400,21599c21062,21599,21600,16790,21600,10800c21600,4851,21062,0,20400,0e">
                    <v:path o:connectlocs="107,10;107,10;107,10;107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4" o:spid="_x0000_s1026" o:spt="100" style="position:absolute;left:10263;top:2044;height:20;width:480;v-text-anchor:middle;" filled="t" stroked="f" coordsize="21600,21600" o:gfxdata="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9zru8AAAA&#10;3AAAAA8AAAAAAAAAAQAgAAAAIgAAAGRycy9kb3ducmV2LnhtbFBLAQIUABQAAAAIAIdO4kAzLwWe&#10;OwAAADkAAAAQAAAAAAAAAAEAIAAAAAsBAABkcnMvc2hhcGV4bWwueG1sUEsFBgAAAAAGAAYAWwEA&#10;ALUDAAAAAA==&#10;" path="m21060,0l540,0c242,0,0,4851,0,10800c0,16769,242,21599,540,21599l21060,21599c21357,21599,21600,16769,21600,10800c21600,4851,21357,0,21060,0e">
                    <v:path o:connectlocs="240,10;240,10;240,10;240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5" o:spid="_x0000_s1026" o:spt="100" style="position:absolute;left:10263;top:2114;height:25;width:480;v-text-anchor:middle;" filled="t" stroked="f" coordsize="21600,21600" o:gfxdata="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pxayC/&#10;AAAA3AAAAA8AAAAAAAAAAQAgAAAAIgAAAGRycy9kb3ducmV2LnhtbFBLAQIUABQAAAAIAIdO4kAz&#10;LwWeOwAAADkAAAAQAAAAAAAAAAEAIAAAAA4BAABkcnMvc2hhcGV4bWwueG1sUEsFBgAAAAAGAAYA&#10;WwEAALgDAAAAAA==&#10;" path="m21060,0l540,0c242,0,0,4851,0,10800c0,16790,242,21599,540,21599l21060,21599c21357,21599,21600,16790,21600,10800c21600,4851,21357,0,21060,0e">
                    <v:path o:connectlocs="240,12;240,12;240,12;240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6" o:spid="_x0000_s1026" o:spt="100" style="position:absolute;left:10263;top:1779;height:215;width:215;v-text-anchor:middle;" filled="t" stroked="f" coordsize="21600,21600" o:gfxdata="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qj9Ve/&#10;AAAA3AAAAA8AAAAAAAAAAQAgAAAAIgAAAGRycy9kb3ducmV2LnhtbFBLAQIUABQAAAAIAIdO4kAz&#10;LwWeOwAAADkAAAAQAAAAAAAAAAEAIAAAAA4BAABkcnMvc2hhcGV4bWwueG1sUEsFBgAAAAAGAAYA&#10;WwEAALgDAAAAAA==&#10;" path="m4799,4792l16800,4792,16800,16797,4799,16797c4799,16797,4799,4792,4799,4792xm2399,21600l19199,21600c20527,21600,21600,20523,21600,19198l21600,2401c21600,1076,20527,0,19199,0l2399,0c1072,0,0,1076,0,2401l0,19198c0,20523,1072,21600,2399,21600e">
                    <v:path o:connectlocs="107,107;107,107;107,107;107,10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Freeform 21" o:spid="_x0000_s1026" o:spt="100" style="position:absolute;left:10223;top:7654;height:815;width:815;" filled="t" stroked="f" coordsize="403,404" o:gfxdata="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56wJvQAA&#10;ANwAAAAPAAAAAAAAAAEAIAAAACIAAABkcnMvZG93bnJldi54bWxQSwECFAAUAAAACACHTuJAMy8F&#10;njsAAAA5AAAAEAAAAAAAAAABACAAAAAMAQAAZHJzL3NoYXBleG1sLnhtbFBLBQYAAAAABgAGAFsB&#10;AAC2AwAAAAA=&#10;" path="m390,150c241,110,241,110,241,110c215,13,215,13,215,13c213,5,204,0,195,2c14,51,14,51,14,51c5,53,0,62,2,70c67,311,67,311,67,311c69,319,78,324,86,322c159,302,159,302,159,302c149,339,149,339,149,339c147,347,152,356,160,358c322,401,322,401,322,401c331,404,340,399,342,391c401,169,401,169,401,169c403,161,398,152,390,150xm34,75c191,33,191,33,191,33c249,249,249,249,249,249c92,291,92,291,92,291l34,75xm315,371c179,334,179,334,179,334c190,294,190,294,190,294c268,273,268,273,268,273c276,271,282,262,279,254c249,142,249,142,249,142c368,174,368,174,368,174l315,371xe">
                  <v:path o:connectlocs="788,302;487,221;434,26;394,4;28,102;4,141;135,627;173,649;321,609;301,683;323,722;651,808;691,788;810,340;788,302;68,151;386,66;503,502;186,587;68,151;637,748;361,673;384,593;541,550;564,512;503,286;744,351;637,748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  <v:shape id="Freeform 26" o:spid="_x0000_s1026" o:spt="100" style="position:absolute;left:11655;top:7714;height:695;width:670;" filled="t" stroked="f" coordsize="274,284" o:gfxdata="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+EyW/&#10;AAAA3AAAAA8AAAAAAAAAAQAgAAAAIgAAAGRycy9kb3ducmV2LnhtbFBLAQIUABQAAAAIAIdO4kAz&#10;LwWeOwAAADkAAAAQAAAAAAAAAAEAIAAAAA4BAABkcnMvc2hhcGV4bWwueG1sUEsFBgAAAAAGAAYA&#10;WwEAALgDAAAAAA==&#10;" path="m103,284c94,284,86,280,80,273c9,178,9,178,9,178c0,166,2,149,14,139c27,130,44,133,53,145c100,207,100,207,100,207c219,17,219,17,219,17c227,4,244,0,257,8c270,16,274,33,266,47c126,271,126,271,126,271c121,279,113,283,104,284c104,284,103,284,103,284xe">
                  <v:path o:connectlocs="251,695;195,668;22,435;34,340;129,354;244,506;535,41;628,19;650,115;308,663;254,695;251,695" o:connectangles="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  <v:group id="Group 159" o:spid="_x0000_s1026" o:spt="203" style="position:absolute;left:13110;top:7715;height:725;width:920;" coordorigin="1058564,1781841" coordsize="649993,512092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31" o:spid="_x0000_s1026" o:spt="100" style="position:absolute;left:1058564;top:1823776;height:470157;width:457253;" filled="t" stroked="f" coordsize="240,247" o:gfxdata="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Q2N&#10;QsEAAADcAAAADwAAAAAAAAABACAAAAAiAAAAZHJzL2Rvd25yZXYueG1sUEsBAhQAFAAAAAgAh07i&#10;QDMvBZ47AAAAOQAAABAAAAAAAAAAAQAgAAAAEAEAAGRycy9zaGFwZXhtbC54bWxQSwUGAAAAAAYA&#10;BgBbAQAAugMAAAAA&#10;" path="m191,0c49,0,49,0,49,0c22,0,0,22,0,49c0,129,0,129,0,129c0,156,22,178,49,178c57,178,57,178,57,178c49,198,31,247,32,245c32,244,97,196,121,178c191,178,191,178,191,178c218,178,240,156,240,129c240,49,240,49,240,49c240,22,218,0,191,0xe">
                    <v:path o:connectlocs="363897,0;93355,0;0,93270;0,245547;93355,338817;108597,338817;60967,466350;230531,338817;363897,338817;457253,245547;457253,93270;363897,0" o:connectangles="0,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32" o:spid="_x0000_s1026" o:spt="100" style="position:absolute;left:1378722;top:1781841;height:384674;width:329835;" filled="t" stroked="f" coordsize="173,202" o:gfxdata="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F/OA&#10;wAAAANwAAAAPAAAAAAAAAAEAIAAAACIAAABkcnMvZG93bnJldi54bWxQSwECFAAUAAAACACHTuJA&#10;My8FnjsAAAA5AAAAEAAAAAAAAAABACAAAAAPAQAAZHJzL3NoYXBleG1sLnhtbFBLBQYAAAAABgAG&#10;AFsBAAC5AwAAAAA=&#10;" path="m133,0c18,0,18,0,18,0c11,0,5,2,0,5c33,5,33,5,33,5c64,5,89,30,89,61c89,151,89,151,89,151c89,153,89,154,89,156c113,174,148,200,148,201c148,202,133,162,127,145c133,145,133,145,133,145c155,145,173,127,173,105c173,41,173,41,173,41c173,18,155,0,133,0xe">
                    <v:path o:connectlocs="253572,0;34318,0;0,9521;62916,9521;169683,116163;169683,287553;169683,297074;282170,382769;242133,276127;253572,276127;329835,199954;329835,78077;253572,0" o:connectangles="0,0,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  <v:group id="Group 162" o:spid="_x0000_s1026" o:spt="203" style="position:absolute;left:14712;top:7715;height:560;width:736;" coordorigin="2070649,1631036" coordsize="723379,550800" o:gfxdata="UEsDBAoAAAAAAIdO4kAAAAAAAAAAAAAAAAAEAAAAZHJzL1BLAwQUAAAACACHTuJAZqU6Fr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sDa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alOha7AAAA3AAAAA8AAAAAAAAAAQAgAAAAIgAAAGRycy9kb3ducmV2LnhtbFBL&#10;AQIUABQAAAAIAIdO4kAzLwWeOwAAADkAAAAVAAAAAAAAAAEAIAAAAAoBAABkcnMvZ3JvdXBzaGFw&#10;ZXhtbC54bWxQSwUGAAAAAAYABgBgAQAAxwMAAAAA&#10;">
                  <o:lock v:ext="edit" aspectratio="f"/>
                  <v:shape id="Oval 35" o:spid="_x0000_s1026" o:spt="3" type="#_x0000_t3" style="position:absolute;left:2344840;top:2015709;height:166127;width:165321;" filled="t" stroked="f" coordsize="21600,21600" o:gfxdata="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1l+W8AAAA&#10;3A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36" o:spid="_x0000_s1026" o:spt="100" style="position:absolute;left:2228712;top:1861679;height:169353;width:405641;" filled="t" stroked="f" coordsize="213,89" o:gfxdata="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UE868AAAA&#10;3AAAAA8AAAAAAAAAAQAgAAAAIgAAAGRycy9kb3ducmV2LnhtbFBLAQIUABQAAAAIAIdO4kAzLwWe&#10;OwAAADkAAAAQAAAAAAAAAAEAIAAAAAsBAABkcnMvc2hhcGV4bWwueG1sUEsFBgAAAAAGAAYAWwEA&#10;ALUDAAAAAA==&#10;" path="m105,31c144,31,177,54,191,89c213,64,213,64,213,64c192,26,152,0,105,0c61,0,22,23,0,58c21,82,21,82,21,82c37,51,68,31,105,31xe">
                    <v:path o:connectlocs="199963,58988;363743,169353;405641,121781;199963,0;0,110364;39992,156033;199963,58988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37" o:spid="_x0000_s1026" o:spt="100" style="position:absolute;left:2157745;top:1749583;height:195966;width:549187;" filled="t" stroked="f" coordsize="288,103" o:gfxdata="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GGf0b4A&#10;AADcAAAADwAAAAAAAAABACAAAAAiAAAAZHJzL2Rvd25yZXYueG1sUEsBAhQAFAAAAAgAh07iQDMv&#10;BZ47AAAAOQAAABAAAAAAAAAAAQAgAAAADQEAAGRycy9zaGFwZXhtbC54bWxQSwUGAAAAAAYABgBb&#10;AQAAtwMAAAAA&#10;" path="m142,34c194,34,239,62,264,103c288,76,288,76,288,76c256,30,202,0,142,0c84,0,32,28,0,71c23,97,23,97,23,97c49,59,93,34,142,34xe">
                    <v:path o:connectlocs="270779,64687;503421,195966;549187,144596;270779,0;0,135083;43858,184550;270779,64687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38" o:spid="_x0000_s1026" o:spt="100" style="position:absolute;left:2070649;top:1631036;height:229030;width:723379;" filled="t" stroked="f" coordsize="380,120" o:gfxdata="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Z005vQAA&#10;ANwAAAAPAAAAAAAAAAEAIAAAACIAAABkcnMvZG93bnJldi54bWxQSwECFAAUAAAACACHTuJAMy8F&#10;njsAAAA5AAAAEAAAAAAAAAABACAAAAAMAQAAZHJzL3NoYXBleG1sLnhtbFBLBQYAAAAABgAGAFsB&#10;AAC2AwAAAAA=&#10;" path="m188,36c256,36,317,69,355,120c380,93,380,93,380,93c335,36,266,0,188,0c113,0,45,34,0,88c25,115,25,115,25,115c63,67,122,36,188,36xe">
                    <v:path o:connectlocs="357882,68709;675788,229030;723379,177498;357882,0;0,167955;47590,219487;357882,68709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  <v:group id="Group 167" o:spid="_x0000_s1026" o:spt="203" style="position:absolute;left:16310;top:7715;height:569;width:735;" coordorigin="3727889,-113301" coordsize="548381,424189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Oval 43" o:spid="_x0000_s1026" o:spt="3" type="#_x0000_t3" style="position:absolute;left:3954500;top:47987;height:97580;width:96773;" filled="t" stroked="f" coordsize="21600,21600" o:gfxdata="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3JLBr4A&#10;AADcAAAADwAAAAAAAAABACAAAAAiAAAAZHJzL2Rvd25yZXYueG1sUEsBAhQAFAAAAAgAh07iQDMv&#10;BZ47AAAAOQAAABAAAAAAAAAAAQAgAAAADQEAAGRycy9zaGFwZXhtbC54bWxQSwUGAAAAAAYABgBb&#10;AQAAtwMAAAAA&#10;"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44" o:spid="_x0000_s1026" o:spt="100" style="position:absolute;left:4042402;top:-20560;height:238707;width:98386;" filled="t" stroked="f" coordsize="52,125" o:gfxdata="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lQZLG&#10;wAAAANwAAAAPAAAAAAAAAAEAIAAAACIAAABkcnMvZG93bnJldi54bWxQSwECFAAUAAAACACHTuJA&#10;My8FnjsAAAA5AAAAEAAAAAAAAAABACAAAAAPAQAAZHJzL3NoYXBleG1sLnhtbFBLBQYAAAAABgAG&#10;AFsBAAC5AwAAAAA=&#10;" path="m34,61c34,84,20,104,0,112c15,125,15,125,15,125c37,113,52,89,52,61c52,35,39,13,18,0c4,12,4,12,4,12c22,21,34,40,34,61xe">
                    <v:path o:connectlocs="64329,116489;0,213881;28380,238707;98386,116489;34056,0;7568,22915;64329,116489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45" o:spid="_x0000_s1026" o:spt="100" style="position:absolute;left:4093208;top:-62495;height:322577;width:114515;" filled="t" stroked="f" coordsize="60,169" o:gfxdata="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/D8cvQAA&#10;ANwAAAAPAAAAAAAAAAEAIAAAACIAAABkcnMvZG93bnJldi54bWxQSwECFAAUAAAACACHTuJAMy8F&#10;njsAAAA5AAAAEAAAAAAAAAABACAAAAAMAQAAZHJzL3NoYXBleG1sLnhtbFBLBQYAAAAABgAGAFsB&#10;AAC2AwAAAAA=&#10;" path="m40,83c40,114,24,140,0,155c15,169,15,169,15,169c42,150,60,119,60,83c60,49,44,19,19,0c3,14,3,14,3,14c25,29,40,54,40,83xe">
                    <v:path o:connectlocs="76343,158425;0,295854;28628,322577;114515,158425;36263,0;5725,26722;76343,158425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46" o:spid="_x0000_s1026" o:spt="100" style="position:absolute;left:4143207;top:-113301;height:424189;width:133063;" filled="t" stroked="f" coordsize="70,223" o:gfxdata="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rK69&#10;wAAAANwAAAAPAAAAAAAAAAEAIAAAACIAAABkcnMvZG93bnJldi54bWxQSwECFAAUAAAACACHTuJA&#10;My8FnjsAAAA5AAAAEAAAAAAAAAABACAAAAAPAQAAZHJzL3NoYXBleG1sLnhtbFBLBQYAAAAABgAG&#10;AFsBAAC5AwAAAAA=&#10;" path="m49,110c49,151,30,186,0,209c16,223,16,223,16,223c49,197,70,156,70,110c70,66,50,26,19,0c3,14,3,14,3,14c31,37,49,71,49,110xe">
                    <v:path o:connectlocs="93144,209241;0,397558;30414,424189;133063,209241;36117,0;5702,26630;93144,209241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Oval 47" o:spid="_x0000_s1026" o:spt="3" type="#_x0000_t3" style="position:absolute;left:3952887;top:52019;height:97580;width:96773;" filled="t" stroked="f" coordsize="21600,21600" o:gfxdata="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j9BA7sAAADc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48" o:spid="_x0000_s1026" o:spt="100" style="position:absolute;left:3863371;top:-20560;height:238707;width:98386;" filled="t" stroked="f" coordsize="52,125" o:gfxdata="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DJjD&#10;wAAAANwAAAAPAAAAAAAAAAEAIAAAACIAAABkcnMvZG93bnJldi54bWxQSwECFAAUAAAACACHTuJA&#10;My8FnjsAAAA5AAAAEAAAAAAAAAABACAAAAAPAQAAZHJzL3NoYXBleG1sLnhtbFBLBQYAAAAABgAG&#10;AFsBAAC5AwAAAAA=&#10;" path="m18,64c18,41,32,21,52,13c38,0,38,0,38,0c15,12,0,36,0,64c0,90,14,113,34,125c48,113,48,113,48,113c30,104,18,85,18,64xe">
                    <v:path o:connectlocs="34056,122217;98386,24825;71897,0;0,122217;64329,238707;90817,215791;34056,122217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49" o:spid="_x0000_s1026" o:spt="100" style="position:absolute;left:3796437;top:-62495;height:322577;width:116128;" filled="t" stroked="f" coordsize="61,169" o:gfxdata="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x1OGy5AAAA3AAA&#10;AA8AAAAAAAAAAQAgAAAAIgAAAGRycy9kb3ducmV2LnhtbFBLAQIUABQAAAAIAIdO4kAzLwWeOwAA&#10;ADkAAAAQAAAAAAAAAAEAIAAAAAgBAABkcnMvc2hhcGV4bWwueG1sUEsFBgAAAAAGAAYAWwEAALID&#10;AAAAAA==&#10;" path="m20,86c20,55,36,29,61,14c45,0,45,0,45,0c18,19,0,50,0,86c0,120,16,150,42,169c57,155,57,155,57,155c35,140,20,115,20,86xe">
                    <v:path o:connectlocs="38074,164151;116128,26722;85668,0;0,164151;79956,322577;108513,295854;38074,164151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50" o:spid="_x0000_s1026" o:spt="100" style="position:absolute;left:3727889;top:-113301;height:424189;width:133063;" filled="t" stroked="f" coordsize="70,223" o:gfxdata="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0AWP&#10;wAAAANwAAAAPAAAAAAAAAAEAIAAAACIAAABkcnMvZG93bnJldi54bWxQSwECFAAUAAAACACHTuJA&#10;My8FnjsAAAA5AAAAEAAAAAAAAAABACAAAAAPAQAAZHJzL3NoYXBleG1sLnhtbFBLBQYAAAAABgAG&#10;AFsBAAC5AwAAAAA=&#10;" path="m21,113c21,73,40,37,70,14c54,0,54,0,54,0c21,26,0,67,0,113c0,157,20,197,51,223c67,209,67,209,67,209c39,186,21,152,21,113xe">
                    <v:path o:connectlocs="39918,214947;133063,26630;102648,0;0,214947;96945,424189;127360,397558;39918,214947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  <v:group id="组合 217" o:spid="_x0000_s1026" o:spt="203" style="position:absolute;left:17750;top:7715;height:713;width:859;" coordorigin="17750,7715" coordsize="859,713" o:gfxdata="UEsDBAoAAAAAAIdO4kAAAAAAAAAAAAAAAAAEAAAAZHJzL1BLAwQUAAAACACHTuJA2pLoXL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mSawP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qS6Fy+AAAA3A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69" o:spid="_x0000_s1026" o:spt="100" style="position:absolute;left:17750;top:7986;height:442;width:586;" filled="t" stroked="f" coordsize="454,343" o:gfxdata="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UrOlL4A&#10;AADcAAAADwAAAAAAAAABACAAAAAiAAAAZHJzL2Rvd25yZXYueG1sUEsBAhQAFAAAAAgAh07iQDMv&#10;BZ47AAAAOQAAABAAAAAAAAAAAQAgAAAADQEAAGRycy9zaGFwZXhtbC54bWxQSwUGAAAAAAYABgBb&#10;AQAAtwMAAAAA&#10;" path="m76,0l0,343,454,343,373,0,76,0xe">
                    <v:path o:connectlocs="98,0;0,442;586,442;481,0;98,0" o:connectangles="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70" o:spid="_x0000_s1026" o:spt="100" style="position:absolute;left:18161;top:7929;height:396;width:448;" filled="t" stroked="f" coordsize="347,307" o:gfxdata="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99y4&#10;wAAAANwAAAAPAAAAAAAAAAEAIAAAACIAAABkcnMvZG93bnJldi54bWxQSwECFAAUAAAACACHTuJA&#10;My8FnjsAAAA5AAAAEAAAAAAAAAABACAAAAAPAQAAZHJzL3NoYXBleG1sLnhtbFBLBQYAAAAABgAG&#10;AFsBAAC5AwAAAAA=&#10;" path="m137,307l347,307,274,0,5,0,0,26,71,26,137,307xe">
                    <v:path o:connectlocs="176,396;448,396;353,0;6,0;0,33;91,33;176,396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71" o:spid="_x0000_s1026" o:spt="100" style="position:absolute;left:17893;top:7782;height:228;width:277;" filled="t" stroked="f" coordsize="91,75" o:gfxdata="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EIthvQAA&#10;ANwAAAAPAAAAAAAAAAEAIAAAACIAAABkcnMvZG93bnJldi54bWxQSwECFAAUAAAACACHTuJAMy8F&#10;njsAAAA5AAAAEAAAAAAAAAABACAAAAAMAQAAZHJzL3NoYXBleG1sLnhtbFBLBQYAAAAABgAGAFsB&#10;AAC2AwAAAAA=&#10;" path="m91,75c81,75,81,75,81,75c81,33,81,33,81,33c81,19,65,7,46,7c26,7,11,19,11,33c11,75,11,75,11,75c0,75,0,75,0,75c0,33,0,33,0,33c0,15,21,0,46,0c71,0,91,15,91,33l91,75xe">
                    <v:path o:connectlocs="277,228;246,228;246,100;140,21;33,100;33,228;0,228;0,100;140,0;277,100;277,228" o:connectangles="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72" o:spid="_x0000_s1026" o:spt="100" style="position:absolute;left:18183;top:7715;height:228;width:276;" filled="t" stroked="f" coordsize="91,75" o:gfxdata="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whUWvQAA&#10;ANwAAAAPAAAAAAAAAAEAIAAAACIAAABkcnMvZG93bnJldi54bWxQSwECFAAUAAAACACHTuJAMy8F&#10;njsAAAA5AAAAEAAAAAAAAAABACAAAAAMAQAAZHJzL3NoYXBleG1sLnhtbFBLBQYAAAAABgAGAFsB&#10;AAC2AwAAAAA=&#10;" path="m91,75c81,75,81,75,81,75c81,33,81,33,81,33c81,19,65,8,46,8c27,8,11,19,11,33c11,75,11,75,11,75c0,75,0,75,0,75c0,33,0,33,0,33c0,15,21,0,46,0c71,0,91,15,91,33l91,75xe">
                    <v:path o:connectlocs="276,228;245,228;245,100;139,24;33,100;33,228;0,228;0,100;139,0;276,100;276,228" o:connectangles="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-100965</wp:posOffset>
                </wp:positionH>
                <wp:positionV relativeFrom="paragraph">
                  <wp:posOffset>0</wp:posOffset>
                </wp:positionV>
                <wp:extent cx="5475605" cy="4291965"/>
                <wp:effectExtent l="0" t="0" r="0" b="13335"/>
                <wp:wrapNone/>
                <wp:docPr id="223" name="组合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5605" cy="4291965"/>
                          <a:chOff x="665" y="1709"/>
                          <a:chExt cx="8623" cy="6759"/>
                        </a:xfrm>
                        <a:solidFill>
                          <a:schemeClr val="tx2"/>
                        </a:solidFill>
                      </wpg:grpSpPr>
                      <wpg:grpSp>
                        <wpg:cNvPr id="213" name="组合 212"/>
                        <wpg:cNvGrpSpPr/>
                        <wpg:grpSpPr>
                          <a:xfrm>
                            <a:off x="8553" y="6324"/>
                            <a:ext cx="526" cy="770"/>
                            <a:chOff x="8553" y="6324"/>
                            <a:chExt cx="526" cy="770"/>
                          </a:xfrm>
                          <a:grpFill/>
                        </wpg:grpSpPr>
                        <wps:wsp>
                          <wps:cNvPr id="96" name="AutoShape 97"/>
                          <wps:cNvSpPr/>
                          <wps:spPr bwMode="auto">
                            <a:xfrm>
                              <a:off x="8553" y="6324"/>
                              <a:ext cx="527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636" y="3374"/>
                                  </a:moveTo>
                                  <a:lnTo>
                                    <a:pt x="1963" y="3375"/>
                                  </a:lnTo>
                                  <a:lnTo>
                                    <a:pt x="1963" y="2025"/>
                                  </a:lnTo>
                                  <a:cubicBezTo>
                                    <a:pt x="1963" y="1653"/>
                                    <a:pt x="2402" y="1350"/>
                                    <a:pt x="2945" y="1350"/>
                                  </a:cubicBezTo>
                                  <a:lnTo>
                                    <a:pt x="18654" y="1349"/>
                                  </a:lnTo>
                                  <a:cubicBezTo>
                                    <a:pt x="19195" y="1349"/>
                                    <a:pt x="19636" y="1652"/>
                                    <a:pt x="19636" y="2024"/>
                                  </a:cubicBezTo>
                                  <a:cubicBezTo>
                                    <a:pt x="19636" y="2024"/>
                                    <a:pt x="19636" y="3374"/>
                                    <a:pt x="19636" y="3374"/>
                                  </a:cubicBezTo>
                                  <a:close/>
                                  <a:moveTo>
                                    <a:pt x="19636" y="17546"/>
                                  </a:moveTo>
                                  <a:lnTo>
                                    <a:pt x="1963" y="17547"/>
                                  </a:lnTo>
                                  <a:lnTo>
                                    <a:pt x="1963" y="4050"/>
                                  </a:lnTo>
                                  <a:lnTo>
                                    <a:pt x="19636" y="4049"/>
                                  </a:lnTo>
                                  <a:cubicBezTo>
                                    <a:pt x="19636" y="4049"/>
                                    <a:pt x="19636" y="17546"/>
                                    <a:pt x="19636" y="17546"/>
                                  </a:cubicBezTo>
                                  <a:close/>
                                  <a:moveTo>
                                    <a:pt x="19636" y="19574"/>
                                  </a:moveTo>
                                  <a:cubicBezTo>
                                    <a:pt x="19636" y="19946"/>
                                    <a:pt x="19195" y="20249"/>
                                    <a:pt x="18654" y="20249"/>
                                  </a:cubicBezTo>
                                  <a:lnTo>
                                    <a:pt x="2945" y="20250"/>
                                  </a:lnTo>
                                  <a:cubicBezTo>
                                    <a:pt x="2402" y="20250"/>
                                    <a:pt x="1963" y="19947"/>
                                    <a:pt x="1963" y="19575"/>
                                  </a:cubicBezTo>
                                  <a:lnTo>
                                    <a:pt x="1963" y="18222"/>
                                  </a:lnTo>
                                  <a:lnTo>
                                    <a:pt x="19636" y="18221"/>
                                  </a:lnTo>
                                  <a:cubicBezTo>
                                    <a:pt x="19636" y="18221"/>
                                    <a:pt x="19636" y="19574"/>
                                    <a:pt x="19636" y="19574"/>
                                  </a:cubicBezTo>
                                  <a:close/>
                                  <a:moveTo>
                                    <a:pt x="18654" y="0"/>
                                  </a:moveTo>
                                  <a:lnTo>
                                    <a:pt x="2945" y="0"/>
                                  </a:lnTo>
                                  <a:cubicBezTo>
                                    <a:pt x="1317" y="0"/>
                                    <a:pt x="0" y="907"/>
                                    <a:pt x="0" y="2025"/>
                                  </a:cubicBezTo>
                                  <a:lnTo>
                                    <a:pt x="0" y="19575"/>
                                  </a:lnTo>
                                  <a:cubicBezTo>
                                    <a:pt x="0" y="20693"/>
                                    <a:pt x="1317" y="21600"/>
                                    <a:pt x="2945" y="21600"/>
                                  </a:cubicBezTo>
                                  <a:lnTo>
                                    <a:pt x="18654" y="21599"/>
                                  </a:lnTo>
                                  <a:cubicBezTo>
                                    <a:pt x="20280" y="21599"/>
                                    <a:pt x="21600" y="20693"/>
                                    <a:pt x="21600" y="19574"/>
                                  </a:cubicBezTo>
                                  <a:lnTo>
                                    <a:pt x="21600" y="2024"/>
                                  </a:lnTo>
                                  <a:cubicBezTo>
                                    <a:pt x="21600" y="906"/>
                                    <a:pt x="20280" y="0"/>
                                    <a:pt x="18654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7" name="AutoShape 98"/>
                          <wps:cNvSpPr/>
                          <wps:spPr bwMode="auto">
                            <a:xfrm>
                              <a:off x="8768" y="6399"/>
                              <a:ext cx="97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600" y="10800"/>
                                  </a:moveTo>
                                  <a:cubicBezTo>
                                    <a:pt x="21600" y="16758"/>
                                    <a:pt x="20387" y="21599"/>
                                    <a:pt x="18899" y="21599"/>
                                  </a:cubicBezTo>
                                  <a:lnTo>
                                    <a:pt x="2699" y="21599"/>
                                  </a:lnTo>
                                  <a:cubicBezTo>
                                    <a:pt x="1202" y="21599"/>
                                    <a:pt x="0" y="16758"/>
                                    <a:pt x="0" y="10800"/>
                                  </a:cubicBezTo>
                                  <a:cubicBezTo>
                                    <a:pt x="0" y="4841"/>
                                    <a:pt x="1202" y="0"/>
                                    <a:pt x="2699" y="0"/>
                                  </a:cubicBezTo>
                                  <a:lnTo>
                                    <a:pt x="18899" y="0"/>
                                  </a:lnTo>
                                  <a:cubicBezTo>
                                    <a:pt x="20387" y="0"/>
                                    <a:pt x="21600" y="4841"/>
                                    <a:pt x="21600" y="108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8" name="AutoShape 99"/>
                          <wps:cNvSpPr/>
                          <wps:spPr bwMode="auto">
                            <a:xfrm>
                              <a:off x="8793" y="6999"/>
                              <a:ext cx="47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600" y="10800"/>
                                  </a:moveTo>
                                  <a:cubicBezTo>
                                    <a:pt x="21600" y="16769"/>
                                    <a:pt x="19174" y="21599"/>
                                    <a:pt x="16199" y="21599"/>
                                  </a:cubicBezTo>
                                  <a:lnTo>
                                    <a:pt x="5399" y="21599"/>
                                  </a:lnTo>
                                  <a:cubicBezTo>
                                    <a:pt x="2404" y="21599"/>
                                    <a:pt x="0" y="16769"/>
                                    <a:pt x="0" y="10800"/>
                                  </a:cubicBezTo>
                                  <a:cubicBezTo>
                                    <a:pt x="0" y="4830"/>
                                    <a:pt x="2404" y="0"/>
                                    <a:pt x="5399" y="0"/>
                                  </a:cubicBezTo>
                                  <a:lnTo>
                                    <a:pt x="16199" y="0"/>
                                  </a:lnTo>
                                  <a:cubicBezTo>
                                    <a:pt x="19174" y="0"/>
                                    <a:pt x="21600" y="4830"/>
                                    <a:pt x="21600" y="108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99" name="AutoShape 100"/>
                        <wps:cNvSpPr/>
                        <wps:spPr bwMode="auto">
                          <a:xfrm>
                            <a:off x="6943" y="6324"/>
                            <a:ext cx="672" cy="770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20057" y="6750"/>
                                </a:moveTo>
                                <a:lnTo>
                                  <a:pt x="1542" y="6750"/>
                                </a:lnTo>
                                <a:lnTo>
                                  <a:pt x="1542" y="4725"/>
                                </a:lnTo>
                                <a:lnTo>
                                  <a:pt x="20057" y="4725"/>
                                </a:lnTo>
                                <a:cubicBezTo>
                                  <a:pt x="20057" y="4725"/>
                                  <a:pt x="20057" y="6750"/>
                                  <a:pt x="20057" y="6750"/>
                                </a:cubicBezTo>
                                <a:close/>
                                <a:moveTo>
                                  <a:pt x="17485" y="10124"/>
                                </a:moveTo>
                                <a:lnTo>
                                  <a:pt x="4113" y="10124"/>
                                </a:lnTo>
                                <a:lnTo>
                                  <a:pt x="3857" y="8100"/>
                                </a:lnTo>
                                <a:lnTo>
                                  <a:pt x="17742" y="8100"/>
                                </a:lnTo>
                                <a:cubicBezTo>
                                  <a:pt x="17742" y="8100"/>
                                  <a:pt x="17485" y="10124"/>
                                  <a:pt x="17485" y="10124"/>
                                </a:cubicBezTo>
                                <a:close/>
                                <a:moveTo>
                                  <a:pt x="16542" y="17549"/>
                                </a:moveTo>
                                <a:lnTo>
                                  <a:pt x="5057" y="17549"/>
                                </a:lnTo>
                                <a:lnTo>
                                  <a:pt x="4199" y="10800"/>
                                </a:lnTo>
                                <a:lnTo>
                                  <a:pt x="17399" y="10800"/>
                                </a:lnTo>
                                <a:cubicBezTo>
                                  <a:pt x="17399" y="10800"/>
                                  <a:pt x="16542" y="17549"/>
                                  <a:pt x="16542" y="17549"/>
                                </a:cubicBezTo>
                                <a:close/>
                                <a:moveTo>
                                  <a:pt x="5400" y="20249"/>
                                </a:moveTo>
                                <a:lnTo>
                                  <a:pt x="5142" y="18225"/>
                                </a:lnTo>
                                <a:lnTo>
                                  <a:pt x="16456" y="18225"/>
                                </a:lnTo>
                                <a:lnTo>
                                  <a:pt x="16200" y="20249"/>
                                </a:lnTo>
                                <a:cubicBezTo>
                                  <a:pt x="16200" y="20249"/>
                                  <a:pt x="5400" y="20249"/>
                                  <a:pt x="5400" y="20249"/>
                                </a:cubicBezTo>
                                <a:close/>
                                <a:moveTo>
                                  <a:pt x="3857" y="1350"/>
                                </a:moveTo>
                                <a:lnTo>
                                  <a:pt x="17742" y="1350"/>
                                </a:lnTo>
                                <a:lnTo>
                                  <a:pt x="18514" y="3375"/>
                                </a:lnTo>
                                <a:lnTo>
                                  <a:pt x="3085" y="3375"/>
                                </a:lnTo>
                                <a:cubicBezTo>
                                  <a:pt x="3085" y="3375"/>
                                  <a:pt x="3857" y="1350"/>
                                  <a:pt x="3857" y="1350"/>
                                </a:cubicBezTo>
                                <a:close/>
                                <a:moveTo>
                                  <a:pt x="20143" y="3389"/>
                                </a:moveTo>
                                <a:lnTo>
                                  <a:pt x="19205" y="922"/>
                                </a:lnTo>
                                <a:cubicBezTo>
                                  <a:pt x="18996" y="371"/>
                                  <a:pt x="18407" y="0"/>
                                  <a:pt x="17742" y="0"/>
                                </a:cubicBezTo>
                                <a:lnTo>
                                  <a:pt x="3857" y="0"/>
                                </a:lnTo>
                                <a:cubicBezTo>
                                  <a:pt x="3192" y="0"/>
                                  <a:pt x="2603" y="371"/>
                                  <a:pt x="2393" y="922"/>
                                </a:cubicBezTo>
                                <a:lnTo>
                                  <a:pt x="1448" y="3391"/>
                                </a:lnTo>
                                <a:cubicBezTo>
                                  <a:pt x="643" y="3436"/>
                                  <a:pt x="0" y="4008"/>
                                  <a:pt x="0" y="4725"/>
                                </a:cubicBezTo>
                                <a:lnTo>
                                  <a:pt x="0" y="6750"/>
                                </a:lnTo>
                                <a:cubicBezTo>
                                  <a:pt x="0" y="7495"/>
                                  <a:pt x="690" y="8100"/>
                                  <a:pt x="1542" y="8100"/>
                                </a:cubicBezTo>
                                <a:lnTo>
                                  <a:pt x="2340" y="8100"/>
                                </a:lnTo>
                                <a:cubicBezTo>
                                  <a:pt x="2340" y="8150"/>
                                  <a:pt x="2317" y="8198"/>
                                  <a:pt x="2323" y="8249"/>
                                </a:cubicBezTo>
                                <a:lnTo>
                                  <a:pt x="3866" y="20398"/>
                                </a:lnTo>
                                <a:cubicBezTo>
                                  <a:pt x="3953" y="21082"/>
                                  <a:pt x="4614" y="21599"/>
                                  <a:pt x="5400" y="21599"/>
                                </a:cubicBezTo>
                                <a:lnTo>
                                  <a:pt x="16200" y="21599"/>
                                </a:lnTo>
                                <a:cubicBezTo>
                                  <a:pt x="16986" y="21599"/>
                                  <a:pt x="17646" y="21082"/>
                                  <a:pt x="17732" y="20398"/>
                                </a:cubicBezTo>
                                <a:lnTo>
                                  <a:pt x="19275" y="8249"/>
                                </a:lnTo>
                                <a:cubicBezTo>
                                  <a:pt x="19282" y="8198"/>
                                  <a:pt x="19258" y="8150"/>
                                  <a:pt x="19258" y="8100"/>
                                </a:cubicBezTo>
                                <a:lnTo>
                                  <a:pt x="20057" y="8100"/>
                                </a:lnTo>
                                <a:cubicBezTo>
                                  <a:pt x="20908" y="8100"/>
                                  <a:pt x="21600" y="7495"/>
                                  <a:pt x="21600" y="6750"/>
                                </a:cubicBezTo>
                                <a:lnTo>
                                  <a:pt x="21600" y="4725"/>
                                </a:lnTo>
                                <a:cubicBezTo>
                                  <a:pt x="21600" y="4006"/>
                                  <a:pt x="20952" y="3431"/>
                                  <a:pt x="20143" y="3389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12" name="组合 211"/>
                        <wpg:cNvGrpSpPr/>
                        <wpg:grpSpPr>
                          <a:xfrm>
                            <a:off x="5358" y="6374"/>
                            <a:ext cx="766" cy="670"/>
                            <a:chOff x="5358" y="6374"/>
                            <a:chExt cx="766" cy="670"/>
                          </a:xfrm>
                          <a:grpFill/>
                        </wpg:grpSpPr>
                        <wps:wsp>
                          <wps:cNvPr id="100" name="AutoShape 101"/>
                          <wps:cNvSpPr/>
                          <wps:spPr bwMode="auto">
                            <a:xfrm>
                              <a:off x="5358" y="6374"/>
                              <a:ext cx="767" cy="6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49" y="18514"/>
                                  </a:moveTo>
                                  <a:cubicBezTo>
                                    <a:pt x="20249" y="19365"/>
                                    <a:pt x="19644" y="20057"/>
                                    <a:pt x="18899" y="20057"/>
                                  </a:cubicBezTo>
                                  <a:lnTo>
                                    <a:pt x="2699" y="20057"/>
                                  </a:lnTo>
                                  <a:cubicBezTo>
                                    <a:pt x="1955" y="20057"/>
                                    <a:pt x="1349" y="19365"/>
                                    <a:pt x="1349" y="18514"/>
                                  </a:cubicBezTo>
                                  <a:lnTo>
                                    <a:pt x="1349" y="13114"/>
                                  </a:lnTo>
                                  <a:lnTo>
                                    <a:pt x="4050" y="1542"/>
                                  </a:lnTo>
                                  <a:lnTo>
                                    <a:pt x="17549" y="1542"/>
                                  </a:lnTo>
                                  <a:lnTo>
                                    <a:pt x="20249" y="13114"/>
                                  </a:lnTo>
                                  <a:cubicBezTo>
                                    <a:pt x="20249" y="13114"/>
                                    <a:pt x="20249" y="18514"/>
                                    <a:pt x="20249" y="18514"/>
                                  </a:cubicBezTo>
                                  <a:close/>
                                  <a:moveTo>
                                    <a:pt x="21548" y="12693"/>
                                  </a:moveTo>
                                  <a:lnTo>
                                    <a:pt x="18847" y="1117"/>
                                  </a:lnTo>
                                  <a:cubicBezTo>
                                    <a:pt x="18683" y="460"/>
                                    <a:pt x="18150" y="0"/>
                                    <a:pt x="17549" y="0"/>
                                  </a:cubicBezTo>
                                  <a:lnTo>
                                    <a:pt x="10800" y="0"/>
                                  </a:lnTo>
                                  <a:lnTo>
                                    <a:pt x="4049" y="0"/>
                                  </a:lnTo>
                                  <a:cubicBezTo>
                                    <a:pt x="3449" y="0"/>
                                    <a:pt x="2916" y="460"/>
                                    <a:pt x="2752" y="1117"/>
                                  </a:cubicBezTo>
                                  <a:lnTo>
                                    <a:pt x="51" y="12693"/>
                                  </a:lnTo>
                                  <a:cubicBezTo>
                                    <a:pt x="17" y="12835"/>
                                    <a:pt x="0" y="12976"/>
                                    <a:pt x="0" y="13114"/>
                                  </a:cubicBezTo>
                                  <a:lnTo>
                                    <a:pt x="0" y="18514"/>
                                  </a:lnTo>
                                  <a:cubicBezTo>
                                    <a:pt x="0" y="20218"/>
                                    <a:pt x="1208" y="21600"/>
                                    <a:pt x="2699" y="21600"/>
                                  </a:cubicBezTo>
                                  <a:lnTo>
                                    <a:pt x="18899" y="21600"/>
                                  </a:lnTo>
                                  <a:cubicBezTo>
                                    <a:pt x="20391" y="21600"/>
                                    <a:pt x="21600" y="20218"/>
                                    <a:pt x="21600" y="18514"/>
                                  </a:cubicBezTo>
                                  <a:lnTo>
                                    <a:pt x="21600" y="13114"/>
                                  </a:lnTo>
                                  <a:cubicBezTo>
                                    <a:pt x="21600" y="12976"/>
                                    <a:pt x="21582" y="12835"/>
                                    <a:pt x="21548" y="1269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01" name="AutoShape 102"/>
                          <wps:cNvSpPr/>
                          <wps:spPr bwMode="auto">
                            <a:xfrm>
                              <a:off x="5453" y="6469"/>
                              <a:ext cx="587" cy="430"/>
                            </a:xfrm>
                            <a:custGeom>
                              <a:avLst/>
                              <a:gdLst>
                                <a:gd name="T0" fmla="+- 0 10799 40"/>
                                <a:gd name="T1" fmla="*/ T0 w 21519"/>
                                <a:gd name="T2" fmla="*/ 10800 h 21600"/>
                                <a:gd name="T3" fmla="+- 0 10799 40"/>
                                <a:gd name="T4" fmla="*/ T3 w 21519"/>
                                <a:gd name="T5" fmla="*/ 10800 h 21600"/>
                                <a:gd name="T6" fmla="+- 0 10799 40"/>
                                <a:gd name="T7" fmla="*/ T6 w 21519"/>
                                <a:gd name="T8" fmla="*/ 10800 h 21600"/>
                                <a:gd name="T9" fmla="+- 0 10799 40"/>
                                <a:gd name="T10" fmla="*/ T9 w 21519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519" h="21600">
                                  <a:moveTo>
                                    <a:pt x="18070" y="14399"/>
                                  </a:moveTo>
                                  <a:lnTo>
                                    <a:pt x="16603" y="14399"/>
                                  </a:lnTo>
                                  <a:cubicBezTo>
                                    <a:pt x="15931" y="14399"/>
                                    <a:pt x="15325" y="14907"/>
                                    <a:pt x="15024" y="15725"/>
                                  </a:cubicBezTo>
                                  <a:lnTo>
                                    <a:pt x="13746" y="19199"/>
                                  </a:lnTo>
                                  <a:lnTo>
                                    <a:pt x="7773" y="19199"/>
                                  </a:lnTo>
                                  <a:lnTo>
                                    <a:pt x="6495" y="15725"/>
                                  </a:lnTo>
                                  <a:cubicBezTo>
                                    <a:pt x="6194" y="14907"/>
                                    <a:pt x="5588" y="14399"/>
                                    <a:pt x="4916" y="14399"/>
                                  </a:cubicBezTo>
                                  <a:lnTo>
                                    <a:pt x="3449" y="14399"/>
                                  </a:lnTo>
                                  <a:lnTo>
                                    <a:pt x="1343" y="14399"/>
                                  </a:lnTo>
                                  <a:lnTo>
                                    <a:pt x="3924" y="1200"/>
                                  </a:lnTo>
                                  <a:lnTo>
                                    <a:pt x="17595" y="1200"/>
                                  </a:lnTo>
                                  <a:lnTo>
                                    <a:pt x="20176" y="14399"/>
                                  </a:lnTo>
                                  <a:cubicBezTo>
                                    <a:pt x="20176" y="14399"/>
                                    <a:pt x="18070" y="14399"/>
                                    <a:pt x="18070" y="14399"/>
                                  </a:cubicBezTo>
                                  <a:close/>
                                  <a:moveTo>
                                    <a:pt x="17595" y="0"/>
                                  </a:moveTo>
                                  <a:lnTo>
                                    <a:pt x="3924" y="0"/>
                                  </a:lnTo>
                                  <a:cubicBezTo>
                                    <a:pt x="3524" y="0"/>
                                    <a:pt x="3174" y="366"/>
                                    <a:pt x="3071" y="891"/>
                                  </a:cubicBezTo>
                                  <a:lnTo>
                                    <a:pt x="28" y="15291"/>
                                  </a:lnTo>
                                  <a:cubicBezTo>
                                    <a:pt x="-40" y="15651"/>
                                    <a:pt x="16" y="16035"/>
                                    <a:pt x="183" y="16330"/>
                                  </a:cubicBezTo>
                                  <a:cubicBezTo>
                                    <a:pt x="350" y="16625"/>
                                    <a:pt x="609" y="16799"/>
                                    <a:pt x="883" y="16799"/>
                                  </a:cubicBezTo>
                                  <a:lnTo>
                                    <a:pt x="3449" y="16799"/>
                                  </a:lnTo>
                                  <a:lnTo>
                                    <a:pt x="4456" y="16799"/>
                                  </a:lnTo>
                                  <a:lnTo>
                                    <a:pt x="4916" y="16799"/>
                                  </a:lnTo>
                                  <a:lnTo>
                                    <a:pt x="6194" y="20274"/>
                                  </a:lnTo>
                                  <a:cubicBezTo>
                                    <a:pt x="6493" y="21086"/>
                                    <a:pt x="7104" y="21599"/>
                                    <a:pt x="7773" y="21599"/>
                                  </a:cubicBezTo>
                                  <a:lnTo>
                                    <a:pt x="13746" y="21599"/>
                                  </a:lnTo>
                                  <a:cubicBezTo>
                                    <a:pt x="14415" y="21599"/>
                                    <a:pt x="15026" y="21086"/>
                                    <a:pt x="15325" y="20274"/>
                                  </a:cubicBezTo>
                                  <a:lnTo>
                                    <a:pt x="16603" y="16799"/>
                                  </a:lnTo>
                                  <a:lnTo>
                                    <a:pt x="17063" y="16799"/>
                                  </a:lnTo>
                                  <a:lnTo>
                                    <a:pt x="18070" y="16799"/>
                                  </a:lnTo>
                                  <a:lnTo>
                                    <a:pt x="20636" y="16799"/>
                                  </a:lnTo>
                                  <a:cubicBezTo>
                                    <a:pt x="20910" y="16799"/>
                                    <a:pt x="21169" y="16625"/>
                                    <a:pt x="21336" y="16330"/>
                                  </a:cubicBezTo>
                                  <a:cubicBezTo>
                                    <a:pt x="21503" y="16035"/>
                                    <a:pt x="21560" y="15651"/>
                                    <a:pt x="21490" y="15291"/>
                                  </a:cubicBezTo>
                                  <a:lnTo>
                                    <a:pt x="18448" y="891"/>
                                  </a:lnTo>
                                  <a:cubicBezTo>
                                    <a:pt x="18345" y="366"/>
                                    <a:pt x="17995" y="0"/>
                                    <a:pt x="17595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11" name="组合 210"/>
                        <wpg:cNvGrpSpPr/>
                        <wpg:grpSpPr>
                          <a:xfrm>
                            <a:off x="3818" y="6374"/>
                            <a:ext cx="770" cy="670"/>
                            <a:chOff x="3818" y="6374"/>
                            <a:chExt cx="770" cy="670"/>
                          </a:xfrm>
                          <a:grpFill/>
                        </wpg:grpSpPr>
                        <wps:wsp>
                          <wps:cNvPr id="102" name="AutoShape 103"/>
                          <wps:cNvSpPr/>
                          <wps:spPr bwMode="auto">
                            <a:xfrm>
                              <a:off x="3940" y="6494"/>
                              <a:ext cx="275" cy="18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660" y="0"/>
                                  </a:moveTo>
                                  <a:cubicBezTo>
                                    <a:pt x="9461" y="0"/>
                                    <a:pt x="0" y="9233"/>
                                    <a:pt x="0" y="20160"/>
                                  </a:cubicBezTo>
                                  <a:cubicBezTo>
                                    <a:pt x="0" y="20954"/>
                                    <a:pt x="420" y="21600"/>
                                    <a:pt x="939" y="21600"/>
                                  </a:cubicBezTo>
                                  <a:cubicBezTo>
                                    <a:pt x="1457" y="21600"/>
                                    <a:pt x="1878" y="20954"/>
                                    <a:pt x="1878" y="20160"/>
                                  </a:cubicBezTo>
                                  <a:cubicBezTo>
                                    <a:pt x="1878" y="10956"/>
                                    <a:pt x="10655" y="2880"/>
                                    <a:pt x="20660" y="2880"/>
                                  </a:cubicBezTo>
                                  <a:cubicBezTo>
                                    <a:pt x="21179" y="2880"/>
                                    <a:pt x="21600" y="2234"/>
                                    <a:pt x="21600" y="1440"/>
                                  </a:cubicBezTo>
                                  <a:cubicBezTo>
                                    <a:pt x="21600" y="645"/>
                                    <a:pt x="21179" y="0"/>
                                    <a:pt x="2066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03" name="AutoShape 104"/>
                          <wps:cNvSpPr/>
                          <wps:spPr bwMode="auto">
                            <a:xfrm>
                              <a:off x="3818" y="6374"/>
                              <a:ext cx="770" cy="6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6971"/>
                                  </a:moveTo>
                                  <a:cubicBezTo>
                                    <a:pt x="10181" y="16971"/>
                                    <a:pt x="9546" y="16918"/>
                                    <a:pt x="8912" y="16811"/>
                                  </a:cubicBezTo>
                                  <a:cubicBezTo>
                                    <a:pt x="8847" y="16800"/>
                                    <a:pt x="8781" y="16794"/>
                                    <a:pt x="8716" y="16794"/>
                                  </a:cubicBezTo>
                                  <a:cubicBezTo>
                                    <a:pt x="8315" y="16794"/>
                                    <a:pt x="7931" y="16999"/>
                                    <a:pt x="7673" y="17359"/>
                                  </a:cubicBezTo>
                                  <a:cubicBezTo>
                                    <a:pt x="7384" y="17761"/>
                                    <a:pt x="6563" y="18657"/>
                                    <a:pt x="5591" y="19318"/>
                                  </a:cubicBezTo>
                                  <a:cubicBezTo>
                                    <a:pt x="5854" y="18628"/>
                                    <a:pt x="6060" y="17853"/>
                                    <a:pt x="6074" y="17056"/>
                                  </a:cubicBezTo>
                                  <a:cubicBezTo>
                                    <a:pt x="6078" y="17006"/>
                                    <a:pt x="6080" y="16956"/>
                                    <a:pt x="6080" y="16914"/>
                                  </a:cubicBezTo>
                                  <a:cubicBezTo>
                                    <a:pt x="6080" y="16334"/>
                                    <a:pt x="5796" y="15803"/>
                                    <a:pt x="5344" y="15540"/>
                                  </a:cubicBezTo>
                                  <a:cubicBezTo>
                                    <a:pt x="2843" y="14080"/>
                                    <a:pt x="1349" y="11731"/>
                                    <a:pt x="1349" y="9257"/>
                                  </a:cubicBezTo>
                                  <a:cubicBezTo>
                                    <a:pt x="1349" y="5003"/>
                                    <a:pt x="5588" y="1542"/>
                                    <a:pt x="10800" y="1542"/>
                                  </a:cubicBezTo>
                                  <a:cubicBezTo>
                                    <a:pt x="16011" y="1542"/>
                                    <a:pt x="20249" y="5003"/>
                                    <a:pt x="20249" y="9257"/>
                                  </a:cubicBezTo>
                                  <a:cubicBezTo>
                                    <a:pt x="20249" y="13510"/>
                                    <a:pt x="16011" y="16971"/>
                                    <a:pt x="10800" y="16971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5" y="0"/>
                                    <a:pt x="0" y="4144"/>
                                    <a:pt x="0" y="9257"/>
                                  </a:cubicBezTo>
                                  <a:cubicBezTo>
                                    <a:pt x="0" y="12440"/>
                                    <a:pt x="1875" y="15248"/>
                                    <a:pt x="4730" y="16914"/>
                                  </a:cubicBezTo>
                                  <a:cubicBezTo>
                                    <a:pt x="4730" y="16935"/>
                                    <a:pt x="4724" y="16949"/>
                                    <a:pt x="4724" y="16971"/>
                                  </a:cubicBezTo>
                                  <a:cubicBezTo>
                                    <a:pt x="4724" y="18354"/>
                                    <a:pt x="3821" y="19843"/>
                                    <a:pt x="3423" y="20625"/>
                                  </a:cubicBezTo>
                                  <a:lnTo>
                                    <a:pt x="3425" y="20625"/>
                                  </a:lnTo>
                                  <a:cubicBezTo>
                                    <a:pt x="3393" y="20709"/>
                                    <a:pt x="3374" y="20802"/>
                                    <a:pt x="3374" y="20900"/>
                                  </a:cubicBezTo>
                                  <a:cubicBezTo>
                                    <a:pt x="3374" y="21287"/>
                                    <a:pt x="3648" y="21600"/>
                                    <a:pt x="3986" y="21600"/>
                                  </a:cubicBezTo>
                                  <a:cubicBezTo>
                                    <a:pt x="4049" y="21600"/>
                                    <a:pt x="4161" y="21580"/>
                                    <a:pt x="4158" y="21590"/>
                                  </a:cubicBezTo>
                                  <a:cubicBezTo>
                                    <a:pt x="6268" y="21195"/>
                                    <a:pt x="8255" y="18979"/>
                                    <a:pt x="8716" y="18338"/>
                                  </a:cubicBezTo>
                                  <a:cubicBezTo>
                                    <a:pt x="9391" y="18451"/>
                                    <a:pt x="10086" y="18514"/>
                                    <a:pt x="10800" y="18514"/>
                                  </a:cubicBezTo>
                                  <a:cubicBezTo>
                                    <a:pt x="16764" y="18514"/>
                                    <a:pt x="21600" y="14369"/>
                                    <a:pt x="21600" y="9257"/>
                                  </a:cubicBezTo>
                                  <a:cubicBezTo>
                                    <a:pt x="21600" y="4144"/>
                                    <a:pt x="16764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10" name="组合 209"/>
                        <wpg:cNvGrpSpPr/>
                        <wpg:grpSpPr>
                          <a:xfrm>
                            <a:off x="2280" y="6469"/>
                            <a:ext cx="768" cy="480"/>
                            <a:chOff x="2280" y="6469"/>
                            <a:chExt cx="768" cy="480"/>
                          </a:xfrm>
                          <a:grpFill/>
                        </wpg:grpSpPr>
                        <wps:wsp>
                          <wps:cNvPr id="104" name="AutoShape 105"/>
                          <wps:cNvSpPr/>
                          <wps:spPr bwMode="auto">
                            <a:xfrm>
                              <a:off x="2280" y="6469"/>
                              <a:ext cx="768" cy="48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9438"/>
                                  </a:moveTo>
                                  <a:cubicBezTo>
                                    <a:pt x="7005" y="19438"/>
                                    <a:pt x="3289" y="15988"/>
                                    <a:pt x="1437" y="10797"/>
                                  </a:cubicBezTo>
                                  <a:cubicBezTo>
                                    <a:pt x="3298" y="5598"/>
                                    <a:pt x="7009" y="2161"/>
                                    <a:pt x="10800" y="2161"/>
                                  </a:cubicBezTo>
                                  <a:cubicBezTo>
                                    <a:pt x="14595" y="2161"/>
                                    <a:pt x="18310" y="5611"/>
                                    <a:pt x="20162" y="10802"/>
                                  </a:cubicBezTo>
                                  <a:cubicBezTo>
                                    <a:pt x="18301" y="16000"/>
                                    <a:pt x="14590" y="19438"/>
                                    <a:pt x="10800" y="19438"/>
                                  </a:cubicBezTo>
                                  <a:moveTo>
                                    <a:pt x="21576" y="10561"/>
                                  </a:moveTo>
                                  <a:cubicBezTo>
                                    <a:pt x="21569" y="10516"/>
                                    <a:pt x="21573" y="10467"/>
                                    <a:pt x="21562" y="10423"/>
                                  </a:cubicBezTo>
                                  <a:cubicBezTo>
                                    <a:pt x="21558" y="10406"/>
                                    <a:pt x="21548" y="10395"/>
                                    <a:pt x="21544" y="10378"/>
                                  </a:cubicBezTo>
                                  <a:cubicBezTo>
                                    <a:pt x="21537" y="10352"/>
                                    <a:pt x="21539" y="10322"/>
                                    <a:pt x="21530" y="10297"/>
                                  </a:cubicBezTo>
                                  <a:cubicBezTo>
                                    <a:pt x="19569" y="4298"/>
                                    <a:pt x="15302" y="0"/>
                                    <a:pt x="10800" y="0"/>
                                  </a:cubicBezTo>
                                  <a:cubicBezTo>
                                    <a:pt x="6297" y="0"/>
                                    <a:pt x="2030" y="4290"/>
                                    <a:pt x="69" y="10290"/>
                                  </a:cubicBezTo>
                                  <a:cubicBezTo>
                                    <a:pt x="61" y="10316"/>
                                    <a:pt x="62" y="10344"/>
                                    <a:pt x="55" y="10370"/>
                                  </a:cubicBezTo>
                                  <a:cubicBezTo>
                                    <a:pt x="51" y="10387"/>
                                    <a:pt x="41" y="10398"/>
                                    <a:pt x="37" y="10415"/>
                                  </a:cubicBezTo>
                                  <a:cubicBezTo>
                                    <a:pt x="26" y="10459"/>
                                    <a:pt x="30" y="10508"/>
                                    <a:pt x="24" y="10554"/>
                                  </a:cubicBezTo>
                                  <a:cubicBezTo>
                                    <a:pt x="12" y="10635"/>
                                    <a:pt x="0" y="10714"/>
                                    <a:pt x="0" y="10796"/>
                                  </a:cubicBezTo>
                                  <a:cubicBezTo>
                                    <a:pt x="0" y="10878"/>
                                    <a:pt x="12" y="10955"/>
                                    <a:pt x="24" y="11038"/>
                                  </a:cubicBezTo>
                                  <a:cubicBezTo>
                                    <a:pt x="30" y="11083"/>
                                    <a:pt x="26" y="11131"/>
                                    <a:pt x="37" y="11175"/>
                                  </a:cubicBezTo>
                                  <a:cubicBezTo>
                                    <a:pt x="41" y="11193"/>
                                    <a:pt x="51" y="11204"/>
                                    <a:pt x="55" y="11220"/>
                                  </a:cubicBezTo>
                                  <a:cubicBezTo>
                                    <a:pt x="62" y="11247"/>
                                    <a:pt x="61" y="11276"/>
                                    <a:pt x="69" y="11302"/>
                                  </a:cubicBezTo>
                                  <a:cubicBezTo>
                                    <a:pt x="2030" y="17300"/>
                                    <a:pt x="6297" y="21599"/>
                                    <a:pt x="10800" y="21599"/>
                                  </a:cubicBezTo>
                                  <a:cubicBezTo>
                                    <a:pt x="15302" y="21599"/>
                                    <a:pt x="19569" y="17308"/>
                                    <a:pt x="21530" y="11309"/>
                                  </a:cubicBezTo>
                                  <a:cubicBezTo>
                                    <a:pt x="21539" y="11283"/>
                                    <a:pt x="21537" y="11255"/>
                                    <a:pt x="21544" y="11228"/>
                                  </a:cubicBezTo>
                                  <a:cubicBezTo>
                                    <a:pt x="21548" y="11212"/>
                                    <a:pt x="21558" y="11201"/>
                                    <a:pt x="21562" y="11183"/>
                                  </a:cubicBezTo>
                                  <a:cubicBezTo>
                                    <a:pt x="21573" y="11139"/>
                                    <a:pt x="21569" y="11089"/>
                                    <a:pt x="21576" y="11044"/>
                                  </a:cubicBezTo>
                                  <a:cubicBezTo>
                                    <a:pt x="21587" y="10963"/>
                                    <a:pt x="21599" y="10885"/>
                                    <a:pt x="21599" y="10803"/>
                                  </a:cubicBezTo>
                                  <a:cubicBezTo>
                                    <a:pt x="21599" y="10721"/>
                                    <a:pt x="21587" y="10642"/>
                                    <a:pt x="21576" y="1056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05" name="AutoShape 106"/>
                          <wps:cNvSpPr/>
                          <wps:spPr bwMode="auto">
                            <a:xfrm>
                              <a:off x="2570" y="6614"/>
                              <a:ext cx="108" cy="10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202" y="0"/>
                                  </a:moveTo>
                                  <a:cubicBezTo>
                                    <a:pt x="19193" y="0"/>
                                    <a:pt x="19183" y="4"/>
                                    <a:pt x="19174" y="4"/>
                                  </a:cubicBezTo>
                                  <a:cubicBezTo>
                                    <a:pt x="8585" y="23"/>
                                    <a:pt x="0" y="8607"/>
                                    <a:pt x="0" y="19198"/>
                                  </a:cubicBezTo>
                                  <a:cubicBezTo>
                                    <a:pt x="0" y="20523"/>
                                    <a:pt x="1076" y="21600"/>
                                    <a:pt x="2402" y="21600"/>
                                  </a:cubicBezTo>
                                  <a:cubicBezTo>
                                    <a:pt x="3722" y="21600"/>
                                    <a:pt x="4799" y="20523"/>
                                    <a:pt x="4799" y="19198"/>
                                  </a:cubicBezTo>
                                  <a:cubicBezTo>
                                    <a:pt x="4799" y="11262"/>
                                    <a:pt x="11262" y="4803"/>
                                    <a:pt x="19202" y="4803"/>
                                  </a:cubicBezTo>
                                  <a:lnTo>
                                    <a:pt x="19202" y="4798"/>
                                  </a:lnTo>
                                  <a:cubicBezTo>
                                    <a:pt x="20523" y="4798"/>
                                    <a:pt x="21599" y="3721"/>
                                    <a:pt x="21599" y="2401"/>
                                  </a:cubicBezTo>
                                  <a:cubicBezTo>
                                    <a:pt x="21599" y="1076"/>
                                    <a:pt x="20523" y="0"/>
                                    <a:pt x="19202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06" name="AutoShape 107"/>
                          <wps:cNvSpPr/>
                          <wps:spPr bwMode="auto">
                            <a:xfrm>
                              <a:off x="2498" y="6539"/>
                              <a:ext cx="335" cy="34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0057"/>
                                  </a:moveTo>
                                  <a:cubicBezTo>
                                    <a:pt x="5694" y="20057"/>
                                    <a:pt x="1542" y="15905"/>
                                    <a:pt x="1542" y="10800"/>
                                  </a:cubicBezTo>
                                  <a:cubicBezTo>
                                    <a:pt x="1542" y="5694"/>
                                    <a:pt x="5694" y="1542"/>
                                    <a:pt x="10800" y="1542"/>
                                  </a:cubicBezTo>
                                  <a:cubicBezTo>
                                    <a:pt x="15905" y="1542"/>
                                    <a:pt x="20057" y="5694"/>
                                    <a:pt x="20057" y="10800"/>
                                  </a:cubicBezTo>
                                  <a:cubicBezTo>
                                    <a:pt x="20057" y="15905"/>
                                    <a:pt x="15905" y="20057"/>
                                    <a:pt x="10800" y="20057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4" y="0"/>
                                    <a:pt x="0" y="4834"/>
                                    <a:pt x="0" y="10800"/>
                                  </a:cubicBezTo>
                                  <a:cubicBezTo>
                                    <a:pt x="0" y="16765"/>
                                    <a:pt x="4834" y="21600"/>
                                    <a:pt x="10800" y="21600"/>
                                  </a:cubicBezTo>
                                  <a:cubicBezTo>
                                    <a:pt x="16765" y="21600"/>
                                    <a:pt x="21599" y="16765"/>
                                    <a:pt x="21599" y="10800"/>
                                  </a:cubicBezTo>
                                  <a:cubicBezTo>
                                    <a:pt x="21599" y="4834"/>
                                    <a:pt x="16765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09" name="组合 208"/>
                        <wpg:cNvGrpSpPr/>
                        <wpg:grpSpPr>
                          <a:xfrm>
                            <a:off x="840" y="6324"/>
                            <a:ext cx="578" cy="770"/>
                            <a:chOff x="840" y="6324"/>
                            <a:chExt cx="578" cy="770"/>
                          </a:xfrm>
                          <a:grpFill/>
                        </wpg:grpSpPr>
                        <wps:wsp>
                          <wps:cNvPr id="107" name="AutoShape 108"/>
                          <wps:cNvSpPr/>
                          <wps:spPr bwMode="auto">
                            <a:xfrm>
                              <a:off x="983" y="6469"/>
                              <a:ext cx="290" cy="29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800"/>
                                  </a:moveTo>
                                  <a:cubicBezTo>
                                    <a:pt x="15764" y="1800"/>
                                    <a:pt x="19800" y="5835"/>
                                    <a:pt x="19800" y="10800"/>
                                  </a:cubicBezTo>
                                  <a:cubicBezTo>
                                    <a:pt x="19800" y="15764"/>
                                    <a:pt x="15764" y="19800"/>
                                    <a:pt x="10800" y="19800"/>
                                  </a:cubicBezTo>
                                  <a:cubicBezTo>
                                    <a:pt x="5835" y="19800"/>
                                    <a:pt x="1800" y="15764"/>
                                    <a:pt x="1800" y="10800"/>
                                  </a:cubicBezTo>
                                  <a:cubicBezTo>
                                    <a:pt x="1800" y="5835"/>
                                    <a:pt x="5835" y="1800"/>
                                    <a:pt x="10800" y="1800"/>
                                  </a:cubicBezTo>
                                  <a:moveTo>
                                    <a:pt x="10800" y="21599"/>
                                  </a:moveTo>
                                  <a:cubicBezTo>
                                    <a:pt x="16756" y="21599"/>
                                    <a:pt x="21600" y="16756"/>
                                    <a:pt x="21600" y="10800"/>
                                  </a:cubicBezTo>
                                  <a:cubicBezTo>
                                    <a:pt x="21600" y="4843"/>
                                    <a:pt x="16756" y="0"/>
                                    <a:pt x="10800" y="0"/>
                                  </a:cubicBezTo>
                                  <a:cubicBezTo>
                                    <a:pt x="4843" y="0"/>
                                    <a:pt x="0" y="4843"/>
                                    <a:pt x="0" y="10800"/>
                                  </a:cubicBezTo>
                                  <a:cubicBezTo>
                                    <a:pt x="0" y="16756"/>
                                    <a:pt x="4843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08" name="AutoShape 109"/>
                          <wps:cNvSpPr/>
                          <wps:spPr bwMode="auto">
                            <a:xfrm>
                              <a:off x="840" y="6324"/>
                              <a:ext cx="578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904" y="20170"/>
                                  </a:moveTo>
                                  <a:cubicBezTo>
                                    <a:pt x="10885" y="20184"/>
                                    <a:pt x="10830" y="20215"/>
                                    <a:pt x="10782" y="20237"/>
                                  </a:cubicBezTo>
                                  <a:cubicBezTo>
                                    <a:pt x="10774" y="20218"/>
                                    <a:pt x="10707" y="20178"/>
                                    <a:pt x="10666" y="20147"/>
                                  </a:cubicBezTo>
                                  <a:cubicBezTo>
                                    <a:pt x="7368" y="17300"/>
                                    <a:pt x="1799" y="12497"/>
                                    <a:pt x="1799" y="8101"/>
                                  </a:cubicBezTo>
                                  <a:cubicBezTo>
                                    <a:pt x="1799" y="4378"/>
                                    <a:pt x="5838" y="1350"/>
                                    <a:pt x="10800" y="1350"/>
                                  </a:cubicBezTo>
                                  <a:cubicBezTo>
                                    <a:pt x="15762" y="1350"/>
                                    <a:pt x="19800" y="4378"/>
                                    <a:pt x="19800" y="8101"/>
                                  </a:cubicBezTo>
                                  <a:cubicBezTo>
                                    <a:pt x="19800" y="12497"/>
                                    <a:pt x="14231" y="17300"/>
                                    <a:pt x="10904" y="2017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44" y="0"/>
                                    <a:pt x="0" y="3588"/>
                                    <a:pt x="0" y="8101"/>
                                  </a:cubicBezTo>
                                  <a:cubicBezTo>
                                    <a:pt x="0" y="12826"/>
                                    <a:pt x="5400" y="17660"/>
                                    <a:pt x="9337" y="21056"/>
                                  </a:cubicBezTo>
                                  <a:cubicBezTo>
                                    <a:pt x="9352" y="21070"/>
                                    <a:pt x="9984" y="21599"/>
                                    <a:pt x="10766" y="21599"/>
                                  </a:cubicBezTo>
                                  <a:lnTo>
                                    <a:pt x="10834" y="21599"/>
                                  </a:lnTo>
                                  <a:cubicBezTo>
                                    <a:pt x="11615" y="21599"/>
                                    <a:pt x="12247" y="21070"/>
                                    <a:pt x="12262" y="21056"/>
                                  </a:cubicBezTo>
                                  <a:cubicBezTo>
                                    <a:pt x="16200" y="17660"/>
                                    <a:pt x="21599" y="12826"/>
                                    <a:pt x="21599" y="8101"/>
                                  </a:cubicBezTo>
                                  <a:cubicBezTo>
                                    <a:pt x="21599" y="3588"/>
                                    <a:pt x="16755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9" name="组合 203"/>
                        <wpg:cNvGrpSpPr/>
                        <wpg:grpSpPr>
                          <a:xfrm>
                            <a:off x="8433" y="4834"/>
                            <a:ext cx="770" cy="720"/>
                            <a:chOff x="8433" y="4834"/>
                            <a:chExt cx="770" cy="720"/>
                          </a:xfrm>
                          <a:grpFill/>
                        </wpg:grpSpPr>
                        <wps:wsp>
                          <wps:cNvPr id="109" name="AutoShape 110"/>
                          <wps:cNvSpPr/>
                          <wps:spPr bwMode="auto">
                            <a:xfrm>
                              <a:off x="8528" y="4929"/>
                              <a:ext cx="577" cy="38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699" y="20255"/>
                                  </a:moveTo>
                                  <a:lnTo>
                                    <a:pt x="899" y="20255"/>
                                  </a:lnTo>
                                  <a:lnTo>
                                    <a:pt x="899" y="1350"/>
                                  </a:lnTo>
                                  <a:lnTo>
                                    <a:pt x="20699" y="1350"/>
                                  </a:lnTo>
                                  <a:cubicBezTo>
                                    <a:pt x="20699" y="1350"/>
                                    <a:pt x="20699" y="20255"/>
                                    <a:pt x="20699" y="20255"/>
                                  </a:cubicBezTo>
                                  <a:close/>
                                  <a:moveTo>
                                    <a:pt x="20699" y="0"/>
                                  </a:moveTo>
                                  <a:lnTo>
                                    <a:pt x="899" y="5"/>
                                  </a:lnTo>
                                  <a:cubicBezTo>
                                    <a:pt x="402" y="5"/>
                                    <a:pt x="0" y="603"/>
                                    <a:pt x="0" y="1350"/>
                                  </a:cubicBezTo>
                                  <a:lnTo>
                                    <a:pt x="0" y="20249"/>
                                  </a:lnTo>
                                  <a:cubicBezTo>
                                    <a:pt x="0" y="20996"/>
                                    <a:pt x="402" y="21599"/>
                                    <a:pt x="899" y="21599"/>
                                  </a:cubicBezTo>
                                  <a:lnTo>
                                    <a:pt x="20699" y="21599"/>
                                  </a:lnTo>
                                  <a:cubicBezTo>
                                    <a:pt x="21197" y="21599"/>
                                    <a:pt x="21600" y="20996"/>
                                    <a:pt x="21600" y="20249"/>
                                  </a:cubicBezTo>
                                  <a:lnTo>
                                    <a:pt x="21600" y="1350"/>
                                  </a:lnTo>
                                  <a:cubicBezTo>
                                    <a:pt x="21600" y="603"/>
                                    <a:pt x="21197" y="0"/>
                                    <a:pt x="20699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10" name="AutoShape 111"/>
                          <wps:cNvSpPr/>
                          <wps:spPr bwMode="auto">
                            <a:xfrm>
                              <a:off x="8433" y="4834"/>
                              <a:ext cx="770" cy="7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49" y="16562"/>
                                  </a:moveTo>
                                  <a:cubicBezTo>
                                    <a:pt x="20249" y="16959"/>
                                    <a:pt x="19946" y="17282"/>
                                    <a:pt x="19575" y="17282"/>
                                  </a:cubicBezTo>
                                  <a:lnTo>
                                    <a:pt x="13499" y="17282"/>
                                  </a:lnTo>
                                  <a:lnTo>
                                    <a:pt x="8099" y="17282"/>
                                  </a:lnTo>
                                  <a:lnTo>
                                    <a:pt x="2024" y="17282"/>
                                  </a:lnTo>
                                  <a:cubicBezTo>
                                    <a:pt x="1651" y="17282"/>
                                    <a:pt x="1349" y="16959"/>
                                    <a:pt x="1349" y="16562"/>
                                  </a:cubicBezTo>
                                  <a:lnTo>
                                    <a:pt x="1349" y="2160"/>
                                  </a:lnTo>
                                  <a:cubicBezTo>
                                    <a:pt x="1349" y="1762"/>
                                    <a:pt x="1651" y="1440"/>
                                    <a:pt x="2024" y="1440"/>
                                  </a:cubicBezTo>
                                  <a:lnTo>
                                    <a:pt x="19575" y="1440"/>
                                  </a:lnTo>
                                  <a:cubicBezTo>
                                    <a:pt x="19946" y="1440"/>
                                    <a:pt x="20249" y="1762"/>
                                    <a:pt x="20249" y="2160"/>
                                  </a:cubicBezTo>
                                  <a:cubicBezTo>
                                    <a:pt x="20249" y="2160"/>
                                    <a:pt x="20249" y="16562"/>
                                    <a:pt x="20249" y="16562"/>
                                  </a:cubicBezTo>
                                  <a:close/>
                                  <a:moveTo>
                                    <a:pt x="19575" y="0"/>
                                  </a:moveTo>
                                  <a:lnTo>
                                    <a:pt x="2024" y="0"/>
                                  </a:lnTo>
                                  <a:cubicBezTo>
                                    <a:pt x="905" y="0"/>
                                    <a:pt x="0" y="966"/>
                                    <a:pt x="0" y="2160"/>
                                  </a:cubicBezTo>
                                  <a:lnTo>
                                    <a:pt x="0" y="16562"/>
                                  </a:lnTo>
                                  <a:cubicBezTo>
                                    <a:pt x="0" y="17753"/>
                                    <a:pt x="903" y="18718"/>
                                    <a:pt x="2018" y="18721"/>
                                  </a:cubicBezTo>
                                  <a:lnTo>
                                    <a:pt x="8774" y="18721"/>
                                  </a:lnTo>
                                  <a:lnTo>
                                    <a:pt x="8774" y="19597"/>
                                  </a:lnTo>
                                  <a:lnTo>
                                    <a:pt x="4561" y="20181"/>
                                  </a:lnTo>
                                  <a:cubicBezTo>
                                    <a:pt x="4260" y="20262"/>
                                    <a:pt x="4049" y="20549"/>
                                    <a:pt x="4049" y="20879"/>
                                  </a:cubicBezTo>
                                  <a:cubicBezTo>
                                    <a:pt x="4049" y="21277"/>
                                    <a:pt x="4351" y="21599"/>
                                    <a:pt x="4724" y="21599"/>
                                  </a:cubicBezTo>
                                  <a:lnTo>
                                    <a:pt x="16874" y="21599"/>
                                  </a:lnTo>
                                  <a:cubicBezTo>
                                    <a:pt x="17248" y="21599"/>
                                    <a:pt x="17549" y="21277"/>
                                    <a:pt x="17549" y="20879"/>
                                  </a:cubicBezTo>
                                  <a:cubicBezTo>
                                    <a:pt x="17549" y="20549"/>
                                    <a:pt x="17339" y="20262"/>
                                    <a:pt x="17038" y="20181"/>
                                  </a:cubicBezTo>
                                  <a:lnTo>
                                    <a:pt x="12824" y="19597"/>
                                  </a:lnTo>
                                  <a:lnTo>
                                    <a:pt x="12824" y="18721"/>
                                  </a:lnTo>
                                  <a:lnTo>
                                    <a:pt x="19581" y="18721"/>
                                  </a:lnTo>
                                  <a:cubicBezTo>
                                    <a:pt x="20696" y="18718"/>
                                    <a:pt x="21600" y="17753"/>
                                    <a:pt x="21600" y="16562"/>
                                  </a:cubicBezTo>
                                  <a:lnTo>
                                    <a:pt x="21600" y="2160"/>
                                  </a:lnTo>
                                  <a:cubicBezTo>
                                    <a:pt x="21600" y="966"/>
                                    <a:pt x="20692" y="0"/>
                                    <a:pt x="19575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11" name="AutoShape 112"/>
                        <wps:cNvSpPr/>
                        <wps:spPr bwMode="auto">
                          <a:xfrm>
                            <a:off x="6895" y="4784"/>
                            <a:ext cx="768" cy="770"/>
                          </a:xfrm>
                          <a:custGeom>
                            <a:avLst/>
                            <a:gdLst>
                              <a:gd name="T0" fmla="*/ 10510 w 21020"/>
                              <a:gd name="T1" fmla="*/ 10800 h 21600"/>
                              <a:gd name="T2" fmla="*/ 10510 w 21020"/>
                              <a:gd name="T3" fmla="*/ 10800 h 21600"/>
                              <a:gd name="T4" fmla="*/ 10510 w 21020"/>
                              <a:gd name="T5" fmla="*/ 10800 h 21600"/>
                              <a:gd name="T6" fmla="*/ 10510 w 2102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020" h="21600">
                                <a:moveTo>
                                  <a:pt x="18846" y="7946"/>
                                </a:moveTo>
                                <a:lnTo>
                                  <a:pt x="17740" y="9091"/>
                                </a:lnTo>
                                <a:cubicBezTo>
                                  <a:pt x="17740" y="8939"/>
                                  <a:pt x="17758" y="8792"/>
                                  <a:pt x="17744" y="8636"/>
                                </a:cubicBezTo>
                                <a:cubicBezTo>
                                  <a:pt x="17629" y="7331"/>
                                  <a:pt x="17036" y="6068"/>
                                  <a:pt x="16074" y="5080"/>
                                </a:cubicBezTo>
                                <a:cubicBezTo>
                                  <a:pt x="15004" y="3980"/>
                                  <a:pt x="13585" y="3348"/>
                                  <a:pt x="12180" y="3345"/>
                                </a:cubicBezTo>
                                <a:lnTo>
                                  <a:pt x="13268" y="2218"/>
                                </a:lnTo>
                                <a:cubicBezTo>
                                  <a:pt x="13812" y="1659"/>
                                  <a:pt x="14572" y="1350"/>
                                  <a:pt x="15403" y="1350"/>
                                </a:cubicBezTo>
                                <a:cubicBezTo>
                                  <a:pt x="16460" y="1350"/>
                                  <a:pt x="17546" y="1840"/>
                                  <a:pt x="18381" y="2696"/>
                                </a:cubicBezTo>
                                <a:cubicBezTo>
                                  <a:pt x="19165" y="3500"/>
                                  <a:pt x="19631" y="4499"/>
                                  <a:pt x="19698" y="5510"/>
                                </a:cubicBezTo>
                                <a:cubicBezTo>
                                  <a:pt x="19760" y="6453"/>
                                  <a:pt x="19457" y="7317"/>
                                  <a:pt x="18846" y="7946"/>
                                </a:cubicBezTo>
                                <a:moveTo>
                                  <a:pt x="5828" y="19329"/>
                                </a:moveTo>
                                <a:cubicBezTo>
                                  <a:pt x="5813" y="18424"/>
                                  <a:pt x="5454" y="17481"/>
                                  <a:pt x="4730" y="16739"/>
                                </a:cubicBezTo>
                                <a:cubicBezTo>
                                  <a:pt x="4046" y="16034"/>
                                  <a:pt x="3150" y="15628"/>
                                  <a:pt x="2257" y="15592"/>
                                </a:cubicBezTo>
                                <a:lnTo>
                                  <a:pt x="2911" y="13157"/>
                                </a:lnTo>
                                <a:cubicBezTo>
                                  <a:pt x="2959" y="12995"/>
                                  <a:pt x="3052" y="12835"/>
                                  <a:pt x="3168" y="12695"/>
                                </a:cubicBezTo>
                                <a:cubicBezTo>
                                  <a:pt x="4485" y="11726"/>
                                  <a:pt x="6512" y="12012"/>
                                  <a:pt x="7920" y="13460"/>
                                </a:cubicBezTo>
                                <a:cubicBezTo>
                                  <a:pt x="9409" y="14990"/>
                                  <a:pt x="9639" y="17230"/>
                                  <a:pt x="8492" y="18568"/>
                                </a:cubicBezTo>
                                <a:cubicBezTo>
                                  <a:pt x="8416" y="18609"/>
                                  <a:pt x="8339" y="18648"/>
                                  <a:pt x="8256" y="18675"/>
                                </a:cubicBezTo>
                                <a:cubicBezTo>
                                  <a:pt x="8256" y="18675"/>
                                  <a:pt x="5828" y="19329"/>
                                  <a:pt x="5828" y="19329"/>
                                </a:cubicBezTo>
                                <a:close/>
                                <a:moveTo>
                                  <a:pt x="2737" y="20164"/>
                                </a:moveTo>
                                <a:cubicBezTo>
                                  <a:pt x="2665" y="20181"/>
                                  <a:pt x="2443" y="20239"/>
                                  <a:pt x="2291" y="20249"/>
                                </a:cubicBezTo>
                                <a:cubicBezTo>
                                  <a:pt x="1751" y="20244"/>
                                  <a:pt x="1313" y="19792"/>
                                  <a:pt x="1313" y="19237"/>
                                </a:cubicBezTo>
                                <a:cubicBezTo>
                                  <a:pt x="1321" y="19124"/>
                                  <a:pt x="1365" y="18929"/>
                                  <a:pt x="1380" y="18857"/>
                                </a:cubicBezTo>
                                <a:lnTo>
                                  <a:pt x="2071" y="16283"/>
                                </a:lnTo>
                                <a:cubicBezTo>
                                  <a:pt x="2822" y="16261"/>
                                  <a:pt x="3630" y="16562"/>
                                  <a:pt x="4265" y="17215"/>
                                </a:cubicBezTo>
                                <a:cubicBezTo>
                                  <a:pt x="4911" y="17878"/>
                                  <a:pt x="5214" y="18725"/>
                                  <a:pt x="5181" y="19504"/>
                                </a:cubicBezTo>
                                <a:cubicBezTo>
                                  <a:pt x="5181" y="19504"/>
                                  <a:pt x="2737" y="20164"/>
                                  <a:pt x="2737" y="20164"/>
                                </a:cubicBezTo>
                                <a:close/>
                                <a:moveTo>
                                  <a:pt x="6888" y="11179"/>
                                </a:moveTo>
                                <a:cubicBezTo>
                                  <a:pt x="6280" y="10927"/>
                                  <a:pt x="5642" y="10783"/>
                                  <a:pt x="5004" y="10774"/>
                                </a:cubicBezTo>
                                <a:lnTo>
                                  <a:pt x="10063" y="5536"/>
                                </a:lnTo>
                                <a:cubicBezTo>
                                  <a:pt x="10838" y="4759"/>
                                  <a:pt x="11966" y="4536"/>
                                  <a:pt x="13077" y="4819"/>
                                </a:cubicBezTo>
                                <a:cubicBezTo>
                                  <a:pt x="13077" y="4819"/>
                                  <a:pt x="6888" y="11179"/>
                                  <a:pt x="6888" y="11179"/>
                                </a:cubicBezTo>
                                <a:close/>
                                <a:moveTo>
                                  <a:pt x="9717" y="13672"/>
                                </a:moveTo>
                                <a:cubicBezTo>
                                  <a:pt x="9473" y="13258"/>
                                  <a:pt x="9194" y="12859"/>
                                  <a:pt x="8848" y="12505"/>
                                </a:cubicBezTo>
                                <a:cubicBezTo>
                                  <a:pt x="8447" y="12093"/>
                                  <a:pt x="7986" y="11770"/>
                                  <a:pt x="7507" y="11498"/>
                                </a:cubicBezTo>
                                <a:lnTo>
                                  <a:pt x="13767" y="5064"/>
                                </a:lnTo>
                                <a:cubicBezTo>
                                  <a:pt x="14259" y="5288"/>
                                  <a:pt x="14729" y="5607"/>
                                  <a:pt x="15145" y="6035"/>
                                </a:cubicBezTo>
                                <a:cubicBezTo>
                                  <a:pt x="15500" y="6398"/>
                                  <a:pt x="15775" y="6806"/>
                                  <a:pt x="15987" y="7229"/>
                                </a:cubicBezTo>
                                <a:cubicBezTo>
                                  <a:pt x="15987" y="7229"/>
                                  <a:pt x="9717" y="13672"/>
                                  <a:pt x="9717" y="13672"/>
                                </a:cubicBezTo>
                                <a:close/>
                                <a:moveTo>
                                  <a:pt x="10519" y="16061"/>
                                </a:moveTo>
                                <a:cubicBezTo>
                                  <a:pt x="10465" y="15452"/>
                                  <a:pt x="10298" y="14854"/>
                                  <a:pt x="10047" y="14288"/>
                                </a:cubicBezTo>
                                <a:lnTo>
                                  <a:pt x="16257" y="7906"/>
                                </a:lnTo>
                                <a:cubicBezTo>
                                  <a:pt x="16637" y="9140"/>
                                  <a:pt x="16442" y="10429"/>
                                  <a:pt x="15610" y="11284"/>
                                </a:cubicBezTo>
                                <a:cubicBezTo>
                                  <a:pt x="15604" y="11290"/>
                                  <a:pt x="15598" y="11293"/>
                                  <a:pt x="15593" y="11298"/>
                                </a:cubicBezTo>
                                <a:lnTo>
                                  <a:pt x="15602" y="11306"/>
                                </a:lnTo>
                                <a:lnTo>
                                  <a:pt x="10525" y="16565"/>
                                </a:lnTo>
                                <a:cubicBezTo>
                                  <a:pt x="10527" y="16397"/>
                                  <a:pt x="10534" y="16232"/>
                                  <a:pt x="10519" y="16061"/>
                                </a:cubicBezTo>
                                <a:moveTo>
                                  <a:pt x="19308" y="1741"/>
                                </a:moveTo>
                                <a:cubicBezTo>
                                  <a:pt x="18228" y="632"/>
                                  <a:pt x="16805" y="0"/>
                                  <a:pt x="15403" y="0"/>
                                </a:cubicBezTo>
                                <a:cubicBezTo>
                                  <a:pt x="14220" y="0"/>
                                  <a:pt x="13131" y="450"/>
                                  <a:pt x="12335" y="1266"/>
                                </a:cubicBezTo>
                                <a:lnTo>
                                  <a:pt x="9138" y="4577"/>
                                </a:lnTo>
                                <a:cubicBezTo>
                                  <a:pt x="9129" y="4585"/>
                                  <a:pt x="9118" y="4592"/>
                                  <a:pt x="9108" y="4602"/>
                                </a:cubicBezTo>
                                <a:cubicBezTo>
                                  <a:pt x="9103" y="4608"/>
                                  <a:pt x="9100" y="4614"/>
                                  <a:pt x="9095" y="4620"/>
                                </a:cubicBezTo>
                                <a:lnTo>
                                  <a:pt x="9096" y="4621"/>
                                </a:lnTo>
                                <a:lnTo>
                                  <a:pt x="2310" y="11647"/>
                                </a:lnTo>
                                <a:cubicBezTo>
                                  <a:pt x="1998" y="11966"/>
                                  <a:pt x="1771" y="12364"/>
                                  <a:pt x="1645" y="12797"/>
                                </a:cubicBezTo>
                                <a:lnTo>
                                  <a:pt x="102" y="18541"/>
                                </a:lnTo>
                                <a:cubicBezTo>
                                  <a:pt x="100" y="18557"/>
                                  <a:pt x="0" y="19008"/>
                                  <a:pt x="0" y="19237"/>
                                </a:cubicBezTo>
                                <a:cubicBezTo>
                                  <a:pt x="0" y="20541"/>
                                  <a:pt x="1030" y="21599"/>
                                  <a:pt x="2302" y="21599"/>
                                </a:cubicBezTo>
                                <a:cubicBezTo>
                                  <a:pt x="2554" y="21599"/>
                                  <a:pt x="3044" y="21475"/>
                                  <a:pt x="3062" y="21473"/>
                                </a:cubicBezTo>
                                <a:lnTo>
                                  <a:pt x="8630" y="19969"/>
                                </a:lnTo>
                                <a:cubicBezTo>
                                  <a:pt x="9054" y="19839"/>
                                  <a:pt x="9439" y="19604"/>
                                  <a:pt x="9750" y="19283"/>
                                </a:cubicBezTo>
                                <a:lnTo>
                                  <a:pt x="19776" y="8899"/>
                                </a:lnTo>
                                <a:cubicBezTo>
                                  <a:pt x="21600" y="7023"/>
                                  <a:pt x="21394" y="3881"/>
                                  <a:pt x="19308" y="1741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03" name="组合 202"/>
                        <wpg:cNvGrpSpPr/>
                        <wpg:grpSpPr>
                          <a:xfrm>
                            <a:off x="5478" y="4784"/>
                            <a:ext cx="526" cy="770"/>
                            <a:chOff x="5478" y="4784"/>
                            <a:chExt cx="526" cy="770"/>
                          </a:xfrm>
                          <a:grpFill/>
                        </wpg:grpSpPr>
                        <wps:wsp>
                          <wps:cNvPr id="112" name="AutoShape 113"/>
                          <wps:cNvSpPr/>
                          <wps:spPr bwMode="auto">
                            <a:xfrm>
                              <a:off x="5478" y="4784"/>
                              <a:ext cx="527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5386" y="14175"/>
                                  </a:moveTo>
                                  <a:lnTo>
                                    <a:pt x="6223" y="14175"/>
                                  </a:lnTo>
                                  <a:cubicBezTo>
                                    <a:pt x="5734" y="13446"/>
                                    <a:pt x="5147" y="12716"/>
                                    <a:pt x="4568" y="12003"/>
                                  </a:cubicBezTo>
                                  <a:cubicBezTo>
                                    <a:pt x="3287" y="10427"/>
                                    <a:pt x="1963" y="8797"/>
                                    <a:pt x="1963" y="7425"/>
                                  </a:cubicBezTo>
                                  <a:cubicBezTo>
                                    <a:pt x="1963" y="4075"/>
                                    <a:pt x="5927" y="1350"/>
                                    <a:pt x="10800" y="1350"/>
                                  </a:cubicBezTo>
                                  <a:cubicBezTo>
                                    <a:pt x="15672" y="1350"/>
                                    <a:pt x="19636" y="4075"/>
                                    <a:pt x="19636" y="7425"/>
                                  </a:cubicBezTo>
                                  <a:cubicBezTo>
                                    <a:pt x="19636" y="8787"/>
                                    <a:pt x="18312" y="10425"/>
                                    <a:pt x="17029" y="12011"/>
                                  </a:cubicBezTo>
                                  <a:cubicBezTo>
                                    <a:pt x="16455" y="12723"/>
                                    <a:pt x="15873" y="13449"/>
                                    <a:pt x="15386" y="14175"/>
                                  </a:cubicBezTo>
                                  <a:moveTo>
                                    <a:pt x="10800" y="20249"/>
                                  </a:moveTo>
                                  <a:cubicBezTo>
                                    <a:pt x="9805" y="20249"/>
                                    <a:pt x="9347" y="20171"/>
                                    <a:pt x="8839" y="19406"/>
                                  </a:cubicBezTo>
                                  <a:lnTo>
                                    <a:pt x="13000" y="19048"/>
                                  </a:lnTo>
                                  <a:cubicBezTo>
                                    <a:pt x="12398" y="20164"/>
                                    <a:pt x="11959" y="20249"/>
                                    <a:pt x="10800" y="20249"/>
                                  </a:cubicBezTo>
                                  <a:moveTo>
                                    <a:pt x="7595" y="16813"/>
                                  </a:moveTo>
                                  <a:cubicBezTo>
                                    <a:pt x="7417" y="16407"/>
                                    <a:pt x="7215" y="15978"/>
                                    <a:pt x="6991" y="15525"/>
                                  </a:cubicBezTo>
                                  <a:lnTo>
                                    <a:pt x="14616" y="15525"/>
                                  </a:lnTo>
                                  <a:cubicBezTo>
                                    <a:pt x="14496" y="15767"/>
                                    <a:pt x="14375" y="16010"/>
                                    <a:pt x="14270" y="16239"/>
                                  </a:cubicBezTo>
                                  <a:cubicBezTo>
                                    <a:pt x="14270" y="16239"/>
                                    <a:pt x="7595" y="16813"/>
                                    <a:pt x="7595" y="16813"/>
                                  </a:cubicBezTo>
                                  <a:close/>
                                  <a:moveTo>
                                    <a:pt x="13345" y="18343"/>
                                  </a:moveTo>
                                  <a:lnTo>
                                    <a:pt x="8476" y="18762"/>
                                  </a:lnTo>
                                  <a:cubicBezTo>
                                    <a:pt x="8303" y="18416"/>
                                    <a:pt x="8116" y="18011"/>
                                    <a:pt x="7890" y="17483"/>
                                  </a:cubicBezTo>
                                  <a:cubicBezTo>
                                    <a:pt x="7887" y="17477"/>
                                    <a:pt x="7883" y="17469"/>
                                    <a:pt x="7881" y="17462"/>
                                  </a:cubicBezTo>
                                  <a:lnTo>
                                    <a:pt x="13957" y="16941"/>
                                  </a:lnTo>
                                  <a:cubicBezTo>
                                    <a:pt x="13871" y="17140"/>
                                    <a:pt x="13778" y="17350"/>
                                    <a:pt x="13698" y="17537"/>
                                  </a:cubicBezTo>
                                  <a:cubicBezTo>
                                    <a:pt x="13569" y="17841"/>
                                    <a:pt x="13453" y="18104"/>
                                    <a:pt x="13345" y="18343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5" y="0"/>
                                    <a:pt x="0" y="3324"/>
                                    <a:pt x="0" y="7425"/>
                                  </a:cubicBezTo>
                                  <a:cubicBezTo>
                                    <a:pt x="0" y="10146"/>
                                    <a:pt x="3621" y="13029"/>
                                    <a:pt x="4939" y="15562"/>
                                  </a:cubicBezTo>
                                  <a:cubicBezTo>
                                    <a:pt x="6906" y="19339"/>
                                    <a:pt x="6688" y="21599"/>
                                    <a:pt x="10800" y="21599"/>
                                  </a:cubicBezTo>
                                  <a:cubicBezTo>
                                    <a:pt x="14972" y="21599"/>
                                    <a:pt x="14692" y="19349"/>
                                    <a:pt x="16660" y="15577"/>
                                  </a:cubicBezTo>
                                  <a:cubicBezTo>
                                    <a:pt x="17983" y="13039"/>
                                    <a:pt x="21600" y="10124"/>
                                    <a:pt x="21600" y="7425"/>
                                  </a:cubicBezTo>
                                  <a:cubicBezTo>
                                    <a:pt x="21600" y="3324"/>
                                    <a:pt x="16764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13" name="AutoShape 114"/>
                          <wps:cNvSpPr/>
                          <wps:spPr bwMode="auto">
                            <a:xfrm>
                              <a:off x="5595" y="4909"/>
                              <a:ext cx="158" cy="15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938" y="0"/>
                                  </a:moveTo>
                                  <a:cubicBezTo>
                                    <a:pt x="8943" y="0"/>
                                    <a:pt x="0" y="8942"/>
                                    <a:pt x="0" y="19938"/>
                                  </a:cubicBezTo>
                                  <a:cubicBezTo>
                                    <a:pt x="0" y="20855"/>
                                    <a:pt x="743" y="21600"/>
                                    <a:pt x="1661" y="21600"/>
                                  </a:cubicBezTo>
                                  <a:cubicBezTo>
                                    <a:pt x="2579" y="21600"/>
                                    <a:pt x="3323" y="20855"/>
                                    <a:pt x="3323" y="19938"/>
                                  </a:cubicBezTo>
                                  <a:cubicBezTo>
                                    <a:pt x="3323" y="10777"/>
                                    <a:pt x="10777" y="3323"/>
                                    <a:pt x="19938" y="3323"/>
                                  </a:cubicBezTo>
                                  <a:cubicBezTo>
                                    <a:pt x="20856" y="3323"/>
                                    <a:pt x="21600" y="2578"/>
                                    <a:pt x="21600" y="1661"/>
                                  </a:cubicBezTo>
                                  <a:cubicBezTo>
                                    <a:pt x="21600" y="744"/>
                                    <a:pt x="20856" y="0"/>
                                    <a:pt x="19938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02" name="组合 201"/>
                        <wpg:cNvGrpSpPr/>
                        <wpg:grpSpPr>
                          <a:xfrm>
                            <a:off x="3915" y="4784"/>
                            <a:ext cx="574" cy="770"/>
                            <a:chOff x="3915" y="4784"/>
                            <a:chExt cx="574" cy="770"/>
                          </a:xfrm>
                          <a:grpFill/>
                        </wpg:grpSpPr>
                        <wps:wsp>
                          <wps:cNvPr id="114" name="AutoShape 115"/>
                          <wps:cNvSpPr/>
                          <wps:spPr bwMode="auto">
                            <a:xfrm>
                              <a:off x="3915" y="4784"/>
                              <a:ext cx="575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800" y="12825"/>
                                  </a:moveTo>
                                  <a:lnTo>
                                    <a:pt x="19800" y="13500"/>
                                  </a:lnTo>
                                  <a:lnTo>
                                    <a:pt x="19800" y="14850"/>
                                  </a:lnTo>
                                  <a:lnTo>
                                    <a:pt x="19800" y="15525"/>
                                  </a:lnTo>
                                  <a:cubicBezTo>
                                    <a:pt x="19800" y="18129"/>
                                    <a:pt x="16972" y="20249"/>
                                    <a:pt x="13499" y="20249"/>
                                  </a:cubicBezTo>
                                  <a:lnTo>
                                    <a:pt x="8099" y="20249"/>
                                  </a:lnTo>
                                  <a:cubicBezTo>
                                    <a:pt x="4627" y="20249"/>
                                    <a:pt x="1800" y="18129"/>
                                    <a:pt x="1800" y="15525"/>
                                  </a:cubicBezTo>
                                  <a:lnTo>
                                    <a:pt x="1800" y="14850"/>
                                  </a:lnTo>
                                  <a:lnTo>
                                    <a:pt x="1800" y="13500"/>
                                  </a:lnTo>
                                  <a:lnTo>
                                    <a:pt x="1800" y="12825"/>
                                  </a:lnTo>
                                  <a:lnTo>
                                    <a:pt x="1800" y="10800"/>
                                  </a:lnTo>
                                  <a:cubicBezTo>
                                    <a:pt x="1800" y="10427"/>
                                    <a:pt x="2203" y="10124"/>
                                    <a:pt x="2699" y="10124"/>
                                  </a:cubicBezTo>
                                  <a:lnTo>
                                    <a:pt x="4499" y="10124"/>
                                  </a:lnTo>
                                  <a:lnTo>
                                    <a:pt x="17100" y="10124"/>
                                  </a:lnTo>
                                  <a:lnTo>
                                    <a:pt x="18899" y="10124"/>
                                  </a:lnTo>
                                  <a:cubicBezTo>
                                    <a:pt x="19396" y="10124"/>
                                    <a:pt x="19800" y="10427"/>
                                    <a:pt x="19800" y="10800"/>
                                  </a:cubicBezTo>
                                  <a:cubicBezTo>
                                    <a:pt x="19800" y="10800"/>
                                    <a:pt x="19800" y="12825"/>
                                    <a:pt x="19800" y="12825"/>
                                  </a:cubicBezTo>
                                  <a:close/>
                                  <a:moveTo>
                                    <a:pt x="14400" y="6075"/>
                                  </a:moveTo>
                                  <a:lnTo>
                                    <a:pt x="14400" y="6076"/>
                                  </a:lnTo>
                                  <a:lnTo>
                                    <a:pt x="14400" y="8774"/>
                                  </a:lnTo>
                                  <a:lnTo>
                                    <a:pt x="7200" y="8774"/>
                                  </a:lnTo>
                                  <a:lnTo>
                                    <a:pt x="7200" y="6076"/>
                                  </a:lnTo>
                                  <a:lnTo>
                                    <a:pt x="7200" y="6075"/>
                                  </a:lnTo>
                                  <a:cubicBezTo>
                                    <a:pt x="7200" y="4583"/>
                                    <a:pt x="8811" y="3375"/>
                                    <a:pt x="10800" y="3375"/>
                                  </a:cubicBezTo>
                                  <a:cubicBezTo>
                                    <a:pt x="12788" y="3375"/>
                                    <a:pt x="14400" y="4583"/>
                                    <a:pt x="14400" y="6075"/>
                                  </a:cubicBezTo>
                                  <a:moveTo>
                                    <a:pt x="4499" y="6075"/>
                                  </a:moveTo>
                                  <a:cubicBezTo>
                                    <a:pt x="4499" y="3465"/>
                                    <a:pt x="7320" y="1350"/>
                                    <a:pt x="10800" y="1350"/>
                                  </a:cubicBezTo>
                                  <a:cubicBezTo>
                                    <a:pt x="14279" y="1350"/>
                                    <a:pt x="17100" y="3465"/>
                                    <a:pt x="17100" y="6075"/>
                                  </a:cubicBezTo>
                                  <a:lnTo>
                                    <a:pt x="17100" y="8774"/>
                                  </a:lnTo>
                                  <a:lnTo>
                                    <a:pt x="15299" y="8774"/>
                                  </a:lnTo>
                                  <a:lnTo>
                                    <a:pt x="15299" y="6076"/>
                                  </a:lnTo>
                                  <a:cubicBezTo>
                                    <a:pt x="15299" y="4212"/>
                                    <a:pt x="13285" y="2701"/>
                                    <a:pt x="10800" y="2701"/>
                                  </a:cubicBezTo>
                                  <a:cubicBezTo>
                                    <a:pt x="8314" y="2701"/>
                                    <a:pt x="6299" y="4212"/>
                                    <a:pt x="6299" y="6076"/>
                                  </a:cubicBezTo>
                                  <a:lnTo>
                                    <a:pt x="6299" y="8774"/>
                                  </a:lnTo>
                                  <a:lnTo>
                                    <a:pt x="4499" y="8774"/>
                                  </a:lnTo>
                                  <a:cubicBezTo>
                                    <a:pt x="4499" y="8774"/>
                                    <a:pt x="4499" y="6075"/>
                                    <a:pt x="4499" y="6075"/>
                                  </a:cubicBezTo>
                                  <a:close/>
                                  <a:moveTo>
                                    <a:pt x="18899" y="8774"/>
                                  </a:moveTo>
                                  <a:lnTo>
                                    <a:pt x="18899" y="6075"/>
                                  </a:lnTo>
                                  <a:cubicBezTo>
                                    <a:pt x="18899" y="2719"/>
                                    <a:pt x="15274" y="0"/>
                                    <a:pt x="10800" y="0"/>
                                  </a:cubicBezTo>
                                  <a:cubicBezTo>
                                    <a:pt x="6325" y="0"/>
                                    <a:pt x="2699" y="2719"/>
                                    <a:pt x="2699" y="6075"/>
                                  </a:cubicBezTo>
                                  <a:lnTo>
                                    <a:pt x="2699" y="8774"/>
                                  </a:lnTo>
                                  <a:cubicBezTo>
                                    <a:pt x="1208" y="8774"/>
                                    <a:pt x="0" y="9681"/>
                                    <a:pt x="0" y="10800"/>
                                  </a:cubicBezTo>
                                  <a:lnTo>
                                    <a:pt x="0" y="12825"/>
                                  </a:lnTo>
                                  <a:lnTo>
                                    <a:pt x="0" y="13500"/>
                                  </a:lnTo>
                                  <a:lnTo>
                                    <a:pt x="0" y="14850"/>
                                  </a:lnTo>
                                  <a:lnTo>
                                    <a:pt x="0" y="15525"/>
                                  </a:lnTo>
                                  <a:cubicBezTo>
                                    <a:pt x="0" y="18880"/>
                                    <a:pt x="3625" y="21599"/>
                                    <a:pt x="8099" y="21599"/>
                                  </a:cubicBezTo>
                                  <a:lnTo>
                                    <a:pt x="13499" y="21599"/>
                                  </a:lnTo>
                                  <a:cubicBezTo>
                                    <a:pt x="17974" y="21599"/>
                                    <a:pt x="21600" y="18880"/>
                                    <a:pt x="21600" y="15525"/>
                                  </a:cubicBezTo>
                                  <a:lnTo>
                                    <a:pt x="21600" y="14850"/>
                                  </a:lnTo>
                                  <a:lnTo>
                                    <a:pt x="21600" y="13500"/>
                                  </a:lnTo>
                                  <a:lnTo>
                                    <a:pt x="21600" y="12825"/>
                                  </a:lnTo>
                                  <a:lnTo>
                                    <a:pt x="21600" y="10800"/>
                                  </a:lnTo>
                                  <a:cubicBezTo>
                                    <a:pt x="21600" y="9681"/>
                                    <a:pt x="20391" y="8774"/>
                                    <a:pt x="18899" y="877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15" name="AutoShape 116"/>
                          <wps:cNvSpPr/>
                          <wps:spPr bwMode="auto">
                            <a:xfrm>
                              <a:off x="4155" y="5244"/>
                              <a:ext cx="95" cy="1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0"/>
                                  </a:moveTo>
                                  <a:cubicBezTo>
                                    <a:pt x="4838" y="0"/>
                                    <a:pt x="0" y="3226"/>
                                    <a:pt x="0" y="7201"/>
                                  </a:cubicBezTo>
                                  <a:cubicBezTo>
                                    <a:pt x="0" y="9390"/>
                                    <a:pt x="1798" y="13537"/>
                                    <a:pt x="3601" y="16821"/>
                                  </a:cubicBezTo>
                                  <a:cubicBezTo>
                                    <a:pt x="5070" y="19493"/>
                                    <a:pt x="6916" y="21600"/>
                                    <a:pt x="10800" y="21600"/>
                                  </a:cubicBezTo>
                                  <a:cubicBezTo>
                                    <a:pt x="15016" y="21600"/>
                                    <a:pt x="16529" y="19514"/>
                                    <a:pt x="18003" y="16858"/>
                                  </a:cubicBezTo>
                                  <a:cubicBezTo>
                                    <a:pt x="19828" y="13567"/>
                                    <a:pt x="21600" y="9397"/>
                                    <a:pt x="21600" y="7201"/>
                                  </a:cubicBezTo>
                                  <a:cubicBezTo>
                                    <a:pt x="21600" y="3226"/>
                                    <a:pt x="16761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16" name="AutoShape 117"/>
                        <wps:cNvSpPr/>
                        <wps:spPr bwMode="auto">
                          <a:xfrm>
                            <a:off x="2280" y="4929"/>
                            <a:ext cx="770" cy="580"/>
                          </a:xfrm>
                          <a:custGeom>
                            <a:avLst/>
                            <a:gdLst>
                              <a:gd name="T0" fmla="+- 0 10799 1"/>
                              <a:gd name="T1" fmla="*/ T0 w 21596"/>
                              <a:gd name="T2" fmla="*/ 10800 h 21600"/>
                              <a:gd name="T3" fmla="+- 0 10799 1"/>
                              <a:gd name="T4" fmla="*/ T3 w 21596"/>
                              <a:gd name="T5" fmla="*/ 10800 h 21600"/>
                              <a:gd name="T6" fmla="+- 0 10799 1"/>
                              <a:gd name="T7" fmla="*/ T6 w 21596"/>
                              <a:gd name="T8" fmla="*/ 10800 h 21600"/>
                              <a:gd name="T9" fmla="+- 0 10799 1"/>
                              <a:gd name="T10" fmla="*/ T9 w 21596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596" h="21600">
                                <a:moveTo>
                                  <a:pt x="4511" y="2151"/>
                                </a:moveTo>
                                <a:lnTo>
                                  <a:pt x="6064" y="3877"/>
                                </a:lnTo>
                                <a:lnTo>
                                  <a:pt x="4246" y="6302"/>
                                </a:lnTo>
                                <a:lnTo>
                                  <a:pt x="1353" y="6302"/>
                                </a:lnTo>
                                <a:cubicBezTo>
                                  <a:pt x="1353" y="6302"/>
                                  <a:pt x="4511" y="2151"/>
                                  <a:pt x="4511" y="2151"/>
                                </a:cubicBezTo>
                                <a:close/>
                                <a:moveTo>
                                  <a:pt x="17348" y="6302"/>
                                </a:moveTo>
                                <a:lnTo>
                                  <a:pt x="15531" y="3877"/>
                                </a:lnTo>
                                <a:lnTo>
                                  <a:pt x="17082" y="2153"/>
                                </a:lnTo>
                                <a:lnTo>
                                  <a:pt x="20191" y="6302"/>
                                </a:lnTo>
                                <a:cubicBezTo>
                                  <a:pt x="20191" y="6302"/>
                                  <a:pt x="17348" y="6302"/>
                                  <a:pt x="17348" y="6302"/>
                                </a:cubicBezTo>
                                <a:close/>
                                <a:moveTo>
                                  <a:pt x="17264" y="7202"/>
                                </a:moveTo>
                                <a:lnTo>
                                  <a:pt x="19663" y="7202"/>
                                </a:lnTo>
                                <a:lnTo>
                                  <a:pt x="13021" y="16638"/>
                                </a:lnTo>
                                <a:cubicBezTo>
                                  <a:pt x="13021" y="16638"/>
                                  <a:pt x="17264" y="7202"/>
                                  <a:pt x="17264" y="7202"/>
                                </a:cubicBezTo>
                                <a:close/>
                                <a:moveTo>
                                  <a:pt x="8574" y="16637"/>
                                </a:moveTo>
                                <a:lnTo>
                                  <a:pt x="1933" y="7202"/>
                                </a:lnTo>
                                <a:lnTo>
                                  <a:pt x="4330" y="7202"/>
                                </a:lnTo>
                                <a:cubicBezTo>
                                  <a:pt x="4330" y="7202"/>
                                  <a:pt x="8574" y="16637"/>
                                  <a:pt x="8574" y="16637"/>
                                </a:cubicBezTo>
                                <a:close/>
                                <a:moveTo>
                                  <a:pt x="8429" y="7202"/>
                                </a:moveTo>
                                <a:lnTo>
                                  <a:pt x="10084" y="18249"/>
                                </a:lnTo>
                                <a:lnTo>
                                  <a:pt x="5117" y="7202"/>
                                </a:lnTo>
                                <a:cubicBezTo>
                                  <a:pt x="5117" y="7202"/>
                                  <a:pt x="8429" y="7202"/>
                                  <a:pt x="8429" y="7202"/>
                                </a:cubicBezTo>
                                <a:close/>
                                <a:moveTo>
                                  <a:pt x="6584" y="4456"/>
                                </a:moveTo>
                                <a:lnTo>
                                  <a:pt x="8246" y="6302"/>
                                </a:lnTo>
                                <a:lnTo>
                                  <a:pt x="5200" y="6302"/>
                                </a:lnTo>
                                <a:cubicBezTo>
                                  <a:pt x="5200" y="6302"/>
                                  <a:pt x="6584" y="4456"/>
                                  <a:pt x="6584" y="4456"/>
                                </a:cubicBezTo>
                                <a:close/>
                                <a:moveTo>
                                  <a:pt x="6543" y="3238"/>
                                </a:moveTo>
                                <a:lnTo>
                                  <a:pt x="5250" y="1800"/>
                                </a:lnTo>
                                <a:lnTo>
                                  <a:pt x="7621" y="1800"/>
                                </a:lnTo>
                                <a:cubicBezTo>
                                  <a:pt x="7621" y="1800"/>
                                  <a:pt x="6543" y="3238"/>
                                  <a:pt x="6543" y="3238"/>
                                </a:cubicBezTo>
                                <a:close/>
                                <a:moveTo>
                                  <a:pt x="10797" y="3466"/>
                                </a:moveTo>
                                <a:lnTo>
                                  <a:pt x="9299" y="1800"/>
                                </a:lnTo>
                                <a:lnTo>
                                  <a:pt x="12296" y="1800"/>
                                </a:lnTo>
                                <a:cubicBezTo>
                                  <a:pt x="12296" y="1800"/>
                                  <a:pt x="10797" y="3466"/>
                                  <a:pt x="10797" y="3466"/>
                                </a:cubicBezTo>
                                <a:close/>
                                <a:moveTo>
                                  <a:pt x="13974" y="1800"/>
                                </a:moveTo>
                                <a:lnTo>
                                  <a:pt x="16345" y="1800"/>
                                </a:lnTo>
                                <a:lnTo>
                                  <a:pt x="15052" y="3238"/>
                                </a:lnTo>
                                <a:cubicBezTo>
                                  <a:pt x="15052" y="3238"/>
                                  <a:pt x="13974" y="1800"/>
                                  <a:pt x="13974" y="1800"/>
                                </a:cubicBezTo>
                                <a:close/>
                                <a:moveTo>
                                  <a:pt x="13349" y="6302"/>
                                </a:moveTo>
                                <a:lnTo>
                                  <a:pt x="15011" y="4456"/>
                                </a:lnTo>
                                <a:lnTo>
                                  <a:pt x="16394" y="6302"/>
                                </a:lnTo>
                                <a:cubicBezTo>
                                  <a:pt x="16394" y="6302"/>
                                  <a:pt x="13349" y="6302"/>
                                  <a:pt x="13349" y="6302"/>
                                </a:cubicBezTo>
                                <a:close/>
                                <a:moveTo>
                                  <a:pt x="13166" y="7202"/>
                                </a:moveTo>
                                <a:lnTo>
                                  <a:pt x="16478" y="7202"/>
                                </a:lnTo>
                                <a:lnTo>
                                  <a:pt x="11511" y="18249"/>
                                </a:lnTo>
                                <a:cubicBezTo>
                                  <a:pt x="11511" y="18249"/>
                                  <a:pt x="13166" y="7202"/>
                                  <a:pt x="13166" y="7202"/>
                                </a:cubicBezTo>
                                <a:close/>
                                <a:moveTo>
                                  <a:pt x="12478" y="7202"/>
                                </a:moveTo>
                                <a:lnTo>
                                  <a:pt x="10797" y="18414"/>
                                </a:lnTo>
                                <a:lnTo>
                                  <a:pt x="9117" y="7202"/>
                                </a:lnTo>
                                <a:cubicBezTo>
                                  <a:pt x="9117" y="7202"/>
                                  <a:pt x="12478" y="7202"/>
                                  <a:pt x="12478" y="7202"/>
                                </a:cubicBezTo>
                                <a:close/>
                                <a:moveTo>
                                  <a:pt x="8773" y="5716"/>
                                </a:moveTo>
                                <a:lnTo>
                                  <a:pt x="7064" y="3817"/>
                                </a:lnTo>
                                <a:lnTo>
                                  <a:pt x="8426" y="2000"/>
                                </a:lnTo>
                                <a:lnTo>
                                  <a:pt x="10270" y="4051"/>
                                </a:lnTo>
                                <a:cubicBezTo>
                                  <a:pt x="10270" y="4051"/>
                                  <a:pt x="8773" y="5716"/>
                                  <a:pt x="8773" y="5716"/>
                                </a:cubicBezTo>
                                <a:close/>
                                <a:moveTo>
                                  <a:pt x="11325" y="4051"/>
                                </a:moveTo>
                                <a:lnTo>
                                  <a:pt x="13169" y="2000"/>
                                </a:lnTo>
                                <a:lnTo>
                                  <a:pt x="14531" y="3817"/>
                                </a:lnTo>
                                <a:lnTo>
                                  <a:pt x="12822" y="5716"/>
                                </a:lnTo>
                                <a:cubicBezTo>
                                  <a:pt x="12822" y="5716"/>
                                  <a:pt x="11325" y="4051"/>
                                  <a:pt x="11325" y="4051"/>
                                </a:cubicBezTo>
                                <a:close/>
                                <a:moveTo>
                                  <a:pt x="12296" y="6302"/>
                                </a:moveTo>
                                <a:lnTo>
                                  <a:pt x="9299" y="6302"/>
                                </a:lnTo>
                                <a:lnTo>
                                  <a:pt x="10797" y="4638"/>
                                </a:lnTo>
                                <a:cubicBezTo>
                                  <a:pt x="10797" y="4638"/>
                                  <a:pt x="12296" y="6302"/>
                                  <a:pt x="12296" y="6302"/>
                                </a:cubicBezTo>
                                <a:close/>
                                <a:moveTo>
                                  <a:pt x="21200" y="5102"/>
                                </a:moveTo>
                                <a:lnTo>
                                  <a:pt x="17771" y="527"/>
                                </a:lnTo>
                                <a:cubicBezTo>
                                  <a:pt x="17518" y="189"/>
                                  <a:pt x="17176" y="0"/>
                                  <a:pt x="16817" y="0"/>
                                </a:cubicBezTo>
                                <a:lnTo>
                                  <a:pt x="4779" y="0"/>
                                </a:lnTo>
                                <a:cubicBezTo>
                                  <a:pt x="4420" y="0"/>
                                  <a:pt x="4077" y="189"/>
                                  <a:pt x="3824" y="527"/>
                                </a:cubicBezTo>
                                <a:lnTo>
                                  <a:pt x="395" y="5102"/>
                                </a:lnTo>
                                <a:cubicBezTo>
                                  <a:pt x="131" y="5455"/>
                                  <a:pt x="-1" y="5921"/>
                                  <a:pt x="-1" y="6387"/>
                                </a:cubicBezTo>
                                <a:cubicBezTo>
                                  <a:pt x="1" y="6810"/>
                                  <a:pt x="114" y="7233"/>
                                  <a:pt x="341" y="7573"/>
                                </a:cubicBezTo>
                                <a:lnTo>
                                  <a:pt x="9788" y="20995"/>
                                </a:lnTo>
                                <a:cubicBezTo>
                                  <a:pt x="10045" y="21379"/>
                                  <a:pt x="10412" y="21599"/>
                                  <a:pt x="10797" y="21599"/>
                                </a:cubicBezTo>
                                <a:cubicBezTo>
                                  <a:pt x="11183" y="21599"/>
                                  <a:pt x="11550" y="21379"/>
                                  <a:pt x="11807" y="20995"/>
                                </a:cubicBezTo>
                                <a:lnTo>
                                  <a:pt x="21255" y="7573"/>
                                </a:lnTo>
                                <a:cubicBezTo>
                                  <a:pt x="21485" y="7226"/>
                                  <a:pt x="21598" y="6791"/>
                                  <a:pt x="21595" y="6359"/>
                                </a:cubicBezTo>
                                <a:cubicBezTo>
                                  <a:pt x="21593" y="5902"/>
                                  <a:pt x="21459" y="5449"/>
                                  <a:pt x="21200" y="5102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01" name="组合 200"/>
                        <wpg:cNvGrpSpPr/>
                        <wpg:grpSpPr>
                          <a:xfrm>
                            <a:off x="745" y="4884"/>
                            <a:ext cx="768" cy="574"/>
                            <a:chOff x="745" y="4884"/>
                            <a:chExt cx="768" cy="574"/>
                          </a:xfrm>
                          <a:grpFill/>
                        </wpg:grpSpPr>
                        <wps:wsp>
                          <wps:cNvPr id="117" name="AutoShape 118"/>
                          <wps:cNvSpPr/>
                          <wps:spPr bwMode="auto">
                            <a:xfrm>
                              <a:off x="745" y="4884"/>
                              <a:ext cx="768" cy="575"/>
                            </a:xfrm>
                            <a:custGeom>
                              <a:avLst/>
                              <a:gdLst>
                                <a:gd name="T0" fmla="*/ 10732 w 21464"/>
                                <a:gd name="T1" fmla="*/ 10800 h 21600"/>
                                <a:gd name="T2" fmla="*/ 10732 w 21464"/>
                                <a:gd name="T3" fmla="*/ 10800 h 21600"/>
                                <a:gd name="T4" fmla="*/ 10732 w 21464"/>
                                <a:gd name="T5" fmla="*/ 10800 h 21600"/>
                                <a:gd name="T6" fmla="*/ 10732 w 21464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464" h="21600">
                                  <a:moveTo>
                                    <a:pt x="19918" y="11754"/>
                                  </a:moveTo>
                                  <a:lnTo>
                                    <a:pt x="16564" y="18954"/>
                                  </a:lnTo>
                                  <a:cubicBezTo>
                                    <a:pt x="16317" y="19484"/>
                                    <a:pt x="15892" y="19800"/>
                                    <a:pt x="15427" y="19800"/>
                                  </a:cubicBezTo>
                                  <a:lnTo>
                                    <a:pt x="2683" y="19800"/>
                                  </a:lnTo>
                                  <a:cubicBezTo>
                                    <a:pt x="1943" y="19800"/>
                                    <a:pt x="1341" y="18992"/>
                                    <a:pt x="1341" y="18000"/>
                                  </a:cubicBezTo>
                                  <a:lnTo>
                                    <a:pt x="1341" y="3600"/>
                                  </a:lnTo>
                                  <a:cubicBezTo>
                                    <a:pt x="1341" y="2608"/>
                                    <a:pt x="1943" y="1800"/>
                                    <a:pt x="2683" y="1800"/>
                                  </a:cubicBezTo>
                                  <a:lnTo>
                                    <a:pt x="15427" y="1800"/>
                                  </a:lnTo>
                                  <a:cubicBezTo>
                                    <a:pt x="15892" y="1800"/>
                                    <a:pt x="16317" y="2116"/>
                                    <a:pt x="16564" y="2645"/>
                                  </a:cubicBezTo>
                                  <a:lnTo>
                                    <a:pt x="19917" y="9845"/>
                                  </a:lnTo>
                                  <a:cubicBezTo>
                                    <a:pt x="20188" y="10425"/>
                                    <a:pt x="20188" y="11174"/>
                                    <a:pt x="19918" y="11754"/>
                                  </a:cubicBezTo>
                                  <a:moveTo>
                                    <a:pt x="21055" y="8891"/>
                                  </a:moveTo>
                                  <a:lnTo>
                                    <a:pt x="17701" y="1691"/>
                                  </a:lnTo>
                                  <a:cubicBezTo>
                                    <a:pt x="17211" y="639"/>
                                    <a:pt x="16352" y="0"/>
                                    <a:pt x="15427" y="0"/>
                                  </a:cubicBezTo>
                                  <a:lnTo>
                                    <a:pt x="2683" y="0"/>
                                  </a:lnTo>
                                  <a:cubicBezTo>
                                    <a:pt x="1201" y="0"/>
                                    <a:pt x="0" y="1611"/>
                                    <a:pt x="0" y="3600"/>
                                  </a:cubicBezTo>
                                  <a:lnTo>
                                    <a:pt x="0" y="18000"/>
                                  </a:lnTo>
                                  <a:cubicBezTo>
                                    <a:pt x="0" y="19988"/>
                                    <a:pt x="1201" y="21599"/>
                                    <a:pt x="2683" y="21599"/>
                                  </a:cubicBezTo>
                                  <a:lnTo>
                                    <a:pt x="15427" y="21599"/>
                                  </a:lnTo>
                                  <a:cubicBezTo>
                                    <a:pt x="16352" y="21599"/>
                                    <a:pt x="17211" y="20960"/>
                                    <a:pt x="17701" y="19908"/>
                                  </a:cubicBezTo>
                                  <a:lnTo>
                                    <a:pt x="21055" y="12708"/>
                                  </a:lnTo>
                                  <a:cubicBezTo>
                                    <a:pt x="21600" y="11541"/>
                                    <a:pt x="21600" y="10059"/>
                                    <a:pt x="21055" y="889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18" name="AutoShape 119"/>
                          <wps:cNvSpPr/>
                          <wps:spPr bwMode="auto">
                            <a:xfrm>
                              <a:off x="1223" y="5099"/>
                              <a:ext cx="145" cy="1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8000"/>
                                  </a:moveTo>
                                  <a:cubicBezTo>
                                    <a:pt x="6825" y="18000"/>
                                    <a:pt x="3600" y="14774"/>
                                    <a:pt x="3600" y="10800"/>
                                  </a:cubicBezTo>
                                  <a:cubicBezTo>
                                    <a:pt x="3600" y="6825"/>
                                    <a:pt x="6825" y="3600"/>
                                    <a:pt x="10800" y="3600"/>
                                  </a:cubicBezTo>
                                  <a:cubicBezTo>
                                    <a:pt x="14774" y="3600"/>
                                    <a:pt x="17999" y="6825"/>
                                    <a:pt x="17999" y="10800"/>
                                  </a:cubicBezTo>
                                  <a:cubicBezTo>
                                    <a:pt x="17999" y="14774"/>
                                    <a:pt x="14774" y="18000"/>
                                    <a:pt x="10800" y="1800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3" y="0"/>
                                    <a:pt x="0" y="4833"/>
                                    <a:pt x="0" y="10800"/>
                                  </a:cubicBezTo>
                                  <a:cubicBezTo>
                                    <a:pt x="0" y="16766"/>
                                    <a:pt x="4833" y="21599"/>
                                    <a:pt x="10800" y="21599"/>
                                  </a:cubicBezTo>
                                  <a:cubicBezTo>
                                    <a:pt x="16766" y="21599"/>
                                    <a:pt x="21600" y="16766"/>
                                    <a:pt x="21600" y="10800"/>
                                  </a:cubicBezTo>
                                  <a:cubicBezTo>
                                    <a:pt x="21600" y="4833"/>
                                    <a:pt x="16766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7" name="组合 196"/>
                        <wpg:cNvGrpSpPr/>
                        <wpg:grpSpPr>
                          <a:xfrm>
                            <a:off x="8433" y="3319"/>
                            <a:ext cx="770" cy="650"/>
                            <a:chOff x="8433" y="3319"/>
                            <a:chExt cx="770" cy="650"/>
                          </a:xfrm>
                          <a:grpFill/>
                        </wpg:grpSpPr>
                        <wps:wsp>
                          <wps:cNvPr id="119" name="AutoShape 120"/>
                          <wps:cNvSpPr/>
                          <wps:spPr bwMode="auto">
                            <a:xfrm>
                              <a:off x="8625" y="3489"/>
                              <a:ext cx="383" cy="38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6948" y="16070"/>
                                  </a:moveTo>
                                  <a:cubicBezTo>
                                    <a:pt x="14037" y="19468"/>
                                    <a:pt x="8925" y="19859"/>
                                    <a:pt x="5529" y="16948"/>
                                  </a:cubicBezTo>
                                  <a:cubicBezTo>
                                    <a:pt x="2130" y="14038"/>
                                    <a:pt x="1740" y="8924"/>
                                    <a:pt x="4651" y="5527"/>
                                  </a:cubicBezTo>
                                  <a:cubicBezTo>
                                    <a:pt x="7559" y="2131"/>
                                    <a:pt x="12674" y="1740"/>
                                    <a:pt x="16070" y="4650"/>
                                  </a:cubicBezTo>
                                  <a:cubicBezTo>
                                    <a:pt x="19466" y="7560"/>
                                    <a:pt x="19859" y="12673"/>
                                    <a:pt x="16948" y="1607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3" y="0"/>
                                    <a:pt x="0" y="4834"/>
                                    <a:pt x="0" y="10800"/>
                                  </a:cubicBezTo>
                                  <a:cubicBezTo>
                                    <a:pt x="0" y="16765"/>
                                    <a:pt x="4833" y="21599"/>
                                    <a:pt x="10800" y="21599"/>
                                  </a:cubicBezTo>
                                  <a:cubicBezTo>
                                    <a:pt x="16764" y="21599"/>
                                    <a:pt x="21600" y="16765"/>
                                    <a:pt x="21600" y="10800"/>
                                  </a:cubicBezTo>
                                  <a:cubicBezTo>
                                    <a:pt x="21600" y="4834"/>
                                    <a:pt x="16764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0" name="AutoShape 121"/>
                          <wps:cNvSpPr/>
                          <wps:spPr bwMode="auto">
                            <a:xfrm>
                              <a:off x="8720" y="3584"/>
                              <a:ext cx="108" cy="11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200" y="0"/>
                                  </a:moveTo>
                                  <a:cubicBezTo>
                                    <a:pt x="8596" y="0"/>
                                    <a:pt x="0" y="8596"/>
                                    <a:pt x="0" y="19195"/>
                                  </a:cubicBezTo>
                                  <a:lnTo>
                                    <a:pt x="0" y="19199"/>
                                  </a:lnTo>
                                  <a:cubicBezTo>
                                    <a:pt x="0" y="20524"/>
                                    <a:pt x="1068" y="21599"/>
                                    <a:pt x="2400" y="21599"/>
                                  </a:cubicBezTo>
                                  <a:cubicBezTo>
                                    <a:pt x="3721" y="21599"/>
                                    <a:pt x="4800" y="20524"/>
                                    <a:pt x="4800" y="19199"/>
                                  </a:cubicBezTo>
                                  <a:lnTo>
                                    <a:pt x="4800" y="19195"/>
                                  </a:lnTo>
                                  <a:cubicBezTo>
                                    <a:pt x="4800" y="11247"/>
                                    <a:pt x="11240" y="4799"/>
                                    <a:pt x="19200" y="4799"/>
                                  </a:cubicBezTo>
                                  <a:cubicBezTo>
                                    <a:pt x="20521" y="4799"/>
                                    <a:pt x="21600" y="3724"/>
                                    <a:pt x="21600" y="2399"/>
                                  </a:cubicBezTo>
                                  <a:cubicBezTo>
                                    <a:pt x="21600" y="1075"/>
                                    <a:pt x="20521" y="0"/>
                                    <a:pt x="192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1" name="AutoShape 122"/>
                          <wps:cNvSpPr/>
                          <wps:spPr bwMode="auto">
                            <a:xfrm>
                              <a:off x="8433" y="3319"/>
                              <a:ext cx="770" cy="65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49" y="19199"/>
                                  </a:moveTo>
                                  <a:cubicBezTo>
                                    <a:pt x="20249" y="19642"/>
                                    <a:pt x="19948" y="19999"/>
                                    <a:pt x="19575" y="19999"/>
                                  </a:cubicBezTo>
                                  <a:lnTo>
                                    <a:pt x="2024" y="19999"/>
                                  </a:lnTo>
                                  <a:cubicBezTo>
                                    <a:pt x="1651" y="19999"/>
                                    <a:pt x="1349" y="19642"/>
                                    <a:pt x="1349" y="19199"/>
                                  </a:cubicBezTo>
                                  <a:lnTo>
                                    <a:pt x="1349" y="7200"/>
                                  </a:lnTo>
                                  <a:cubicBezTo>
                                    <a:pt x="1349" y="6809"/>
                                    <a:pt x="1588" y="6475"/>
                                    <a:pt x="1914" y="6411"/>
                                  </a:cubicBezTo>
                                  <a:lnTo>
                                    <a:pt x="5588" y="5684"/>
                                  </a:lnTo>
                                  <a:lnTo>
                                    <a:pt x="6797" y="2103"/>
                                  </a:lnTo>
                                  <a:cubicBezTo>
                                    <a:pt x="6900" y="1799"/>
                                    <a:pt x="7148" y="1600"/>
                                    <a:pt x="7424" y="1600"/>
                                  </a:cubicBezTo>
                                  <a:lnTo>
                                    <a:pt x="14174" y="1600"/>
                                  </a:lnTo>
                                  <a:cubicBezTo>
                                    <a:pt x="14450" y="1600"/>
                                    <a:pt x="14698" y="1799"/>
                                    <a:pt x="14801" y="2103"/>
                                  </a:cubicBezTo>
                                  <a:lnTo>
                                    <a:pt x="16010" y="5684"/>
                                  </a:lnTo>
                                  <a:lnTo>
                                    <a:pt x="19685" y="6411"/>
                                  </a:lnTo>
                                  <a:cubicBezTo>
                                    <a:pt x="20011" y="6475"/>
                                    <a:pt x="20249" y="6809"/>
                                    <a:pt x="20249" y="7200"/>
                                  </a:cubicBezTo>
                                  <a:cubicBezTo>
                                    <a:pt x="20249" y="7200"/>
                                    <a:pt x="20249" y="19199"/>
                                    <a:pt x="20249" y="19199"/>
                                  </a:cubicBezTo>
                                  <a:close/>
                                  <a:moveTo>
                                    <a:pt x="19907" y="4832"/>
                                  </a:moveTo>
                                  <a:lnTo>
                                    <a:pt x="16981" y="4254"/>
                                  </a:lnTo>
                                  <a:lnTo>
                                    <a:pt x="16054" y="1507"/>
                                  </a:lnTo>
                                  <a:cubicBezTo>
                                    <a:pt x="15745" y="591"/>
                                    <a:pt x="15006" y="0"/>
                                    <a:pt x="14174" y="0"/>
                                  </a:cubicBezTo>
                                  <a:lnTo>
                                    <a:pt x="7424" y="0"/>
                                  </a:lnTo>
                                  <a:cubicBezTo>
                                    <a:pt x="6593" y="0"/>
                                    <a:pt x="5854" y="591"/>
                                    <a:pt x="5543" y="1509"/>
                                  </a:cubicBezTo>
                                  <a:lnTo>
                                    <a:pt x="4618" y="4254"/>
                                  </a:lnTo>
                                  <a:lnTo>
                                    <a:pt x="1692" y="4832"/>
                                  </a:lnTo>
                                  <a:cubicBezTo>
                                    <a:pt x="711" y="5025"/>
                                    <a:pt x="0" y="6020"/>
                                    <a:pt x="0" y="7200"/>
                                  </a:cubicBezTo>
                                  <a:lnTo>
                                    <a:pt x="0" y="19199"/>
                                  </a:lnTo>
                                  <a:cubicBezTo>
                                    <a:pt x="0" y="20523"/>
                                    <a:pt x="908" y="21600"/>
                                    <a:pt x="2024" y="21600"/>
                                  </a:cubicBezTo>
                                  <a:lnTo>
                                    <a:pt x="19575" y="21600"/>
                                  </a:lnTo>
                                  <a:cubicBezTo>
                                    <a:pt x="20691" y="21600"/>
                                    <a:pt x="21600" y="20523"/>
                                    <a:pt x="21600" y="19199"/>
                                  </a:cubicBezTo>
                                  <a:lnTo>
                                    <a:pt x="21600" y="7200"/>
                                  </a:lnTo>
                                  <a:cubicBezTo>
                                    <a:pt x="21600" y="6020"/>
                                    <a:pt x="20888" y="5025"/>
                                    <a:pt x="19907" y="483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6" name="组合 195"/>
                        <wpg:cNvGrpSpPr/>
                        <wpg:grpSpPr>
                          <a:xfrm>
                            <a:off x="6895" y="3249"/>
                            <a:ext cx="768" cy="770"/>
                            <a:chOff x="6895" y="3249"/>
                            <a:chExt cx="768" cy="770"/>
                          </a:xfrm>
                          <a:grpFill/>
                        </wpg:grpSpPr>
                        <wps:wsp>
                          <wps:cNvPr id="122" name="AutoShape 123"/>
                          <wps:cNvSpPr/>
                          <wps:spPr bwMode="auto">
                            <a:xfrm>
                              <a:off x="6895" y="3249"/>
                              <a:ext cx="768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180" y="12132"/>
                                  </a:moveTo>
                                  <a:cubicBezTo>
                                    <a:pt x="17710" y="12226"/>
                                    <a:pt x="17327" y="12561"/>
                                    <a:pt x="17170" y="13012"/>
                                  </a:cubicBezTo>
                                  <a:cubicBezTo>
                                    <a:pt x="17083" y="13261"/>
                                    <a:pt x="16981" y="13503"/>
                                    <a:pt x="16868" y="13738"/>
                                  </a:cubicBezTo>
                                  <a:cubicBezTo>
                                    <a:pt x="16658" y="14169"/>
                                    <a:pt x="16694" y="14677"/>
                                    <a:pt x="16959" y="15075"/>
                                  </a:cubicBezTo>
                                  <a:lnTo>
                                    <a:pt x="18131" y="16833"/>
                                  </a:lnTo>
                                  <a:lnTo>
                                    <a:pt x="16832" y="18132"/>
                                  </a:lnTo>
                                  <a:lnTo>
                                    <a:pt x="15075" y="16960"/>
                                  </a:lnTo>
                                  <a:cubicBezTo>
                                    <a:pt x="14850" y="16810"/>
                                    <a:pt x="14589" y="16733"/>
                                    <a:pt x="14326" y="16733"/>
                                  </a:cubicBezTo>
                                  <a:cubicBezTo>
                                    <a:pt x="14126" y="16733"/>
                                    <a:pt x="13924" y="16778"/>
                                    <a:pt x="13738" y="16868"/>
                                  </a:cubicBezTo>
                                  <a:cubicBezTo>
                                    <a:pt x="13504" y="16981"/>
                                    <a:pt x="13262" y="17083"/>
                                    <a:pt x="13012" y="17170"/>
                                  </a:cubicBezTo>
                                  <a:cubicBezTo>
                                    <a:pt x="12561" y="17327"/>
                                    <a:pt x="12226" y="17712"/>
                                    <a:pt x="12133" y="18180"/>
                                  </a:cubicBezTo>
                                  <a:lnTo>
                                    <a:pt x="11717" y="20249"/>
                                  </a:lnTo>
                                  <a:lnTo>
                                    <a:pt x="9881" y="20249"/>
                                  </a:lnTo>
                                  <a:lnTo>
                                    <a:pt x="9467" y="18180"/>
                                  </a:lnTo>
                                  <a:cubicBezTo>
                                    <a:pt x="9373" y="17712"/>
                                    <a:pt x="9039" y="17327"/>
                                    <a:pt x="8588" y="17170"/>
                                  </a:cubicBezTo>
                                  <a:cubicBezTo>
                                    <a:pt x="8339" y="17083"/>
                                    <a:pt x="8096" y="16983"/>
                                    <a:pt x="7861" y="16869"/>
                                  </a:cubicBezTo>
                                  <a:cubicBezTo>
                                    <a:pt x="7675" y="16778"/>
                                    <a:pt x="7474" y="16733"/>
                                    <a:pt x="7273" y="16733"/>
                                  </a:cubicBezTo>
                                  <a:cubicBezTo>
                                    <a:pt x="7011" y="16733"/>
                                    <a:pt x="6750" y="16810"/>
                                    <a:pt x="6525" y="16960"/>
                                  </a:cubicBezTo>
                                  <a:lnTo>
                                    <a:pt x="4767" y="18132"/>
                                  </a:lnTo>
                                  <a:lnTo>
                                    <a:pt x="3468" y="16833"/>
                                  </a:lnTo>
                                  <a:lnTo>
                                    <a:pt x="4639" y="15075"/>
                                  </a:lnTo>
                                  <a:cubicBezTo>
                                    <a:pt x="4904" y="14677"/>
                                    <a:pt x="4939" y="14169"/>
                                    <a:pt x="4732" y="13738"/>
                                  </a:cubicBezTo>
                                  <a:cubicBezTo>
                                    <a:pt x="4618" y="13504"/>
                                    <a:pt x="4516" y="13263"/>
                                    <a:pt x="4429" y="13013"/>
                                  </a:cubicBezTo>
                                  <a:cubicBezTo>
                                    <a:pt x="4273" y="12561"/>
                                    <a:pt x="3888" y="12227"/>
                                    <a:pt x="3419" y="12133"/>
                                  </a:cubicBezTo>
                                  <a:lnTo>
                                    <a:pt x="1350" y="11718"/>
                                  </a:lnTo>
                                  <a:lnTo>
                                    <a:pt x="1349" y="9882"/>
                                  </a:lnTo>
                                  <a:lnTo>
                                    <a:pt x="3419" y="9468"/>
                                  </a:lnTo>
                                  <a:cubicBezTo>
                                    <a:pt x="3888" y="9374"/>
                                    <a:pt x="4273" y="9039"/>
                                    <a:pt x="4429" y="8588"/>
                                  </a:cubicBezTo>
                                  <a:cubicBezTo>
                                    <a:pt x="4516" y="8338"/>
                                    <a:pt x="4617" y="8096"/>
                                    <a:pt x="4731" y="7862"/>
                                  </a:cubicBezTo>
                                  <a:cubicBezTo>
                                    <a:pt x="4940" y="7431"/>
                                    <a:pt x="4905" y="6923"/>
                                    <a:pt x="4639" y="6524"/>
                                  </a:cubicBezTo>
                                  <a:lnTo>
                                    <a:pt x="3468" y="4767"/>
                                  </a:lnTo>
                                  <a:lnTo>
                                    <a:pt x="4767" y="3468"/>
                                  </a:lnTo>
                                  <a:lnTo>
                                    <a:pt x="6525" y="4639"/>
                                  </a:lnTo>
                                  <a:cubicBezTo>
                                    <a:pt x="6750" y="4790"/>
                                    <a:pt x="7011" y="4866"/>
                                    <a:pt x="7273" y="4866"/>
                                  </a:cubicBezTo>
                                  <a:cubicBezTo>
                                    <a:pt x="7474" y="4866"/>
                                    <a:pt x="7674" y="4822"/>
                                    <a:pt x="7861" y="4732"/>
                                  </a:cubicBezTo>
                                  <a:cubicBezTo>
                                    <a:pt x="8095" y="4619"/>
                                    <a:pt x="8337" y="4517"/>
                                    <a:pt x="8586" y="4430"/>
                                  </a:cubicBezTo>
                                  <a:cubicBezTo>
                                    <a:pt x="9039" y="4272"/>
                                    <a:pt x="9373" y="3888"/>
                                    <a:pt x="9467" y="3420"/>
                                  </a:cubicBezTo>
                                  <a:lnTo>
                                    <a:pt x="9881" y="1350"/>
                                  </a:lnTo>
                                  <a:lnTo>
                                    <a:pt x="11717" y="1350"/>
                                  </a:lnTo>
                                  <a:lnTo>
                                    <a:pt x="12131" y="3420"/>
                                  </a:lnTo>
                                  <a:cubicBezTo>
                                    <a:pt x="12225" y="3888"/>
                                    <a:pt x="12560" y="4272"/>
                                    <a:pt x="13012" y="4430"/>
                                  </a:cubicBezTo>
                                  <a:cubicBezTo>
                                    <a:pt x="13261" y="4517"/>
                                    <a:pt x="13502" y="4617"/>
                                    <a:pt x="13737" y="4731"/>
                                  </a:cubicBezTo>
                                  <a:cubicBezTo>
                                    <a:pt x="13924" y="4822"/>
                                    <a:pt x="14125" y="4866"/>
                                    <a:pt x="14326" y="4866"/>
                                  </a:cubicBezTo>
                                  <a:cubicBezTo>
                                    <a:pt x="14589" y="4866"/>
                                    <a:pt x="14850" y="4790"/>
                                    <a:pt x="15075" y="4639"/>
                                  </a:cubicBezTo>
                                  <a:lnTo>
                                    <a:pt x="16832" y="3468"/>
                                  </a:lnTo>
                                  <a:lnTo>
                                    <a:pt x="18131" y="4767"/>
                                  </a:lnTo>
                                  <a:lnTo>
                                    <a:pt x="16959" y="6524"/>
                                  </a:lnTo>
                                  <a:cubicBezTo>
                                    <a:pt x="16694" y="6923"/>
                                    <a:pt x="16660" y="7431"/>
                                    <a:pt x="16867" y="7861"/>
                                  </a:cubicBezTo>
                                  <a:cubicBezTo>
                                    <a:pt x="16980" y="8096"/>
                                    <a:pt x="17083" y="8337"/>
                                    <a:pt x="17170" y="8587"/>
                                  </a:cubicBezTo>
                                  <a:cubicBezTo>
                                    <a:pt x="17327" y="9039"/>
                                    <a:pt x="17710" y="9373"/>
                                    <a:pt x="18180" y="9467"/>
                                  </a:cubicBezTo>
                                  <a:lnTo>
                                    <a:pt x="20248" y="9882"/>
                                  </a:lnTo>
                                  <a:lnTo>
                                    <a:pt x="20250" y="11718"/>
                                  </a:lnTo>
                                  <a:cubicBezTo>
                                    <a:pt x="20250" y="11718"/>
                                    <a:pt x="18180" y="12132"/>
                                    <a:pt x="18180" y="12132"/>
                                  </a:cubicBezTo>
                                  <a:close/>
                                  <a:moveTo>
                                    <a:pt x="20513" y="8558"/>
                                  </a:moveTo>
                                  <a:lnTo>
                                    <a:pt x="18445" y="8143"/>
                                  </a:lnTo>
                                  <a:cubicBezTo>
                                    <a:pt x="18341" y="7844"/>
                                    <a:pt x="18218" y="7554"/>
                                    <a:pt x="18082" y="7273"/>
                                  </a:cubicBezTo>
                                  <a:lnTo>
                                    <a:pt x="19254" y="5516"/>
                                  </a:lnTo>
                                  <a:cubicBezTo>
                                    <a:pt x="19611" y="4980"/>
                                    <a:pt x="19540" y="4268"/>
                                    <a:pt x="19085" y="3813"/>
                                  </a:cubicBezTo>
                                  <a:lnTo>
                                    <a:pt x="17787" y="2514"/>
                                  </a:lnTo>
                                  <a:cubicBezTo>
                                    <a:pt x="17526" y="2253"/>
                                    <a:pt x="17181" y="2118"/>
                                    <a:pt x="16831" y="2118"/>
                                  </a:cubicBezTo>
                                  <a:cubicBezTo>
                                    <a:pt x="16573" y="2118"/>
                                    <a:pt x="16312" y="2193"/>
                                    <a:pt x="16084" y="2345"/>
                                  </a:cubicBezTo>
                                  <a:lnTo>
                                    <a:pt x="14326" y="3516"/>
                                  </a:lnTo>
                                  <a:cubicBezTo>
                                    <a:pt x="14044" y="3380"/>
                                    <a:pt x="13754" y="3258"/>
                                    <a:pt x="13455" y="3155"/>
                                  </a:cubicBezTo>
                                  <a:lnTo>
                                    <a:pt x="13041" y="1085"/>
                                  </a:lnTo>
                                  <a:cubicBezTo>
                                    <a:pt x="12916" y="454"/>
                                    <a:pt x="12361" y="0"/>
                                    <a:pt x="11717" y="0"/>
                                  </a:cubicBezTo>
                                  <a:lnTo>
                                    <a:pt x="9881" y="0"/>
                                  </a:lnTo>
                                  <a:cubicBezTo>
                                    <a:pt x="9238" y="0"/>
                                    <a:pt x="8684" y="454"/>
                                    <a:pt x="8557" y="1085"/>
                                  </a:cubicBezTo>
                                  <a:lnTo>
                                    <a:pt x="8143" y="3155"/>
                                  </a:lnTo>
                                  <a:cubicBezTo>
                                    <a:pt x="7843" y="3258"/>
                                    <a:pt x="7554" y="3381"/>
                                    <a:pt x="7273" y="3516"/>
                                  </a:cubicBezTo>
                                  <a:lnTo>
                                    <a:pt x="5516" y="2345"/>
                                  </a:lnTo>
                                  <a:cubicBezTo>
                                    <a:pt x="5287" y="2193"/>
                                    <a:pt x="5026" y="2118"/>
                                    <a:pt x="4767" y="2118"/>
                                  </a:cubicBezTo>
                                  <a:cubicBezTo>
                                    <a:pt x="4419" y="2118"/>
                                    <a:pt x="4073" y="2253"/>
                                    <a:pt x="3812" y="2514"/>
                                  </a:cubicBezTo>
                                  <a:lnTo>
                                    <a:pt x="2514" y="3813"/>
                                  </a:lnTo>
                                  <a:cubicBezTo>
                                    <a:pt x="2059" y="4268"/>
                                    <a:pt x="1988" y="4980"/>
                                    <a:pt x="2345" y="5516"/>
                                  </a:cubicBezTo>
                                  <a:lnTo>
                                    <a:pt x="3516" y="7273"/>
                                  </a:lnTo>
                                  <a:cubicBezTo>
                                    <a:pt x="3380" y="7555"/>
                                    <a:pt x="3258" y="7844"/>
                                    <a:pt x="3154" y="8144"/>
                                  </a:cubicBezTo>
                                  <a:lnTo>
                                    <a:pt x="1085" y="8558"/>
                                  </a:lnTo>
                                  <a:cubicBezTo>
                                    <a:pt x="454" y="8684"/>
                                    <a:pt x="0" y="9238"/>
                                    <a:pt x="0" y="9882"/>
                                  </a:cubicBezTo>
                                  <a:lnTo>
                                    <a:pt x="0" y="11718"/>
                                  </a:lnTo>
                                  <a:cubicBezTo>
                                    <a:pt x="0" y="12361"/>
                                    <a:pt x="454" y="12916"/>
                                    <a:pt x="1085" y="13042"/>
                                  </a:cubicBezTo>
                                  <a:lnTo>
                                    <a:pt x="3154" y="13456"/>
                                  </a:lnTo>
                                  <a:cubicBezTo>
                                    <a:pt x="3258" y="13755"/>
                                    <a:pt x="3380" y="14046"/>
                                    <a:pt x="3516" y="14326"/>
                                  </a:cubicBezTo>
                                  <a:lnTo>
                                    <a:pt x="2345" y="16083"/>
                                  </a:lnTo>
                                  <a:cubicBezTo>
                                    <a:pt x="1988" y="16619"/>
                                    <a:pt x="2059" y="17332"/>
                                    <a:pt x="2514" y="17787"/>
                                  </a:cubicBezTo>
                                  <a:lnTo>
                                    <a:pt x="3812" y="19086"/>
                                  </a:lnTo>
                                  <a:cubicBezTo>
                                    <a:pt x="4073" y="19346"/>
                                    <a:pt x="4419" y="19482"/>
                                    <a:pt x="4767" y="19482"/>
                                  </a:cubicBezTo>
                                  <a:cubicBezTo>
                                    <a:pt x="5026" y="19482"/>
                                    <a:pt x="5287" y="19406"/>
                                    <a:pt x="5516" y="19254"/>
                                  </a:cubicBezTo>
                                  <a:lnTo>
                                    <a:pt x="7273" y="18083"/>
                                  </a:lnTo>
                                  <a:cubicBezTo>
                                    <a:pt x="7554" y="18220"/>
                                    <a:pt x="7843" y="18341"/>
                                    <a:pt x="8143" y="18445"/>
                                  </a:cubicBezTo>
                                  <a:lnTo>
                                    <a:pt x="8557" y="20514"/>
                                  </a:lnTo>
                                  <a:cubicBezTo>
                                    <a:pt x="8684" y="21146"/>
                                    <a:pt x="9238" y="21599"/>
                                    <a:pt x="9881" y="21599"/>
                                  </a:cubicBezTo>
                                  <a:lnTo>
                                    <a:pt x="11717" y="21599"/>
                                  </a:lnTo>
                                  <a:cubicBezTo>
                                    <a:pt x="12361" y="21599"/>
                                    <a:pt x="12916" y="21146"/>
                                    <a:pt x="13041" y="20514"/>
                                  </a:cubicBezTo>
                                  <a:lnTo>
                                    <a:pt x="13456" y="18445"/>
                                  </a:lnTo>
                                  <a:cubicBezTo>
                                    <a:pt x="13755" y="18341"/>
                                    <a:pt x="14046" y="18219"/>
                                    <a:pt x="14326" y="18083"/>
                                  </a:cubicBezTo>
                                  <a:lnTo>
                                    <a:pt x="16084" y="19254"/>
                                  </a:lnTo>
                                  <a:cubicBezTo>
                                    <a:pt x="16312" y="19406"/>
                                    <a:pt x="16573" y="19482"/>
                                    <a:pt x="16831" y="19482"/>
                                  </a:cubicBezTo>
                                  <a:cubicBezTo>
                                    <a:pt x="17181" y="19482"/>
                                    <a:pt x="17526" y="19346"/>
                                    <a:pt x="17787" y="19086"/>
                                  </a:cubicBezTo>
                                  <a:lnTo>
                                    <a:pt x="19085" y="17787"/>
                                  </a:lnTo>
                                  <a:cubicBezTo>
                                    <a:pt x="19540" y="17332"/>
                                    <a:pt x="19611" y="16619"/>
                                    <a:pt x="19254" y="16083"/>
                                  </a:cubicBezTo>
                                  <a:lnTo>
                                    <a:pt x="18082" y="14326"/>
                                  </a:lnTo>
                                  <a:cubicBezTo>
                                    <a:pt x="18219" y="14045"/>
                                    <a:pt x="18341" y="13755"/>
                                    <a:pt x="18445" y="13456"/>
                                  </a:cubicBezTo>
                                  <a:lnTo>
                                    <a:pt x="20513" y="13042"/>
                                  </a:lnTo>
                                  <a:cubicBezTo>
                                    <a:pt x="21145" y="12916"/>
                                    <a:pt x="21599" y="12361"/>
                                    <a:pt x="21599" y="11718"/>
                                  </a:cubicBezTo>
                                  <a:lnTo>
                                    <a:pt x="21599" y="9882"/>
                                  </a:lnTo>
                                  <a:cubicBezTo>
                                    <a:pt x="21599" y="9238"/>
                                    <a:pt x="21145" y="8684"/>
                                    <a:pt x="20513" y="855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3" name="AutoShape 124"/>
                          <wps:cNvSpPr/>
                          <wps:spPr bwMode="auto">
                            <a:xfrm>
                              <a:off x="7110" y="3464"/>
                              <a:ext cx="338" cy="33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0250"/>
                                  </a:moveTo>
                                  <a:cubicBezTo>
                                    <a:pt x="5580" y="20250"/>
                                    <a:pt x="1350" y="16017"/>
                                    <a:pt x="1350" y="10800"/>
                                  </a:cubicBezTo>
                                  <a:cubicBezTo>
                                    <a:pt x="1350" y="5582"/>
                                    <a:pt x="5580" y="1349"/>
                                    <a:pt x="10800" y="1349"/>
                                  </a:cubicBezTo>
                                  <a:cubicBezTo>
                                    <a:pt x="16016" y="1349"/>
                                    <a:pt x="20250" y="5582"/>
                                    <a:pt x="20250" y="10800"/>
                                  </a:cubicBezTo>
                                  <a:cubicBezTo>
                                    <a:pt x="20250" y="16017"/>
                                    <a:pt x="16016" y="20250"/>
                                    <a:pt x="10800" y="2025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6" y="0"/>
                                    <a:pt x="0" y="4836"/>
                                    <a:pt x="0" y="10800"/>
                                  </a:cubicBezTo>
                                  <a:cubicBezTo>
                                    <a:pt x="0" y="16763"/>
                                    <a:pt x="4836" y="21600"/>
                                    <a:pt x="10800" y="21600"/>
                                  </a:cubicBezTo>
                                  <a:cubicBezTo>
                                    <a:pt x="16763" y="21600"/>
                                    <a:pt x="21599" y="16763"/>
                                    <a:pt x="21599" y="10800"/>
                                  </a:cubicBezTo>
                                  <a:cubicBezTo>
                                    <a:pt x="21599" y="4836"/>
                                    <a:pt x="16763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4" name="AutoShape 125"/>
                          <wps:cNvSpPr/>
                          <wps:spPr bwMode="auto">
                            <a:xfrm>
                              <a:off x="7183" y="3534"/>
                              <a:ext cx="192" cy="19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8900"/>
                                  </a:moveTo>
                                  <a:cubicBezTo>
                                    <a:pt x="6328" y="18900"/>
                                    <a:pt x="2699" y="15271"/>
                                    <a:pt x="2699" y="10800"/>
                                  </a:cubicBezTo>
                                  <a:cubicBezTo>
                                    <a:pt x="2699" y="6329"/>
                                    <a:pt x="6328" y="2700"/>
                                    <a:pt x="10800" y="2700"/>
                                  </a:cubicBezTo>
                                  <a:cubicBezTo>
                                    <a:pt x="15271" y="2700"/>
                                    <a:pt x="18899" y="6329"/>
                                    <a:pt x="18899" y="10800"/>
                                  </a:cubicBezTo>
                                  <a:cubicBezTo>
                                    <a:pt x="18899" y="15271"/>
                                    <a:pt x="15271" y="18900"/>
                                    <a:pt x="10800" y="1890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0" y="0"/>
                                    <a:pt x="0" y="4833"/>
                                    <a:pt x="0" y="10800"/>
                                  </a:cubicBezTo>
                                  <a:cubicBezTo>
                                    <a:pt x="0" y="16766"/>
                                    <a:pt x="4830" y="21599"/>
                                    <a:pt x="10800" y="21599"/>
                                  </a:cubicBezTo>
                                  <a:cubicBezTo>
                                    <a:pt x="16764" y="21599"/>
                                    <a:pt x="21600" y="16766"/>
                                    <a:pt x="21600" y="10800"/>
                                  </a:cubicBezTo>
                                  <a:cubicBezTo>
                                    <a:pt x="21600" y="4833"/>
                                    <a:pt x="16764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5" name="组合 194"/>
                        <wpg:cNvGrpSpPr/>
                        <wpg:grpSpPr>
                          <a:xfrm>
                            <a:off x="5358" y="3249"/>
                            <a:ext cx="766" cy="770"/>
                            <a:chOff x="5358" y="3249"/>
                            <a:chExt cx="766" cy="770"/>
                          </a:xfrm>
                          <a:grpFill/>
                        </wpg:grpSpPr>
                        <wps:wsp>
                          <wps:cNvPr id="125" name="AutoShape 126"/>
                          <wps:cNvSpPr/>
                          <wps:spPr bwMode="auto">
                            <a:xfrm>
                              <a:off x="5358" y="3249"/>
                              <a:ext cx="767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3499" y="14850"/>
                                  </a:moveTo>
                                  <a:cubicBezTo>
                                    <a:pt x="9772" y="14850"/>
                                    <a:pt x="6749" y="11827"/>
                                    <a:pt x="6749" y="8100"/>
                                  </a:cubicBezTo>
                                  <a:cubicBezTo>
                                    <a:pt x="6749" y="4372"/>
                                    <a:pt x="9772" y="1350"/>
                                    <a:pt x="13499" y="1350"/>
                                  </a:cubicBezTo>
                                  <a:cubicBezTo>
                                    <a:pt x="17227" y="1350"/>
                                    <a:pt x="20249" y="4372"/>
                                    <a:pt x="20249" y="8100"/>
                                  </a:cubicBezTo>
                                  <a:cubicBezTo>
                                    <a:pt x="20249" y="11827"/>
                                    <a:pt x="17227" y="14850"/>
                                    <a:pt x="13499" y="14850"/>
                                  </a:cubicBezTo>
                                  <a:moveTo>
                                    <a:pt x="3236" y="20042"/>
                                  </a:moveTo>
                                  <a:cubicBezTo>
                                    <a:pt x="3019" y="20266"/>
                                    <a:pt x="2718" y="20408"/>
                                    <a:pt x="2382" y="20408"/>
                                  </a:cubicBezTo>
                                  <a:cubicBezTo>
                                    <a:pt x="1724" y="20408"/>
                                    <a:pt x="1191" y="19875"/>
                                    <a:pt x="1191" y="19218"/>
                                  </a:cubicBezTo>
                                  <a:cubicBezTo>
                                    <a:pt x="1191" y="18881"/>
                                    <a:pt x="1332" y="18580"/>
                                    <a:pt x="1557" y="18363"/>
                                  </a:cubicBezTo>
                                  <a:lnTo>
                                    <a:pt x="1551" y="18358"/>
                                  </a:lnTo>
                                  <a:lnTo>
                                    <a:pt x="6996" y="12913"/>
                                  </a:lnTo>
                                  <a:cubicBezTo>
                                    <a:pt x="7472" y="13555"/>
                                    <a:pt x="8039" y="14122"/>
                                    <a:pt x="8680" y="14599"/>
                                  </a:cubicBezTo>
                                  <a:cubicBezTo>
                                    <a:pt x="8680" y="14599"/>
                                    <a:pt x="3236" y="20042"/>
                                    <a:pt x="3236" y="20042"/>
                                  </a:cubicBezTo>
                                  <a:close/>
                                  <a:moveTo>
                                    <a:pt x="13499" y="0"/>
                                  </a:moveTo>
                                  <a:cubicBezTo>
                                    <a:pt x="9026" y="0"/>
                                    <a:pt x="5399" y="3626"/>
                                    <a:pt x="5399" y="8100"/>
                                  </a:cubicBezTo>
                                  <a:cubicBezTo>
                                    <a:pt x="5399" y="9467"/>
                                    <a:pt x="5742" y="10754"/>
                                    <a:pt x="6341" y="11884"/>
                                  </a:cubicBezTo>
                                  <a:lnTo>
                                    <a:pt x="709" y="17515"/>
                                  </a:lnTo>
                                  <a:lnTo>
                                    <a:pt x="713" y="17520"/>
                                  </a:lnTo>
                                  <a:cubicBezTo>
                                    <a:pt x="274" y="17953"/>
                                    <a:pt x="0" y="18552"/>
                                    <a:pt x="0" y="19218"/>
                                  </a:cubicBezTo>
                                  <a:cubicBezTo>
                                    <a:pt x="0" y="20533"/>
                                    <a:pt x="1066" y="21599"/>
                                    <a:pt x="2382" y="21599"/>
                                  </a:cubicBezTo>
                                  <a:cubicBezTo>
                                    <a:pt x="3047" y="21599"/>
                                    <a:pt x="3647" y="21326"/>
                                    <a:pt x="4079" y="20885"/>
                                  </a:cubicBezTo>
                                  <a:lnTo>
                                    <a:pt x="4078" y="20884"/>
                                  </a:lnTo>
                                  <a:lnTo>
                                    <a:pt x="9708" y="15255"/>
                                  </a:lnTo>
                                  <a:cubicBezTo>
                                    <a:pt x="10839" y="15856"/>
                                    <a:pt x="12128" y="16200"/>
                                    <a:pt x="13499" y="16200"/>
                                  </a:cubicBezTo>
                                  <a:cubicBezTo>
                                    <a:pt x="17973" y="16200"/>
                                    <a:pt x="21600" y="12573"/>
                                    <a:pt x="21600" y="8100"/>
                                  </a:cubicBezTo>
                                  <a:cubicBezTo>
                                    <a:pt x="21600" y="3626"/>
                                    <a:pt x="17973" y="0"/>
                                    <a:pt x="13499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6" name="AutoShape 127"/>
                          <wps:cNvSpPr/>
                          <wps:spPr bwMode="auto">
                            <a:xfrm>
                              <a:off x="5668" y="3369"/>
                              <a:ext cx="182" cy="18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160" y="0"/>
                                  </a:moveTo>
                                  <a:cubicBezTo>
                                    <a:pt x="9025" y="0"/>
                                    <a:pt x="0" y="9025"/>
                                    <a:pt x="0" y="20160"/>
                                  </a:cubicBezTo>
                                  <a:cubicBezTo>
                                    <a:pt x="0" y="20954"/>
                                    <a:pt x="644" y="21600"/>
                                    <a:pt x="1440" y="21600"/>
                                  </a:cubicBezTo>
                                  <a:cubicBezTo>
                                    <a:pt x="2235" y="21600"/>
                                    <a:pt x="2880" y="20954"/>
                                    <a:pt x="2880" y="20160"/>
                                  </a:cubicBezTo>
                                  <a:cubicBezTo>
                                    <a:pt x="2880" y="10618"/>
                                    <a:pt x="10617" y="2880"/>
                                    <a:pt x="20160" y="2880"/>
                                  </a:cubicBezTo>
                                  <a:cubicBezTo>
                                    <a:pt x="20955" y="2880"/>
                                    <a:pt x="21599" y="2234"/>
                                    <a:pt x="21599" y="1440"/>
                                  </a:cubicBezTo>
                                  <a:cubicBezTo>
                                    <a:pt x="21599" y="645"/>
                                    <a:pt x="20955" y="0"/>
                                    <a:pt x="2016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4" name="组合 193"/>
                        <wpg:cNvGrpSpPr/>
                        <wpg:grpSpPr>
                          <a:xfrm>
                            <a:off x="3818" y="3249"/>
                            <a:ext cx="770" cy="770"/>
                            <a:chOff x="3818" y="3249"/>
                            <a:chExt cx="770" cy="770"/>
                          </a:xfrm>
                          <a:grpFill/>
                        </wpg:grpSpPr>
                        <wps:wsp>
                          <wps:cNvPr id="127" name="AutoShape 128"/>
                          <wps:cNvSpPr/>
                          <wps:spPr bwMode="auto">
                            <a:xfrm>
                              <a:off x="3818" y="3249"/>
                              <a:ext cx="770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4850" y="12150"/>
                                  </a:moveTo>
                                  <a:cubicBezTo>
                                    <a:pt x="13851" y="12150"/>
                                    <a:pt x="12926" y="11859"/>
                                    <a:pt x="12124" y="11386"/>
                                  </a:cubicBezTo>
                                  <a:lnTo>
                                    <a:pt x="11892" y="11618"/>
                                  </a:lnTo>
                                  <a:lnTo>
                                    <a:pt x="11132" y="12377"/>
                                  </a:lnTo>
                                  <a:lnTo>
                                    <a:pt x="9846" y="13663"/>
                                  </a:lnTo>
                                  <a:cubicBezTo>
                                    <a:pt x="9593" y="13916"/>
                                    <a:pt x="9451" y="14260"/>
                                    <a:pt x="9451" y="14617"/>
                                  </a:cubicBezTo>
                                  <a:lnTo>
                                    <a:pt x="9451" y="16200"/>
                                  </a:lnTo>
                                  <a:lnTo>
                                    <a:pt x="8101" y="16200"/>
                                  </a:lnTo>
                                  <a:cubicBezTo>
                                    <a:pt x="7356" y="16200"/>
                                    <a:pt x="6751" y="16804"/>
                                    <a:pt x="6751" y="17549"/>
                                  </a:cubicBezTo>
                                  <a:lnTo>
                                    <a:pt x="6751" y="18900"/>
                                  </a:lnTo>
                                  <a:lnTo>
                                    <a:pt x="5170" y="18900"/>
                                  </a:lnTo>
                                  <a:cubicBezTo>
                                    <a:pt x="4812" y="18900"/>
                                    <a:pt x="4469" y="19042"/>
                                    <a:pt x="4216" y="19295"/>
                                  </a:cubicBezTo>
                                  <a:lnTo>
                                    <a:pt x="3259" y="20252"/>
                                  </a:lnTo>
                                  <a:lnTo>
                                    <a:pt x="1352" y="20249"/>
                                  </a:lnTo>
                                  <a:lnTo>
                                    <a:pt x="1350" y="18326"/>
                                  </a:lnTo>
                                  <a:lnTo>
                                    <a:pt x="9223" y="10467"/>
                                  </a:lnTo>
                                  <a:cubicBezTo>
                                    <a:pt x="9223" y="10467"/>
                                    <a:pt x="9223" y="10467"/>
                                    <a:pt x="9224" y="10468"/>
                                  </a:cubicBezTo>
                                  <a:lnTo>
                                    <a:pt x="10215" y="9477"/>
                                  </a:lnTo>
                                  <a:cubicBezTo>
                                    <a:pt x="9741" y="8674"/>
                                    <a:pt x="9451" y="7748"/>
                                    <a:pt x="9451" y="6750"/>
                                  </a:cubicBezTo>
                                  <a:cubicBezTo>
                                    <a:pt x="9451" y="3767"/>
                                    <a:pt x="11869" y="1350"/>
                                    <a:pt x="14850" y="1350"/>
                                  </a:cubicBezTo>
                                  <a:cubicBezTo>
                                    <a:pt x="17832" y="1350"/>
                                    <a:pt x="20250" y="3767"/>
                                    <a:pt x="20250" y="6750"/>
                                  </a:cubicBezTo>
                                  <a:cubicBezTo>
                                    <a:pt x="20250" y="9732"/>
                                    <a:pt x="17832" y="12150"/>
                                    <a:pt x="14850" y="12150"/>
                                  </a:cubicBezTo>
                                  <a:moveTo>
                                    <a:pt x="14850" y="0"/>
                                  </a:moveTo>
                                  <a:cubicBezTo>
                                    <a:pt x="11123" y="0"/>
                                    <a:pt x="8101" y="3022"/>
                                    <a:pt x="8101" y="6750"/>
                                  </a:cubicBezTo>
                                  <a:cubicBezTo>
                                    <a:pt x="8101" y="7617"/>
                                    <a:pt x="8283" y="8438"/>
                                    <a:pt x="8582" y="9199"/>
                                  </a:cubicBezTo>
                                  <a:lnTo>
                                    <a:pt x="383" y="17400"/>
                                  </a:lnTo>
                                  <a:cubicBezTo>
                                    <a:pt x="146" y="17637"/>
                                    <a:pt x="0" y="17863"/>
                                    <a:pt x="0" y="18225"/>
                                  </a:cubicBezTo>
                                  <a:lnTo>
                                    <a:pt x="0" y="20249"/>
                                  </a:lnTo>
                                  <a:cubicBezTo>
                                    <a:pt x="0" y="20972"/>
                                    <a:pt x="626" y="21599"/>
                                    <a:pt x="1349" y="21599"/>
                                  </a:cubicBezTo>
                                  <a:lnTo>
                                    <a:pt x="3374" y="21599"/>
                                  </a:lnTo>
                                  <a:cubicBezTo>
                                    <a:pt x="3736" y="21599"/>
                                    <a:pt x="3965" y="21455"/>
                                    <a:pt x="4202" y="21219"/>
                                  </a:cubicBezTo>
                                  <a:lnTo>
                                    <a:pt x="5170" y="20249"/>
                                  </a:lnTo>
                                  <a:lnTo>
                                    <a:pt x="6751" y="20249"/>
                                  </a:lnTo>
                                  <a:cubicBezTo>
                                    <a:pt x="7496" y="20249"/>
                                    <a:pt x="8101" y="19645"/>
                                    <a:pt x="8101" y="18900"/>
                                  </a:cubicBezTo>
                                  <a:lnTo>
                                    <a:pt x="8101" y="17549"/>
                                  </a:lnTo>
                                  <a:lnTo>
                                    <a:pt x="9451" y="17549"/>
                                  </a:lnTo>
                                  <a:cubicBezTo>
                                    <a:pt x="10196" y="17549"/>
                                    <a:pt x="10801" y="16945"/>
                                    <a:pt x="10801" y="16200"/>
                                  </a:cubicBezTo>
                                  <a:lnTo>
                                    <a:pt x="10801" y="14617"/>
                                  </a:lnTo>
                                  <a:lnTo>
                                    <a:pt x="12400" y="13018"/>
                                  </a:lnTo>
                                  <a:cubicBezTo>
                                    <a:pt x="13162" y="13317"/>
                                    <a:pt x="13982" y="13500"/>
                                    <a:pt x="14850" y="13500"/>
                                  </a:cubicBezTo>
                                  <a:cubicBezTo>
                                    <a:pt x="18577" y="13500"/>
                                    <a:pt x="21599" y="10477"/>
                                    <a:pt x="21599" y="6750"/>
                                  </a:cubicBezTo>
                                  <a:cubicBezTo>
                                    <a:pt x="21599" y="3022"/>
                                    <a:pt x="18577" y="0"/>
                                    <a:pt x="148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8" name="AutoShape 129"/>
                          <wps:cNvSpPr/>
                          <wps:spPr bwMode="auto">
                            <a:xfrm>
                              <a:off x="4300" y="3344"/>
                              <a:ext cx="190" cy="19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+- 0 10800 134"/>
                                <a:gd name="T2" fmla="*/ 10800 h 21333"/>
                                <a:gd name="T3" fmla="*/ 10800 w 21600"/>
                                <a:gd name="T4" fmla="+- 0 10800 134"/>
                                <a:gd name="T5" fmla="*/ 10800 h 21333"/>
                                <a:gd name="T6" fmla="*/ 10800 w 21600"/>
                                <a:gd name="T7" fmla="+- 0 10800 134"/>
                                <a:gd name="T8" fmla="*/ 10800 h 21333"/>
                                <a:gd name="T9" fmla="*/ 10800 w 21600"/>
                                <a:gd name="T10" fmla="+- 0 10800 134"/>
                                <a:gd name="T11" fmla="*/ 10800 h 2133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600" h="21333">
                                  <a:moveTo>
                                    <a:pt x="13008" y="18684"/>
                                  </a:moveTo>
                                  <a:cubicBezTo>
                                    <a:pt x="9017" y="15850"/>
                                    <a:pt x="5542" y="12415"/>
                                    <a:pt x="2694" y="8570"/>
                                  </a:cubicBezTo>
                                  <a:cubicBezTo>
                                    <a:pt x="3736" y="5628"/>
                                    <a:pt x="5693" y="3697"/>
                                    <a:pt x="8585" y="2647"/>
                                  </a:cubicBezTo>
                                  <a:cubicBezTo>
                                    <a:pt x="12578" y="5489"/>
                                    <a:pt x="16048" y="8911"/>
                                    <a:pt x="18889" y="12809"/>
                                  </a:cubicBezTo>
                                  <a:cubicBezTo>
                                    <a:pt x="17836" y="15730"/>
                                    <a:pt x="15883" y="17647"/>
                                    <a:pt x="13008" y="18684"/>
                                  </a:cubicBezTo>
                                  <a:moveTo>
                                    <a:pt x="21110" y="11295"/>
                                  </a:moveTo>
                                  <a:cubicBezTo>
                                    <a:pt x="18081" y="7130"/>
                                    <a:pt x="14396" y="3496"/>
                                    <a:pt x="10161" y="484"/>
                                  </a:cubicBezTo>
                                  <a:cubicBezTo>
                                    <a:pt x="9468" y="-8"/>
                                    <a:pt x="8579" y="-134"/>
                                    <a:pt x="7778" y="145"/>
                                  </a:cubicBezTo>
                                  <a:cubicBezTo>
                                    <a:pt x="4027" y="1450"/>
                                    <a:pt x="1463" y="3983"/>
                                    <a:pt x="145" y="7687"/>
                                  </a:cubicBezTo>
                                  <a:cubicBezTo>
                                    <a:pt x="46" y="7962"/>
                                    <a:pt x="0" y="8252"/>
                                    <a:pt x="0" y="8537"/>
                                  </a:cubicBezTo>
                                  <a:cubicBezTo>
                                    <a:pt x="0" y="9071"/>
                                    <a:pt x="167" y="9596"/>
                                    <a:pt x="487" y="10041"/>
                                  </a:cubicBezTo>
                                  <a:cubicBezTo>
                                    <a:pt x="3525" y="14213"/>
                                    <a:pt x="7211" y="17850"/>
                                    <a:pt x="11431" y="20850"/>
                                  </a:cubicBezTo>
                                  <a:cubicBezTo>
                                    <a:pt x="12122" y="21338"/>
                                    <a:pt x="13010" y="21466"/>
                                    <a:pt x="13812" y="21188"/>
                                  </a:cubicBezTo>
                                  <a:cubicBezTo>
                                    <a:pt x="17563" y="19893"/>
                                    <a:pt x="20133" y="17356"/>
                                    <a:pt x="21451" y="13647"/>
                                  </a:cubicBezTo>
                                  <a:cubicBezTo>
                                    <a:pt x="21551" y="13372"/>
                                    <a:pt x="21600" y="13081"/>
                                    <a:pt x="21600" y="12796"/>
                                  </a:cubicBezTo>
                                  <a:cubicBezTo>
                                    <a:pt x="21600" y="12265"/>
                                    <a:pt x="21429" y="11740"/>
                                    <a:pt x="21110" y="1129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29" name="AutoShape 130"/>
                        <wps:cNvSpPr/>
                        <wps:spPr bwMode="auto">
                          <a:xfrm>
                            <a:off x="2280" y="3249"/>
                            <a:ext cx="770" cy="770"/>
                          </a:xfrm>
                          <a:custGeom>
                            <a:avLst/>
                            <a:gdLst>
                              <a:gd name="T0" fmla="+- 0 10799 113"/>
                              <a:gd name="T1" fmla="*/ T0 w 21373"/>
                              <a:gd name="T2" fmla="*/ 10800 h 21600"/>
                              <a:gd name="T3" fmla="+- 0 10799 113"/>
                              <a:gd name="T4" fmla="*/ T3 w 21373"/>
                              <a:gd name="T5" fmla="*/ 10800 h 21600"/>
                              <a:gd name="T6" fmla="+- 0 10799 113"/>
                              <a:gd name="T7" fmla="*/ T6 w 21373"/>
                              <a:gd name="T8" fmla="*/ 10800 h 21600"/>
                              <a:gd name="T9" fmla="+- 0 10799 113"/>
                              <a:gd name="T10" fmla="*/ T9 w 21373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373" h="21600">
                                <a:moveTo>
                                  <a:pt x="1336" y="20249"/>
                                </a:moveTo>
                                <a:cubicBezTo>
                                  <a:pt x="1428" y="20188"/>
                                  <a:pt x="3691" y="18688"/>
                                  <a:pt x="7070" y="17950"/>
                                </a:cubicBezTo>
                                <a:lnTo>
                                  <a:pt x="8729" y="17587"/>
                                </a:lnTo>
                                <a:cubicBezTo>
                                  <a:pt x="9321" y="17980"/>
                                  <a:pt x="9972" y="18225"/>
                                  <a:pt x="10686" y="18225"/>
                                </a:cubicBezTo>
                                <a:cubicBezTo>
                                  <a:pt x="11401" y="18225"/>
                                  <a:pt x="12052" y="17980"/>
                                  <a:pt x="12644" y="17587"/>
                                </a:cubicBezTo>
                                <a:lnTo>
                                  <a:pt x="14303" y="17950"/>
                                </a:lnTo>
                                <a:cubicBezTo>
                                  <a:pt x="17656" y="18682"/>
                                  <a:pt x="19911" y="20165"/>
                                  <a:pt x="20037" y="20249"/>
                                </a:cubicBezTo>
                                <a:cubicBezTo>
                                  <a:pt x="20037" y="20249"/>
                                  <a:pt x="1336" y="20249"/>
                                  <a:pt x="1336" y="20249"/>
                                </a:cubicBezTo>
                                <a:close/>
                                <a:moveTo>
                                  <a:pt x="13537" y="15793"/>
                                </a:moveTo>
                                <a:lnTo>
                                  <a:pt x="13317" y="16073"/>
                                </a:lnTo>
                                <a:cubicBezTo>
                                  <a:pt x="11725" y="17923"/>
                                  <a:pt x="9648" y="17923"/>
                                  <a:pt x="8056" y="16073"/>
                                </a:cubicBezTo>
                                <a:lnTo>
                                  <a:pt x="7836" y="15793"/>
                                </a:lnTo>
                                <a:cubicBezTo>
                                  <a:pt x="5977" y="13411"/>
                                  <a:pt x="5053" y="10261"/>
                                  <a:pt x="5451" y="7255"/>
                                </a:cubicBezTo>
                                <a:cubicBezTo>
                                  <a:pt x="5815" y="4367"/>
                                  <a:pt x="7453" y="1350"/>
                                  <a:pt x="10686" y="1350"/>
                                </a:cubicBezTo>
                                <a:cubicBezTo>
                                  <a:pt x="13920" y="1350"/>
                                  <a:pt x="15558" y="4367"/>
                                  <a:pt x="15922" y="7255"/>
                                </a:cubicBezTo>
                                <a:cubicBezTo>
                                  <a:pt x="16318" y="10262"/>
                                  <a:pt x="15398" y="13411"/>
                                  <a:pt x="13537" y="15793"/>
                                </a:cubicBezTo>
                                <a:moveTo>
                                  <a:pt x="20778" y="19126"/>
                                </a:moveTo>
                                <a:cubicBezTo>
                                  <a:pt x="20644" y="19037"/>
                                  <a:pt x="18209" y="17422"/>
                                  <a:pt x="14585" y="16630"/>
                                </a:cubicBezTo>
                                <a:cubicBezTo>
                                  <a:pt x="15914" y="14927"/>
                                  <a:pt x="16767" y="12639"/>
                                  <a:pt x="17130" y="11115"/>
                                </a:cubicBezTo>
                                <a:cubicBezTo>
                                  <a:pt x="17633" y="9004"/>
                                  <a:pt x="17438" y="4873"/>
                                  <a:pt x="15431" y="2299"/>
                                </a:cubicBezTo>
                                <a:cubicBezTo>
                                  <a:pt x="14259" y="795"/>
                                  <a:pt x="12618" y="0"/>
                                  <a:pt x="10686" y="0"/>
                                </a:cubicBezTo>
                                <a:cubicBezTo>
                                  <a:pt x="8755" y="0"/>
                                  <a:pt x="7114" y="795"/>
                                  <a:pt x="5942" y="2299"/>
                                </a:cubicBezTo>
                                <a:cubicBezTo>
                                  <a:pt x="3935" y="4873"/>
                                  <a:pt x="3740" y="9004"/>
                                  <a:pt x="4243" y="11115"/>
                                </a:cubicBezTo>
                                <a:cubicBezTo>
                                  <a:pt x="4606" y="12639"/>
                                  <a:pt x="5459" y="14927"/>
                                  <a:pt x="6788" y="16630"/>
                                </a:cubicBezTo>
                                <a:cubicBezTo>
                                  <a:pt x="3164" y="17422"/>
                                  <a:pt x="729" y="19037"/>
                                  <a:pt x="595" y="19126"/>
                                </a:cubicBezTo>
                                <a:cubicBezTo>
                                  <a:pt x="105" y="19457"/>
                                  <a:pt x="-113" y="20071"/>
                                  <a:pt x="57" y="20640"/>
                                </a:cubicBezTo>
                                <a:cubicBezTo>
                                  <a:pt x="228" y="21210"/>
                                  <a:pt x="747" y="21599"/>
                                  <a:pt x="1336" y="21599"/>
                                </a:cubicBezTo>
                                <a:lnTo>
                                  <a:pt x="20037" y="21599"/>
                                </a:lnTo>
                                <a:cubicBezTo>
                                  <a:pt x="20626" y="21599"/>
                                  <a:pt x="21145" y="21210"/>
                                  <a:pt x="21316" y="20640"/>
                                </a:cubicBezTo>
                                <a:cubicBezTo>
                                  <a:pt x="21487" y="20071"/>
                                  <a:pt x="21268" y="19457"/>
                                  <a:pt x="20778" y="19126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193" name="组合 192"/>
                        <wpg:cNvGrpSpPr/>
                        <wpg:grpSpPr>
                          <a:xfrm>
                            <a:off x="793" y="3249"/>
                            <a:ext cx="672" cy="770"/>
                            <a:chOff x="793" y="3249"/>
                            <a:chExt cx="672" cy="770"/>
                          </a:xfrm>
                          <a:grpFill/>
                        </wpg:grpSpPr>
                        <wps:wsp>
                          <wps:cNvPr id="130" name="AutoShape 131"/>
                          <wps:cNvSpPr/>
                          <wps:spPr bwMode="auto">
                            <a:xfrm>
                              <a:off x="793" y="3249"/>
                              <a:ext cx="672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057" y="5400"/>
                                  </a:moveTo>
                                  <a:lnTo>
                                    <a:pt x="20057" y="6075"/>
                                  </a:lnTo>
                                  <a:lnTo>
                                    <a:pt x="1542" y="6075"/>
                                  </a:lnTo>
                                  <a:lnTo>
                                    <a:pt x="1542" y="5400"/>
                                  </a:lnTo>
                                  <a:lnTo>
                                    <a:pt x="1542" y="4725"/>
                                  </a:lnTo>
                                  <a:cubicBezTo>
                                    <a:pt x="1542" y="4352"/>
                                    <a:pt x="1887" y="4050"/>
                                    <a:pt x="2314" y="4050"/>
                                  </a:cubicBezTo>
                                  <a:lnTo>
                                    <a:pt x="19285" y="4050"/>
                                  </a:lnTo>
                                  <a:cubicBezTo>
                                    <a:pt x="19712" y="4050"/>
                                    <a:pt x="20057" y="4352"/>
                                    <a:pt x="20057" y="4725"/>
                                  </a:cubicBezTo>
                                  <a:cubicBezTo>
                                    <a:pt x="20057" y="4725"/>
                                    <a:pt x="20057" y="5400"/>
                                    <a:pt x="20057" y="5400"/>
                                  </a:cubicBezTo>
                                  <a:close/>
                                  <a:moveTo>
                                    <a:pt x="18514" y="18900"/>
                                  </a:moveTo>
                                  <a:cubicBezTo>
                                    <a:pt x="18514" y="19644"/>
                                    <a:pt x="17822" y="20249"/>
                                    <a:pt x="16971" y="20249"/>
                                  </a:cubicBezTo>
                                  <a:lnTo>
                                    <a:pt x="4628" y="20249"/>
                                  </a:lnTo>
                                  <a:cubicBezTo>
                                    <a:pt x="3777" y="20249"/>
                                    <a:pt x="3085" y="19644"/>
                                    <a:pt x="3085" y="18900"/>
                                  </a:cubicBezTo>
                                  <a:lnTo>
                                    <a:pt x="3085" y="7425"/>
                                  </a:lnTo>
                                  <a:lnTo>
                                    <a:pt x="18514" y="7425"/>
                                  </a:lnTo>
                                  <a:cubicBezTo>
                                    <a:pt x="18514" y="7425"/>
                                    <a:pt x="18514" y="18900"/>
                                    <a:pt x="18514" y="18900"/>
                                  </a:cubicBezTo>
                                  <a:close/>
                                  <a:moveTo>
                                    <a:pt x="6171" y="2025"/>
                                  </a:moveTo>
                                  <a:cubicBezTo>
                                    <a:pt x="6171" y="1652"/>
                                    <a:pt x="6516" y="1350"/>
                                    <a:pt x="6942" y="1350"/>
                                  </a:cubicBezTo>
                                  <a:lnTo>
                                    <a:pt x="14657" y="1350"/>
                                  </a:lnTo>
                                  <a:cubicBezTo>
                                    <a:pt x="15083" y="1350"/>
                                    <a:pt x="15428" y="1652"/>
                                    <a:pt x="15428" y="2025"/>
                                  </a:cubicBezTo>
                                  <a:lnTo>
                                    <a:pt x="15428" y="2700"/>
                                  </a:lnTo>
                                  <a:lnTo>
                                    <a:pt x="6171" y="2700"/>
                                  </a:lnTo>
                                  <a:cubicBezTo>
                                    <a:pt x="6171" y="2700"/>
                                    <a:pt x="6171" y="2025"/>
                                    <a:pt x="6171" y="2025"/>
                                  </a:cubicBezTo>
                                  <a:close/>
                                  <a:moveTo>
                                    <a:pt x="21585" y="4601"/>
                                  </a:moveTo>
                                  <a:cubicBezTo>
                                    <a:pt x="21511" y="3541"/>
                                    <a:pt x="20516" y="2700"/>
                                    <a:pt x="19285" y="2700"/>
                                  </a:cubicBezTo>
                                  <a:lnTo>
                                    <a:pt x="16971" y="2700"/>
                                  </a:lnTo>
                                  <a:lnTo>
                                    <a:pt x="16971" y="2025"/>
                                  </a:lnTo>
                                  <a:cubicBezTo>
                                    <a:pt x="16971" y="906"/>
                                    <a:pt x="15935" y="0"/>
                                    <a:pt x="14657" y="0"/>
                                  </a:cubicBezTo>
                                  <a:lnTo>
                                    <a:pt x="6942" y="0"/>
                                  </a:lnTo>
                                  <a:cubicBezTo>
                                    <a:pt x="5664" y="0"/>
                                    <a:pt x="4628" y="906"/>
                                    <a:pt x="4628" y="2025"/>
                                  </a:cubicBezTo>
                                  <a:lnTo>
                                    <a:pt x="4628" y="2700"/>
                                  </a:lnTo>
                                  <a:lnTo>
                                    <a:pt x="2314" y="2700"/>
                                  </a:lnTo>
                                  <a:cubicBezTo>
                                    <a:pt x="1083" y="2700"/>
                                    <a:pt x="88" y="3541"/>
                                    <a:pt x="14" y="4601"/>
                                  </a:cubicBezTo>
                                  <a:lnTo>
                                    <a:pt x="0" y="4601"/>
                                  </a:lnTo>
                                  <a:lnTo>
                                    <a:pt x="0" y="5400"/>
                                  </a:lnTo>
                                  <a:lnTo>
                                    <a:pt x="0" y="6075"/>
                                  </a:lnTo>
                                  <a:cubicBezTo>
                                    <a:pt x="0" y="6820"/>
                                    <a:pt x="691" y="7425"/>
                                    <a:pt x="1542" y="7425"/>
                                  </a:cubicBezTo>
                                  <a:lnTo>
                                    <a:pt x="1542" y="18900"/>
                                  </a:lnTo>
                                  <a:cubicBezTo>
                                    <a:pt x="1542" y="20391"/>
                                    <a:pt x="2924" y="21599"/>
                                    <a:pt x="4628" y="21599"/>
                                  </a:cubicBezTo>
                                  <a:lnTo>
                                    <a:pt x="16971" y="21599"/>
                                  </a:lnTo>
                                  <a:cubicBezTo>
                                    <a:pt x="18675" y="21599"/>
                                    <a:pt x="20057" y="20391"/>
                                    <a:pt x="20057" y="18900"/>
                                  </a:cubicBezTo>
                                  <a:lnTo>
                                    <a:pt x="20057" y="7425"/>
                                  </a:lnTo>
                                  <a:cubicBezTo>
                                    <a:pt x="20908" y="7425"/>
                                    <a:pt x="21599" y="6820"/>
                                    <a:pt x="21599" y="6075"/>
                                  </a:cubicBezTo>
                                  <a:lnTo>
                                    <a:pt x="21599" y="5400"/>
                                  </a:lnTo>
                                  <a:lnTo>
                                    <a:pt x="21599" y="4601"/>
                                  </a:lnTo>
                                  <a:cubicBezTo>
                                    <a:pt x="21599" y="4601"/>
                                    <a:pt x="21585" y="4601"/>
                                    <a:pt x="21585" y="460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31" name="AutoShape 132"/>
                          <wps:cNvSpPr/>
                          <wps:spPr bwMode="auto">
                            <a:xfrm>
                              <a:off x="935" y="3559"/>
                              <a:ext cx="98" cy="36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5399" y="1440"/>
                                  </a:moveTo>
                                  <a:lnTo>
                                    <a:pt x="16199" y="1440"/>
                                  </a:lnTo>
                                  <a:lnTo>
                                    <a:pt x="16199" y="20160"/>
                                  </a:lnTo>
                                  <a:lnTo>
                                    <a:pt x="5399" y="20160"/>
                                  </a:lnTo>
                                  <a:cubicBezTo>
                                    <a:pt x="5399" y="20160"/>
                                    <a:pt x="5399" y="1440"/>
                                    <a:pt x="5399" y="1440"/>
                                  </a:cubicBezTo>
                                  <a:close/>
                                  <a:moveTo>
                                    <a:pt x="5399" y="21600"/>
                                  </a:moveTo>
                                  <a:lnTo>
                                    <a:pt x="16199" y="21600"/>
                                  </a:lnTo>
                                  <a:cubicBezTo>
                                    <a:pt x="19187" y="21600"/>
                                    <a:pt x="21600" y="20956"/>
                                    <a:pt x="21600" y="20160"/>
                                  </a:cubicBezTo>
                                  <a:lnTo>
                                    <a:pt x="21600" y="1440"/>
                                  </a:lnTo>
                                  <a:cubicBezTo>
                                    <a:pt x="21600" y="644"/>
                                    <a:pt x="19187" y="0"/>
                                    <a:pt x="16199" y="0"/>
                                  </a:cubicBezTo>
                                  <a:lnTo>
                                    <a:pt x="5399" y="0"/>
                                  </a:lnTo>
                                  <a:cubicBezTo>
                                    <a:pt x="2412" y="0"/>
                                    <a:pt x="0" y="644"/>
                                    <a:pt x="0" y="1440"/>
                                  </a:cubicBezTo>
                                  <a:lnTo>
                                    <a:pt x="0" y="20160"/>
                                  </a:lnTo>
                                  <a:cubicBezTo>
                                    <a:pt x="0" y="20956"/>
                                    <a:pt x="2412" y="21600"/>
                                    <a:pt x="5399" y="216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32" name="AutoShape 133"/>
                          <wps:cNvSpPr/>
                          <wps:spPr bwMode="auto">
                            <a:xfrm>
                              <a:off x="1080" y="3559"/>
                              <a:ext cx="98" cy="36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5399" y="1440"/>
                                  </a:moveTo>
                                  <a:lnTo>
                                    <a:pt x="16199" y="1440"/>
                                  </a:lnTo>
                                  <a:lnTo>
                                    <a:pt x="16199" y="20160"/>
                                  </a:lnTo>
                                  <a:lnTo>
                                    <a:pt x="5399" y="20160"/>
                                  </a:lnTo>
                                  <a:cubicBezTo>
                                    <a:pt x="5399" y="20160"/>
                                    <a:pt x="5399" y="1440"/>
                                    <a:pt x="5399" y="1440"/>
                                  </a:cubicBezTo>
                                  <a:close/>
                                  <a:moveTo>
                                    <a:pt x="5399" y="21600"/>
                                  </a:moveTo>
                                  <a:lnTo>
                                    <a:pt x="16199" y="21600"/>
                                  </a:lnTo>
                                  <a:cubicBezTo>
                                    <a:pt x="19187" y="21600"/>
                                    <a:pt x="21600" y="20956"/>
                                    <a:pt x="21600" y="20160"/>
                                  </a:cubicBezTo>
                                  <a:lnTo>
                                    <a:pt x="21600" y="1440"/>
                                  </a:lnTo>
                                  <a:cubicBezTo>
                                    <a:pt x="21600" y="644"/>
                                    <a:pt x="19187" y="0"/>
                                    <a:pt x="16199" y="0"/>
                                  </a:cubicBezTo>
                                  <a:lnTo>
                                    <a:pt x="5399" y="0"/>
                                  </a:lnTo>
                                  <a:cubicBezTo>
                                    <a:pt x="2412" y="0"/>
                                    <a:pt x="0" y="644"/>
                                    <a:pt x="0" y="1440"/>
                                  </a:cubicBezTo>
                                  <a:lnTo>
                                    <a:pt x="0" y="20160"/>
                                  </a:lnTo>
                                  <a:cubicBezTo>
                                    <a:pt x="0" y="20956"/>
                                    <a:pt x="2412" y="21600"/>
                                    <a:pt x="5399" y="216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33" name="AutoShape 134"/>
                          <wps:cNvSpPr/>
                          <wps:spPr bwMode="auto">
                            <a:xfrm>
                              <a:off x="1223" y="3559"/>
                              <a:ext cx="97" cy="36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5399" y="1440"/>
                                  </a:moveTo>
                                  <a:lnTo>
                                    <a:pt x="16199" y="1440"/>
                                  </a:lnTo>
                                  <a:lnTo>
                                    <a:pt x="16199" y="20160"/>
                                  </a:lnTo>
                                  <a:lnTo>
                                    <a:pt x="5399" y="20160"/>
                                  </a:lnTo>
                                  <a:cubicBezTo>
                                    <a:pt x="5399" y="20160"/>
                                    <a:pt x="5399" y="1440"/>
                                    <a:pt x="5399" y="1440"/>
                                  </a:cubicBezTo>
                                  <a:close/>
                                  <a:moveTo>
                                    <a:pt x="5399" y="21600"/>
                                  </a:moveTo>
                                  <a:lnTo>
                                    <a:pt x="16199" y="21600"/>
                                  </a:lnTo>
                                  <a:cubicBezTo>
                                    <a:pt x="19187" y="21600"/>
                                    <a:pt x="21600" y="20956"/>
                                    <a:pt x="21600" y="20160"/>
                                  </a:cubicBezTo>
                                  <a:lnTo>
                                    <a:pt x="21600" y="1440"/>
                                  </a:lnTo>
                                  <a:cubicBezTo>
                                    <a:pt x="21600" y="644"/>
                                    <a:pt x="19187" y="0"/>
                                    <a:pt x="16199" y="0"/>
                                  </a:cubicBezTo>
                                  <a:lnTo>
                                    <a:pt x="5399" y="0"/>
                                  </a:lnTo>
                                  <a:cubicBezTo>
                                    <a:pt x="2412" y="0"/>
                                    <a:pt x="0" y="644"/>
                                    <a:pt x="0" y="1440"/>
                                  </a:cubicBezTo>
                                  <a:lnTo>
                                    <a:pt x="0" y="20160"/>
                                  </a:lnTo>
                                  <a:cubicBezTo>
                                    <a:pt x="0" y="20956"/>
                                    <a:pt x="2412" y="21600"/>
                                    <a:pt x="5399" y="216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34" name="AutoShape 135"/>
                        <wps:cNvSpPr/>
                        <wps:spPr bwMode="auto">
                          <a:xfrm>
                            <a:off x="8433" y="1829"/>
                            <a:ext cx="770" cy="530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20249" y="18681"/>
                                </a:moveTo>
                                <a:lnTo>
                                  <a:pt x="19651" y="18681"/>
                                </a:lnTo>
                                <a:lnTo>
                                  <a:pt x="19575" y="18681"/>
                                </a:lnTo>
                                <a:lnTo>
                                  <a:pt x="16874" y="14754"/>
                                </a:lnTo>
                                <a:lnTo>
                                  <a:pt x="16874" y="14727"/>
                                </a:lnTo>
                                <a:lnTo>
                                  <a:pt x="16199" y="13745"/>
                                </a:lnTo>
                                <a:lnTo>
                                  <a:pt x="16199" y="7854"/>
                                </a:lnTo>
                                <a:lnTo>
                                  <a:pt x="19575" y="2945"/>
                                </a:lnTo>
                                <a:lnTo>
                                  <a:pt x="19651" y="2945"/>
                                </a:lnTo>
                                <a:lnTo>
                                  <a:pt x="20249" y="2945"/>
                                </a:lnTo>
                                <a:cubicBezTo>
                                  <a:pt x="20249" y="2945"/>
                                  <a:pt x="20249" y="18681"/>
                                  <a:pt x="20249" y="18681"/>
                                </a:cubicBezTo>
                                <a:close/>
                                <a:moveTo>
                                  <a:pt x="2024" y="19636"/>
                                </a:moveTo>
                                <a:cubicBezTo>
                                  <a:pt x="1651" y="19636"/>
                                  <a:pt x="1349" y="19195"/>
                                  <a:pt x="1349" y="18654"/>
                                </a:cubicBezTo>
                                <a:lnTo>
                                  <a:pt x="1349" y="2945"/>
                                </a:lnTo>
                                <a:cubicBezTo>
                                  <a:pt x="1349" y="2402"/>
                                  <a:pt x="1651" y="1963"/>
                                  <a:pt x="2024" y="1963"/>
                                </a:cubicBezTo>
                                <a:lnTo>
                                  <a:pt x="14849" y="1963"/>
                                </a:lnTo>
                                <a:cubicBezTo>
                                  <a:pt x="15221" y="1963"/>
                                  <a:pt x="15524" y="2403"/>
                                  <a:pt x="15524" y="2945"/>
                                </a:cubicBezTo>
                                <a:lnTo>
                                  <a:pt x="15524" y="18654"/>
                                </a:lnTo>
                                <a:cubicBezTo>
                                  <a:pt x="15524" y="19195"/>
                                  <a:pt x="15221" y="19636"/>
                                  <a:pt x="14849" y="19636"/>
                                </a:cubicBezTo>
                                <a:cubicBezTo>
                                  <a:pt x="14849" y="19636"/>
                                  <a:pt x="2024" y="19636"/>
                                  <a:pt x="2024" y="19636"/>
                                </a:cubicBezTo>
                                <a:close/>
                                <a:moveTo>
                                  <a:pt x="20249" y="981"/>
                                </a:moveTo>
                                <a:lnTo>
                                  <a:pt x="19651" y="981"/>
                                </a:lnTo>
                                <a:cubicBezTo>
                                  <a:pt x="19296" y="981"/>
                                  <a:pt x="18956" y="1185"/>
                                  <a:pt x="18703" y="1547"/>
                                </a:cubicBezTo>
                                <a:lnTo>
                                  <a:pt x="16874" y="4170"/>
                                </a:lnTo>
                                <a:lnTo>
                                  <a:pt x="16874" y="2945"/>
                                </a:lnTo>
                                <a:cubicBezTo>
                                  <a:pt x="16874" y="1317"/>
                                  <a:pt x="15967" y="0"/>
                                  <a:pt x="14849" y="0"/>
                                </a:cubicBezTo>
                                <a:lnTo>
                                  <a:pt x="2024" y="0"/>
                                </a:lnTo>
                                <a:cubicBezTo>
                                  <a:pt x="908" y="0"/>
                                  <a:pt x="0" y="1320"/>
                                  <a:pt x="0" y="2945"/>
                                </a:cubicBezTo>
                                <a:lnTo>
                                  <a:pt x="0" y="9789"/>
                                </a:lnTo>
                                <a:lnTo>
                                  <a:pt x="0" y="18654"/>
                                </a:lnTo>
                                <a:cubicBezTo>
                                  <a:pt x="0" y="20281"/>
                                  <a:pt x="905" y="21599"/>
                                  <a:pt x="2024" y="21599"/>
                                </a:cubicBezTo>
                                <a:lnTo>
                                  <a:pt x="14849" y="21599"/>
                                </a:lnTo>
                                <a:cubicBezTo>
                                  <a:pt x="15967" y="21599"/>
                                  <a:pt x="16874" y="20281"/>
                                  <a:pt x="16874" y="18654"/>
                                </a:cubicBezTo>
                                <a:lnTo>
                                  <a:pt x="16874" y="17456"/>
                                </a:lnTo>
                                <a:lnTo>
                                  <a:pt x="18703" y="20079"/>
                                </a:lnTo>
                                <a:cubicBezTo>
                                  <a:pt x="18956" y="20442"/>
                                  <a:pt x="19296" y="20645"/>
                                  <a:pt x="19651" y="20645"/>
                                </a:cubicBezTo>
                                <a:lnTo>
                                  <a:pt x="20249" y="20645"/>
                                </a:lnTo>
                                <a:cubicBezTo>
                                  <a:pt x="20994" y="20645"/>
                                  <a:pt x="21600" y="19765"/>
                                  <a:pt x="21600" y="18681"/>
                                </a:cubicBezTo>
                                <a:lnTo>
                                  <a:pt x="21600" y="2945"/>
                                </a:lnTo>
                                <a:cubicBezTo>
                                  <a:pt x="21600" y="1860"/>
                                  <a:pt x="20994" y="981"/>
                                  <a:pt x="20249" y="981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187" name="组合 186"/>
                        <wpg:cNvGrpSpPr/>
                        <wpg:grpSpPr>
                          <a:xfrm>
                            <a:off x="6895" y="1709"/>
                            <a:ext cx="768" cy="770"/>
                            <a:chOff x="6895" y="1709"/>
                            <a:chExt cx="768" cy="770"/>
                          </a:xfrm>
                          <a:grpFill/>
                        </wpg:grpSpPr>
                        <wps:wsp>
                          <wps:cNvPr id="135" name="AutoShape 136"/>
                          <wps:cNvSpPr/>
                          <wps:spPr bwMode="auto">
                            <a:xfrm>
                              <a:off x="7303" y="1804"/>
                              <a:ext cx="252" cy="25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538" y="20579"/>
                                  </a:moveTo>
                                  <a:lnTo>
                                    <a:pt x="19542" y="20579"/>
                                  </a:lnTo>
                                  <a:cubicBezTo>
                                    <a:pt x="19546" y="21142"/>
                                    <a:pt x="20004" y="21600"/>
                                    <a:pt x="20571" y="21600"/>
                                  </a:cubicBezTo>
                                  <a:cubicBezTo>
                                    <a:pt x="21137" y="21600"/>
                                    <a:pt x="21599" y="21138"/>
                                    <a:pt x="21599" y="20571"/>
                                  </a:cubicBezTo>
                                  <a:cubicBezTo>
                                    <a:pt x="21599" y="20565"/>
                                    <a:pt x="21595" y="20561"/>
                                    <a:pt x="21595" y="20555"/>
                                  </a:cubicBezTo>
                                  <a:cubicBezTo>
                                    <a:pt x="21583" y="9221"/>
                                    <a:pt x="12411" y="41"/>
                                    <a:pt x="1080" y="12"/>
                                  </a:cubicBezTo>
                                  <a:cubicBezTo>
                                    <a:pt x="1064" y="10"/>
                                    <a:pt x="1048" y="0"/>
                                    <a:pt x="1028" y="0"/>
                                  </a:cubicBezTo>
                                  <a:cubicBezTo>
                                    <a:pt x="458" y="0"/>
                                    <a:pt x="0" y="461"/>
                                    <a:pt x="0" y="1028"/>
                                  </a:cubicBezTo>
                                  <a:cubicBezTo>
                                    <a:pt x="0" y="1594"/>
                                    <a:pt x="458" y="2055"/>
                                    <a:pt x="1024" y="2057"/>
                                  </a:cubicBezTo>
                                  <a:lnTo>
                                    <a:pt x="1024" y="2065"/>
                                  </a:lnTo>
                                  <a:cubicBezTo>
                                    <a:pt x="11233" y="2065"/>
                                    <a:pt x="19538" y="10370"/>
                                    <a:pt x="19538" y="2057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36" name="AutoShape 137"/>
                          <wps:cNvSpPr/>
                          <wps:spPr bwMode="auto">
                            <a:xfrm>
                              <a:off x="6895" y="1709"/>
                              <a:ext cx="768" cy="770"/>
                            </a:xfrm>
                            <a:custGeom>
                              <a:avLst/>
                              <a:gdLst>
                                <a:gd name="T0" fmla="+- 0 10819 195"/>
                                <a:gd name="T1" fmla="*/ T0 w 21248"/>
                                <a:gd name="T2" fmla="*/ 10800 h 21600"/>
                                <a:gd name="T3" fmla="+- 0 10819 195"/>
                                <a:gd name="T4" fmla="*/ T3 w 21248"/>
                                <a:gd name="T5" fmla="*/ 10800 h 21600"/>
                                <a:gd name="T6" fmla="+- 0 10819 195"/>
                                <a:gd name="T7" fmla="*/ T6 w 21248"/>
                                <a:gd name="T8" fmla="*/ 10800 h 21600"/>
                                <a:gd name="T9" fmla="+- 0 10819 195"/>
                                <a:gd name="T10" fmla="*/ T9 w 21248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248" h="21600">
                                  <a:moveTo>
                                    <a:pt x="19868" y="17133"/>
                                  </a:moveTo>
                                  <a:cubicBezTo>
                                    <a:pt x="19766" y="17386"/>
                                    <a:pt x="19525" y="17549"/>
                                    <a:pt x="19255" y="17549"/>
                                  </a:cubicBezTo>
                                  <a:lnTo>
                                    <a:pt x="19058" y="17549"/>
                                  </a:lnTo>
                                  <a:lnTo>
                                    <a:pt x="3983" y="2226"/>
                                  </a:lnTo>
                                  <a:lnTo>
                                    <a:pt x="3983" y="2025"/>
                                  </a:lnTo>
                                  <a:cubicBezTo>
                                    <a:pt x="3983" y="1750"/>
                                    <a:pt x="4144" y="1506"/>
                                    <a:pt x="4393" y="1401"/>
                                  </a:cubicBezTo>
                                  <a:cubicBezTo>
                                    <a:pt x="4475" y="1367"/>
                                    <a:pt x="4560" y="1350"/>
                                    <a:pt x="4647" y="1350"/>
                                  </a:cubicBezTo>
                                  <a:cubicBezTo>
                                    <a:pt x="4824" y="1350"/>
                                    <a:pt x="4991" y="1420"/>
                                    <a:pt x="5116" y="1547"/>
                                  </a:cubicBezTo>
                                  <a:lnTo>
                                    <a:pt x="19724" y="16397"/>
                                  </a:lnTo>
                                  <a:cubicBezTo>
                                    <a:pt x="19915" y="16591"/>
                                    <a:pt x="19972" y="16880"/>
                                    <a:pt x="19868" y="17133"/>
                                  </a:cubicBezTo>
                                  <a:moveTo>
                                    <a:pt x="10121" y="17549"/>
                                  </a:moveTo>
                                  <a:cubicBezTo>
                                    <a:pt x="10017" y="17549"/>
                                    <a:pt x="9922" y="17586"/>
                                    <a:pt x="9824" y="17609"/>
                                  </a:cubicBezTo>
                                  <a:lnTo>
                                    <a:pt x="3923" y="11612"/>
                                  </a:lnTo>
                                  <a:cubicBezTo>
                                    <a:pt x="3946" y="11512"/>
                                    <a:pt x="3982" y="11415"/>
                                    <a:pt x="3982" y="11311"/>
                                  </a:cubicBezTo>
                                  <a:lnTo>
                                    <a:pt x="3983" y="3180"/>
                                  </a:lnTo>
                                  <a:lnTo>
                                    <a:pt x="18119" y="17549"/>
                                  </a:lnTo>
                                  <a:cubicBezTo>
                                    <a:pt x="18119" y="17549"/>
                                    <a:pt x="10121" y="17549"/>
                                    <a:pt x="10121" y="17549"/>
                                  </a:cubicBezTo>
                                  <a:close/>
                                  <a:moveTo>
                                    <a:pt x="9182" y="17945"/>
                                  </a:moveTo>
                                  <a:lnTo>
                                    <a:pt x="7109" y="20052"/>
                                  </a:lnTo>
                                  <a:cubicBezTo>
                                    <a:pt x="6939" y="20224"/>
                                    <a:pt x="6742" y="20249"/>
                                    <a:pt x="6640" y="20249"/>
                                  </a:cubicBezTo>
                                  <a:cubicBezTo>
                                    <a:pt x="6537" y="20249"/>
                                    <a:pt x="6339" y="20224"/>
                                    <a:pt x="6170" y="20052"/>
                                  </a:cubicBezTo>
                                  <a:lnTo>
                                    <a:pt x="1522" y="15327"/>
                                  </a:lnTo>
                                  <a:cubicBezTo>
                                    <a:pt x="1352" y="15154"/>
                                    <a:pt x="1327" y="14953"/>
                                    <a:pt x="1327" y="14850"/>
                                  </a:cubicBezTo>
                                  <a:cubicBezTo>
                                    <a:pt x="1327" y="14745"/>
                                    <a:pt x="1352" y="14544"/>
                                    <a:pt x="1522" y="14373"/>
                                  </a:cubicBezTo>
                                  <a:lnTo>
                                    <a:pt x="3593" y="12266"/>
                                  </a:lnTo>
                                  <a:cubicBezTo>
                                    <a:pt x="3599" y="12260"/>
                                    <a:pt x="3601" y="12251"/>
                                    <a:pt x="3607" y="12245"/>
                                  </a:cubicBezTo>
                                  <a:lnTo>
                                    <a:pt x="9202" y="17932"/>
                                  </a:lnTo>
                                  <a:cubicBezTo>
                                    <a:pt x="9196" y="17937"/>
                                    <a:pt x="9187" y="17939"/>
                                    <a:pt x="9182" y="17945"/>
                                  </a:cubicBezTo>
                                  <a:moveTo>
                                    <a:pt x="6056" y="593"/>
                                  </a:moveTo>
                                  <a:cubicBezTo>
                                    <a:pt x="5675" y="205"/>
                                    <a:pt x="5165" y="0"/>
                                    <a:pt x="4647" y="0"/>
                                  </a:cubicBezTo>
                                  <a:cubicBezTo>
                                    <a:pt x="4390" y="0"/>
                                    <a:pt x="4132" y="49"/>
                                    <a:pt x="3885" y="154"/>
                                  </a:cubicBezTo>
                                  <a:cubicBezTo>
                                    <a:pt x="3141" y="467"/>
                                    <a:pt x="2655" y="1205"/>
                                    <a:pt x="2655" y="2025"/>
                                  </a:cubicBezTo>
                                  <a:lnTo>
                                    <a:pt x="2654" y="11311"/>
                                  </a:lnTo>
                                  <a:lnTo>
                                    <a:pt x="583" y="13418"/>
                                  </a:lnTo>
                                  <a:cubicBezTo>
                                    <a:pt x="-195" y="14208"/>
                                    <a:pt x="-195" y="15491"/>
                                    <a:pt x="583" y="16281"/>
                                  </a:cubicBezTo>
                                  <a:lnTo>
                                    <a:pt x="5231" y="21006"/>
                                  </a:lnTo>
                                  <a:cubicBezTo>
                                    <a:pt x="5620" y="21402"/>
                                    <a:pt x="6131" y="21599"/>
                                    <a:pt x="6640" y="21599"/>
                                  </a:cubicBezTo>
                                  <a:cubicBezTo>
                                    <a:pt x="7150" y="21599"/>
                                    <a:pt x="7659" y="21402"/>
                                    <a:pt x="8048" y="21006"/>
                                  </a:cubicBezTo>
                                  <a:lnTo>
                                    <a:pt x="10121" y="18900"/>
                                  </a:lnTo>
                                  <a:lnTo>
                                    <a:pt x="19255" y="18900"/>
                                  </a:lnTo>
                                  <a:cubicBezTo>
                                    <a:pt x="20062" y="18900"/>
                                    <a:pt x="20788" y="18407"/>
                                    <a:pt x="21095" y="17650"/>
                                  </a:cubicBezTo>
                                  <a:cubicBezTo>
                                    <a:pt x="21405" y="16893"/>
                                    <a:pt x="21234" y="16022"/>
                                    <a:pt x="20663" y="15443"/>
                                  </a:cubicBezTo>
                                  <a:cubicBezTo>
                                    <a:pt x="20663" y="15443"/>
                                    <a:pt x="6056" y="593"/>
                                    <a:pt x="6056" y="5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37" name="AutoShape 138"/>
                          <wps:cNvSpPr/>
                          <wps:spPr bwMode="auto">
                            <a:xfrm>
                              <a:off x="7303" y="1709"/>
                              <a:ext cx="360" cy="36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437" y="2880"/>
                                  </a:moveTo>
                                  <a:lnTo>
                                    <a:pt x="1437" y="2885"/>
                                  </a:lnTo>
                                  <a:cubicBezTo>
                                    <a:pt x="10965" y="2885"/>
                                    <a:pt x="18717" y="10637"/>
                                    <a:pt x="18717" y="20165"/>
                                  </a:cubicBezTo>
                                  <a:lnTo>
                                    <a:pt x="18720" y="20165"/>
                                  </a:lnTo>
                                  <a:cubicBezTo>
                                    <a:pt x="18722" y="20959"/>
                                    <a:pt x="19366" y="21600"/>
                                    <a:pt x="20160" y="21600"/>
                                  </a:cubicBezTo>
                                  <a:cubicBezTo>
                                    <a:pt x="20955" y="21600"/>
                                    <a:pt x="21599" y="20956"/>
                                    <a:pt x="21599" y="20160"/>
                                  </a:cubicBezTo>
                                  <a:cubicBezTo>
                                    <a:pt x="21599" y="20155"/>
                                    <a:pt x="21597" y="20152"/>
                                    <a:pt x="21597" y="20148"/>
                                  </a:cubicBezTo>
                                  <a:cubicBezTo>
                                    <a:pt x="21588" y="9034"/>
                                    <a:pt x="12588" y="28"/>
                                    <a:pt x="1476" y="8"/>
                                  </a:cubicBezTo>
                                  <a:cubicBezTo>
                                    <a:pt x="1465" y="7"/>
                                    <a:pt x="1454" y="0"/>
                                    <a:pt x="1440" y="0"/>
                                  </a:cubicBezTo>
                                  <a:cubicBezTo>
                                    <a:pt x="644" y="0"/>
                                    <a:pt x="0" y="644"/>
                                    <a:pt x="0" y="1440"/>
                                  </a:cubicBezTo>
                                  <a:cubicBezTo>
                                    <a:pt x="0" y="2234"/>
                                    <a:pt x="644" y="2878"/>
                                    <a:pt x="1437" y="288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38" name="AutoShape 139"/>
                        <wps:cNvSpPr/>
                        <wps:spPr bwMode="auto">
                          <a:xfrm>
                            <a:off x="5358" y="1709"/>
                            <a:ext cx="767" cy="745"/>
                          </a:xfrm>
                          <a:custGeom>
                            <a:avLst/>
                            <a:gdLst>
                              <a:gd name="T0" fmla="+- 0 10800 104"/>
                              <a:gd name="T1" fmla="*/ T0 w 21392"/>
                              <a:gd name="T2" fmla="*/ 10800 h 21600"/>
                              <a:gd name="T3" fmla="+- 0 10800 104"/>
                              <a:gd name="T4" fmla="*/ T3 w 21392"/>
                              <a:gd name="T5" fmla="*/ 10800 h 21600"/>
                              <a:gd name="T6" fmla="+- 0 10800 104"/>
                              <a:gd name="T7" fmla="*/ T6 w 21392"/>
                              <a:gd name="T8" fmla="*/ 10800 h 21600"/>
                              <a:gd name="T9" fmla="+- 0 10800 104"/>
                              <a:gd name="T10" fmla="*/ T9 w 21392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392" h="21600">
                                <a:moveTo>
                                  <a:pt x="15768" y="12794"/>
                                </a:moveTo>
                                <a:cubicBezTo>
                                  <a:pt x="15426" y="13150"/>
                                  <a:pt x="15271" y="13651"/>
                                  <a:pt x="15350" y="14142"/>
                                </a:cubicBezTo>
                                <a:lnTo>
                                  <a:pt x="16296" y="20031"/>
                                </a:lnTo>
                                <a:lnTo>
                                  <a:pt x="11443" y="17309"/>
                                </a:lnTo>
                                <a:cubicBezTo>
                                  <a:pt x="11210" y="17178"/>
                                  <a:pt x="10953" y="17112"/>
                                  <a:pt x="10696" y="17112"/>
                                </a:cubicBezTo>
                                <a:cubicBezTo>
                                  <a:pt x="10439" y="17112"/>
                                  <a:pt x="10182" y="17178"/>
                                  <a:pt x="9949" y="17309"/>
                                </a:cubicBezTo>
                                <a:lnTo>
                                  <a:pt x="5095" y="20031"/>
                                </a:lnTo>
                                <a:lnTo>
                                  <a:pt x="6042" y="14142"/>
                                </a:lnTo>
                                <a:cubicBezTo>
                                  <a:pt x="6121" y="13651"/>
                                  <a:pt x="5966" y="13150"/>
                                  <a:pt x="5624" y="12794"/>
                                </a:cubicBezTo>
                                <a:lnTo>
                                  <a:pt x="1545" y="8550"/>
                                </a:lnTo>
                                <a:lnTo>
                                  <a:pt x="7111" y="7685"/>
                                </a:lnTo>
                                <a:cubicBezTo>
                                  <a:pt x="7619" y="7607"/>
                                  <a:pt x="8057" y="7275"/>
                                  <a:pt x="8276" y="6802"/>
                                </a:cubicBezTo>
                                <a:lnTo>
                                  <a:pt x="10696" y="1568"/>
                                </a:lnTo>
                                <a:lnTo>
                                  <a:pt x="13116" y="6802"/>
                                </a:lnTo>
                                <a:cubicBezTo>
                                  <a:pt x="13334" y="7275"/>
                                  <a:pt x="13772" y="7607"/>
                                  <a:pt x="14280" y="7685"/>
                                </a:cubicBezTo>
                                <a:lnTo>
                                  <a:pt x="19847" y="8550"/>
                                </a:lnTo>
                                <a:cubicBezTo>
                                  <a:pt x="19847" y="8550"/>
                                  <a:pt x="15768" y="12794"/>
                                  <a:pt x="15768" y="12794"/>
                                </a:cubicBezTo>
                                <a:close/>
                                <a:moveTo>
                                  <a:pt x="21312" y="8051"/>
                                </a:moveTo>
                                <a:cubicBezTo>
                                  <a:pt x="21127" y="7495"/>
                                  <a:pt x="20652" y="7088"/>
                                  <a:pt x="20080" y="6999"/>
                                </a:cubicBezTo>
                                <a:lnTo>
                                  <a:pt x="14514" y="6136"/>
                                </a:lnTo>
                                <a:lnTo>
                                  <a:pt x="12094" y="901"/>
                                </a:lnTo>
                                <a:cubicBezTo>
                                  <a:pt x="11840" y="351"/>
                                  <a:pt x="11295" y="0"/>
                                  <a:pt x="10696" y="0"/>
                                </a:cubicBezTo>
                                <a:cubicBezTo>
                                  <a:pt x="10097" y="0"/>
                                  <a:pt x="9552" y="351"/>
                                  <a:pt x="9297" y="901"/>
                                </a:cubicBezTo>
                                <a:lnTo>
                                  <a:pt x="6878" y="6136"/>
                                </a:lnTo>
                                <a:lnTo>
                                  <a:pt x="1311" y="6999"/>
                                </a:lnTo>
                                <a:cubicBezTo>
                                  <a:pt x="739" y="7088"/>
                                  <a:pt x="264" y="7495"/>
                                  <a:pt x="80" y="8051"/>
                                </a:cubicBezTo>
                                <a:cubicBezTo>
                                  <a:pt x="-104" y="8609"/>
                                  <a:pt x="35" y="9224"/>
                                  <a:pt x="439" y="9644"/>
                                </a:cubicBezTo>
                                <a:lnTo>
                                  <a:pt x="4518" y="13889"/>
                                </a:lnTo>
                                <a:lnTo>
                                  <a:pt x="3572" y="19777"/>
                                </a:lnTo>
                                <a:cubicBezTo>
                                  <a:pt x="3476" y="20370"/>
                                  <a:pt x="3722" y="20966"/>
                                  <a:pt x="4206" y="21313"/>
                                </a:cubicBezTo>
                                <a:cubicBezTo>
                                  <a:pt x="4471" y="21503"/>
                                  <a:pt x="4783" y="21600"/>
                                  <a:pt x="5095" y="21600"/>
                                </a:cubicBezTo>
                                <a:cubicBezTo>
                                  <a:pt x="5352" y="21600"/>
                                  <a:pt x="5609" y="21534"/>
                                  <a:pt x="5843" y="21404"/>
                                </a:cubicBezTo>
                                <a:lnTo>
                                  <a:pt x="10696" y="18681"/>
                                </a:lnTo>
                                <a:lnTo>
                                  <a:pt x="15549" y="21404"/>
                                </a:lnTo>
                                <a:cubicBezTo>
                                  <a:pt x="15782" y="21534"/>
                                  <a:pt x="16040" y="21600"/>
                                  <a:pt x="16296" y="21600"/>
                                </a:cubicBezTo>
                                <a:cubicBezTo>
                                  <a:pt x="16608" y="21600"/>
                                  <a:pt x="16920" y="21503"/>
                                  <a:pt x="17186" y="21313"/>
                                </a:cubicBezTo>
                                <a:cubicBezTo>
                                  <a:pt x="17669" y="20966"/>
                                  <a:pt x="17915" y="20370"/>
                                  <a:pt x="17820" y="19777"/>
                                </a:cubicBezTo>
                                <a:lnTo>
                                  <a:pt x="16873" y="13889"/>
                                </a:lnTo>
                                <a:lnTo>
                                  <a:pt x="20953" y="9644"/>
                                </a:lnTo>
                                <a:cubicBezTo>
                                  <a:pt x="21357" y="9224"/>
                                  <a:pt x="21496" y="8609"/>
                                  <a:pt x="21312" y="8051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186" name="组合 185"/>
                        <wpg:cNvGrpSpPr/>
                        <wpg:grpSpPr>
                          <a:xfrm>
                            <a:off x="3818" y="1804"/>
                            <a:ext cx="770" cy="600"/>
                            <a:chOff x="3818" y="1804"/>
                            <a:chExt cx="770" cy="600"/>
                          </a:xfrm>
                          <a:grpFill/>
                        </wpg:grpSpPr>
                        <wps:wsp>
                          <wps:cNvPr id="139" name="AutoShape 140"/>
                          <wps:cNvSpPr/>
                          <wps:spPr bwMode="auto">
                            <a:xfrm>
                              <a:off x="3915" y="1904"/>
                              <a:ext cx="480" cy="390"/>
                            </a:xfrm>
                            <a:custGeom>
                              <a:avLst/>
                              <a:gdLst>
                                <a:gd name="T0" fmla="+- 0 10800 376"/>
                                <a:gd name="T1" fmla="*/ T0 w 20848"/>
                                <a:gd name="T2" fmla="*/ 10800 h 21600"/>
                                <a:gd name="T3" fmla="+- 0 10800 376"/>
                                <a:gd name="T4" fmla="*/ T3 w 20848"/>
                                <a:gd name="T5" fmla="*/ 10800 h 21600"/>
                                <a:gd name="T6" fmla="+- 0 10800 376"/>
                                <a:gd name="T7" fmla="*/ T6 w 20848"/>
                                <a:gd name="T8" fmla="*/ 10800 h 21600"/>
                                <a:gd name="T9" fmla="+- 0 10800 376"/>
                                <a:gd name="T10" fmla="*/ T9 w 20848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848" h="21600">
                                  <a:moveTo>
                                    <a:pt x="18728" y="19178"/>
                                  </a:moveTo>
                                  <a:cubicBezTo>
                                    <a:pt x="13191" y="20631"/>
                                    <a:pt x="7654" y="20631"/>
                                    <a:pt x="2118" y="19178"/>
                                  </a:cubicBezTo>
                                  <a:cubicBezTo>
                                    <a:pt x="678" y="13592"/>
                                    <a:pt x="678" y="8008"/>
                                    <a:pt x="2118" y="2421"/>
                                  </a:cubicBezTo>
                                  <a:cubicBezTo>
                                    <a:pt x="7654" y="968"/>
                                    <a:pt x="13191" y="968"/>
                                    <a:pt x="18728" y="2421"/>
                                  </a:cubicBezTo>
                                  <a:cubicBezTo>
                                    <a:pt x="20168" y="8008"/>
                                    <a:pt x="20168" y="13592"/>
                                    <a:pt x="18728" y="19178"/>
                                  </a:cubicBezTo>
                                  <a:moveTo>
                                    <a:pt x="18938" y="1116"/>
                                  </a:moveTo>
                                  <a:cubicBezTo>
                                    <a:pt x="16114" y="375"/>
                                    <a:pt x="13249" y="0"/>
                                    <a:pt x="10423" y="0"/>
                                  </a:cubicBezTo>
                                  <a:cubicBezTo>
                                    <a:pt x="7597" y="0"/>
                                    <a:pt x="4732" y="375"/>
                                    <a:pt x="1908" y="1116"/>
                                  </a:cubicBezTo>
                                  <a:cubicBezTo>
                                    <a:pt x="1543" y="1213"/>
                                    <a:pt x="1244" y="1552"/>
                                    <a:pt x="1127" y="2004"/>
                                  </a:cubicBezTo>
                                  <a:cubicBezTo>
                                    <a:pt x="-376" y="7841"/>
                                    <a:pt x="-376" y="13759"/>
                                    <a:pt x="1127" y="19593"/>
                                  </a:cubicBezTo>
                                  <a:cubicBezTo>
                                    <a:pt x="1244" y="20047"/>
                                    <a:pt x="1543" y="20386"/>
                                    <a:pt x="1908" y="20482"/>
                                  </a:cubicBezTo>
                                  <a:cubicBezTo>
                                    <a:pt x="4732" y="21224"/>
                                    <a:pt x="7597" y="21600"/>
                                    <a:pt x="10423" y="21600"/>
                                  </a:cubicBezTo>
                                  <a:cubicBezTo>
                                    <a:pt x="13249" y="21600"/>
                                    <a:pt x="16114" y="21224"/>
                                    <a:pt x="18938" y="20482"/>
                                  </a:cubicBezTo>
                                  <a:cubicBezTo>
                                    <a:pt x="19303" y="20386"/>
                                    <a:pt x="19602" y="20047"/>
                                    <a:pt x="19719" y="19593"/>
                                  </a:cubicBezTo>
                                  <a:cubicBezTo>
                                    <a:pt x="21223" y="13759"/>
                                    <a:pt x="21223" y="7841"/>
                                    <a:pt x="19719" y="2004"/>
                                  </a:cubicBezTo>
                                  <a:cubicBezTo>
                                    <a:pt x="19602" y="1552"/>
                                    <a:pt x="19303" y="1213"/>
                                    <a:pt x="18938" y="111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0" name="AutoShape 141"/>
                          <wps:cNvSpPr/>
                          <wps:spPr bwMode="auto">
                            <a:xfrm>
                              <a:off x="3818" y="1804"/>
                              <a:ext cx="770" cy="600"/>
                            </a:xfrm>
                            <a:custGeom>
                              <a:avLst/>
                              <a:gdLst>
                                <a:gd name="T0" fmla="+- 0 10800 252"/>
                                <a:gd name="T1" fmla="*/ T0 w 21096"/>
                                <a:gd name="T2" fmla="*/ 10800 h 21600"/>
                                <a:gd name="T3" fmla="+- 0 10800 252"/>
                                <a:gd name="T4" fmla="*/ T3 w 21096"/>
                                <a:gd name="T5" fmla="*/ 10800 h 21600"/>
                                <a:gd name="T6" fmla="+- 0 10800 252"/>
                                <a:gd name="T7" fmla="*/ T6 w 21096"/>
                                <a:gd name="T8" fmla="*/ 10800 h 21600"/>
                                <a:gd name="T9" fmla="+- 0 10800 252"/>
                                <a:gd name="T10" fmla="*/ T9 w 21096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096" h="21600">
                                  <a:moveTo>
                                    <a:pt x="19056" y="18331"/>
                                  </a:moveTo>
                                  <a:cubicBezTo>
                                    <a:pt x="13383" y="19233"/>
                                    <a:pt x="7711" y="19233"/>
                                    <a:pt x="2038" y="18331"/>
                                  </a:cubicBezTo>
                                  <a:cubicBezTo>
                                    <a:pt x="1074" y="13022"/>
                                    <a:pt x="1074" y="7713"/>
                                    <a:pt x="2038" y="2404"/>
                                  </a:cubicBezTo>
                                  <a:cubicBezTo>
                                    <a:pt x="7711" y="1502"/>
                                    <a:pt x="13383" y="1502"/>
                                    <a:pt x="19056" y="2404"/>
                                  </a:cubicBezTo>
                                  <a:cubicBezTo>
                                    <a:pt x="20021" y="7713"/>
                                    <a:pt x="20021" y="13022"/>
                                    <a:pt x="19056" y="18331"/>
                                  </a:cubicBezTo>
                                  <a:moveTo>
                                    <a:pt x="20338" y="2005"/>
                                  </a:moveTo>
                                  <a:cubicBezTo>
                                    <a:pt x="20211" y="1301"/>
                                    <a:pt x="19762" y="776"/>
                                    <a:pt x="19215" y="689"/>
                                  </a:cubicBezTo>
                                  <a:cubicBezTo>
                                    <a:pt x="16339" y="232"/>
                                    <a:pt x="13423" y="0"/>
                                    <a:pt x="10547" y="0"/>
                                  </a:cubicBezTo>
                                  <a:cubicBezTo>
                                    <a:pt x="7671" y="0"/>
                                    <a:pt x="4755" y="232"/>
                                    <a:pt x="1879" y="689"/>
                                  </a:cubicBezTo>
                                  <a:cubicBezTo>
                                    <a:pt x="1332" y="776"/>
                                    <a:pt x="883" y="1301"/>
                                    <a:pt x="756" y="2005"/>
                                  </a:cubicBezTo>
                                  <a:cubicBezTo>
                                    <a:pt x="-252" y="7553"/>
                                    <a:pt x="-252" y="13181"/>
                                    <a:pt x="756" y="18731"/>
                                  </a:cubicBezTo>
                                  <a:cubicBezTo>
                                    <a:pt x="883" y="19434"/>
                                    <a:pt x="1332" y="19959"/>
                                    <a:pt x="1879" y="20046"/>
                                  </a:cubicBezTo>
                                  <a:cubicBezTo>
                                    <a:pt x="3265" y="20266"/>
                                    <a:pt x="4660" y="20429"/>
                                    <a:pt x="6055" y="20544"/>
                                  </a:cubicBezTo>
                                  <a:cubicBezTo>
                                    <a:pt x="5979" y="20606"/>
                                    <a:pt x="5931" y="20670"/>
                                    <a:pt x="5931" y="20735"/>
                                  </a:cubicBezTo>
                                  <a:cubicBezTo>
                                    <a:pt x="5931" y="21213"/>
                                    <a:pt x="7997" y="21599"/>
                                    <a:pt x="10547" y="21599"/>
                                  </a:cubicBezTo>
                                  <a:cubicBezTo>
                                    <a:pt x="13097" y="21599"/>
                                    <a:pt x="15164" y="21213"/>
                                    <a:pt x="15164" y="20735"/>
                                  </a:cubicBezTo>
                                  <a:cubicBezTo>
                                    <a:pt x="15164" y="20670"/>
                                    <a:pt x="15115" y="20606"/>
                                    <a:pt x="15040" y="20544"/>
                                  </a:cubicBezTo>
                                  <a:cubicBezTo>
                                    <a:pt x="16434" y="20429"/>
                                    <a:pt x="17830" y="20266"/>
                                    <a:pt x="19215" y="20046"/>
                                  </a:cubicBezTo>
                                  <a:cubicBezTo>
                                    <a:pt x="19762" y="19959"/>
                                    <a:pt x="20211" y="19434"/>
                                    <a:pt x="20338" y="18731"/>
                                  </a:cubicBezTo>
                                  <a:cubicBezTo>
                                    <a:pt x="21347" y="13181"/>
                                    <a:pt x="21347" y="7553"/>
                                    <a:pt x="20338" y="20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1" name="AutoShape 142"/>
                          <wps:cNvSpPr/>
                          <wps:spPr bwMode="auto">
                            <a:xfrm>
                              <a:off x="4420" y="1929"/>
                              <a:ext cx="70" cy="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7200"/>
                                  </a:moveTo>
                                  <a:cubicBezTo>
                                    <a:pt x="12779" y="7200"/>
                                    <a:pt x="14399" y="8820"/>
                                    <a:pt x="14399" y="10800"/>
                                  </a:cubicBezTo>
                                  <a:cubicBezTo>
                                    <a:pt x="14399" y="12779"/>
                                    <a:pt x="12779" y="14400"/>
                                    <a:pt x="10800" y="14400"/>
                                  </a:cubicBezTo>
                                  <a:cubicBezTo>
                                    <a:pt x="8820" y="14400"/>
                                    <a:pt x="7199" y="12779"/>
                                    <a:pt x="7199" y="10800"/>
                                  </a:cubicBezTo>
                                  <a:cubicBezTo>
                                    <a:pt x="7199" y="8820"/>
                                    <a:pt x="8820" y="7200"/>
                                    <a:pt x="10800" y="7200"/>
                                  </a:cubicBezTo>
                                  <a:moveTo>
                                    <a:pt x="10800" y="21599"/>
                                  </a:moveTo>
                                  <a:cubicBezTo>
                                    <a:pt x="16762" y="21599"/>
                                    <a:pt x="21600" y="16762"/>
                                    <a:pt x="21600" y="10800"/>
                                  </a:cubicBezTo>
                                  <a:cubicBezTo>
                                    <a:pt x="21600" y="4837"/>
                                    <a:pt x="16762" y="0"/>
                                    <a:pt x="10800" y="0"/>
                                  </a:cubicBezTo>
                                  <a:cubicBezTo>
                                    <a:pt x="4837" y="0"/>
                                    <a:pt x="0" y="4837"/>
                                    <a:pt x="0" y="10800"/>
                                  </a:cubicBezTo>
                                  <a:cubicBezTo>
                                    <a:pt x="0" y="16762"/>
                                    <a:pt x="4837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2" name="AutoShape 143"/>
                          <wps:cNvSpPr/>
                          <wps:spPr bwMode="auto">
                            <a:xfrm>
                              <a:off x="4395" y="2239"/>
                              <a:ext cx="9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899" y="0"/>
                                  </a:moveTo>
                                  <a:lnTo>
                                    <a:pt x="2699" y="0"/>
                                  </a:lnTo>
                                  <a:cubicBezTo>
                                    <a:pt x="1210" y="0"/>
                                    <a:pt x="0" y="4841"/>
                                    <a:pt x="0" y="10800"/>
                                  </a:cubicBezTo>
                                  <a:cubicBezTo>
                                    <a:pt x="0" y="16758"/>
                                    <a:pt x="1210" y="21599"/>
                                    <a:pt x="2699" y="21599"/>
                                  </a:cubicBezTo>
                                  <a:lnTo>
                                    <a:pt x="18899" y="21599"/>
                                  </a:lnTo>
                                  <a:cubicBezTo>
                                    <a:pt x="20389" y="21599"/>
                                    <a:pt x="21600" y="16758"/>
                                    <a:pt x="21600" y="10800"/>
                                  </a:cubicBezTo>
                                  <a:cubicBezTo>
                                    <a:pt x="21600" y="4841"/>
                                    <a:pt x="20389" y="0"/>
                                    <a:pt x="18899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3" name="AutoShape 144"/>
                          <wps:cNvSpPr/>
                          <wps:spPr bwMode="auto">
                            <a:xfrm>
                              <a:off x="4420" y="2164"/>
                              <a:ext cx="9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899" y="0"/>
                                  </a:moveTo>
                                  <a:lnTo>
                                    <a:pt x="2699" y="0"/>
                                  </a:lnTo>
                                  <a:cubicBezTo>
                                    <a:pt x="1210" y="0"/>
                                    <a:pt x="0" y="4841"/>
                                    <a:pt x="0" y="10800"/>
                                  </a:cubicBezTo>
                                  <a:cubicBezTo>
                                    <a:pt x="0" y="16758"/>
                                    <a:pt x="1210" y="21599"/>
                                    <a:pt x="2699" y="21599"/>
                                  </a:cubicBezTo>
                                  <a:lnTo>
                                    <a:pt x="18899" y="21599"/>
                                  </a:lnTo>
                                  <a:cubicBezTo>
                                    <a:pt x="20389" y="21599"/>
                                    <a:pt x="21600" y="16758"/>
                                    <a:pt x="21600" y="10800"/>
                                  </a:cubicBezTo>
                                  <a:cubicBezTo>
                                    <a:pt x="21600" y="4841"/>
                                    <a:pt x="20389" y="0"/>
                                    <a:pt x="18899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4" name="AutoShape 145"/>
                          <wps:cNvSpPr/>
                          <wps:spPr bwMode="auto">
                            <a:xfrm>
                              <a:off x="4420" y="2094"/>
                              <a:ext cx="9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899" y="0"/>
                                  </a:moveTo>
                                  <a:lnTo>
                                    <a:pt x="2699" y="0"/>
                                  </a:lnTo>
                                  <a:cubicBezTo>
                                    <a:pt x="1210" y="0"/>
                                    <a:pt x="0" y="4841"/>
                                    <a:pt x="0" y="10800"/>
                                  </a:cubicBezTo>
                                  <a:cubicBezTo>
                                    <a:pt x="0" y="16758"/>
                                    <a:pt x="1210" y="21599"/>
                                    <a:pt x="2699" y="21599"/>
                                  </a:cubicBezTo>
                                  <a:lnTo>
                                    <a:pt x="18899" y="21599"/>
                                  </a:lnTo>
                                  <a:cubicBezTo>
                                    <a:pt x="20389" y="21599"/>
                                    <a:pt x="21600" y="16758"/>
                                    <a:pt x="21600" y="10800"/>
                                  </a:cubicBezTo>
                                  <a:cubicBezTo>
                                    <a:pt x="21600" y="4841"/>
                                    <a:pt x="20389" y="0"/>
                                    <a:pt x="18899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5" name="AutoShape 146"/>
                          <wps:cNvSpPr/>
                          <wps:spPr bwMode="auto">
                            <a:xfrm>
                              <a:off x="4013" y="1999"/>
                              <a:ext cx="142" cy="100"/>
                            </a:xfrm>
                            <a:custGeom>
                              <a:avLst/>
                              <a:gdLst>
                                <a:gd name="T0" fmla="+- 0 10822 44"/>
                                <a:gd name="T1" fmla="*/ T0 w 21556"/>
                                <a:gd name="T2" fmla="+- 0 10826 53"/>
                                <a:gd name="T3" fmla="*/ 10826 h 21547"/>
                                <a:gd name="T4" fmla="+- 0 10822 44"/>
                                <a:gd name="T5" fmla="*/ T4 w 21556"/>
                                <a:gd name="T6" fmla="+- 0 10826 53"/>
                                <a:gd name="T7" fmla="*/ 10826 h 21547"/>
                                <a:gd name="T8" fmla="+- 0 10822 44"/>
                                <a:gd name="T9" fmla="*/ T8 w 21556"/>
                                <a:gd name="T10" fmla="+- 0 10826 53"/>
                                <a:gd name="T11" fmla="*/ 10826 h 21547"/>
                                <a:gd name="T12" fmla="+- 0 10822 44"/>
                                <a:gd name="T13" fmla="*/ T12 w 21556"/>
                                <a:gd name="T14" fmla="+- 0 10826 53"/>
                                <a:gd name="T15" fmla="*/ 10826 h 21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556" h="21547">
                                  <a:moveTo>
                                    <a:pt x="19751" y="2"/>
                                  </a:moveTo>
                                  <a:lnTo>
                                    <a:pt x="3200" y="1845"/>
                                  </a:lnTo>
                                  <a:cubicBezTo>
                                    <a:pt x="2215" y="2010"/>
                                    <a:pt x="1272" y="3284"/>
                                    <a:pt x="1106" y="4676"/>
                                  </a:cubicBezTo>
                                  <a:lnTo>
                                    <a:pt x="1" y="18986"/>
                                  </a:lnTo>
                                  <a:cubicBezTo>
                                    <a:pt x="-44" y="20398"/>
                                    <a:pt x="724" y="21547"/>
                                    <a:pt x="1712" y="21547"/>
                                  </a:cubicBezTo>
                                  <a:cubicBezTo>
                                    <a:pt x="2698" y="21547"/>
                                    <a:pt x="3542" y="20398"/>
                                    <a:pt x="3582" y="18978"/>
                                  </a:cubicBezTo>
                                  <a:lnTo>
                                    <a:pt x="4185" y="9251"/>
                                  </a:lnTo>
                                  <a:cubicBezTo>
                                    <a:pt x="4319" y="7849"/>
                                    <a:pt x="5235" y="6592"/>
                                    <a:pt x="6220" y="6447"/>
                                  </a:cubicBezTo>
                                  <a:lnTo>
                                    <a:pt x="19751" y="5128"/>
                                  </a:lnTo>
                                  <a:cubicBezTo>
                                    <a:pt x="20743" y="5078"/>
                                    <a:pt x="21556" y="3884"/>
                                    <a:pt x="21556" y="2467"/>
                                  </a:cubicBezTo>
                                  <a:cubicBezTo>
                                    <a:pt x="21556" y="1055"/>
                                    <a:pt x="20743" y="-53"/>
                                    <a:pt x="19751" y="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85" name="组合 184"/>
                        <wpg:cNvGrpSpPr/>
                        <wpg:grpSpPr>
                          <a:xfrm>
                            <a:off x="2280" y="1759"/>
                            <a:ext cx="770" cy="670"/>
                            <a:chOff x="2280" y="1759"/>
                            <a:chExt cx="770" cy="670"/>
                          </a:xfrm>
                          <a:grpFill/>
                        </wpg:grpSpPr>
                        <wps:wsp>
                          <wps:cNvPr id="146" name="AutoShape 147"/>
                          <wps:cNvSpPr/>
                          <wps:spPr bwMode="auto">
                            <a:xfrm>
                              <a:off x="2280" y="1759"/>
                              <a:ext cx="770" cy="670"/>
                            </a:xfrm>
                            <a:custGeom>
                              <a:avLst/>
                              <a:gdLst>
                                <a:gd name="T0" fmla="+- 0 10800 597"/>
                                <a:gd name="T1" fmla="*/ T0 w 20407"/>
                                <a:gd name="T2" fmla="+- 0 11028 672"/>
                                <a:gd name="T3" fmla="*/ 11028 h 20712"/>
                                <a:gd name="T4" fmla="+- 0 10800 597"/>
                                <a:gd name="T5" fmla="*/ T4 w 20407"/>
                                <a:gd name="T6" fmla="+- 0 11028 672"/>
                                <a:gd name="T7" fmla="*/ 11028 h 20712"/>
                                <a:gd name="T8" fmla="+- 0 10800 597"/>
                                <a:gd name="T9" fmla="*/ T8 w 20407"/>
                                <a:gd name="T10" fmla="+- 0 11028 672"/>
                                <a:gd name="T11" fmla="*/ 11028 h 20712"/>
                                <a:gd name="T12" fmla="+- 0 10800 597"/>
                                <a:gd name="T13" fmla="*/ T12 w 20407"/>
                                <a:gd name="T14" fmla="+- 0 11028 672"/>
                                <a:gd name="T15" fmla="*/ 11028 h 207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407" h="20712">
                                  <a:moveTo>
                                    <a:pt x="17706" y="10922"/>
                                  </a:moveTo>
                                  <a:lnTo>
                                    <a:pt x="10657" y="19017"/>
                                  </a:lnTo>
                                  <a:cubicBezTo>
                                    <a:pt x="10407" y="19305"/>
                                    <a:pt x="9998" y="19305"/>
                                    <a:pt x="9748" y="19017"/>
                                  </a:cubicBezTo>
                                  <a:lnTo>
                                    <a:pt x="2699" y="10922"/>
                                  </a:lnTo>
                                  <a:cubicBezTo>
                                    <a:pt x="817" y="8762"/>
                                    <a:pt x="817" y="5247"/>
                                    <a:pt x="2699" y="3087"/>
                                  </a:cubicBezTo>
                                  <a:cubicBezTo>
                                    <a:pt x="4512" y="1004"/>
                                    <a:pt x="7429" y="931"/>
                                    <a:pt x="9338" y="2923"/>
                                  </a:cubicBezTo>
                                  <a:lnTo>
                                    <a:pt x="10202" y="3825"/>
                                  </a:lnTo>
                                  <a:lnTo>
                                    <a:pt x="11067" y="2923"/>
                                  </a:lnTo>
                                  <a:cubicBezTo>
                                    <a:pt x="12976" y="931"/>
                                    <a:pt x="15893" y="1004"/>
                                    <a:pt x="17706" y="3087"/>
                                  </a:cubicBezTo>
                                  <a:cubicBezTo>
                                    <a:pt x="19588" y="5247"/>
                                    <a:pt x="19588" y="8762"/>
                                    <a:pt x="17706" y="10922"/>
                                  </a:cubicBezTo>
                                  <a:moveTo>
                                    <a:pt x="18616" y="2043"/>
                                  </a:moveTo>
                                  <a:cubicBezTo>
                                    <a:pt x="16301" y="-617"/>
                                    <a:pt x="12601" y="-672"/>
                                    <a:pt x="10202" y="1830"/>
                                  </a:cubicBezTo>
                                  <a:cubicBezTo>
                                    <a:pt x="7805" y="-672"/>
                                    <a:pt x="4104" y="-617"/>
                                    <a:pt x="1789" y="2043"/>
                                  </a:cubicBezTo>
                                  <a:cubicBezTo>
                                    <a:pt x="-597" y="4783"/>
                                    <a:pt x="-597" y="9226"/>
                                    <a:pt x="1789" y="11967"/>
                                  </a:cubicBezTo>
                                  <a:cubicBezTo>
                                    <a:pt x="2470" y="12750"/>
                                    <a:pt x="8838" y="20061"/>
                                    <a:pt x="8838" y="20061"/>
                                  </a:cubicBezTo>
                                  <a:cubicBezTo>
                                    <a:pt x="9592" y="20928"/>
                                    <a:pt x="10812" y="20928"/>
                                    <a:pt x="11567" y="20061"/>
                                  </a:cubicBezTo>
                                  <a:cubicBezTo>
                                    <a:pt x="11567" y="20061"/>
                                    <a:pt x="18539" y="12056"/>
                                    <a:pt x="18616" y="11967"/>
                                  </a:cubicBezTo>
                                  <a:cubicBezTo>
                                    <a:pt x="21003" y="9226"/>
                                    <a:pt x="21003" y="4783"/>
                                    <a:pt x="18616" y="204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7" name="AutoShape 148"/>
                          <wps:cNvSpPr/>
                          <wps:spPr bwMode="auto">
                            <a:xfrm>
                              <a:off x="2400" y="1879"/>
                              <a:ext cx="115" cy="11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326" y="0"/>
                                  </a:moveTo>
                                  <a:cubicBezTo>
                                    <a:pt x="19317" y="0"/>
                                    <a:pt x="19317" y="4"/>
                                    <a:pt x="19308" y="4"/>
                                  </a:cubicBezTo>
                                  <a:cubicBezTo>
                                    <a:pt x="8643" y="13"/>
                                    <a:pt x="0" y="8659"/>
                                    <a:pt x="0" y="19326"/>
                                  </a:cubicBezTo>
                                  <a:cubicBezTo>
                                    <a:pt x="0" y="20580"/>
                                    <a:pt x="1019" y="21600"/>
                                    <a:pt x="2273" y="21600"/>
                                  </a:cubicBezTo>
                                  <a:cubicBezTo>
                                    <a:pt x="3528" y="21600"/>
                                    <a:pt x="4547" y="20580"/>
                                    <a:pt x="4547" y="19326"/>
                                  </a:cubicBezTo>
                                  <a:lnTo>
                                    <a:pt x="4547" y="19321"/>
                                  </a:lnTo>
                                  <a:cubicBezTo>
                                    <a:pt x="4547" y="11164"/>
                                    <a:pt x="11164" y="4547"/>
                                    <a:pt x="19321" y="4547"/>
                                  </a:cubicBezTo>
                                  <a:lnTo>
                                    <a:pt x="19326" y="4547"/>
                                  </a:lnTo>
                                  <a:cubicBezTo>
                                    <a:pt x="20580" y="4547"/>
                                    <a:pt x="21599" y="3528"/>
                                    <a:pt x="21599" y="2273"/>
                                  </a:cubicBezTo>
                                  <a:cubicBezTo>
                                    <a:pt x="21599" y="1019"/>
                                    <a:pt x="20580" y="0"/>
                                    <a:pt x="19326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48" name="AutoShape 149"/>
                        <wps:cNvSpPr/>
                        <wps:spPr bwMode="auto">
                          <a:xfrm>
                            <a:off x="745" y="1804"/>
                            <a:ext cx="768" cy="555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16537" y="19720"/>
                                </a:moveTo>
                                <a:lnTo>
                                  <a:pt x="16537" y="19721"/>
                                </a:lnTo>
                                <a:lnTo>
                                  <a:pt x="4387" y="19721"/>
                                </a:lnTo>
                                <a:cubicBezTo>
                                  <a:pt x="2713" y="19720"/>
                                  <a:pt x="1350" y="17824"/>
                                  <a:pt x="1350" y="15494"/>
                                </a:cubicBezTo>
                                <a:cubicBezTo>
                                  <a:pt x="1350" y="13992"/>
                                  <a:pt x="1918" y="12635"/>
                                  <a:pt x="2871" y="11862"/>
                                </a:cubicBezTo>
                                <a:cubicBezTo>
                                  <a:pt x="3797" y="11123"/>
                                  <a:pt x="3860" y="10975"/>
                                  <a:pt x="3472" y="9647"/>
                                </a:cubicBezTo>
                                <a:cubicBezTo>
                                  <a:pt x="3406" y="9374"/>
                                  <a:pt x="3375" y="9136"/>
                                  <a:pt x="3375" y="8921"/>
                                </a:cubicBezTo>
                                <a:cubicBezTo>
                                  <a:pt x="3375" y="7626"/>
                                  <a:pt x="4131" y="6573"/>
                                  <a:pt x="5062" y="6573"/>
                                </a:cubicBezTo>
                                <a:cubicBezTo>
                                  <a:pt x="5062" y="6573"/>
                                  <a:pt x="5505" y="6529"/>
                                  <a:pt x="5976" y="6789"/>
                                </a:cubicBezTo>
                                <a:cubicBezTo>
                                  <a:pt x="6750" y="7219"/>
                                  <a:pt x="6834" y="6808"/>
                                  <a:pt x="7200" y="5701"/>
                                </a:cubicBezTo>
                                <a:cubicBezTo>
                                  <a:pt x="7974" y="3380"/>
                                  <a:pt x="9652" y="1878"/>
                                  <a:pt x="11475" y="1878"/>
                                </a:cubicBezTo>
                                <a:cubicBezTo>
                                  <a:pt x="13905" y="1878"/>
                                  <a:pt x="15914" y="4435"/>
                                  <a:pt x="16148" y="7826"/>
                                </a:cubicBezTo>
                                <a:cubicBezTo>
                                  <a:pt x="16231" y="9171"/>
                                  <a:pt x="16231" y="9171"/>
                                  <a:pt x="17239" y="9491"/>
                                </a:cubicBezTo>
                                <a:cubicBezTo>
                                  <a:pt x="18984" y="9955"/>
                                  <a:pt x="20250" y="12085"/>
                                  <a:pt x="20250" y="14555"/>
                                </a:cubicBezTo>
                                <a:cubicBezTo>
                                  <a:pt x="20250" y="17404"/>
                                  <a:pt x="18585" y="19720"/>
                                  <a:pt x="16537" y="19720"/>
                                </a:cubicBezTo>
                                <a:moveTo>
                                  <a:pt x="17492" y="7647"/>
                                </a:moveTo>
                                <a:cubicBezTo>
                                  <a:pt x="17196" y="3362"/>
                                  <a:pt x="14632" y="0"/>
                                  <a:pt x="11475" y="0"/>
                                </a:cubicBezTo>
                                <a:cubicBezTo>
                                  <a:pt x="9031" y="0"/>
                                  <a:pt x="6939" y="2017"/>
                                  <a:pt x="5976" y="4911"/>
                                </a:cubicBezTo>
                                <a:cubicBezTo>
                                  <a:pt x="5685" y="4784"/>
                                  <a:pt x="5383" y="4695"/>
                                  <a:pt x="5062" y="4695"/>
                                </a:cubicBezTo>
                                <a:cubicBezTo>
                                  <a:pt x="3385" y="4695"/>
                                  <a:pt x="2025" y="6589"/>
                                  <a:pt x="2025" y="8921"/>
                                </a:cubicBezTo>
                                <a:cubicBezTo>
                                  <a:pt x="2025" y="9385"/>
                                  <a:pt x="2092" y="9824"/>
                                  <a:pt x="2191" y="10240"/>
                                </a:cubicBezTo>
                                <a:cubicBezTo>
                                  <a:pt x="886" y="11298"/>
                                  <a:pt x="0" y="13242"/>
                                  <a:pt x="0" y="15494"/>
                                </a:cubicBezTo>
                                <a:cubicBezTo>
                                  <a:pt x="0" y="18866"/>
                                  <a:pt x="1964" y="21599"/>
                                  <a:pt x="4387" y="21599"/>
                                </a:cubicBezTo>
                                <a:lnTo>
                                  <a:pt x="4387" y="21600"/>
                                </a:lnTo>
                                <a:lnTo>
                                  <a:pt x="16537" y="21600"/>
                                </a:lnTo>
                                <a:lnTo>
                                  <a:pt x="16537" y="21599"/>
                                </a:lnTo>
                                <a:cubicBezTo>
                                  <a:pt x="19334" y="21599"/>
                                  <a:pt x="21599" y="18446"/>
                                  <a:pt x="21599" y="14555"/>
                                </a:cubicBezTo>
                                <a:cubicBezTo>
                                  <a:pt x="21599" y="11120"/>
                                  <a:pt x="19831" y="8269"/>
                                  <a:pt x="17492" y="7647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s:wsp>
                        <wps:cNvPr id="149" name="Freeform 147"/>
                        <wps:cNvSpPr>
                          <a:spLocks noEditPoints="1"/>
                        </wps:cNvSpPr>
                        <wps:spPr bwMode="auto">
                          <a:xfrm>
                            <a:off x="665" y="7734"/>
                            <a:ext cx="633" cy="715"/>
                          </a:xfrm>
                          <a:custGeom>
                            <a:avLst/>
                            <a:gdLst>
                              <a:gd name="T0" fmla="*/ 300 w 320"/>
                              <a:gd name="T1" fmla="*/ 0 h 360"/>
                              <a:gd name="T2" fmla="*/ 256 w 320"/>
                              <a:gd name="T3" fmla="*/ 0 h 360"/>
                              <a:gd name="T4" fmla="*/ 240 w 320"/>
                              <a:gd name="T5" fmla="*/ 20 h 360"/>
                              <a:gd name="T6" fmla="*/ 240 w 320"/>
                              <a:gd name="T7" fmla="*/ 360 h 360"/>
                              <a:gd name="T8" fmla="*/ 320 w 320"/>
                              <a:gd name="T9" fmla="*/ 360 h 360"/>
                              <a:gd name="T10" fmla="*/ 320 w 320"/>
                              <a:gd name="T11" fmla="*/ 20 h 360"/>
                              <a:gd name="T12" fmla="*/ 300 w 320"/>
                              <a:gd name="T13" fmla="*/ 0 h 360"/>
                              <a:gd name="T14" fmla="*/ 180 w 320"/>
                              <a:gd name="T15" fmla="*/ 120 h 360"/>
                              <a:gd name="T16" fmla="*/ 136 w 320"/>
                              <a:gd name="T17" fmla="*/ 120 h 360"/>
                              <a:gd name="T18" fmla="*/ 120 w 320"/>
                              <a:gd name="T19" fmla="*/ 140 h 360"/>
                              <a:gd name="T20" fmla="*/ 120 w 320"/>
                              <a:gd name="T21" fmla="*/ 360 h 360"/>
                              <a:gd name="T22" fmla="*/ 200 w 320"/>
                              <a:gd name="T23" fmla="*/ 360 h 360"/>
                              <a:gd name="T24" fmla="*/ 200 w 320"/>
                              <a:gd name="T25" fmla="*/ 140 h 360"/>
                              <a:gd name="T26" fmla="*/ 180 w 320"/>
                              <a:gd name="T27" fmla="*/ 120 h 360"/>
                              <a:gd name="T28" fmla="*/ 60 w 320"/>
                              <a:gd name="T29" fmla="*/ 240 h 360"/>
                              <a:gd name="T30" fmla="*/ 16 w 320"/>
                              <a:gd name="T31" fmla="*/ 240 h 360"/>
                              <a:gd name="T32" fmla="*/ 0 w 320"/>
                              <a:gd name="T33" fmla="*/ 260 h 360"/>
                              <a:gd name="T34" fmla="*/ 0 w 320"/>
                              <a:gd name="T35" fmla="*/ 360 h 360"/>
                              <a:gd name="T36" fmla="*/ 80 w 320"/>
                              <a:gd name="T37" fmla="*/ 360 h 360"/>
                              <a:gd name="T38" fmla="*/ 80 w 320"/>
                              <a:gd name="T39" fmla="*/ 260 h 360"/>
                              <a:gd name="T40" fmla="*/ 60 w 320"/>
                              <a:gd name="T41" fmla="*/ 24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20" h="360">
                                <a:moveTo>
                                  <a:pt x="300" y="0"/>
                                </a:moveTo>
                                <a:cubicBezTo>
                                  <a:pt x="256" y="0"/>
                                  <a:pt x="256" y="0"/>
                                  <a:pt x="256" y="0"/>
                                </a:cubicBezTo>
                                <a:cubicBezTo>
                                  <a:pt x="245" y="0"/>
                                  <a:pt x="240" y="9"/>
                                  <a:pt x="240" y="20"/>
                                </a:cubicBezTo>
                                <a:cubicBezTo>
                                  <a:pt x="240" y="360"/>
                                  <a:pt x="240" y="360"/>
                                  <a:pt x="240" y="360"/>
                                </a:cubicBezTo>
                                <a:cubicBezTo>
                                  <a:pt x="320" y="360"/>
                                  <a:pt x="320" y="360"/>
                                  <a:pt x="320" y="360"/>
                                </a:cubicBezTo>
                                <a:cubicBezTo>
                                  <a:pt x="320" y="20"/>
                                  <a:pt x="320" y="20"/>
                                  <a:pt x="320" y="20"/>
                                </a:cubicBezTo>
                                <a:cubicBezTo>
                                  <a:pt x="320" y="9"/>
                                  <a:pt x="311" y="0"/>
                                  <a:pt x="300" y="0"/>
                                </a:cubicBezTo>
                                <a:close/>
                                <a:moveTo>
                                  <a:pt x="180" y="120"/>
                                </a:moveTo>
                                <a:cubicBezTo>
                                  <a:pt x="136" y="120"/>
                                  <a:pt x="136" y="120"/>
                                  <a:pt x="136" y="120"/>
                                </a:cubicBezTo>
                                <a:cubicBezTo>
                                  <a:pt x="125" y="120"/>
                                  <a:pt x="120" y="129"/>
                                  <a:pt x="120" y="140"/>
                                </a:cubicBezTo>
                                <a:cubicBezTo>
                                  <a:pt x="120" y="360"/>
                                  <a:pt x="120" y="360"/>
                                  <a:pt x="120" y="360"/>
                                </a:cubicBezTo>
                                <a:cubicBezTo>
                                  <a:pt x="200" y="360"/>
                                  <a:pt x="200" y="360"/>
                                  <a:pt x="200" y="360"/>
                                </a:cubicBezTo>
                                <a:cubicBezTo>
                                  <a:pt x="200" y="140"/>
                                  <a:pt x="200" y="140"/>
                                  <a:pt x="200" y="140"/>
                                </a:cubicBezTo>
                                <a:cubicBezTo>
                                  <a:pt x="200" y="129"/>
                                  <a:pt x="191" y="120"/>
                                  <a:pt x="180" y="120"/>
                                </a:cubicBezTo>
                                <a:close/>
                                <a:moveTo>
                                  <a:pt x="60" y="240"/>
                                </a:moveTo>
                                <a:cubicBezTo>
                                  <a:pt x="16" y="240"/>
                                  <a:pt x="16" y="240"/>
                                  <a:pt x="16" y="240"/>
                                </a:cubicBezTo>
                                <a:cubicBezTo>
                                  <a:pt x="5" y="240"/>
                                  <a:pt x="0" y="249"/>
                                  <a:pt x="0" y="260"/>
                                </a:cubicBezTo>
                                <a:cubicBezTo>
                                  <a:pt x="0" y="360"/>
                                  <a:pt x="0" y="360"/>
                                  <a:pt x="0" y="360"/>
                                </a:cubicBezTo>
                                <a:cubicBezTo>
                                  <a:pt x="80" y="360"/>
                                  <a:pt x="80" y="360"/>
                                  <a:pt x="80" y="360"/>
                                </a:cubicBezTo>
                                <a:cubicBezTo>
                                  <a:pt x="80" y="260"/>
                                  <a:pt x="80" y="260"/>
                                  <a:pt x="80" y="260"/>
                                </a:cubicBezTo>
                                <a:cubicBezTo>
                                  <a:pt x="80" y="249"/>
                                  <a:pt x="71" y="240"/>
                                  <a:pt x="60" y="24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  <wpg:grpSp>
                        <wpg:cNvPr id="150" name="Group 299"/>
                        <wpg:cNvGrpSpPr/>
                        <wpg:grpSpPr>
                          <a:xfrm rot="0">
                            <a:off x="2550" y="7736"/>
                            <a:ext cx="287" cy="731"/>
                            <a:chOff x="6141009" y="3540977"/>
                            <a:chExt cx="85046" cy="216315"/>
                          </a:xfrm>
                          <a:grpFill/>
                        </wpg:grpSpPr>
                        <wps:wsp>
                          <wps:cNvPr id="181" name="Freeform 12"/>
                          <wps:cNvSpPr/>
                          <wps:spPr bwMode="auto">
                            <a:xfrm>
                              <a:off x="6141009" y="3577954"/>
                              <a:ext cx="85046" cy="179338"/>
                            </a:xfrm>
                            <a:custGeom>
                              <a:avLst/>
                              <a:gdLst>
                                <a:gd name="T0" fmla="*/ 59 w 78"/>
                                <a:gd name="T1" fmla="*/ 0 h 164"/>
                                <a:gd name="T2" fmla="*/ 20 w 78"/>
                                <a:gd name="T3" fmla="*/ 0 h 164"/>
                                <a:gd name="T4" fmla="*/ 0 w 78"/>
                                <a:gd name="T5" fmla="*/ 16 h 164"/>
                                <a:gd name="T6" fmla="*/ 0 w 78"/>
                                <a:gd name="T7" fmla="*/ 16 h 164"/>
                                <a:gd name="T8" fmla="*/ 0 w 78"/>
                                <a:gd name="T9" fmla="*/ 19 h 164"/>
                                <a:gd name="T10" fmla="*/ 0 w 78"/>
                                <a:gd name="T11" fmla="*/ 74 h 164"/>
                                <a:gd name="T12" fmla="*/ 7 w 78"/>
                                <a:gd name="T13" fmla="*/ 80 h 164"/>
                                <a:gd name="T14" fmla="*/ 13 w 78"/>
                                <a:gd name="T15" fmla="*/ 74 h 164"/>
                                <a:gd name="T16" fmla="*/ 13 w 78"/>
                                <a:gd name="T17" fmla="*/ 26 h 164"/>
                                <a:gd name="T18" fmla="*/ 19 w 78"/>
                                <a:gd name="T19" fmla="*/ 26 h 164"/>
                                <a:gd name="T20" fmla="*/ 19 w 78"/>
                                <a:gd name="T21" fmla="*/ 72 h 164"/>
                                <a:gd name="T22" fmla="*/ 19 w 78"/>
                                <a:gd name="T23" fmla="*/ 73 h 164"/>
                                <a:gd name="T24" fmla="*/ 19 w 78"/>
                                <a:gd name="T25" fmla="*/ 154 h 164"/>
                                <a:gd name="T26" fmla="*/ 28 w 78"/>
                                <a:gd name="T27" fmla="*/ 164 h 164"/>
                                <a:gd name="T28" fmla="*/ 37 w 78"/>
                                <a:gd name="T29" fmla="*/ 154 h 164"/>
                                <a:gd name="T30" fmla="*/ 37 w 78"/>
                                <a:gd name="T31" fmla="*/ 83 h 164"/>
                                <a:gd name="T32" fmla="*/ 41 w 78"/>
                                <a:gd name="T33" fmla="*/ 83 h 164"/>
                                <a:gd name="T34" fmla="*/ 41 w 78"/>
                                <a:gd name="T35" fmla="*/ 154 h 164"/>
                                <a:gd name="T36" fmla="*/ 50 w 78"/>
                                <a:gd name="T37" fmla="*/ 164 h 164"/>
                                <a:gd name="T38" fmla="*/ 59 w 78"/>
                                <a:gd name="T39" fmla="*/ 154 h 164"/>
                                <a:gd name="T40" fmla="*/ 59 w 78"/>
                                <a:gd name="T41" fmla="*/ 72 h 164"/>
                                <a:gd name="T42" fmla="*/ 59 w 78"/>
                                <a:gd name="T43" fmla="*/ 71 h 164"/>
                                <a:gd name="T44" fmla="*/ 59 w 78"/>
                                <a:gd name="T45" fmla="*/ 26 h 164"/>
                                <a:gd name="T46" fmla="*/ 64 w 78"/>
                                <a:gd name="T47" fmla="*/ 26 h 164"/>
                                <a:gd name="T48" fmla="*/ 64 w 78"/>
                                <a:gd name="T49" fmla="*/ 74 h 164"/>
                                <a:gd name="T50" fmla="*/ 71 w 78"/>
                                <a:gd name="T51" fmla="*/ 80 h 164"/>
                                <a:gd name="T52" fmla="*/ 78 w 78"/>
                                <a:gd name="T53" fmla="*/ 74 h 164"/>
                                <a:gd name="T54" fmla="*/ 78 w 78"/>
                                <a:gd name="T55" fmla="*/ 19 h 164"/>
                                <a:gd name="T56" fmla="*/ 78 w 78"/>
                                <a:gd name="T57" fmla="*/ 16 h 164"/>
                                <a:gd name="T58" fmla="*/ 78 w 78"/>
                                <a:gd name="T59" fmla="*/ 15 h 164"/>
                                <a:gd name="T60" fmla="*/ 59 w 78"/>
                                <a:gd name="T61" fmla="*/ 0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78" h="164">
                                  <a:moveTo>
                                    <a:pt x="59" y="0"/>
                                  </a:moveTo>
                                  <a:cubicBezTo>
                                    <a:pt x="20" y="0"/>
                                    <a:pt x="20" y="0"/>
                                    <a:pt x="20" y="0"/>
                                  </a:cubicBezTo>
                                  <a:cubicBezTo>
                                    <a:pt x="6" y="0"/>
                                    <a:pt x="0" y="12"/>
                                    <a:pt x="0" y="16"/>
                                  </a:cubicBezTo>
                                  <a:cubicBezTo>
                                    <a:pt x="0" y="16"/>
                                    <a:pt x="0" y="16"/>
                                    <a:pt x="0" y="16"/>
                                  </a:cubicBezTo>
                                  <a:cubicBezTo>
                                    <a:pt x="0" y="19"/>
                                    <a:pt x="0" y="19"/>
                                    <a:pt x="0" y="19"/>
                                  </a:cubicBezTo>
                                  <a:cubicBezTo>
                                    <a:pt x="0" y="74"/>
                                    <a:pt x="0" y="74"/>
                                    <a:pt x="0" y="74"/>
                                  </a:cubicBezTo>
                                  <a:cubicBezTo>
                                    <a:pt x="0" y="77"/>
                                    <a:pt x="3" y="80"/>
                                    <a:pt x="7" y="80"/>
                                  </a:cubicBezTo>
                                  <a:cubicBezTo>
                                    <a:pt x="10" y="80"/>
                                    <a:pt x="13" y="77"/>
                                    <a:pt x="13" y="74"/>
                                  </a:cubicBezTo>
                                  <a:cubicBezTo>
                                    <a:pt x="13" y="26"/>
                                    <a:pt x="13" y="26"/>
                                    <a:pt x="13" y="26"/>
                                  </a:cubicBezTo>
                                  <a:cubicBezTo>
                                    <a:pt x="19" y="26"/>
                                    <a:pt x="19" y="26"/>
                                    <a:pt x="19" y="26"/>
                                  </a:cubicBezTo>
                                  <a:cubicBezTo>
                                    <a:pt x="19" y="72"/>
                                    <a:pt x="19" y="72"/>
                                    <a:pt x="19" y="72"/>
                                  </a:cubicBezTo>
                                  <a:cubicBezTo>
                                    <a:pt x="19" y="72"/>
                                    <a:pt x="19" y="73"/>
                                    <a:pt x="19" y="73"/>
                                  </a:cubicBezTo>
                                  <a:cubicBezTo>
                                    <a:pt x="19" y="154"/>
                                    <a:pt x="19" y="154"/>
                                    <a:pt x="19" y="154"/>
                                  </a:cubicBezTo>
                                  <a:cubicBezTo>
                                    <a:pt x="19" y="159"/>
                                    <a:pt x="23" y="164"/>
                                    <a:pt x="28" y="164"/>
                                  </a:cubicBezTo>
                                  <a:cubicBezTo>
                                    <a:pt x="33" y="164"/>
                                    <a:pt x="37" y="159"/>
                                    <a:pt x="37" y="154"/>
                                  </a:cubicBezTo>
                                  <a:cubicBezTo>
                                    <a:pt x="37" y="83"/>
                                    <a:pt x="37" y="83"/>
                                    <a:pt x="37" y="83"/>
                                  </a:cubicBezTo>
                                  <a:cubicBezTo>
                                    <a:pt x="41" y="83"/>
                                    <a:pt x="41" y="83"/>
                                    <a:pt x="41" y="83"/>
                                  </a:cubicBezTo>
                                  <a:cubicBezTo>
                                    <a:pt x="41" y="154"/>
                                    <a:pt x="41" y="154"/>
                                    <a:pt x="41" y="154"/>
                                  </a:cubicBezTo>
                                  <a:cubicBezTo>
                                    <a:pt x="41" y="159"/>
                                    <a:pt x="45" y="164"/>
                                    <a:pt x="50" y="164"/>
                                  </a:cubicBezTo>
                                  <a:cubicBezTo>
                                    <a:pt x="55" y="164"/>
                                    <a:pt x="59" y="159"/>
                                    <a:pt x="59" y="154"/>
                                  </a:cubicBezTo>
                                  <a:cubicBezTo>
                                    <a:pt x="59" y="72"/>
                                    <a:pt x="59" y="72"/>
                                    <a:pt x="59" y="72"/>
                                  </a:cubicBezTo>
                                  <a:cubicBezTo>
                                    <a:pt x="59" y="71"/>
                                    <a:pt x="59" y="71"/>
                                    <a:pt x="59" y="71"/>
                                  </a:cubicBezTo>
                                  <a:cubicBezTo>
                                    <a:pt x="59" y="26"/>
                                    <a:pt x="59" y="26"/>
                                    <a:pt x="59" y="26"/>
                                  </a:cubicBezTo>
                                  <a:cubicBezTo>
                                    <a:pt x="64" y="26"/>
                                    <a:pt x="64" y="26"/>
                                    <a:pt x="64" y="26"/>
                                  </a:cubicBezTo>
                                  <a:cubicBezTo>
                                    <a:pt x="64" y="74"/>
                                    <a:pt x="64" y="74"/>
                                    <a:pt x="64" y="74"/>
                                  </a:cubicBezTo>
                                  <a:cubicBezTo>
                                    <a:pt x="64" y="77"/>
                                    <a:pt x="67" y="80"/>
                                    <a:pt x="71" y="80"/>
                                  </a:cubicBezTo>
                                  <a:cubicBezTo>
                                    <a:pt x="75" y="80"/>
                                    <a:pt x="78" y="77"/>
                                    <a:pt x="78" y="74"/>
                                  </a:cubicBezTo>
                                  <a:cubicBezTo>
                                    <a:pt x="78" y="19"/>
                                    <a:pt x="78" y="19"/>
                                    <a:pt x="78" y="19"/>
                                  </a:cubicBezTo>
                                  <a:cubicBezTo>
                                    <a:pt x="78" y="16"/>
                                    <a:pt x="78" y="16"/>
                                    <a:pt x="78" y="16"/>
                                  </a:cubicBezTo>
                                  <a:cubicBezTo>
                                    <a:pt x="78" y="15"/>
                                    <a:pt x="78" y="15"/>
                                    <a:pt x="78" y="15"/>
                                  </a:cubicBezTo>
                                  <a:cubicBezTo>
                                    <a:pt x="78" y="10"/>
                                    <a:pt x="72" y="0"/>
                                    <a:pt x="5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182" name="Oval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6893" y="3540977"/>
                              <a:ext cx="33741" cy="33741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  <wpg:grpSp>
                        <wpg:cNvPr id="151" name="Group 302"/>
                        <wpg:cNvGrpSpPr/>
                        <wpg:grpSpPr>
                          <a:xfrm rot="0">
                            <a:off x="4153" y="7736"/>
                            <a:ext cx="339" cy="732"/>
                            <a:chOff x="6138760" y="4271257"/>
                            <a:chExt cx="97227" cy="209688"/>
                          </a:xfrm>
                          <a:grpFill/>
                        </wpg:grpSpPr>
                        <wps:wsp>
                          <wps:cNvPr id="179" name="Oval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1468" y="4271257"/>
                              <a:ext cx="30916" cy="31812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180" name="Freeform 7"/>
                          <wps:cNvSpPr/>
                          <wps:spPr bwMode="auto">
                            <a:xfrm>
                              <a:off x="6138760" y="4309341"/>
                              <a:ext cx="97227" cy="171604"/>
                            </a:xfrm>
                            <a:custGeom>
                              <a:avLst/>
                              <a:gdLst>
                                <a:gd name="T0" fmla="*/ 91 w 92"/>
                                <a:gd name="T1" fmla="*/ 60 h 162"/>
                                <a:gd name="T2" fmla="*/ 75 w 92"/>
                                <a:gd name="T3" fmla="*/ 10 h 162"/>
                                <a:gd name="T4" fmla="*/ 64 w 92"/>
                                <a:gd name="T5" fmla="*/ 0 h 162"/>
                                <a:gd name="T6" fmla="*/ 28 w 92"/>
                                <a:gd name="T7" fmla="*/ 0 h 162"/>
                                <a:gd name="T8" fmla="*/ 19 w 92"/>
                                <a:gd name="T9" fmla="*/ 5 h 162"/>
                                <a:gd name="T10" fmla="*/ 18 w 92"/>
                                <a:gd name="T11" fmla="*/ 7 h 162"/>
                                <a:gd name="T12" fmla="*/ 18 w 92"/>
                                <a:gd name="T13" fmla="*/ 7 h 162"/>
                                <a:gd name="T14" fmla="*/ 17 w 92"/>
                                <a:gd name="T15" fmla="*/ 8 h 162"/>
                                <a:gd name="T16" fmla="*/ 1 w 92"/>
                                <a:gd name="T17" fmla="*/ 60 h 162"/>
                                <a:gd name="T18" fmla="*/ 5 w 92"/>
                                <a:gd name="T19" fmla="*/ 68 h 162"/>
                                <a:gd name="T20" fmla="*/ 14 w 92"/>
                                <a:gd name="T21" fmla="*/ 64 h 162"/>
                                <a:gd name="T22" fmla="*/ 26 w 92"/>
                                <a:gd name="T23" fmla="*/ 23 h 162"/>
                                <a:gd name="T24" fmla="*/ 28 w 92"/>
                                <a:gd name="T25" fmla="*/ 23 h 162"/>
                                <a:gd name="T26" fmla="*/ 29 w 92"/>
                                <a:gd name="T27" fmla="*/ 23 h 162"/>
                                <a:gd name="T28" fmla="*/ 9 w 92"/>
                                <a:gd name="T29" fmla="*/ 96 h 162"/>
                                <a:gd name="T30" fmla="*/ 29 w 92"/>
                                <a:gd name="T31" fmla="*/ 96 h 162"/>
                                <a:gd name="T32" fmla="*/ 29 w 92"/>
                                <a:gd name="T33" fmla="*/ 154 h 162"/>
                                <a:gd name="T34" fmla="*/ 37 w 92"/>
                                <a:gd name="T35" fmla="*/ 162 h 162"/>
                                <a:gd name="T36" fmla="*/ 44 w 92"/>
                                <a:gd name="T37" fmla="*/ 154 h 162"/>
                                <a:gd name="T38" fmla="*/ 44 w 92"/>
                                <a:gd name="T39" fmla="*/ 96 h 162"/>
                                <a:gd name="T40" fmla="*/ 49 w 92"/>
                                <a:gd name="T41" fmla="*/ 96 h 162"/>
                                <a:gd name="T42" fmla="*/ 49 w 92"/>
                                <a:gd name="T43" fmla="*/ 154 h 162"/>
                                <a:gd name="T44" fmla="*/ 56 w 92"/>
                                <a:gd name="T45" fmla="*/ 162 h 162"/>
                                <a:gd name="T46" fmla="*/ 64 w 92"/>
                                <a:gd name="T47" fmla="*/ 154 h 162"/>
                                <a:gd name="T48" fmla="*/ 64 w 92"/>
                                <a:gd name="T49" fmla="*/ 96 h 162"/>
                                <a:gd name="T50" fmla="*/ 83 w 92"/>
                                <a:gd name="T51" fmla="*/ 96 h 162"/>
                                <a:gd name="T52" fmla="*/ 63 w 92"/>
                                <a:gd name="T53" fmla="*/ 23 h 162"/>
                                <a:gd name="T54" fmla="*/ 64 w 92"/>
                                <a:gd name="T55" fmla="*/ 23 h 162"/>
                                <a:gd name="T56" fmla="*/ 65 w 92"/>
                                <a:gd name="T57" fmla="*/ 23 h 162"/>
                                <a:gd name="T58" fmla="*/ 79 w 92"/>
                                <a:gd name="T59" fmla="*/ 64 h 162"/>
                                <a:gd name="T60" fmla="*/ 87 w 92"/>
                                <a:gd name="T61" fmla="*/ 68 h 162"/>
                                <a:gd name="T62" fmla="*/ 91 w 92"/>
                                <a:gd name="T63" fmla="*/ 60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92" h="162">
                                  <a:moveTo>
                                    <a:pt x="91" y="60"/>
                                  </a:moveTo>
                                  <a:cubicBezTo>
                                    <a:pt x="75" y="10"/>
                                    <a:pt x="75" y="10"/>
                                    <a:pt x="75" y="10"/>
                                  </a:cubicBezTo>
                                  <a:cubicBezTo>
                                    <a:pt x="74" y="4"/>
                                    <a:pt x="70" y="0"/>
                                    <a:pt x="64" y="0"/>
                                  </a:cubicBezTo>
                                  <a:cubicBezTo>
                                    <a:pt x="28" y="0"/>
                                    <a:pt x="28" y="0"/>
                                    <a:pt x="28" y="0"/>
                                  </a:cubicBezTo>
                                  <a:cubicBezTo>
                                    <a:pt x="24" y="0"/>
                                    <a:pt x="21" y="2"/>
                                    <a:pt x="19" y="5"/>
                                  </a:cubicBezTo>
                                  <a:cubicBezTo>
                                    <a:pt x="18" y="5"/>
                                    <a:pt x="18" y="6"/>
                                    <a:pt x="18" y="7"/>
                                  </a:cubicBezTo>
                                  <a:cubicBezTo>
                                    <a:pt x="18" y="7"/>
                                    <a:pt x="18" y="7"/>
                                    <a:pt x="18" y="7"/>
                                  </a:cubicBezTo>
                                  <a:cubicBezTo>
                                    <a:pt x="18" y="7"/>
                                    <a:pt x="17" y="8"/>
                                    <a:pt x="17" y="8"/>
                                  </a:cubicBezTo>
                                  <a:cubicBezTo>
                                    <a:pt x="1" y="60"/>
                                    <a:pt x="1" y="60"/>
                                    <a:pt x="1" y="60"/>
                                  </a:cubicBezTo>
                                  <a:cubicBezTo>
                                    <a:pt x="0" y="63"/>
                                    <a:pt x="2" y="67"/>
                                    <a:pt x="5" y="68"/>
                                  </a:cubicBezTo>
                                  <a:cubicBezTo>
                                    <a:pt x="9" y="69"/>
                                    <a:pt x="13" y="67"/>
                                    <a:pt x="14" y="64"/>
                                  </a:cubicBezTo>
                                  <a:cubicBezTo>
                                    <a:pt x="26" y="23"/>
                                    <a:pt x="26" y="23"/>
                                    <a:pt x="26" y="23"/>
                                  </a:cubicBezTo>
                                  <a:cubicBezTo>
                                    <a:pt x="27" y="23"/>
                                    <a:pt x="27" y="23"/>
                                    <a:pt x="28" y="23"/>
                                  </a:cubicBezTo>
                                  <a:cubicBezTo>
                                    <a:pt x="29" y="23"/>
                                    <a:pt x="29" y="23"/>
                                    <a:pt x="29" y="23"/>
                                  </a:cubicBezTo>
                                  <a:cubicBezTo>
                                    <a:pt x="9" y="96"/>
                                    <a:pt x="9" y="96"/>
                                    <a:pt x="9" y="96"/>
                                  </a:cubicBezTo>
                                  <a:cubicBezTo>
                                    <a:pt x="29" y="96"/>
                                    <a:pt x="29" y="96"/>
                                    <a:pt x="29" y="96"/>
                                  </a:cubicBezTo>
                                  <a:cubicBezTo>
                                    <a:pt x="29" y="154"/>
                                    <a:pt x="29" y="154"/>
                                    <a:pt x="29" y="154"/>
                                  </a:cubicBezTo>
                                  <a:cubicBezTo>
                                    <a:pt x="29" y="159"/>
                                    <a:pt x="33" y="162"/>
                                    <a:pt x="37" y="162"/>
                                  </a:cubicBezTo>
                                  <a:cubicBezTo>
                                    <a:pt x="41" y="162"/>
                                    <a:pt x="44" y="159"/>
                                    <a:pt x="44" y="154"/>
                                  </a:cubicBezTo>
                                  <a:cubicBezTo>
                                    <a:pt x="44" y="96"/>
                                    <a:pt x="44" y="96"/>
                                    <a:pt x="44" y="96"/>
                                  </a:cubicBezTo>
                                  <a:cubicBezTo>
                                    <a:pt x="49" y="96"/>
                                    <a:pt x="49" y="96"/>
                                    <a:pt x="49" y="96"/>
                                  </a:cubicBezTo>
                                  <a:cubicBezTo>
                                    <a:pt x="49" y="154"/>
                                    <a:pt x="49" y="154"/>
                                    <a:pt x="49" y="154"/>
                                  </a:cubicBezTo>
                                  <a:cubicBezTo>
                                    <a:pt x="49" y="159"/>
                                    <a:pt x="52" y="162"/>
                                    <a:pt x="56" y="162"/>
                                  </a:cubicBezTo>
                                  <a:cubicBezTo>
                                    <a:pt x="60" y="162"/>
                                    <a:pt x="64" y="159"/>
                                    <a:pt x="64" y="154"/>
                                  </a:cubicBezTo>
                                  <a:cubicBezTo>
                                    <a:pt x="64" y="96"/>
                                    <a:pt x="64" y="96"/>
                                    <a:pt x="64" y="96"/>
                                  </a:cubicBezTo>
                                  <a:cubicBezTo>
                                    <a:pt x="83" y="96"/>
                                    <a:pt x="83" y="96"/>
                                    <a:pt x="83" y="96"/>
                                  </a:cubicBezTo>
                                  <a:cubicBezTo>
                                    <a:pt x="63" y="23"/>
                                    <a:pt x="63" y="23"/>
                                    <a:pt x="63" y="23"/>
                                  </a:cubicBezTo>
                                  <a:cubicBezTo>
                                    <a:pt x="64" y="23"/>
                                    <a:pt x="64" y="23"/>
                                    <a:pt x="64" y="23"/>
                                  </a:cubicBezTo>
                                  <a:cubicBezTo>
                                    <a:pt x="65" y="23"/>
                                    <a:pt x="65" y="23"/>
                                    <a:pt x="65" y="23"/>
                                  </a:cubicBezTo>
                                  <a:cubicBezTo>
                                    <a:pt x="79" y="64"/>
                                    <a:pt x="79" y="64"/>
                                    <a:pt x="79" y="64"/>
                                  </a:cubicBezTo>
                                  <a:cubicBezTo>
                                    <a:pt x="80" y="67"/>
                                    <a:pt x="84" y="69"/>
                                    <a:pt x="87" y="68"/>
                                  </a:cubicBezTo>
                                  <a:cubicBezTo>
                                    <a:pt x="91" y="67"/>
                                    <a:pt x="92" y="63"/>
                                    <a:pt x="91" y="6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  <wps:wsp>
                        <wps:cNvPr id="152" name="Freeform 19"/>
                        <wps:cNvSpPr>
                          <a:spLocks noEditPoints="1"/>
                        </wps:cNvSpPr>
                        <wps:spPr bwMode="auto">
                          <a:xfrm>
                            <a:off x="6903" y="7774"/>
                            <a:ext cx="812" cy="655"/>
                          </a:xfrm>
                          <a:custGeom>
                            <a:avLst/>
                            <a:gdLst>
                              <a:gd name="T0" fmla="*/ 393 w 400"/>
                              <a:gd name="T1" fmla="*/ 61 h 322"/>
                              <a:gd name="T2" fmla="*/ 300 w 400"/>
                              <a:gd name="T3" fmla="*/ 3 h 322"/>
                              <a:gd name="T4" fmla="*/ 286 w 400"/>
                              <a:gd name="T5" fmla="*/ 3 h 322"/>
                              <a:gd name="T6" fmla="*/ 200 w 400"/>
                              <a:gd name="T7" fmla="*/ 57 h 322"/>
                              <a:gd name="T8" fmla="*/ 113 w 400"/>
                              <a:gd name="T9" fmla="*/ 3 h 322"/>
                              <a:gd name="T10" fmla="*/ 100 w 400"/>
                              <a:gd name="T11" fmla="*/ 3 h 322"/>
                              <a:gd name="T12" fmla="*/ 6 w 400"/>
                              <a:gd name="T13" fmla="*/ 61 h 322"/>
                              <a:gd name="T14" fmla="*/ 0 w 400"/>
                              <a:gd name="T15" fmla="*/ 73 h 322"/>
                              <a:gd name="T16" fmla="*/ 0 w 400"/>
                              <a:gd name="T17" fmla="*/ 307 h 322"/>
                              <a:gd name="T18" fmla="*/ 6 w 400"/>
                              <a:gd name="T19" fmla="*/ 319 h 322"/>
                              <a:gd name="T20" fmla="*/ 20 w 400"/>
                              <a:gd name="T21" fmla="*/ 319 h 322"/>
                              <a:gd name="T22" fmla="*/ 106 w 400"/>
                              <a:gd name="T23" fmla="*/ 265 h 322"/>
                              <a:gd name="T24" fmla="*/ 193 w 400"/>
                              <a:gd name="T25" fmla="*/ 319 h 322"/>
                              <a:gd name="T26" fmla="*/ 207 w 400"/>
                              <a:gd name="T27" fmla="*/ 319 h 322"/>
                              <a:gd name="T28" fmla="*/ 293 w 400"/>
                              <a:gd name="T29" fmla="*/ 265 h 322"/>
                              <a:gd name="T30" fmla="*/ 380 w 400"/>
                              <a:gd name="T31" fmla="*/ 319 h 322"/>
                              <a:gd name="T32" fmla="*/ 387 w 400"/>
                              <a:gd name="T33" fmla="*/ 321 h 322"/>
                              <a:gd name="T34" fmla="*/ 393 w 400"/>
                              <a:gd name="T35" fmla="*/ 319 h 322"/>
                              <a:gd name="T36" fmla="*/ 400 w 400"/>
                              <a:gd name="T37" fmla="*/ 307 h 322"/>
                              <a:gd name="T38" fmla="*/ 400 w 400"/>
                              <a:gd name="T39" fmla="*/ 73 h 322"/>
                              <a:gd name="T40" fmla="*/ 393 w 400"/>
                              <a:gd name="T41" fmla="*/ 61 h 322"/>
                              <a:gd name="T42" fmla="*/ 93 w 400"/>
                              <a:gd name="T43" fmla="*/ 241 h 322"/>
                              <a:gd name="T44" fmla="*/ 26 w 400"/>
                              <a:gd name="T45" fmla="*/ 283 h 322"/>
                              <a:gd name="T46" fmla="*/ 26 w 400"/>
                              <a:gd name="T47" fmla="*/ 81 h 322"/>
                              <a:gd name="T48" fmla="*/ 93 w 400"/>
                              <a:gd name="T49" fmla="*/ 39 h 322"/>
                              <a:gd name="T50" fmla="*/ 93 w 400"/>
                              <a:gd name="T51" fmla="*/ 241 h 322"/>
                              <a:gd name="T52" fmla="*/ 187 w 400"/>
                              <a:gd name="T53" fmla="*/ 283 h 322"/>
                              <a:gd name="T54" fmla="*/ 119 w 400"/>
                              <a:gd name="T55" fmla="*/ 241 h 322"/>
                              <a:gd name="T56" fmla="*/ 119 w 400"/>
                              <a:gd name="T57" fmla="*/ 39 h 322"/>
                              <a:gd name="T58" fmla="*/ 187 w 400"/>
                              <a:gd name="T59" fmla="*/ 81 h 322"/>
                              <a:gd name="T60" fmla="*/ 187 w 400"/>
                              <a:gd name="T61" fmla="*/ 283 h 322"/>
                              <a:gd name="T62" fmla="*/ 280 w 400"/>
                              <a:gd name="T63" fmla="*/ 241 h 322"/>
                              <a:gd name="T64" fmla="*/ 213 w 400"/>
                              <a:gd name="T65" fmla="*/ 283 h 322"/>
                              <a:gd name="T66" fmla="*/ 213 w 400"/>
                              <a:gd name="T67" fmla="*/ 81 h 322"/>
                              <a:gd name="T68" fmla="*/ 280 w 400"/>
                              <a:gd name="T69" fmla="*/ 39 h 322"/>
                              <a:gd name="T70" fmla="*/ 280 w 400"/>
                              <a:gd name="T71" fmla="*/ 241 h 322"/>
                              <a:gd name="T72" fmla="*/ 374 w 400"/>
                              <a:gd name="T73" fmla="*/ 283 h 322"/>
                              <a:gd name="T74" fmla="*/ 306 w 400"/>
                              <a:gd name="T75" fmla="*/ 241 h 322"/>
                              <a:gd name="T76" fmla="*/ 306 w 400"/>
                              <a:gd name="T77" fmla="*/ 39 h 322"/>
                              <a:gd name="T78" fmla="*/ 374 w 400"/>
                              <a:gd name="T79" fmla="*/ 81 h 322"/>
                              <a:gd name="T80" fmla="*/ 374 w 400"/>
                              <a:gd name="T81" fmla="*/ 283 h 3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400" h="322">
                                <a:moveTo>
                                  <a:pt x="393" y="61"/>
                                </a:moveTo>
                                <a:cubicBezTo>
                                  <a:pt x="300" y="3"/>
                                  <a:pt x="300" y="3"/>
                                  <a:pt x="300" y="3"/>
                                </a:cubicBezTo>
                                <a:cubicBezTo>
                                  <a:pt x="296" y="0"/>
                                  <a:pt x="291" y="0"/>
                                  <a:pt x="286" y="3"/>
                                </a:cubicBezTo>
                                <a:cubicBezTo>
                                  <a:pt x="200" y="57"/>
                                  <a:pt x="200" y="57"/>
                                  <a:pt x="200" y="57"/>
                                </a:cubicBezTo>
                                <a:cubicBezTo>
                                  <a:pt x="113" y="3"/>
                                  <a:pt x="113" y="3"/>
                                  <a:pt x="113" y="3"/>
                                </a:cubicBezTo>
                                <a:cubicBezTo>
                                  <a:pt x="109" y="0"/>
                                  <a:pt x="104" y="0"/>
                                  <a:pt x="100" y="3"/>
                                </a:cubicBezTo>
                                <a:cubicBezTo>
                                  <a:pt x="6" y="61"/>
                                  <a:pt x="6" y="61"/>
                                  <a:pt x="6" y="61"/>
                                </a:cubicBezTo>
                                <a:cubicBezTo>
                                  <a:pt x="2" y="64"/>
                                  <a:pt x="0" y="68"/>
                                  <a:pt x="0" y="73"/>
                                </a:cubicBezTo>
                                <a:cubicBezTo>
                                  <a:pt x="0" y="307"/>
                                  <a:pt x="0" y="307"/>
                                  <a:pt x="0" y="307"/>
                                </a:cubicBezTo>
                                <a:cubicBezTo>
                                  <a:pt x="0" y="312"/>
                                  <a:pt x="2" y="317"/>
                                  <a:pt x="6" y="319"/>
                                </a:cubicBezTo>
                                <a:cubicBezTo>
                                  <a:pt x="11" y="322"/>
                                  <a:pt x="16" y="321"/>
                                  <a:pt x="20" y="319"/>
                                </a:cubicBezTo>
                                <a:cubicBezTo>
                                  <a:pt x="106" y="265"/>
                                  <a:pt x="106" y="265"/>
                                  <a:pt x="106" y="265"/>
                                </a:cubicBezTo>
                                <a:cubicBezTo>
                                  <a:pt x="193" y="319"/>
                                  <a:pt x="193" y="319"/>
                                  <a:pt x="193" y="319"/>
                                </a:cubicBezTo>
                                <a:cubicBezTo>
                                  <a:pt x="197" y="322"/>
                                  <a:pt x="202" y="322"/>
                                  <a:pt x="207" y="319"/>
                                </a:cubicBezTo>
                                <a:cubicBezTo>
                                  <a:pt x="293" y="265"/>
                                  <a:pt x="293" y="265"/>
                                  <a:pt x="293" y="265"/>
                                </a:cubicBezTo>
                                <a:cubicBezTo>
                                  <a:pt x="380" y="319"/>
                                  <a:pt x="380" y="319"/>
                                  <a:pt x="380" y="319"/>
                                </a:cubicBezTo>
                                <a:cubicBezTo>
                                  <a:pt x="382" y="320"/>
                                  <a:pt x="384" y="321"/>
                                  <a:pt x="387" y="321"/>
                                </a:cubicBezTo>
                                <a:cubicBezTo>
                                  <a:pt x="389" y="321"/>
                                  <a:pt x="391" y="320"/>
                                  <a:pt x="393" y="319"/>
                                </a:cubicBezTo>
                                <a:cubicBezTo>
                                  <a:pt x="397" y="317"/>
                                  <a:pt x="400" y="312"/>
                                  <a:pt x="400" y="307"/>
                                </a:cubicBezTo>
                                <a:cubicBezTo>
                                  <a:pt x="400" y="73"/>
                                  <a:pt x="400" y="73"/>
                                  <a:pt x="400" y="73"/>
                                </a:cubicBezTo>
                                <a:cubicBezTo>
                                  <a:pt x="400" y="68"/>
                                  <a:pt x="397" y="64"/>
                                  <a:pt x="393" y="61"/>
                                </a:cubicBezTo>
                                <a:close/>
                                <a:moveTo>
                                  <a:pt x="93" y="241"/>
                                </a:moveTo>
                                <a:cubicBezTo>
                                  <a:pt x="26" y="283"/>
                                  <a:pt x="26" y="283"/>
                                  <a:pt x="26" y="283"/>
                                </a:cubicBezTo>
                                <a:cubicBezTo>
                                  <a:pt x="26" y="81"/>
                                  <a:pt x="26" y="81"/>
                                  <a:pt x="26" y="81"/>
                                </a:cubicBezTo>
                                <a:cubicBezTo>
                                  <a:pt x="93" y="39"/>
                                  <a:pt x="93" y="39"/>
                                  <a:pt x="93" y="39"/>
                                </a:cubicBezTo>
                                <a:lnTo>
                                  <a:pt x="93" y="241"/>
                                </a:lnTo>
                                <a:close/>
                                <a:moveTo>
                                  <a:pt x="187" y="283"/>
                                </a:moveTo>
                                <a:cubicBezTo>
                                  <a:pt x="119" y="241"/>
                                  <a:pt x="119" y="241"/>
                                  <a:pt x="119" y="241"/>
                                </a:cubicBezTo>
                                <a:cubicBezTo>
                                  <a:pt x="119" y="39"/>
                                  <a:pt x="119" y="39"/>
                                  <a:pt x="119" y="39"/>
                                </a:cubicBezTo>
                                <a:cubicBezTo>
                                  <a:pt x="187" y="81"/>
                                  <a:pt x="187" y="81"/>
                                  <a:pt x="187" y="81"/>
                                </a:cubicBezTo>
                                <a:lnTo>
                                  <a:pt x="187" y="283"/>
                                </a:lnTo>
                                <a:close/>
                                <a:moveTo>
                                  <a:pt x="280" y="241"/>
                                </a:moveTo>
                                <a:cubicBezTo>
                                  <a:pt x="213" y="283"/>
                                  <a:pt x="213" y="283"/>
                                  <a:pt x="213" y="283"/>
                                </a:cubicBezTo>
                                <a:cubicBezTo>
                                  <a:pt x="213" y="81"/>
                                  <a:pt x="213" y="81"/>
                                  <a:pt x="213" y="81"/>
                                </a:cubicBezTo>
                                <a:cubicBezTo>
                                  <a:pt x="280" y="39"/>
                                  <a:pt x="280" y="39"/>
                                  <a:pt x="280" y="39"/>
                                </a:cubicBezTo>
                                <a:lnTo>
                                  <a:pt x="280" y="241"/>
                                </a:lnTo>
                                <a:close/>
                                <a:moveTo>
                                  <a:pt x="374" y="283"/>
                                </a:moveTo>
                                <a:cubicBezTo>
                                  <a:pt x="306" y="241"/>
                                  <a:pt x="306" y="241"/>
                                  <a:pt x="306" y="241"/>
                                </a:cubicBezTo>
                                <a:cubicBezTo>
                                  <a:pt x="306" y="39"/>
                                  <a:pt x="306" y="39"/>
                                  <a:pt x="306" y="39"/>
                                </a:cubicBezTo>
                                <a:cubicBezTo>
                                  <a:pt x="374" y="81"/>
                                  <a:pt x="374" y="81"/>
                                  <a:pt x="374" y="81"/>
                                </a:cubicBezTo>
                                <a:lnTo>
                                  <a:pt x="374" y="28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  <wps:wsp>
                        <wps:cNvPr id="153" name="Freeform 15"/>
                        <wps:cNvSpPr>
                          <a:spLocks noEditPoints="1"/>
                        </wps:cNvSpPr>
                        <wps:spPr bwMode="auto">
                          <a:xfrm>
                            <a:off x="5415" y="7704"/>
                            <a:ext cx="713" cy="710"/>
                          </a:xfrm>
                          <a:custGeom>
                            <a:avLst/>
                            <a:gdLst>
                              <a:gd name="T0" fmla="*/ 183 w 371"/>
                              <a:gd name="T1" fmla="*/ 1 h 370"/>
                              <a:gd name="T2" fmla="*/ 2 w 371"/>
                              <a:gd name="T3" fmla="*/ 187 h 370"/>
                              <a:gd name="T4" fmla="*/ 188 w 371"/>
                              <a:gd name="T5" fmla="*/ 369 h 370"/>
                              <a:gd name="T6" fmla="*/ 370 w 371"/>
                              <a:gd name="T7" fmla="*/ 182 h 370"/>
                              <a:gd name="T8" fmla="*/ 183 w 371"/>
                              <a:gd name="T9" fmla="*/ 1 h 370"/>
                              <a:gd name="T10" fmla="*/ 184 w 371"/>
                              <a:gd name="T11" fmla="*/ 25 h 370"/>
                              <a:gd name="T12" fmla="*/ 260 w 371"/>
                              <a:gd name="T13" fmla="*/ 43 h 370"/>
                              <a:gd name="T14" fmla="*/ 235 w 371"/>
                              <a:gd name="T15" fmla="*/ 84 h 370"/>
                              <a:gd name="T16" fmla="*/ 186 w 371"/>
                              <a:gd name="T17" fmla="*/ 73 h 370"/>
                              <a:gd name="T18" fmla="*/ 137 w 371"/>
                              <a:gd name="T19" fmla="*/ 84 h 370"/>
                              <a:gd name="T20" fmla="*/ 112 w 371"/>
                              <a:gd name="T21" fmla="*/ 43 h 370"/>
                              <a:gd name="T22" fmla="*/ 184 w 371"/>
                              <a:gd name="T23" fmla="*/ 25 h 370"/>
                              <a:gd name="T24" fmla="*/ 85 w 371"/>
                              <a:gd name="T25" fmla="*/ 234 h 370"/>
                              <a:gd name="T26" fmla="*/ 44 w 371"/>
                              <a:gd name="T27" fmla="*/ 259 h 370"/>
                              <a:gd name="T28" fmla="*/ 26 w 371"/>
                              <a:gd name="T29" fmla="*/ 187 h 370"/>
                              <a:gd name="T30" fmla="*/ 44 w 371"/>
                              <a:gd name="T31" fmla="*/ 111 h 370"/>
                              <a:gd name="T32" fmla="*/ 85 w 371"/>
                              <a:gd name="T33" fmla="*/ 136 h 370"/>
                              <a:gd name="T34" fmla="*/ 74 w 371"/>
                              <a:gd name="T35" fmla="*/ 185 h 370"/>
                              <a:gd name="T36" fmla="*/ 85 w 371"/>
                              <a:gd name="T37" fmla="*/ 234 h 370"/>
                              <a:gd name="T38" fmla="*/ 188 w 371"/>
                              <a:gd name="T39" fmla="*/ 345 h 370"/>
                              <a:gd name="T40" fmla="*/ 112 w 371"/>
                              <a:gd name="T41" fmla="*/ 327 h 370"/>
                              <a:gd name="T42" fmla="*/ 137 w 371"/>
                              <a:gd name="T43" fmla="*/ 286 h 370"/>
                              <a:gd name="T44" fmla="*/ 186 w 371"/>
                              <a:gd name="T45" fmla="*/ 297 h 370"/>
                              <a:gd name="T46" fmla="*/ 235 w 371"/>
                              <a:gd name="T47" fmla="*/ 286 h 370"/>
                              <a:gd name="T48" fmla="*/ 260 w 371"/>
                              <a:gd name="T49" fmla="*/ 327 h 370"/>
                              <a:gd name="T50" fmla="*/ 188 w 371"/>
                              <a:gd name="T51" fmla="*/ 345 h 370"/>
                              <a:gd name="T52" fmla="*/ 186 w 371"/>
                              <a:gd name="T53" fmla="*/ 273 h 370"/>
                              <a:gd name="T54" fmla="*/ 98 w 371"/>
                              <a:gd name="T55" fmla="*/ 185 h 370"/>
                              <a:gd name="T56" fmla="*/ 186 w 371"/>
                              <a:gd name="T57" fmla="*/ 97 h 370"/>
                              <a:gd name="T58" fmla="*/ 274 w 371"/>
                              <a:gd name="T59" fmla="*/ 185 h 370"/>
                              <a:gd name="T60" fmla="*/ 186 w 371"/>
                              <a:gd name="T61" fmla="*/ 273 h 370"/>
                              <a:gd name="T62" fmla="*/ 286 w 371"/>
                              <a:gd name="T63" fmla="*/ 234 h 370"/>
                              <a:gd name="T64" fmla="*/ 298 w 371"/>
                              <a:gd name="T65" fmla="*/ 185 h 370"/>
                              <a:gd name="T66" fmla="*/ 286 w 371"/>
                              <a:gd name="T67" fmla="*/ 136 h 370"/>
                              <a:gd name="T68" fmla="*/ 328 w 371"/>
                              <a:gd name="T69" fmla="*/ 111 h 370"/>
                              <a:gd name="T70" fmla="*/ 346 w 371"/>
                              <a:gd name="T71" fmla="*/ 183 h 370"/>
                              <a:gd name="T72" fmla="*/ 328 w 371"/>
                              <a:gd name="T73" fmla="*/ 259 h 370"/>
                              <a:gd name="T74" fmla="*/ 286 w 371"/>
                              <a:gd name="T75" fmla="*/ 234 h 3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71" h="370">
                                <a:moveTo>
                                  <a:pt x="183" y="1"/>
                                </a:moveTo>
                                <a:cubicBezTo>
                                  <a:pt x="82" y="2"/>
                                  <a:pt x="0" y="86"/>
                                  <a:pt x="2" y="187"/>
                                </a:cubicBezTo>
                                <a:cubicBezTo>
                                  <a:pt x="3" y="289"/>
                                  <a:pt x="87" y="370"/>
                                  <a:pt x="188" y="369"/>
                                </a:cubicBezTo>
                                <a:cubicBezTo>
                                  <a:pt x="290" y="368"/>
                                  <a:pt x="371" y="284"/>
                                  <a:pt x="370" y="182"/>
                                </a:cubicBezTo>
                                <a:cubicBezTo>
                                  <a:pt x="368" y="81"/>
                                  <a:pt x="285" y="0"/>
                                  <a:pt x="183" y="1"/>
                                </a:cubicBezTo>
                                <a:close/>
                                <a:moveTo>
                                  <a:pt x="184" y="25"/>
                                </a:moveTo>
                                <a:cubicBezTo>
                                  <a:pt x="211" y="25"/>
                                  <a:pt x="237" y="31"/>
                                  <a:pt x="260" y="43"/>
                                </a:cubicBezTo>
                                <a:cubicBezTo>
                                  <a:pt x="235" y="84"/>
                                  <a:pt x="235" y="84"/>
                                  <a:pt x="235" y="84"/>
                                </a:cubicBezTo>
                                <a:cubicBezTo>
                                  <a:pt x="220" y="77"/>
                                  <a:pt x="203" y="73"/>
                                  <a:pt x="186" y="73"/>
                                </a:cubicBezTo>
                                <a:cubicBezTo>
                                  <a:pt x="168" y="73"/>
                                  <a:pt x="151" y="77"/>
                                  <a:pt x="137" y="84"/>
                                </a:cubicBezTo>
                                <a:cubicBezTo>
                                  <a:pt x="112" y="43"/>
                                  <a:pt x="112" y="43"/>
                                  <a:pt x="112" y="43"/>
                                </a:cubicBezTo>
                                <a:cubicBezTo>
                                  <a:pt x="133" y="32"/>
                                  <a:pt x="158" y="25"/>
                                  <a:pt x="184" y="25"/>
                                </a:cubicBezTo>
                                <a:close/>
                                <a:moveTo>
                                  <a:pt x="85" y="234"/>
                                </a:moveTo>
                                <a:cubicBezTo>
                                  <a:pt x="44" y="259"/>
                                  <a:pt x="44" y="259"/>
                                  <a:pt x="44" y="259"/>
                                </a:cubicBezTo>
                                <a:cubicBezTo>
                                  <a:pt x="33" y="237"/>
                                  <a:pt x="26" y="213"/>
                                  <a:pt x="26" y="187"/>
                                </a:cubicBezTo>
                                <a:cubicBezTo>
                                  <a:pt x="25" y="160"/>
                                  <a:pt x="32" y="134"/>
                                  <a:pt x="44" y="111"/>
                                </a:cubicBezTo>
                                <a:cubicBezTo>
                                  <a:pt x="85" y="136"/>
                                  <a:pt x="85" y="136"/>
                                  <a:pt x="85" y="136"/>
                                </a:cubicBezTo>
                                <a:cubicBezTo>
                                  <a:pt x="78" y="151"/>
                                  <a:pt x="74" y="167"/>
                                  <a:pt x="74" y="185"/>
                                </a:cubicBezTo>
                                <a:cubicBezTo>
                                  <a:pt x="74" y="203"/>
                                  <a:pt x="78" y="219"/>
                                  <a:pt x="85" y="234"/>
                                </a:cubicBezTo>
                                <a:close/>
                                <a:moveTo>
                                  <a:pt x="188" y="345"/>
                                </a:moveTo>
                                <a:cubicBezTo>
                                  <a:pt x="161" y="345"/>
                                  <a:pt x="135" y="339"/>
                                  <a:pt x="112" y="327"/>
                                </a:cubicBezTo>
                                <a:cubicBezTo>
                                  <a:pt x="137" y="286"/>
                                  <a:pt x="137" y="286"/>
                                  <a:pt x="137" y="286"/>
                                </a:cubicBezTo>
                                <a:cubicBezTo>
                                  <a:pt x="151" y="293"/>
                                  <a:pt x="168" y="297"/>
                                  <a:pt x="186" y="297"/>
                                </a:cubicBezTo>
                                <a:cubicBezTo>
                                  <a:pt x="203" y="297"/>
                                  <a:pt x="220" y="293"/>
                                  <a:pt x="235" y="286"/>
                                </a:cubicBezTo>
                                <a:cubicBezTo>
                                  <a:pt x="260" y="327"/>
                                  <a:pt x="260" y="327"/>
                                  <a:pt x="260" y="327"/>
                                </a:cubicBezTo>
                                <a:cubicBezTo>
                                  <a:pt x="238" y="338"/>
                                  <a:pt x="214" y="345"/>
                                  <a:pt x="188" y="345"/>
                                </a:cubicBezTo>
                                <a:close/>
                                <a:moveTo>
                                  <a:pt x="186" y="273"/>
                                </a:moveTo>
                                <a:cubicBezTo>
                                  <a:pt x="137" y="273"/>
                                  <a:pt x="98" y="233"/>
                                  <a:pt x="98" y="185"/>
                                </a:cubicBezTo>
                                <a:cubicBezTo>
                                  <a:pt x="98" y="136"/>
                                  <a:pt x="137" y="97"/>
                                  <a:pt x="186" y="97"/>
                                </a:cubicBezTo>
                                <a:cubicBezTo>
                                  <a:pt x="234" y="97"/>
                                  <a:pt x="274" y="136"/>
                                  <a:pt x="274" y="185"/>
                                </a:cubicBezTo>
                                <a:cubicBezTo>
                                  <a:pt x="274" y="233"/>
                                  <a:pt x="234" y="273"/>
                                  <a:pt x="186" y="273"/>
                                </a:cubicBezTo>
                                <a:close/>
                                <a:moveTo>
                                  <a:pt x="286" y="234"/>
                                </a:moveTo>
                                <a:cubicBezTo>
                                  <a:pt x="294" y="219"/>
                                  <a:pt x="298" y="203"/>
                                  <a:pt x="298" y="185"/>
                                </a:cubicBezTo>
                                <a:cubicBezTo>
                                  <a:pt x="298" y="167"/>
                                  <a:pt x="294" y="151"/>
                                  <a:pt x="286" y="136"/>
                                </a:cubicBezTo>
                                <a:cubicBezTo>
                                  <a:pt x="328" y="111"/>
                                  <a:pt x="328" y="111"/>
                                  <a:pt x="328" y="111"/>
                                </a:cubicBezTo>
                                <a:cubicBezTo>
                                  <a:pt x="339" y="133"/>
                                  <a:pt x="345" y="157"/>
                                  <a:pt x="346" y="183"/>
                                </a:cubicBezTo>
                                <a:cubicBezTo>
                                  <a:pt x="346" y="210"/>
                                  <a:pt x="340" y="236"/>
                                  <a:pt x="328" y="259"/>
                                </a:cubicBezTo>
                                <a:lnTo>
                                  <a:pt x="286" y="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  <wps:wsp>
                        <wps:cNvPr id="154" name="Freeform 11"/>
                        <wps:cNvSpPr>
                          <a:spLocks noEditPoints="1"/>
                        </wps:cNvSpPr>
                        <wps:spPr bwMode="auto">
                          <a:xfrm>
                            <a:off x="8540" y="7674"/>
                            <a:ext cx="748" cy="750"/>
                          </a:xfrm>
                          <a:custGeom>
                            <a:avLst/>
                            <a:gdLst>
                              <a:gd name="T0" fmla="*/ 381 w 402"/>
                              <a:gd name="T1" fmla="*/ 10 h 404"/>
                              <a:gd name="T2" fmla="*/ 365 w 402"/>
                              <a:gd name="T3" fmla="*/ 3 h 404"/>
                              <a:gd name="T4" fmla="*/ 358 w 402"/>
                              <a:gd name="T5" fmla="*/ 18 h 404"/>
                              <a:gd name="T6" fmla="*/ 312 w 402"/>
                              <a:gd name="T7" fmla="*/ 133 h 404"/>
                              <a:gd name="T8" fmla="*/ 301 w 402"/>
                              <a:gd name="T9" fmla="*/ 116 h 404"/>
                              <a:gd name="T10" fmla="*/ 282 w 402"/>
                              <a:gd name="T11" fmla="*/ 106 h 404"/>
                              <a:gd name="T12" fmla="*/ 219 w 402"/>
                              <a:gd name="T13" fmla="*/ 107 h 404"/>
                              <a:gd name="T14" fmla="*/ 197 w 402"/>
                              <a:gd name="T15" fmla="*/ 113 h 404"/>
                              <a:gd name="T16" fmla="*/ 11 w 402"/>
                              <a:gd name="T17" fmla="*/ 245 h 404"/>
                              <a:gd name="T18" fmla="*/ 6 w 402"/>
                              <a:gd name="T19" fmla="*/ 273 h 404"/>
                              <a:gd name="T20" fmla="*/ 91 w 402"/>
                              <a:gd name="T21" fmla="*/ 395 h 404"/>
                              <a:gd name="T22" fmla="*/ 116 w 402"/>
                              <a:gd name="T23" fmla="*/ 397 h 404"/>
                              <a:gd name="T24" fmla="*/ 302 w 402"/>
                              <a:gd name="T25" fmla="*/ 265 h 404"/>
                              <a:gd name="T26" fmla="*/ 316 w 402"/>
                              <a:gd name="T27" fmla="*/ 247 h 404"/>
                              <a:gd name="T28" fmla="*/ 336 w 402"/>
                              <a:gd name="T29" fmla="*/ 184 h 404"/>
                              <a:gd name="T30" fmla="*/ 333 w 402"/>
                              <a:gd name="T31" fmla="*/ 163 h 404"/>
                              <a:gd name="T32" fmla="*/ 326 w 402"/>
                              <a:gd name="T33" fmla="*/ 153 h 404"/>
                              <a:gd name="T34" fmla="*/ 381 w 402"/>
                              <a:gd name="T35" fmla="*/ 10 h 404"/>
                              <a:gd name="T36" fmla="*/ 294 w 402"/>
                              <a:gd name="T37" fmla="*/ 197 h 404"/>
                              <a:gd name="T38" fmla="*/ 250 w 402"/>
                              <a:gd name="T39" fmla="*/ 189 h 404"/>
                              <a:gd name="T40" fmla="*/ 258 w 402"/>
                              <a:gd name="T41" fmla="*/ 144 h 404"/>
                              <a:gd name="T42" fmla="*/ 295 w 402"/>
                              <a:gd name="T43" fmla="*/ 145 h 404"/>
                              <a:gd name="T44" fmla="*/ 285 w 402"/>
                              <a:gd name="T45" fmla="*/ 150 h 404"/>
                              <a:gd name="T46" fmla="*/ 279 w 402"/>
                              <a:gd name="T47" fmla="*/ 166 h 404"/>
                              <a:gd name="T48" fmla="*/ 290 w 402"/>
                              <a:gd name="T49" fmla="*/ 173 h 404"/>
                              <a:gd name="T50" fmla="*/ 295 w 402"/>
                              <a:gd name="T51" fmla="*/ 172 h 404"/>
                              <a:gd name="T52" fmla="*/ 307 w 402"/>
                              <a:gd name="T53" fmla="*/ 165 h 404"/>
                              <a:gd name="T54" fmla="*/ 294 w 402"/>
                              <a:gd name="T55" fmla="*/ 197 h 4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02" h="404">
                                <a:moveTo>
                                  <a:pt x="381" y="10"/>
                                </a:moveTo>
                                <a:cubicBezTo>
                                  <a:pt x="378" y="4"/>
                                  <a:pt x="372" y="0"/>
                                  <a:pt x="365" y="3"/>
                                </a:cubicBezTo>
                                <a:cubicBezTo>
                                  <a:pt x="359" y="5"/>
                                  <a:pt x="356" y="12"/>
                                  <a:pt x="358" y="18"/>
                                </a:cubicBezTo>
                                <a:cubicBezTo>
                                  <a:pt x="376" y="71"/>
                                  <a:pt x="340" y="111"/>
                                  <a:pt x="312" y="133"/>
                                </a:cubicBezTo>
                                <a:cubicBezTo>
                                  <a:pt x="301" y="116"/>
                                  <a:pt x="301" y="116"/>
                                  <a:pt x="301" y="116"/>
                                </a:cubicBezTo>
                                <a:cubicBezTo>
                                  <a:pt x="297" y="111"/>
                                  <a:pt x="289" y="106"/>
                                  <a:pt x="282" y="106"/>
                                </a:cubicBezTo>
                                <a:cubicBezTo>
                                  <a:pt x="219" y="107"/>
                                  <a:pt x="219" y="107"/>
                                  <a:pt x="219" y="107"/>
                                </a:cubicBezTo>
                                <a:cubicBezTo>
                                  <a:pt x="212" y="106"/>
                                  <a:pt x="203" y="109"/>
                                  <a:pt x="197" y="113"/>
                                </a:cubicBezTo>
                                <a:cubicBezTo>
                                  <a:pt x="11" y="245"/>
                                  <a:pt x="11" y="245"/>
                                  <a:pt x="11" y="245"/>
                                </a:cubicBezTo>
                                <a:cubicBezTo>
                                  <a:pt x="2" y="251"/>
                                  <a:pt x="0" y="264"/>
                                  <a:pt x="6" y="273"/>
                                </a:cubicBezTo>
                                <a:cubicBezTo>
                                  <a:pt x="91" y="395"/>
                                  <a:pt x="91" y="395"/>
                                  <a:pt x="91" y="395"/>
                                </a:cubicBezTo>
                                <a:cubicBezTo>
                                  <a:pt x="97" y="404"/>
                                  <a:pt x="107" y="403"/>
                                  <a:pt x="116" y="397"/>
                                </a:cubicBezTo>
                                <a:cubicBezTo>
                                  <a:pt x="302" y="265"/>
                                  <a:pt x="302" y="265"/>
                                  <a:pt x="302" y="265"/>
                                </a:cubicBezTo>
                                <a:cubicBezTo>
                                  <a:pt x="308" y="261"/>
                                  <a:pt x="314" y="253"/>
                                  <a:pt x="316" y="247"/>
                                </a:cubicBezTo>
                                <a:cubicBezTo>
                                  <a:pt x="336" y="184"/>
                                  <a:pt x="336" y="184"/>
                                  <a:pt x="336" y="184"/>
                                </a:cubicBezTo>
                                <a:cubicBezTo>
                                  <a:pt x="338" y="178"/>
                                  <a:pt x="337" y="168"/>
                                  <a:pt x="333" y="163"/>
                                </a:cubicBezTo>
                                <a:cubicBezTo>
                                  <a:pt x="326" y="153"/>
                                  <a:pt x="326" y="153"/>
                                  <a:pt x="326" y="153"/>
                                </a:cubicBezTo>
                                <a:cubicBezTo>
                                  <a:pt x="363" y="124"/>
                                  <a:pt x="402" y="73"/>
                                  <a:pt x="381" y="10"/>
                                </a:cubicBezTo>
                                <a:close/>
                                <a:moveTo>
                                  <a:pt x="294" y="197"/>
                                </a:moveTo>
                                <a:cubicBezTo>
                                  <a:pt x="280" y="207"/>
                                  <a:pt x="260" y="204"/>
                                  <a:pt x="250" y="189"/>
                                </a:cubicBezTo>
                                <a:cubicBezTo>
                                  <a:pt x="240" y="175"/>
                                  <a:pt x="243" y="155"/>
                                  <a:pt x="258" y="144"/>
                                </a:cubicBezTo>
                                <a:cubicBezTo>
                                  <a:pt x="269" y="136"/>
                                  <a:pt x="284" y="137"/>
                                  <a:pt x="295" y="145"/>
                                </a:cubicBezTo>
                                <a:cubicBezTo>
                                  <a:pt x="289" y="148"/>
                                  <a:pt x="285" y="150"/>
                                  <a:pt x="285" y="150"/>
                                </a:cubicBezTo>
                                <a:cubicBezTo>
                                  <a:pt x="279" y="153"/>
                                  <a:pt x="276" y="160"/>
                                  <a:pt x="279" y="166"/>
                                </a:cubicBezTo>
                                <a:cubicBezTo>
                                  <a:pt x="281" y="171"/>
                                  <a:pt x="285" y="173"/>
                                  <a:pt x="290" y="173"/>
                                </a:cubicBezTo>
                                <a:cubicBezTo>
                                  <a:pt x="292" y="173"/>
                                  <a:pt x="293" y="173"/>
                                  <a:pt x="295" y="172"/>
                                </a:cubicBezTo>
                                <a:cubicBezTo>
                                  <a:pt x="299" y="170"/>
                                  <a:pt x="303" y="168"/>
                                  <a:pt x="307" y="165"/>
                                </a:cubicBezTo>
                                <a:cubicBezTo>
                                  <a:pt x="309" y="177"/>
                                  <a:pt x="304" y="190"/>
                                  <a:pt x="294" y="19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22" o:spid="_x0000_s1026" o:spt="203" style="position:absolute;left:0pt;margin-left:-7.95pt;margin-top:0pt;height:337.95pt;width:431.15pt;z-index:251677696;mso-width-relative:page;mso-height-relative:page;" coordorigin="665,1709" coordsize="8623,6759" o:gfxdata="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">
                <o:lock v:ext="edit" aspectratio="f"/>
                <v:group id="组合 212" o:spid="_x0000_s1026" o:spt="203" style="position:absolute;left:8553;top:6324;height:770;width:526;" coordorigin="8553,6324" coordsize="526,770" o:gfxdata="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jtPQ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97" o:spid="_x0000_s1026" o:spt="100" style="position:absolute;left:8553;top:6324;height:770;width:527;v-text-anchor:middle;" filled="t" stroked="f" coordsize="21600,21600" o:gfxdata="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Ox8ib4A&#10;AADbAAAADwAAAAAAAAABACAAAAAiAAAAZHJzL2Rvd25yZXYueG1sUEsBAhQAFAAAAAgAh07iQDMv&#10;BZ47AAAAOQAAABAAAAAAAAAAAQAgAAAADQEAAGRycy9zaGFwZXhtbC54bWxQSwUGAAAAAAYABgBb&#10;AQAAtwMAAAAA&#10;" path="m19636,3374l1963,3375,1963,2025c1963,1653,2402,1350,2945,1350l18654,1349c19195,1349,19636,1652,19636,2024c19636,2024,19636,3374,19636,3374xm19636,17546l1963,17547,1963,4050,19636,4049c19636,4049,19636,17546,19636,17546xm19636,19574c19636,19946,19195,20249,18654,20249l2945,20250c2402,20250,1963,19947,1963,19575l1963,18222,19636,18221c19636,18221,19636,19574,19636,19574xm18654,0l2945,0c1317,0,0,907,0,2025l0,19575c0,20693,1317,21600,2945,21600l18654,21599c20280,21599,21600,20693,21600,19574l21600,2024c21600,906,20280,0,18654,0e">
                    <v:path o:connectlocs="263,385;263,385;263,385;263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8" o:spid="_x0000_s1026" o:spt="100" style="position:absolute;left:8768;top:6399;height:20;width:97;v-text-anchor:middle;" filled="t" stroked="f" coordsize="21600,21600" o:gfxdata="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DZEr4A&#10;AADbAAAADwAAAAAAAAABACAAAAAiAAAAZHJzL2Rvd25yZXYueG1sUEsBAhQAFAAAAAgAh07iQDMv&#10;BZ47AAAAOQAAABAAAAAAAAAAAQAgAAAADQEAAGRycy9zaGFwZXhtbC54bWxQSwUGAAAAAAYABgBb&#10;AQAAtwMAAAAA&#10;" path="m21600,10800c21600,16758,20387,21599,18899,21599l2699,21599c1202,21599,0,16758,0,10800c0,4841,1202,0,2699,0l18899,0c20387,0,21600,4841,21600,10800e">
                    <v:path o:connectlocs="48,10;48,10;48,10;48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9" o:spid="_x0000_s1026" o:spt="100" style="position:absolute;left:8793;top:6999;height:25;width:47;v-text-anchor:middle;" filled="t" stroked="f" coordsize="21600,21600" o:gfxdata="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P01gugAAANsA&#10;AAAPAAAAAAAAAAEAIAAAACIAAABkcnMvZG93bnJldi54bWxQSwECFAAUAAAACACHTuJAMy8FnjsA&#10;AAA5AAAAEAAAAAAAAAABACAAAAAJAQAAZHJzL3NoYXBleG1sLnhtbFBLBQYAAAAABgAGAFsBAACz&#10;AwAAAAA=&#10;" path="m21600,10800c21600,16769,19174,21599,16199,21599l5399,21599c2404,21599,0,16769,0,10800c0,4830,2404,0,5399,0l16199,0c19174,0,21600,4830,21600,10800e">
                    <v:path o:connectlocs="23,12;23,12;23,12;23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00" o:spid="_x0000_s1026" o:spt="100" style="position:absolute;left:6943;top:6324;height:770;width:672;v-text-anchor:middle;" filled="t" stroked="f" coordsize="21600,21600" o:gfxdata="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c+j7vQAA&#10;ANsAAAAPAAAAAAAAAAEAIAAAACIAAABkcnMvZG93bnJldi54bWxQSwECFAAUAAAACACHTuJAMy8F&#10;njsAAAA5AAAAEAAAAAAAAAABACAAAAAMAQAAZHJzL3NoYXBleG1sLnhtbFBLBQYAAAAABgAGAFsB&#10;AAC2AwAAAAA=&#10;" path="m20057,6750l1542,6750,1542,4725,20057,4725c20057,4725,20057,6750,20057,6750xm17485,10124l4113,10124,3857,8100,17742,8100c17742,8100,17485,10124,17485,10124xm16542,17549l5057,17549,4199,10800,17399,10800c17399,10800,16542,17549,16542,17549xm5400,20249l5142,18225,16456,18225,16200,20249c16200,20249,5400,20249,5400,20249xm3857,1350l17742,1350,18514,3375,3085,3375c3085,3375,3857,1350,3857,1350xm20143,3389l19205,922c18996,371,18407,0,17742,0l3857,0c3192,0,2603,371,2393,922l1448,3391c643,3436,0,4008,0,4725l0,6750c0,7495,690,8100,1542,8100l2340,8100c2340,8150,2317,8198,2323,8249l3866,20398c3953,21082,4614,21599,5400,21599l16200,21599c16986,21599,17646,21082,17732,20398l19275,8249c19282,8198,19258,8150,19258,8100l20057,8100c20908,8100,21600,7495,21600,6750l21600,4725c21600,4006,20952,3431,20143,3389e">
                  <v:path o:connectlocs="336,385;336,385;336,385;336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11" o:spid="_x0000_s1026" o:spt="203" style="position:absolute;left:5358;top:6374;height:670;width:766;" coordorigin="5358,6374" coordsize="766,670" o:gfxdata="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z4UZy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101" o:spid="_x0000_s1026" o:spt="100" style="position:absolute;left:5358;top:6374;height:670;width:767;v-text-anchor:middle;" filled="t" stroked="f" coordsize="21600,21600" o:gfxdata="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Rler4A&#10;AADcAAAADwAAAAAAAAABACAAAAAiAAAAZHJzL2Rvd25yZXYueG1sUEsBAhQAFAAAAAgAh07iQDMv&#10;BZ47AAAAOQAAABAAAAAAAAAAAQAgAAAADQEAAGRycy9zaGFwZXhtbC54bWxQSwUGAAAAAAYABgBb&#10;AQAAtwMAAAAA&#10;" path="m20249,18514c20249,19365,19644,20057,18899,20057l2699,20057c1955,20057,1349,19365,1349,18514l1349,13114,4050,1542,17549,1542,20249,13114c20249,13114,20249,18514,20249,18514xm21548,12693l18847,1117c18683,460,18150,0,17549,0l10800,0,4049,0c3449,0,2916,460,2752,1117l51,12693c17,12835,0,12976,0,13114l0,18514c0,20218,1208,21600,2699,21600l18899,21600c20391,21600,21600,20218,21600,18514l21600,13114c21600,12976,21582,12835,21548,12693e">
                    <v:path o:connectlocs="383,335;383,335;383,335;383,33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2" o:spid="_x0000_s1026" o:spt="100" style="position:absolute;left:5453;top:6469;height:430;width:587;v-text-anchor:middle;" filled="t" stroked="f" coordsize="21519,21600" o:gfxdata="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ysQN7gAAADcAAAA&#10;DwAAAAAAAAABACAAAAAiAAAAZHJzL2Rvd25yZXYueG1sUEsBAhQAFAAAAAgAh07iQDMvBZ47AAAA&#10;OQAAABAAAAAAAAAAAQAgAAAABwEAAGRycy9zaGFwZXhtbC54bWxQSwUGAAAAAAYABgBbAQAAsQMA&#10;AAAA&#10;" path="m18070,14399l16603,14399c15931,14399,15325,14907,15024,15725l13746,19199,7773,19199,6495,15725c6194,14907,5588,14399,4916,14399l3449,14399,1343,14399,3924,1200,17595,1200,20176,14399c20176,14399,18070,14399,18070,14399xm17595,0l3924,0c3524,0,3174,366,3071,891l28,15291c-40,15651,16,16035,183,16330c350,16625,609,16799,883,16799l3449,16799,4456,16799,4916,16799,6194,20274c6493,21086,7104,21599,7773,21599l13746,21599c14415,21599,15026,21086,15325,20274l16603,16799,17063,16799,18070,16799,20636,16799c20910,16799,21169,16625,21336,16330c21503,16035,21560,15651,21490,15291l18448,891c18345,366,17995,0,17595,0e">
                    <v:path o:connectlocs="293,215;293,215;293,215;293,21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10" o:spid="_x0000_s1026" o:spt="203" style="position:absolute;left:3818;top:6374;height:670;width:770;" coordorigin="3818,6374" coordsize="770,670" o:gfxdata="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8Ks/r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103" o:spid="_x0000_s1026" o:spt="100" style="position:absolute;left:3940;top:6494;height:180;width:275;v-text-anchor:middle;" filled="t" stroked="f" coordsize="21600,21600" o:gfxdata="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UGuQC5AAAA3AAA&#10;AA8AAAAAAAAAAQAgAAAAIgAAAGRycy9kb3ducmV2LnhtbFBLAQIUABQAAAAIAIdO4kAzLwWeOwAA&#10;ADkAAAAQAAAAAAAAAAEAIAAAAAgBAABkcnMvc2hhcGV4bWwueG1sUEsFBgAAAAAGAAYAWwEAALID&#10;AAAAAA==&#10;" path="m20660,0c9461,0,0,9233,0,20160c0,20954,420,21600,939,21600c1457,21600,1878,20954,1878,20160c1878,10956,10655,2880,20660,2880c21179,2880,21600,2234,21600,1440c21600,645,21179,0,20660,0e">
                    <v:path o:connectlocs="137,90;137,90;137,90;137,9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4" o:spid="_x0000_s1026" o:spt="100" style="position:absolute;left:3818;top:6374;height:670;width:770;v-text-anchor:middle;" filled="t" stroked="f" coordsize="21600,21600" o:gfxdata="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Cm+w28AAAA&#10;3AAAAA8AAAAAAAAAAQAgAAAAIgAAAGRycy9kb3ducmV2LnhtbFBLAQIUABQAAAAIAIdO4kAzLwWe&#10;OwAAADkAAAAQAAAAAAAAAAEAIAAAAAsBAABkcnMvc2hhcGV4bWwueG1sUEsFBgAAAAAGAAYAWwEA&#10;ALUDAAAAAA==&#10;" path="m10800,16971c10181,16971,9546,16918,8912,16811c8847,16800,8781,16794,8716,16794c8315,16794,7931,16999,7673,17359c7384,17761,6563,18657,5591,19318c5854,18628,6060,17853,6074,17056c6078,17006,6080,16956,6080,16914c6080,16334,5796,15803,5344,15540c2843,14080,1349,11731,1349,9257c1349,5003,5588,1542,10800,1542c16011,1542,20249,5003,20249,9257c20249,13510,16011,16971,10800,16971m10800,0c4835,0,0,4144,0,9257c0,12440,1875,15248,4730,16914c4730,16935,4724,16949,4724,16971c4724,18354,3821,19843,3423,20625l3425,20625c3393,20709,3374,20802,3374,20900c3374,21287,3648,21600,3986,21600c4049,21600,4161,21580,4158,21590c6268,21195,8255,18979,8716,18338c9391,18451,10086,18514,10800,18514c16764,18514,21600,14369,21600,9257c21600,4144,16764,0,10800,0e">
                    <v:path o:connectlocs="385,335;385,335;385,335;385,33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09" o:spid="_x0000_s1026" o:spt="203" style="position:absolute;left:2280;top:6469;height:480;width:768;" coordorigin="2280,6469" coordsize="768,480" o:gfxdata="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TZmpw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105" o:spid="_x0000_s1026" o:spt="100" style="position:absolute;left:2280;top:6469;height:480;width:768;v-text-anchor:middle;" filled="t" stroked="f" coordsize="21600,21600" o:gfxdata="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09jebsAAADc&#10;AAAADwAAAAAAAAABACAAAAAiAAAAZHJzL2Rvd25yZXYueG1sUEsBAhQAFAAAAAgAh07iQDMvBZ47&#10;AAAAOQAAABAAAAAAAAAAAQAgAAAACgEAAGRycy9zaGFwZXhtbC54bWxQSwUGAAAAAAYABgBbAQAA&#10;tAMAAAAA&#10;" path="m10800,19438c7005,19438,3289,15988,1437,10797c3298,5598,7009,2161,10800,2161c14595,2161,18310,5611,20162,10802c18301,16000,14590,19438,10800,19438m21576,10561c21569,10516,21573,10467,21562,10423c21558,10406,21548,10395,21544,10378c21537,10352,21539,10322,21530,10297c19569,4298,15302,0,10800,0c6297,0,2030,4290,69,10290c61,10316,62,10344,55,10370c51,10387,41,10398,37,10415c26,10459,30,10508,24,10554c12,10635,0,10714,0,10796c0,10878,12,10955,24,11038c30,11083,26,11131,37,11175c41,11193,51,11204,55,11220c62,11247,61,11276,69,11302c2030,17300,6297,21599,10800,21599c15302,21599,19569,17308,21530,11309c21539,11283,21537,11255,21544,11228c21548,11212,21558,11201,21562,11183c21573,11139,21569,11089,21576,11044c21587,10963,21599,10885,21599,10803c21599,10721,21587,10642,21576,10561e">
                    <v:path o:connectlocs="384,240;384,240;384,240;384,24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6" o:spid="_x0000_s1026" o:spt="100" style="position:absolute;left:2570;top:6614;height:105;width:108;v-text-anchor:middle;" filled="t" stroked="f" coordsize="21600,21600" o:gfxdata="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DxuK8AAAA&#10;3AAAAA8AAAAAAAAAAQAgAAAAIgAAAGRycy9kb3ducmV2LnhtbFBLAQIUABQAAAAIAIdO4kAzLwWe&#10;OwAAADkAAAAQAAAAAAAAAAEAIAAAAAsBAABkcnMvc2hhcGV4bWwueG1sUEsFBgAAAAAGAAYAWwEA&#10;ALUDAAAAAA==&#10;" path="m19202,0c19193,0,19183,4,19174,4c8585,23,0,8607,0,19198c0,20523,1076,21600,2402,21600c3722,21600,4799,20523,4799,19198c4799,11262,11262,4803,19202,4803l19202,4798c20523,4798,21599,3721,21599,2401c21599,1076,20523,0,19202,0e">
                    <v:path o:connectlocs="54,52;54,52;54,52;54,5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7" o:spid="_x0000_s1026" o:spt="100" style="position:absolute;left:2498;top:6539;height:340;width:335;v-text-anchor:middle;" filled="t" stroked="f" coordsize="21600,21600" o:gfxdata="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NFYlbsAAADc&#10;AAAADwAAAAAAAAABACAAAAAiAAAAZHJzL2Rvd25yZXYueG1sUEsBAhQAFAAAAAgAh07iQDMvBZ47&#10;AAAAOQAAABAAAAAAAAAAAQAgAAAACgEAAGRycy9zaGFwZXhtbC54bWxQSwUGAAAAAAYABgBbAQAA&#10;tAMAAAAA&#10;" path="m10800,20057c5694,20057,1542,15905,1542,10800c1542,5694,5694,1542,10800,1542c15905,1542,20057,5694,20057,10800c20057,15905,15905,20057,10800,20057m10800,0c4834,0,0,4834,0,10800c0,16765,4834,21600,10800,21600c16765,21600,21599,16765,21599,10800c21599,4834,16765,0,10800,0e">
                    <v:path o:connectlocs="167,170;167,170;167,170;167,17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08" o:spid="_x0000_s1026" o:spt="203" style="position:absolute;left:840;top:6324;height:770;width:578;" coordorigin="840,6324" coordsize="578,770" o:gfxdata="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HhVUw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108" o:spid="_x0000_s1026" o:spt="100" style="position:absolute;left:983;top:6469;height:290;width:290;v-text-anchor:middle;" filled="t" stroked="f" coordsize="21600,21600" o:gfxdata="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539DrsAAADc&#10;AAAADwAAAAAAAAABACAAAAAiAAAAZHJzL2Rvd25yZXYueG1sUEsBAhQAFAAAAAgAh07iQDMvBZ47&#10;AAAAOQAAABAAAAAAAAAAAQAgAAAACgEAAGRycy9zaGFwZXhtbC54bWxQSwUGAAAAAAYABgBbAQAA&#10;tAMAAAAA&#10;" path="m10800,1800c15764,1800,19800,5835,19800,10800c19800,15764,15764,19800,10800,19800c5835,19800,1800,15764,1800,10800c1800,5835,5835,1800,10800,1800m10800,21599c16756,21599,21600,16756,21600,10800c21600,4843,16756,0,10800,0c4843,0,0,4843,0,10800c0,16756,4843,21599,10800,21599e">
                    <v:path o:connectlocs="145,145;145,145;145,145;145,14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9" o:spid="_x0000_s1026" o:spt="100" style="position:absolute;left:840;top:6324;height:770;width:578;v-text-anchor:middle;" filled="t" stroked="f" coordsize="21600,21600" o:gfxdata="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gJpfL4A&#10;AADcAAAADwAAAAAAAAABACAAAAAiAAAAZHJzL2Rvd25yZXYueG1sUEsBAhQAFAAAAAgAh07iQDMv&#10;BZ47AAAAOQAAABAAAAAAAAAAAQAgAAAADQEAAGRycy9zaGFwZXhtbC54bWxQSwUGAAAAAAYABgBb&#10;AQAAtwMAAAAA&#10;" path="m10904,20170c10885,20184,10830,20215,10782,20237c10774,20218,10707,20178,10666,20147c7368,17300,1799,12497,1799,8101c1799,4378,5838,1350,10800,1350c15762,1350,19800,4378,19800,8101c19800,12497,14231,17300,10904,20170m10800,0c4844,0,0,3588,0,8101c0,12826,5400,17660,9337,21056c9352,21070,9984,21599,10766,21599l10834,21599c11615,21599,12247,21070,12262,21056c16200,17660,21599,12826,21599,8101c21599,3588,16755,0,10800,0e">
                    <v:path o:connectlocs="289,385;289,385;289,385;289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03" o:spid="_x0000_s1026" o:spt="203" style="position:absolute;left:8433;top:4834;height:720;width:770;" coordorigin="8433,4834" coordsize="770,720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110" o:spid="_x0000_s1026" o:spt="100" style="position:absolute;left:8528;top:4929;height:385;width:577;v-text-anchor:middle;" filled="t" stroked="f" coordsize="21600,21600" o:gfxdata="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OzOe8AAAA&#10;3AAAAA8AAAAAAAAAAQAgAAAAIgAAAGRycy9kb3ducmV2LnhtbFBLAQIUABQAAAAIAIdO4kAzLwWe&#10;OwAAADkAAAAQAAAAAAAAAAEAIAAAAAsBAABkcnMvc2hhcGV4bWwueG1sUEsFBgAAAAAGAAYAWwEA&#10;ALUDAAAAAA==&#10;" path="m20699,20255l899,20255,899,1350,20699,1350c20699,1350,20699,20255,20699,20255xm20699,0l899,5c402,5,0,603,0,1350l0,20249c0,20996,402,21599,899,21599l20699,21599c21197,21599,21600,20996,21600,20249l21600,1350c21600,603,21197,0,20699,0e">
                    <v:path o:connectlocs="288,192;288,192;288,192;288,19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11" o:spid="_x0000_s1026" o:spt="100" style="position:absolute;left:8433;top:4834;height:720;width:770;v-text-anchor:middle;" filled="t" stroked="f" coordsize="21600,21600" o:gfxdata="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Wt86e/&#10;AAAA3AAAAA8AAAAAAAAAAQAgAAAAIgAAAGRycy9kb3ducmV2LnhtbFBLAQIUABQAAAAIAIdO4kAz&#10;LwWeOwAAADkAAAAQAAAAAAAAAAEAIAAAAA4BAABkcnMvc2hhcGV4bWwueG1sUEsFBgAAAAAGAAYA&#10;WwEAALgDAAAAAA==&#10;" path="m20249,16562c20249,16959,19946,17282,19575,17282l13499,17282,8099,17282,2024,17282c1651,17282,1349,16959,1349,16562l1349,2160c1349,1762,1651,1440,2024,1440l19575,1440c19946,1440,20249,1762,20249,2160c20249,2160,20249,16562,20249,16562xm19575,0l2024,0c905,0,0,966,0,2160l0,16562c0,17753,903,18718,2018,18721l8774,18721,8774,19597,4561,20181c4260,20262,4049,20549,4049,20879c4049,21277,4351,21599,4724,21599l16874,21599c17248,21599,17549,21277,17549,20879c17549,20549,17339,20262,17038,20181l12824,19597,12824,18721,19581,18721c20696,18718,21600,17753,21600,16562l21600,2160c21600,966,20692,0,19575,0e">
                    <v:path o:connectlocs="385,360;385,360;385,360;385,36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12" o:spid="_x0000_s1026" o:spt="100" style="position:absolute;left:6895;top:4784;height:770;width:768;v-text-anchor:middle;" filled="t" stroked="f" coordsize="21020,21600" o:gfxdata="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wogK8AAAA&#10;3AAAAA8AAAAAAAAAAQAgAAAAIgAAAGRycy9kb3ducmV2LnhtbFBLAQIUABQAAAAIAIdO4kAzLwWe&#10;OwAAADkAAAAQAAAAAAAAAAEAIAAAAAsBAABkcnMvc2hhcGV4bWwueG1sUEsFBgAAAAAGAAYAWwEA&#10;ALUDAAAAAA==&#10;" path="m18846,7946l17740,9091c17740,8939,17758,8792,17744,8636c17629,7331,17036,6068,16074,5080c15004,3980,13585,3348,12180,3345l13268,2218c13812,1659,14572,1350,15403,1350c16460,1350,17546,1840,18381,2696c19165,3500,19631,4499,19698,5510c19760,6453,19457,7317,18846,7946m5828,19329c5813,18424,5454,17481,4730,16739c4046,16034,3150,15628,2257,15592l2911,13157c2959,12995,3052,12835,3168,12695c4485,11726,6512,12012,7920,13460c9409,14990,9639,17230,8492,18568c8416,18609,8339,18648,8256,18675c8256,18675,5828,19329,5828,19329xm2737,20164c2665,20181,2443,20239,2291,20249c1751,20244,1313,19792,1313,19237c1321,19124,1365,18929,1380,18857l2071,16283c2822,16261,3630,16562,4265,17215c4911,17878,5214,18725,5181,19504c5181,19504,2737,20164,2737,20164xm6888,11179c6280,10927,5642,10783,5004,10774l10063,5536c10838,4759,11966,4536,13077,4819c13077,4819,6888,11179,6888,11179xm9717,13672c9473,13258,9194,12859,8848,12505c8447,12093,7986,11770,7507,11498l13767,5064c14259,5288,14729,5607,15145,6035c15500,6398,15775,6806,15987,7229c15987,7229,9717,13672,9717,13672xm10519,16061c10465,15452,10298,14854,10047,14288l16257,7906c16637,9140,16442,10429,15610,11284c15604,11290,15598,11293,15593,11298l15602,11306,10525,16565c10527,16397,10534,16232,10519,16061m19308,1741c18228,632,16805,0,15403,0c14220,0,13131,450,12335,1266l9138,4577c9129,4585,9118,4592,9108,4602c9103,4608,9100,4614,9095,4620l9096,4621,2310,11647c1998,11966,1771,12364,1645,12797l102,18541c100,18557,0,19008,0,19237c0,20541,1030,21599,2302,21599c2554,21599,3044,21475,3062,21473l8630,19969c9054,19839,9439,19604,9750,19283l19776,8899c21600,7023,21394,3881,19308,1741e">
                  <v:path o:connectlocs="384,385;384,385;384,385;384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02" o:spid="_x0000_s1026" o:spt="203" style="position:absolute;left:5478;top:4784;height:770;width:526;" coordorigin="5478,4784" coordsize="526,770" o:gfxdata="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m1i2r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AutoShape 113" o:spid="_x0000_s1026" o:spt="100" style="position:absolute;left:5478;top:4784;height:770;width:527;v-text-anchor:middle;" filled="t" stroked="f" coordsize="21600,21600" o:gfxdata="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ozyEu8AAAA&#10;3AAAAA8AAAAAAAAAAQAgAAAAIgAAAGRycy9kb3ducmV2LnhtbFBLAQIUABQAAAAIAIdO4kAzLwWe&#10;OwAAADkAAAAQAAAAAAAAAAEAIAAAAAsBAABkcnMvc2hhcGV4bWwueG1sUEsFBgAAAAAGAAYAWwEA&#10;ALUDAAAAAA==&#10;" path="m15386,14175l6223,14175c5734,13446,5147,12716,4568,12003c3287,10427,1963,8797,1963,7425c1963,4075,5927,1350,10800,1350c15672,1350,19636,4075,19636,7425c19636,8787,18312,10425,17029,12011c16455,12723,15873,13449,15386,14175m10800,20249c9805,20249,9347,20171,8839,19406l13000,19048c12398,20164,11959,20249,10800,20249m7595,16813c7417,16407,7215,15978,6991,15525l14616,15525c14496,15767,14375,16010,14270,16239c14270,16239,7595,16813,7595,16813xm13345,18343l8476,18762c8303,18416,8116,18011,7890,17483c7887,17477,7883,17469,7881,17462l13957,16941c13871,17140,13778,17350,13698,17537c13569,17841,13453,18104,13345,18343m10800,0c4835,0,0,3324,0,7425c0,10146,3621,13029,4939,15562c6906,19339,6688,21599,10800,21599c14972,21599,14692,19349,16660,15577c17983,13039,21600,10124,21600,7425c21600,3324,16764,0,10800,0e">
                    <v:path o:connectlocs="263,385;263,385;263,385;263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14" o:spid="_x0000_s1026" o:spt="100" style="position:absolute;left:5595;top:4909;height:155;width:158;v-text-anchor:middle;" filled="t" stroked="f" coordsize="21600,21600" o:gfxdata="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k4pGugAAANwA&#10;AAAPAAAAAAAAAAEAIAAAACIAAABkcnMvZG93bnJldi54bWxQSwECFAAUAAAACACHTuJAMy8FnjsA&#10;AAA5AAAAEAAAAAAAAAABACAAAAAJAQAAZHJzL3NoYXBleG1sLnhtbFBLBQYAAAAABgAGAFsBAACz&#10;AwAAAAA=&#10;" path="m19938,0c8943,0,0,8942,0,19938c0,20855,743,21600,1661,21600c2579,21600,3323,20855,3323,19938c3323,10777,10777,3323,19938,3323c20856,3323,21600,2578,21600,1661c21600,744,20856,0,19938,0e">
                    <v:path o:connectlocs="79,77;79,77;79,77;79,7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01" o:spid="_x0000_s1026" o:spt="203" style="position:absolute;left:3915;top:4784;height:770;width:574;" coordorigin="3915,4784" coordsize="574,770" o:gfxdata="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khx0G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115" o:spid="_x0000_s1026" o:spt="100" style="position:absolute;left:3915;top:4784;height:770;width:575;v-text-anchor:middle;" filled="t" stroked="f" coordsize="21600,21600" o:gfxdata="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pb1pLsAAADc&#10;AAAADwAAAAAAAAABACAAAAAiAAAAZHJzL2Rvd25yZXYueG1sUEsBAhQAFAAAAAgAh07iQDMvBZ47&#10;AAAAOQAAABAAAAAAAAAAAQAgAAAACgEAAGRycy9zaGFwZXhtbC54bWxQSwUGAAAAAAYABgBbAQAA&#10;tAMAAAAA&#10;" path="m19800,12825l19800,13500,19800,14850,19800,15525c19800,18129,16972,20249,13499,20249l8099,20249c4627,20249,1800,18129,1800,15525l1800,14850,1800,13500,1800,12825,1800,10800c1800,10427,2203,10124,2699,10124l4499,10124,17100,10124,18899,10124c19396,10124,19800,10427,19800,10800c19800,10800,19800,12825,19800,12825xm14400,6075l14400,6076,14400,8774,7200,8774,7200,6076,7200,6075c7200,4583,8811,3375,10800,3375c12788,3375,14400,4583,14400,6075m4499,6075c4499,3465,7320,1350,10800,1350c14279,1350,17100,3465,17100,6075l17100,8774,15299,8774,15299,6076c15299,4212,13285,2701,10800,2701c8314,2701,6299,4212,6299,6076l6299,8774,4499,8774c4499,8774,4499,6075,4499,6075xm18899,8774l18899,6075c18899,2719,15274,0,10800,0c6325,0,2699,2719,2699,6075l2699,8774c1208,8774,0,9681,0,10800l0,12825,0,13500,0,14850,0,15525c0,18880,3625,21599,8099,21599l13499,21599c17974,21599,21600,18880,21600,15525l21600,14850,21600,13500,21600,12825,21600,10800c21600,9681,20391,8774,18899,8774e">
                    <v:path o:connectlocs="287,385;287,385;287,385;287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16" o:spid="_x0000_s1026" o:spt="100" style="position:absolute;left:4155;top:5244;height:145;width:95;v-text-anchor:middle;" filled="t" stroked="f" coordsize="21600,21600" o:gfxdata="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za3qbsAAADc&#10;AAAADwAAAAAAAAABACAAAAAiAAAAZHJzL2Rvd25yZXYueG1sUEsBAhQAFAAAAAgAh07iQDMvBZ47&#10;AAAAOQAAABAAAAAAAAAAAQAgAAAACgEAAGRycy9zaGFwZXhtbC54bWxQSwUGAAAAAAYABgBbAQAA&#10;tAMAAAAA&#10;" path="m10800,0c4838,0,0,3226,0,7201c0,9390,1798,13537,3601,16821c5070,19493,6916,21600,10800,21600c15016,21600,16529,19514,18003,16858c19828,13567,21600,9397,21600,7201c21600,3226,16761,0,10800,0e">
                    <v:path o:connectlocs="47,72;47,72;47,72;47,7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17" o:spid="_x0000_s1026" o:spt="100" style="position:absolute;left:2280;top:4929;height:580;width:770;v-text-anchor:middle;" filled="t" stroked="f" coordsize="21596,21600" o:gfxdata="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2PwGvQAA&#10;ANwAAAAPAAAAAAAAAAEAIAAAACIAAABkcnMvZG93bnJldi54bWxQSwECFAAUAAAACACHTuJAMy8F&#10;njsAAAA5AAAAEAAAAAAAAAABACAAAAAMAQAAZHJzL3NoYXBleG1sLnhtbFBLBQYAAAAABgAGAFsB&#10;AAC2AwAAAAA=&#10;" path="m4511,2151l6064,3877,4246,6302,1353,6302c1353,6302,4511,2151,4511,2151xm17348,6302l15531,3877,17082,2153,20191,6302c20191,6302,17348,6302,17348,6302xm17264,7202l19663,7202,13021,16638c13021,16638,17264,7202,17264,7202xm8574,16637l1933,7202,4330,7202c4330,7202,8574,16637,8574,16637xm8429,7202l10084,18249,5117,7202c5117,7202,8429,7202,8429,7202xm6584,4456l8246,6302,5200,6302c5200,6302,6584,4456,6584,4456xm6543,3238l5250,1800,7621,1800c7621,1800,6543,3238,6543,3238xm10797,3466l9299,1800,12296,1800c12296,1800,10797,3466,10797,3466xm13974,1800l16345,1800,15052,3238c15052,3238,13974,1800,13974,1800xm13349,6302l15011,4456,16394,6302c16394,6302,13349,6302,13349,6302xm13166,7202l16478,7202,11511,18249c11511,18249,13166,7202,13166,7202xm12478,7202l10797,18414,9117,7202c9117,7202,12478,7202,12478,7202xm8773,5716l7064,3817,8426,2000,10270,4051c10270,4051,8773,5716,8773,5716xm11325,4051l13169,2000,14531,3817,12822,5716c12822,5716,11325,4051,11325,4051xm12296,6302l9299,6302,10797,4638c10797,4638,12296,6302,12296,6302xm21200,5102l17771,527c17518,189,17176,0,16817,0l4779,0c4420,0,4077,189,3824,527l395,5102c131,5455,-1,5921,-1,6387c1,6810,114,7233,341,7573l9788,20995c10045,21379,10412,21599,10797,21599c11183,21599,11550,21379,11807,20995l21255,7573c21485,7226,21598,6791,21595,6359c21593,5902,21459,5449,21200,5102e">
                  <v:path o:connectlocs="385,290;385,290;385,290;385,290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00" o:spid="_x0000_s1026" o:spt="203" style="position:absolute;left:745;top:4884;height:574;width:768;" coordorigin="745,4884" coordsize="768,574" o:gfxdata="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nzWT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118" o:spid="_x0000_s1026" o:spt="100" style="position:absolute;left:745;top:4884;height:575;width:768;v-text-anchor:middle;" filled="t" stroked="f" coordsize="21464,21600" o:gfxdata="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tK9dbsAAADc&#10;AAAADwAAAAAAAAABACAAAAAiAAAAZHJzL2Rvd25yZXYueG1sUEsBAhQAFAAAAAgAh07iQDMvBZ47&#10;AAAAOQAAABAAAAAAAAAAAQAgAAAACgEAAGRycy9zaGFwZXhtbC54bWxQSwUGAAAAAAYABgBbAQAA&#10;tAMAAAAA&#10;" path="m19918,11754l16564,18954c16317,19484,15892,19800,15427,19800l2683,19800c1943,19800,1341,18992,1341,18000l1341,3600c1341,2608,1943,1800,2683,1800l15427,1800c15892,1800,16317,2116,16564,2645l19917,9845c20188,10425,20188,11174,19918,11754m21055,8891l17701,1691c17211,639,16352,0,15427,0l2683,0c1201,0,0,1611,0,3600l0,18000c0,19988,1201,21599,2683,21599l15427,21599c16352,21599,17211,20960,17701,19908l21055,12708c21600,11541,21600,10059,21055,8891e">
                    <v:path o:connectlocs="384,287;384,287;384,287;384,28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19" o:spid="_x0000_s1026" o:spt="100" style="position:absolute;left:1223;top:5099;height:145;width:145;v-text-anchor:middle;" filled="t" stroked="f" coordsize="21600,21600" o:gfxdata="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b/6G/&#10;AAAA3AAAAA8AAAAAAAAAAQAgAAAAIgAAAGRycy9kb3ducmV2LnhtbFBLAQIUABQAAAAIAIdO4kAz&#10;LwWeOwAAADkAAAAQAAAAAAAAAAEAIAAAAA4BAABkcnMvc2hhcGV4bWwueG1sUEsFBgAAAAAGAAYA&#10;WwEAALgDAAAAAA==&#10;" path="m10800,18000c6825,18000,3600,14774,3600,10800c3600,6825,6825,3600,10800,3600c14774,3600,17999,6825,17999,10800c17999,14774,14774,18000,10800,18000m10800,0c4833,0,0,4833,0,10800c0,16766,4833,21599,10800,21599c16766,21599,21600,16766,21600,10800c21600,4833,16766,0,10800,0e">
                    <v:path o:connectlocs="72,72;72,72;72,72;72,7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6" o:spid="_x0000_s1026" o:spt="203" style="position:absolute;left:8433;top:3319;height:650;width:770;" coordorigin="8433,3319" coordsize="770,650" o:gfxdata="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p5kCK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120" o:spid="_x0000_s1026" o:spt="100" style="position:absolute;left:8625;top:3489;height:385;width:383;v-text-anchor:middle;" filled="t" stroked="f" coordsize="21600,21600" o:gfxdata="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XWjq8AAAA&#10;3AAAAA8AAAAAAAAAAQAgAAAAIgAAAGRycy9kb3ducmV2LnhtbFBLAQIUABQAAAAIAIdO4kAzLwWe&#10;OwAAADkAAAAQAAAAAAAAAAEAIAAAAAsBAABkcnMvc2hhcGV4bWwueG1sUEsFBgAAAAAGAAYAWwEA&#10;ALUDAAAAAA==&#10;" path="m16948,16070c14037,19468,8925,19859,5529,16948c2130,14038,1740,8924,4651,5527c7559,2131,12674,1740,16070,4650c19466,7560,19859,12673,16948,16070m10800,0c4833,0,0,4834,0,10800c0,16765,4833,21599,10800,21599c16764,21599,21600,16765,21600,10800c21600,4834,16764,0,10800,0e">
                    <v:path o:connectlocs="191,192;191,192;191,192;191,19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1" o:spid="_x0000_s1026" o:spt="100" style="position:absolute;left:8720;top:3584;height:110;width:108;v-text-anchor:middle;" filled="t" stroked="f" coordsize="21600,21600" o:gfxdata="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BORq/&#10;AAAA3AAAAA8AAAAAAAAAAQAgAAAAIgAAAGRycy9kb3ducmV2LnhtbFBLAQIUABQAAAAIAIdO4kAz&#10;LwWeOwAAADkAAAAQAAAAAAAAAAEAIAAAAA4BAABkcnMvc2hhcGV4bWwueG1sUEsFBgAAAAAGAAYA&#10;WwEAALgDAAAAAA==&#10;" path="m19200,0c8596,0,0,8596,0,19195l0,19199c0,20524,1068,21599,2400,21599c3721,21599,4800,20524,4800,19199l4800,19195c4800,11247,11240,4799,19200,4799c20521,4799,21600,3724,21600,2399c21600,1075,20521,0,19200,0e">
                    <v:path o:connectlocs="54,55;54,55;54,55;54,5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2" o:spid="_x0000_s1026" o:spt="100" style="position:absolute;left:8433;top:3319;height:650;width:770;v-text-anchor:middle;" filled="t" stroked="f" coordsize="21600,21600" o:gfxdata="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SNnIG8AAAA&#10;3AAAAA8AAAAAAAAAAQAgAAAAIgAAAGRycy9kb3ducmV2LnhtbFBLAQIUABQAAAAIAIdO4kAzLwWe&#10;OwAAADkAAAAQAAAAAAAAAAEAIAAAAAsBAABkcnMvc2hhcGV4bWwueG1sUEsFBgAAAAAGAAYAWwEA&#10;ALUDAAAAAA==&#10;" path="m20249,19199c20249,19642,19948,19999,19575,19999l2024,19999c1651,19999,1349,19642,1349,19199l1349,7200c1349,6809,1588,6475,1914,6411l5588,5684,6797,2103c6900,1799,7148,1600,7424,1600l14174,1600c14450,1600,14698,1799,14801,2103l16010,5684,19685,6411c20011,6475,20249,6809,20249,7200c20249,7200,20249,19199,20249,19199xm19907,4832l16981,4254,16054,1507c15745,591,15006,0,14174,0l7424,0c6593,0,5854,591,5543,1509l4618,4254,1692,4832c711,5025,0,6020,0,7200l0,19199c0,20523,908,21600,2024,21600l19575,21600c20691,21600,21600,20523,21600,19199l21600,7200c21600,6020,20888,5025,19907,4832e">
                    <v:path o:connectlocs="385,325;385,325;385,325;385,32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5" o:spid="_x0000_s1026" o:spt="203" style="position:absolute;left:6895;top:3249;height:770;width:768;" coordorigin="6895,3249" coordsize="768,770" o:gfxdata="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TU1u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AutoShape 123" o:spid="_x0000_s1026" o:spt="100" style="position:absolute;left:6895;top:3249;height:770;width:768;v-text-anchor:middle;" filled="t" stroked="f" coordsize="21600,21600" o:gfxdata="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fAva8AAAA&#10;3AAAAA8AAAAAAAAAAQAgAAAAIgAAAGRycy9kb3ducmV2LnhtbFBLAQIUABQAAAAIAIdO4kAzLwWe&#10;OwAAADkAAAAQAAAAAAAAAAEAIAAAAAsBAABkcnMvc2hhcGV4bWwueG1sUEsFBgAAAAAGAAYAWwEA&#10;ALUDAAAAAA==&#10;" path="m18180,12132c17710,12226,17327,12561,17170,13012c17083,13261,16981,13503,16868,13738c16658,14169,16694,14677,16959,15075l18131,16833,16832,18132,15075,16960c14850,16810,14589,16733,14326,16733c14126,16733,13924,16778,13738,16868c13504,16981,13262,17083,13012,17170c12561,17327,12226,17712,12133,18180l11717,20249,9881,20249,9467,18180c9373,17712,9039,17327,8588,17170c8339,17083,8096,16983,7861,16869c7675,16778,7474,16733,7273,16733c7011,16733,6750,16810,6525,16960l4767,18132,3468,16833,4639,15075c4904,14677,4939,14169,4732,13738c4618,13504,4516,13263,4429,13013c4273,12561,3888,12227,3419,12133l1350,11718,1349,9882,3419,9468c3888,9374,4273,9039,4429,8588c4516,8338,4617,8096,4731,7862c4940,7431,4905,6923,4639,6524l3468,4767,4767,3468,6525,4639c6750,4790,7011,4866,7273,4866c7474,4866,7674,4822,7861,4732c8095,4619,8337,4517,8586,4430c9039,4272,9373,3888,9467,3420l9881,1350,11717,1350,12131,3420c12225,3888,12560,4272,13012,4430c13261,4517,13502,4617,13737,4731c13924,4822,14125,4866,14326,4866c14589,4866,14850,4790,15075,4639l16832,3468,18131,4767,16959,6524c16694,6923,16660,7431,16867,7861c16980,8096,17083,8337,17170,8587c17327,9039,17710,9373,18180,9467l20248,9882,20250,11718c20250,11718,18180,12132,18180,12132xm20513,8558l18445,8143c18341,7844,18218,7554,18082,7273l19254,5516c19611,4980,19540,4268,19085,3813l17787,2514c17526,2253,17181,2118,16831,2118c16573,2118,16312,2193,16084,2345l14326,3516c14044,3380,13754,3258,13455,3155l13041,1085c12916,454,12361,0,11717,0l9881,0c9238,0,8684,454,8557,1085l8143,3155c7843,3258,7554,3381,7273,3516l5516,2345c5287,2193,5026,2118,4767,2118c4419,2118,4073,2253,3812,2514l2514,3813c2059,4268,1988,4980,2345,5516l3516,7273c3380,7555,3258,7844,3154,8144l1085,8558c454,8684,0,9238,0,9882l0,11718c0,12361,454,12916,1085,13042l3154,13456c3258,13755,3380,14046,3516,14326l2345,16083c1988,16619,2059,17332,2514,17787l3812,19086c4073,19346,4419,19482,4767,19482c5026,19482,5287,19406,5516,19254l7273,18083c7554,18220,7843,18341,8143,18445l8557,20514c8684,21146,9238,21599,9881,21599l11717,21599c12361,21599,12916,21146,13041,20514l13456,18445c13755,18341,14046,18219,14326,18083l16084,19254c16312,19406,16573,19482,16831,19482c17181,19482,17526,19346,17787,19086l19085,17787c19540,17332,19611,16619,19254,16083l18082,14326c18219,14045,18341,13755,18445,13456l20513,13042c21145,12916,21599,12361,21599,11718l21599,9882c21599,9238,21145,8684,20513,8558e">
                    <v:path o:connectlocs="384,385;384,385;384,385;384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4" o:spid="_x0000_s1026" o:spt="100" style="position:absolute;left:7110;top:3464;height:335;width:338;v-text-anchor:middle;" filled="t" stroked="f" coordsize="21600,21600" o:gfxdata="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Tp228AAAA&#10;3AAAAA8AAAAAAAAAAQAgAAAAIgAAAGRycy9kb3ducmV2LnhtbFBLAQIUABQAAAAIAIdO4kAzLwWe&#10;OwAAADkAAAAQAAAAAAAAAAEAIAAAAAsBAABkcnMvc2hhcGV4bWwueG1sUEsFBgAAAAAGAAYAWwEA&#10;ALUDAAAAAA==&#10;" path="m10800,20250c5580,20250,1350,16017,1350,10800c1350,5582,5580,1349,10800,1349c16016,1349,20250,5582,20250,10800c20250,16017,16016,20250,10800,20250m10800,0c4836,0,0,4836,0,10800c0,16763,4836,21600,10800,21600c16763,21600,21599,16763,21599,10800c21599,4836,16763,0,10800,0e">
                    <v:path o:connectlocs="169,167;169,167;169,167;169,16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5" o:spid="_x0000_s1026" o:spt="100" style="position:absolute;left:7183;top:3534;height:195;width:192;v-text-anchor:middle;" filled="t" stroked="f" coordsize="21600,21600" o:gfxdata="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T6Pxm8AAAA&#10;3AAAAA8AAAAAAAAAAQAgAAAAIgAAAGRycy9kb3ducmV2LnhtbFBLAQIUABQAAAAIAIdO4kAzLwWe&#10;OwAAADkAAAAQAAAAAAAAAAEAIAAAAAsBAABkcnMvc2hhcGV4bWwueG1sUEsFBgAAAAAGAAYAWwEA&#10;ALUDAAAAAA==&#10;" path="m10800,18900c6328,18900,2699,15271,2699,10800c2699,6329,6328,2700,10800,2700c15271,2700,18899,6329,18899,10800c18899,15271,15271,18900,10800,18900m10800,0c4830,0,0,4833,0,10800c0,16766,4830,21599,10800,21599c16764,21599,21600,16766,21600,10800c21600,4833,16764,0,10800,0e">
                    <v:path o:connectlocs="96,97;96,97;96,97;96,9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4" o:spid="_x0000_s1026" o:spt="203" style="position:absolute;left:5358;top:3249;height:770;width:766;" coordorigin="5358,3249" coordsize="766,770" o:gfxdata="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156vO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126" o:spid="_x0000_s1026" o:spt="100" style="position:absolute;left:5358;top:3249;height:770;width:767;v-text-anchor:middle;" filled="t" stroked="f" coordsize="21600,21600" o:gfxdata="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u2moK8AAAA&#10;3AAAAA8AAAAAAAAAAQAgAAAAIgAAAGRycy9kb3ducmV2LnhtbFBLAQIUABQAAAAIAIdO4kAzLwWe&#10;OwAAADkAAAAQAAAAAAAAAAEAIAAAAAsBAABkcnMvc2hhcGV4bWwueG1sUEsFBgAAAAAGAAYAWwEA&#10;ALUDAAAAAA==&#10;" path="m13499,14850c9772,14850,6749,11827,6749,8100c6749,4372,9772,1350,13499,1350c17227,1350,20249,4372,20249,8100c20249,11827,17227,14850,13499,14850m3236,20042c3019,20266,2718,20408,2382,20408c1724,20408,1191,19875,1191,19218c1191,18881,1332,18580,1557,18363l1551,18358,6996,12913c7472,13555,8039,14122,8680,14599c8680,14599,3236,20042,3236,20042xm13499,0c9026,0,5399,3626,5399,8100c5399,9467,5742,10754,6341,11884l709,17515,713,17520c274,17953,0,18552,0,19218c0,20533,1066,21599,2382,21599c3047,21599,3647,21326,4079,20885l4078,20884,9708,15255c10839,15856,12128,16200,13499,16200c17973,16200,21600,12573,21600,8100c21600,3626,17973,0,13499,0e">
                    <v:path o:connectlocs="383,385;383,385;383,385;383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7" o:spid="_x0000_s1026" o:spt="100" style="position:absolute;left:5668;top:3369;height:180;width:182;v-text-anchor:middle;" filled="t" stroked="f" coordsize="21600,21600" o:gfxdata="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I42O8AAAA&#10;3AAAAA8AAAAAAAAAAQAgAAAAIgAAAGRycy9kb3ducmV2LnhtbFBLAQIUABQAAAAIAIdO4kAzLwWe&#10;OwAAADkAAAAQAAAAAAAAAAEAIAAAAAsBAABkcnMvc2hhcGV4bWwueG1sUEsFBgAAAAAGAAYAWwEA&#10;ALUDAAAAAA==&#10;" path="m20160,0c9025,0,0,9025,0,20160c0,20954,644,21600,1440,21600c2235,21600,2880,20954,2880,20160c2880,10618,10617,2880,20160,2880c20955,2880,21599,2234,21599,1440c21599,645,20955,0,20160,0e">
                    <v:path o:connectlocs="91,90;91,90;91,90;91,9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3" o:spid="_x0000_s1026" o:spt="203" style="position:absolute;left:3818;top:3249;height:770;width:770;" coordorigin="3818,3249" coordsize="770,770" o:gfxdata="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qrDlW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128" o:spid="_x0000_s1026" o:spt="100" style="position:absolute;left:3818;top:3249;height:770;width:770;v-text-anchor:middle;" filled="t" stroked="f" coordsize="21600,21600" o:gfxdata="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ooW68AAAA&#10;3AAAAA8AAAAAAAAAAQAgAAAAIgAAAGRycy9kb3ducmV2LnhtbFBLAQIUABQAAAAIAIdO4kAzLwWe&#10;OwAAADkAAAAQAAAAAAAAAAEAIAAAAAsBAABkcnMvc2hhcGV4bWwueG1sUEsFBgAAAAAGAAYAWwEA&#10;ALUDAAAAAA==&#10;" path="m14850,12150c13851,12150,12926,11859,12124,11386l11892,11618,11132,12377,9846,13663c9593,13916,9451,14260,9451,14617l9451,16200,8101,16200c7356,16200,6751,16804,6751,17549l6751,18900,5170,18900c4812,18900,4469,19042,4216,19295l3259,20252,1352,20249,1350,18326,9223,10467c9223,10467,9223,10467,9224,10468l10215,9477c9741,8674,9451,7748,9451,6750c9451,3767,11869,1350,14850,1350c17832,1350,20250,3767,20250,6750c20250,9732,17832,12150,14850,12150m14850,0c11123,0,8101,3022,8101,6750c8101,7617,8283,8438,8582,9199l383,17400c146,17637,0,17863,0,18225l0,20249c0,20972,626,21599,1349,21599l3374,21599c3736,21599,3965,21455,4202,21219l5170,20249,6751,20249c7496,20249,8101,19645,8101,18900l8101,17549,9451,17549c10196,17549,10801,16945,10801,16200l10801,14617,12400,13018c13162,13317,13982,13500,14850,13500c18577,13500,21599,10477,21599,6750c21599,3022,18577,0,14850,0e">
                    <v:path o:connectlocs="385,385;385,385;385,385;385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9" o:spid="_x0000_s1026" o:spt="100" style="position:absolute;left:4300;top:3344;height:190;width:190;v-text-anchor:middle;" filled="t" stroked="f" coordsize="21600,21333" o:gfxdata="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2RdJ&#10;wAAAANwAAAAPAAAAAAAAAAEAIAAAACIAAABkcnMvZG93bnJldi54bWxQSwECFAAUAAAACACHTuJA&#10;My8FnjsAAAA5AAAAEAAAAAAAAAABACAAAAAPAQAAZHJzL3NoYXBleG1sLnhtbFBLBQYAAAAABgAG&#10;AFsBAAC5AwAAAAA=&#10;" path="m13008,18684c9017,15850,5542,12415,2694,8570c3736,5628,5693,3697,8585,2647c12578,5489,16048,8911,18889,12809c17836,15730,15883,17647,13008,18684m21110,11295c18081,7130,14396,3496,10161,484c9468,-8,8579,-134,7778,145c4027,1450,1463,3983,145,7687c46,7962,0,8252,0,8537c0,9071,167,9596,487,10041c3525,14213,7211,17850,11431,20850c12122,21338,13010,21466,13812,21188c17563,19893,20133,17356,21451,13647c21551,13372,21600,13081,21600,12796c21600,12265,21429,11740,21110,11295e">
                    <v:path o:connectlocs="95,96;95,96;95,96;95,96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30" o:spid="_x0000_s1026" o:spt="100" style="position:absolute;left:2280;top:3249;height:770;width:770;v-text-anchor:middle;" filled="t" stroked="f" coordsize="21373,21600" o:gfxdata="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A5uRvQAA&#10;ANwAAAAPAAAAAAAAAAEAIAAAACIAAABkcnMvZG93bnJldi54bWxQSwECFAAUAAAACACHTuJAMy8F&#10;njsAAAA5AAAAEAAAAAAAAAABACAAAAAMAQAAZHJzL3NoYXBleG1sLnhtbFBLBQYAAAAABgAGAFsB&#10;AAC2AwAAAAA=&#10;" path="m1336,20249c1428,20188,3691,18688,7070,17950l8729,17587c9321,17980,9972,18225,10686,18225c11401,18225,12052,17980,12644,17587l14303,17950c17656,18682,19911,20165,20037,20249c20037,20249,1336,20249,1336,20249xm13537,15793l13317,16073c11725,17923,9648,17923,8056,16073l7836,15793c5977,13411,5053,10261,5451,7255c5815,4367,7453,1350,10686,1350c13920,1350,15558,4367,15922,7255c16318,10262,15398,13411,13537,15793m20778,19126c20644,19037,18209,17422,14585,16630c15914,14927,16767,12639,17130,11115c17633,9004,17438,4873,15431,2299c14259,795,12618,0,10686,0c8755,0,7114,795,5942,2299c3935,4873,3740,9004,4243,11115c4606,12639,5459,14927,6788,16630c3164,17422,729,19037,595,19126c105,19457,-113,20071,57,20640c228,21210,747,21599,1336,21599l20037,21599c20626,21599,21145,21210,21316,20640c21487,20071,21268,19457,20778,19126e">
                  <v:path o:connectlocs="384,385;384,385;384,385;384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92" o:spid="_x0000_s1026" o:spt="203" style="position:absolute;left:793;top:3249;height:770;width:672;" coordorigin="793,3249" coordsize="672,770" o:gfxdata="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VQpYh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131" o:spid="_x0000_s1026" o:spt="100" style="position:absolute;left:793;top:3249;height:770;width:672;v-text-anchor:middle;" filled="t" stroked="f" coordsize="21600,21600" o:gfxdata="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4Yr8e/&#10;AAAA3AAAAA8AAAAAAAAAAQAgAAAAIgAAAGRycy9kb3ducmV2LnhtbFBLAQIUABQAAAAIAIdO4kAz&#10;LwWeOwAAADkAAAAQAAAAAAAAAAEAIAAAAA4BAABkcnMvc2hhcGV4bWwueG1sUEsFBgAAAAAGAAYA&#10;WwEAALgDAAAAAA==&#10;" path="m20057,5400l20057,6075,1542,6075,1542,5400,1542,4725c1542,4352,1887,4050,2314,4050l19285,4050c19712,4050,20057,4352,20057,4725c20057,4725,20057,5400,20057,5400xm18514,18900c18514,19644,17822,20249,16971,20249l4628,20249c3777,20249,3085,19644,3085,18900l3085,7425,18514,7425c18514,7425,18514,18900,18514,18900xm6171,2025c6171,1652,6516,1350,6942,1350l14657,1350c15083,1350,15428,1652,15428,2025l15428,2700,6171,2700c6171,2700,6171,2025,6171,2025xm21585,4601c21511,3541,20516,2700,19285,2700l16971,2700,16971,2025c16971,906,15935,0,14657,0l6942,0c5664,0,4628,906,4628,2025l4628,2700,2314,2700c1083,2700,88,3541,14,4601l0,4601,0,5400,0,6075c0,6820,691,7425,1542,7425l1542,18900c1542,20391,2924,21599,4628,21599l16971,21599c18675,21599,20057,20391,20057,18900l20057,7425c20908,7425,21599,6820,21599,6075l21599,5400,21599,4601c21599,4601,21585,4601,21585,4601xe">
                    <v:path o:connectlocs="336,385;336,385;336,385;336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2" o:spid="_x0000_s1026" o:spt="100" style="position:absolute;left:935;top:3559;height:360;width:98;v-text-anchor:middle;" filled="t" stroked="f" coordsize="21600,21600" o:gfxdata="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UCly8AAAA&#10;3AAAAA8AAAAAAAAAAQAgAAAAIgAAAGRycy9kb3ducmV2LnhtbFBLAQIUABQAAAAIAIdO4kAzLwWe&#10;OwAAADkAAAAQAAAAAAAAAAEAIAAAAAsBAABkcnMvc2hhcGV4bWwueG1sUEsFBgAAAAAGAAYAWwEA&#10;ALUDAAAAAA==&#10;" path="m5399,1440l16199,1440,16199,20160,5399,20160c5399,20160,5399,1440,5399,1440xm5399,21600l16199,21600c19187,21600,21600,20956,21600,20160l21600,1440c21600,644,19187,0,16199,0l5399,0c2412,0,0,644,0,1440l0,20160c0,20956,2412,21600,5399,21600e">
                    <v:path o:connectlocs="49,180;49,180;49,180;49,18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3" o:spid="_x0000_s1026" o:spt="100" style="position:absolute;left:1080;top:3559;height:360;width:98;v-text-anchor:middle;" filled="t" stroked="f" coordsize="21600,21600" o:gfxdata="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GlCu8AAAA&#10;3AAAAA8AAAAAAAAAAQAgAAAAIgAAAGRycy9kb3ducmV2LnhtbFBLAQIUABQAAAAIAIdO4kAzLwWe&#10;OwAAADkAAAAQAAAAAAAAAAEAIAAAAAsBAABkcnMvc2hhcGV4bWwueG1sUEsFBgAAAAAGAAYAWwEA&#10;ALUDAAAAAA==&#10;" path="m5399,1440l16199,1440,16199,20160,5399,20160c5399,20160,5399,1440,5399,1440xm5399,21600l16199,21600c19187,21600,21600,20956,21600,20160l21600,1440c21600,644,19187,0,16199,0l5399,0c2412,0,0,644,0,1440l0,20160c0,20956,2412,21600,5399,21600e">
                    <v:path o:connectlocs="49,180;49,180;49,180;49,18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4" o:spid="_x0000_s1026" o:spt="100" style="position:absolute;left:1223;top:3559;height:360;width:97;v-text-anchor:middle;" filled="t" stroked="f" coordsize="21600,21600" o:gfxdata="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yjGwvQAA&#10;ANwAAAAPAAAAAAAAAAEAIAAAACIAAABkcnMvZG93bnJldi54bWxQSwECFAAUAAAACACHTuJAMy8F&#10;njsAAAA5AAAAEAAAAAAAAAABACAAAAAMAQAAZHJzL3NoYXBleG1sLnhtbFBLBQYAAAAABgAGAFsB&#10;AAC2AwAAAAA=&#10;" path="m5399,1440l16199,1440,16199,20160,5399,20160c5399,20160,5399,1440,5399,1440xm5399,21600l16199,21600c19187,21600,21600,20956,21600,20160l21600,1440c21600,644,19187,0,16199,0l5399,0c2412,0,0,644,0,1440l0,20160c0,20956,2412,21600,5399,21600e">
                    <v:path o:connectlocs="48,180;48,180;48,180;48,18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35" o:spid="_x0000_s1026" o:spt="100" style="position:absolute;left:8433;top:1829;height:530;width:770;v-text-anchor:middle;" filled="t" stroked="f" coordsize="21600,21600" o:gfxdata="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I6nEvQAA&#10;ANwAAAAPAAAAAAAAAAEAIAAAACIAAABkcnMvZG93bnJldi54bWxQSwECFAAUAAAACACHTuJAMy8F&#10;njsAAAA5AAAAEAAAAAAAAAABACAAAAAMAQAAZHJzL3NoYXBleG1sLnhtbFBLBQYAAAAABgAGAFsB&#10;AAC2AwAAAAA=&#10;" path="m20249,18681l19651,18681,19575,18681,16874,14754,16874,14727,16199,13745,16199,7854,19575,2945,19651,2945,20249,2945c20249,2945,20249,18681,20249,18681xm2024,19636c1651,19636,1349,19195,1349,18654l1349,2945c1349,2402,1651,1963,2024,1963l14849,1963c15221,1963,15524,2403,15524,2945l15524,18654c15524,19195,15221,19636,14849,19636c14849,19636,2024,19636,2024,19636xm20249,981l19651,981c19296,981,18956,1185,18703,1547l16874,4170,16874,2945c16874,1317,15967,0,14849,0l2024,0c908,0,0,1320,0,2945l0,9789,0,18654c0,20281,905,21599,2024,21599l14849,21599c15967,21599,16874,20281,16874,18654l16874,17456,18703,20079c18956,20442,19296,20645,19651,20645l20249,20645c20994,20645,21600,19765,21600,18681l21600,2945c21600,1860,20994,981,20249,981e">
                  <v:path o:connectlocs="385,265;385,265;385,265;385,26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86" o:spid="_x0000_s1026" o:spt="203" style="position:absolute;left:6895;top:1709;height:770;width:768;" coordorigin="6895,1709" coordsize="768,770" o:gfxdata="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oAb/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136" o:spid="_x0000_s1026" o:spt="100" style="position:absolute;left:7303;top:1804;height:255;width:252;v-text-anchor:middle;" filled="t" stroked="f" coordsize="21600,21600" o:gfxdata="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5vDF+8AAAA&#10;3AAAAA8AAAAAAAAAAQAgAAAAIgAAAGRycy9kb3ducmV2LnhtbFBLAQIUABQAAAAIAIdO4kAzLwWe&#10;OwAAADkAAAAQAAAAAAAAAAEAIAAAAAsBAABkcnMvc2hhcGV4bWwueG1sUEsFBgAAAAAGAAYAWwEA&#10;ALUDAAAAAA==&#10;" path="m19538,20579l19542,20579c19546,21142,20004,21600,20571,21600c21137,21600,21599,21138,21599,20571c21599,20565,21595,20561,21595,20555c21583,9221,12411,41,1080,12c1064,10,1048,0,1028,0c458,0,0,461,0,1028c0,1594,458,2055,1024,2057l1024,2065c11233,2065,19538,10370,19538,20579e">
                    <v:path o:connectlocs="126,127;126,127;126,127;126,12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7" o:spid="_x0000_s1026" o:spt="100" style="position:absolute;left:6895;top:1709;height:770;width:768;v-text-anchor:middle;" filled="t" stroked="f" coordsize="21248,21600" o:gfxdata="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LnhIugAAANwA&#10;AAAPAAAAAAAAAAEAIAAAACIAAABkcnMvZG93bnJldi54bWxQSwECFAAUAAAACACHTuJAMy8FnjsA&#10;AAA5AAAAEAAAAAAAAAABACAAAAAJAQAAZHJzL3NoYXBleG1sLnhtbFBLBQYAAAAABgAGAFsBAACz&#10;AwAAAAA=&#10;" path="m19868,17133c19766,17386,19525,17549,19255,17549l19058,17549,3983,2226,3983,2025c3983,1750,4144,1506,4393,1401c4475,1367,4560,1350,4647,1350c4824,1350,4991,1420,5116,1547l19724,16397c19915,16591,19972,16880,19868,17133m10121,17549c10017,17549,9922,17586,9824,17609l3923,11612c3946,11512,3982,11415,3982,11311l3983,3180,18119,17549c18119,17549,10121,17549,10121,17549xm9182,17945l7109,20052c6939,20224,6742,20249,6640,20249c6537,20249,6339,20224,6170,20052l1522,15327c1352,15154,1327,14953,1327,14850c1327,14745,1352,14544,1522,14373l3593,12266c3599,12260,3601,12251,3607,12245l9202,17932c9196,17937,9187,17939,9182,17945m6056,593c5675,205,5165,0,4647,0c4390,0,4132,49,3885,154c3141,467,2655,1205,2655,2025l2654,11311,583,13418c-195,14208,-195,15491,583,16281l5231,21006c5620,21402,6131,21599,6640,21599c7150,21599,7659,21402,8048,21006l10121,18900,19255,18900c20062,18900,20788,18407,21095,17650c21405,16893,21234,16022,20663,15443c20663,15443,6056,593,6056,593xe">
                    <v:path o:connectlocs="384,385;384,385;384,385;384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8" o:spid="_x0000_s1026" o:spt="100" style="position:absolute;left:7303;top:1709;height:360;width:360;v-text-anchor:middle;" filled="t" stroked="f" coordsize="21600,21600" o:gfxdata="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xN7O8AAAA&#10;3AAAAA8AAAAAAAAAAQAgAAAAIgAAAGRycy9kb3ducmV2LnhtbFBLAQIUABQAAAAIAIdO4kAzLwWe&#10;OwAAADkAAAAQAAAAAAAAAAEAIAAAAAsBAABkcnMvc2hhcGV4bWwueG1sUEsFBgAAAAAGAAYAWwEA&#10;ALUDAAAAAA==&#10;" path="m1437,2880l1437,2885c10965,2885,18717,10637,18717,20165l18720,20165c18722,20959,19366,21600,20160,21600c20955,21600,21599,20956,21599,20160c21599,20155,21597,20152,21597,20148c21588,9034,12588,28,1476,8c1465,7,1454,0,1440,0c644,0,0,644,0,1440c0,2234,644,2878,1437,2880e">
                    <v:path o:connectlocs="180,180;180,180;180,180;180,18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39" o:spid="_x0000_s1026" o:spt="100" style="position:absolute;left:5358;top:1709;height:745;width:767;v-text-anchor:middle;" filled="t" stroked="f" coordsize="21392,21600" o:gfxdata="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LFzVi/&#10;AAAA3AAAAA8AAAAAAAAAAQAgAAAAIgAAAGRycy9kb3ducmV2LnhtbFBLAQIUABQAAAAIAIdO4kAz&#10;LwWeOwAAADkAAAAQAAAAAAAAAAEAIAAAAA4BAABkcnMvc2hhcGV4bWwueG1sUEsFBgAAAAAGAAYA&#10;WwEAALgDAAAAAA==&#10;" path="m15768,12794c15426,13150,15271,13651,15350,14142l16296,20031,11443,17309c11210,17178,10953,17112,10696,17112c10439,17112,10182,17178,9949,17309l5095,20031,6042,14142c6121,13651,5966,13150,5624,12794l1545,8550,7111,7685c7619,7607,8057,7275,8276,6802l10696,1568,13116,6802c13334,7275,13772,7607,14280,7685l19847,8550c19847,8550,15768,12794,15768,12794xm21312,8051c21127,7495,20652,7088,20080,6999l14514,6136,12094,901c11840,351,11295,0,10696,0c10097,0,9552,351,9297,901l6878,6136,1311,6999c739,7088,264,7495,80,8051c-104,8609,35,9224,439,9644l4518,13889,3572,19777c3476,20370,3722,20966,4206,21313c4471,21503,4783,21600,5095,21600c5352,21600,5609,21534,5843,21404l10696,18681,15549,21404c15782,21534,16040,21600,16296,21600c16608,21600,16920,21503,17186,21313c17669,20966,17915,20370,17820,19777l16873,13889,20953,9644c21357,9224,21496,8609,21312,8051e">
                  <v:path o:connectlocs="383,372;383,372;383,372;383,372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85" o:spid="_x0000_s1026" o:spt="203" style="position:absolute;left:3818;top:1804;height:600;width:770;" coordorigin="3818,1804" coordsize="770,600" o:gfxdata="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A7KN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140" o:spid="_x0000_s1026" o:spt="100" style="position:absolute;left:3915;top:1904;height:390;width:480;v-text-anchor:middle;" filled="t" stroked="f" coordsize="20848,21600" o:gfxdata="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E8znbsAAADc&#10;AAAADwAAAAAAAAABACAAAAAiAAAAZHJzL2Rvd25yZXYueG1sUEsBAhQAFAAAAAgAh07iQDMvBZ47&#10;AAAAOQAAABAAAAAAAAAAAQAgAAAACgEAAGRycy9zaGFwZXhtbC54bWxQSwUGAAAAAAYABgBbAQAA&#10;tAMAAAAA&#10;" path="m18728,19178c13191,20631,7654,20631,2118,19178c678,13592,678,8008,2118,2421c7654,968,13191,968,18728,2421c20168,8008,20168,13592,18728,19178m18938,1116c16114,375,13249,0,10423,0c7597,0,4732,375,1908,1116c1543,1213,1244,1552,1127,2004c-376,7841,-376,13759,1127,19593c1244,20047,1543,20386,1908,20482c4732,21224,7597,21600,10423,21600c13249,21600,16114,21224,18938,20482c19303,20386,19602,20047,19719,19593c21223,13759,21223,7841,19719,2004c19602,1552,19303,1213,18938,1116e">
                    <v:path o:connectlocs="240,195;240,195;240,195;240,19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1" o:spid="_x0000_s1026" o:spt="100" style="position:absolute;left:3818;top:1804;height:600;width:770;v-text-anchor:middle;" filled="t" stroked="f" coordsize="21096,21600" o:gfxdata="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CJH&#10;HMEAAADcAAAADwAAAAAAAAABACAAAAAiAAAAZHJzL2Rvd25yZXYueG1sUEsBAhQAFAAAAAgAh07i&#10;QDMvBZ47AAAAOQAAABAAAAAAAAAAAQAgAAAAEAEAAGRycy9zaGFwZXhtbC54bWxQSwUGAAAAAAYA&#10;BgBbAQAAugMAAAAA&#10;" path="m19056,18331c13383,19233,7711,19233,2038,18331c1074,13022,1074,7713,2038,2404c7711,1502,13383,1502,19056,2404c20021,7713,20021,13022,19056,18331m20338,2005c20211,1301,19762,776,19215,689c16339,232,13423,0,10547,0c7671,0,4755,232,1879,689c1332,776,883,1301,756,2005c-252,7553,-252,13181,756,18731c883,19434,1332,19959,1879,20046c3265,20266,4660,20429,6055,20544c5979,20606,5931,20670,5931,20735c5931,21213,7997,21599,10547,21599c13097,21599,15164,21213,15164,20735c15164,20670,15115,20606,15040,20544c16434,20429,17830,20266,19215,20046c19762,19959,20211,19434,20338,18731c21347,13181,21347,7553,20338,2005e">
                    <v:path o:connectlocs="385,300;385,300;385,300;385,30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2" o:spid="_x0000_s1026" o:spt="100" style="position:absolute;left:4420;top:1929;height:70;width:70;v-text-anchor:middle;" filled="t" stroked="f" coordsize="21600,21600" o:gfxdata="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J5IbsAAADc&#10;AAAADwAAAAAAAAABACAAAAAiAAAAZHJzL2Rvd25yZXYueG1sUEsBAhQAFAAAAAgAh07iQDMvBZ47&#10;AAAAOQAAABAAAAAAAAAAAQAgAAAACgEAAGRycy9zaGFwZXhtbC54bWxQSwUGAAAAAAYABgBbAQAA&#10;tAMAAAAA&#10;" path="m10800,7200c12779,7200,14399,8820,14399,10800c14399,12779,12779,14400,10800,14400c8820,14400,7199,12779,7199,10800c7199,8820,8820,7200,10800,7200m10800,21599c16762,21599,21600,16762,21600,10800c21600,4837,16762,0,10800,0c4837,0,0,4837,0,10800c0,16762,4837,21599,10800,21599e">
                    <v:path o:connectlocs="35,35;35,35;35,35;35,3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3" o:spid="_x0000_s1026" o:spt="100" style="position:absolute;left:4395;top:2239;height:25;width:95;v-text-anchor:middle;" filled="t" stroked="f" coordsize="21600,21600" o:gfxdata="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mA51a8AAAA&#10;3AAAAA8AAAAAAAAAAQAgAAAAIgAAAGRycy9kb3ducmV2LnhtbFBLAQIUABQAAAAIAIdO4kAzLwWe&#10;OwAAADkAAAAQAAAAAAAAAAEAIAAAAAsBAABkcnMvc2hhcGV4bWwueG1sUEsFBgAAAAAGAAYAWwEA&#10;ALUDAAAAAA==&#10;" path="m18899,0l2699,0c1210,0,0,4841,0,10800c0,16758,1210,21599,2699,21599l18899,21599c20389,21599,21600,16758,21600,10800c21600,4841,20389,0,18899,0e">
                    <v:path o:connectlocs="47,12;47,12;47,12;4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4" o:spid="_x0000_s1026" o:spt="100" style="position:absolute;left:4420;top:2164;height:25;width:95;v-text-anchor:middle;" filled="t" stroked="f" coordsize="21600,21600" o:gfxdata="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zELNvQAA&#10;ANwAAAAPAAAAAAAAAAEAIAAAACIAAABkcnMvZG93bnJldi54bWxQSwECFAAUAAAACACHTuJAMy8F&#10;njsAAAA5AAAAEAAAAAAAAAABACAAAAAMAQAAZHJzL3NoYXBleG1sLnhtbFBLBQYAAAAABgAGAFsB&#10;AAC2AwAAAAA=&#10;" path="m18899,0l2699,0c1210,0,0,4841,0,10800c0,16758,1210,21599,2699,21599l18899,21599c20389,21599,21600,16758,21600,10800c21600,4841,20389,0,18899,0e">
                    <v:path o:connectlocs="47,12;47,12;47,12;4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5" o:spid="_x0000_s1026" o:spt="100" style="position:absolute;left:4420;top:2094;height:25;width:95;v-text-anchor:middle;" filled="t" stroked="f" coordsize="21600,21600" o:gfxdata="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kl2rm8AAAA&#10;3AAAAA8AAAAAAAAAAQAgAAAAIgAAAGRycy9kb3ducmV2LnhtbFBLAQIUABQAAAAIAIdO4kAzLwWe&#10;OwAAADkAAAAQAAAAAAAAAAEAIAAAAAsBAABkcnMvc2hhcGV4bWwueG1sUEsFBgAAAAAGAAYAWwEA&#10;ALUDAAAAAA==&#10;" path="m18899,0l2699,0c1210,0,0,4841,0,10800c0,16758,1210,21599,2699,21599l18899,21599c20389,21599,21600,16758,21600,10800c21600,4841,20389,0,18899,0e">
                    <v:path o:connectlocs="47,12;47,12;47,12;4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6" o:spid="_x0000_s1026" o:spt="100" style="position:absolute;left:4013;top:1999;height:100;width:142;v-text-anchor:middle;" filled="t" stroked="f" coordsize="21556,21547" o:gfxdata="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zS5OL4A&#10;AADcAAAADwAAAAAAAAABACAAAAAiAAAAZHJzL2Rvd25yZXYueG1sUEsBAhQAFAAAAAgAh07iQDMv&#10;BZ47AAAAOQAAABAAAAAAAAAAAQAgAAAADQEAAGRycy9zaGFwZXhtbC54bWxQSwUGAAAAAAYABgBb&#10;AQAAtwMAAAAA&#10;" path="m19751,2l3200,1845c2215,2010,1272,3284,1106,4676l1,18986c-44,20398,724,21547,1712,21547c2698,21547,3542,20398,3582,18978l4185,9251c4319,7849,5235,6592,6220,6447l19751,5128c20743,5078,21556,3884,21556,2467c21556,1055,20743,-53,19751,2e">
                    <v:path o:connectlocs="71,50;71,50;71,50;71,5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84" o:spid="_x0000_s1026" o:spt="203" style="position:absolute;left:2280;top:1759;height:670;width:770;" coordorigin="2280,1759" coordsize="770,670" o:gfxdata="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8D49E7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AutoShape 147" o:spid="_x0000_s1026" o:spt="100" style="position:absolute;left:2280;top:1759;height:670;width:770;v-text-anchor:middle;" filled="t" stroked="f" coordsize="20407,20712" o:gfxdata="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EgC1+5AAAA3AAA&#10;AA8AAAAAAAAAAQAgAAAAIgAAAGRycy9kb3ducmV2LnhtbFBLAQIUABQAAAAIAIdO4kAzLwWeOwAA&#10;ADkAAAAQAAAAAAAAAAEAIAAAAAgBAABkcnMvc2hhcGV4bWwueG1sUEsFBgAAAAAGAAYAWwEAALID&#10;AAAAAA==&#10;" path="m17706,10922l10657,19017c10407,19305,9998,19305,9748,19017l2699,10922c817,8762,817,5247,2699,3087c4512,1004,7429,931,9338,2923l10202,3825,11067,2923c12976,931,15893,1004,17706,3087c19588,5247,19588,8762,17706,10922m18616,2043c16301,-617,12601,-672,10202,1830c7805,-672,4104,-617,1789,2043c-597,4783,-597,9226,1789,11967c2470,12750,8838,20061,8838,20061c9592,20928,10812,20928,11567,20061c11567,20061,18539,12056,18616,11967c21003,9226,21003,4783,18616,2043e">
                    <v:path o:connectlocs="384,356;384,356;384,356;384,356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8" o:spid="_x0000_s1026" o:spt="100" style="position:absolute;left:2400;top:1879;height:115;width:115;v-text-anchor:middle;" filled="t" stroked="f" coordsize="21600,21600" o:gfxdata="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n3RM68AAAA&#10;3AAAAA8AAAAAAAAAAQAgAAAAIgAAAGRycy9kb3ducmV2LnhtbFBLAQIUABQAAAAIAIdO4kAzLwWe&#10;OwAAADkAAAAQAAAAAAAAAAEAIAAAAAsBAABkcnMvc2hhcGV4bWwueG1sUEsFBgAAAAAGAAYAWwEA&#10;ALUDAAAAAA==&#10;" path="m19326,0c19317,0,19317,4,19308,4c8643,13,0,8659,0,19326c0,20580,1019,21600,2273,21600c3528,21600,4547,20580,4547,19326l4547,19321c4547,11164,11164,4547,19321,4547l19326,4547c20580,4547,21599,3528,21599,2273c21599,1019,20580,0,19326,0e">
                    <v:path o:connectlocs="57,57;57,57;57,57;57,5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49" o:spid="_x0000_s1026" o:spt="100" style="position:absolute;left:745;top:1804;height:555;width:768;v-text-anchor:middle;" filled="t" stroked="f" coordsize="21600,21600" o:gfxdata="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o0Ly/&#10;AAAA3AAAAA8AAAAAAAAAAQAgAAAAIgAAAGRycy9kb3ducmV2LnhtbFBLAQIUABQAAAAIAIdO4kAz&#10;LwWeOwAAADkAAAAQAAAAAAAAAAEAIAAAAA4BAABkcnMvc2hhcGV4bWwueG1sUEsFBgAAAAAGAAYA&#10;WwEAALgDAAAAAA==&#10;" path="m16537,19720l16537,19721,4387,19721c2713,19720,1350,17824,1350,15494c1350,13992,1918,12635,2871,11862c3797,11123,3860,10975,3472,9647c3406,9374,3375,9136,3375,8921c3375,7626,4131,6573,5062,6573c5062,6573,5505,6529,5976,6789c6750,7219,6834,6808,7200,5701c7974,3380,9652,1878,11475,1878c13905,1878,15914,4435,16148,7826c16231,9171,16231,9171,17239,9491c18984,9955,20250,12085,20250,14555c20250,17404,18585,19720,16537,19720m17492,7647c17196,3362,14632,0,11475,0c9031,0,6939,2017,5976,4911c5685,4784,5383,4695,5062,4695c3385,4695,2025,6589,2025,8921c2025,9385,2092,9824,2191,10240c886,11298,0,13242,0,15494c0,18866,1964,21599,4387,21599l4387,21600,16537,21600,16537,21599c19334,21599,21599,18446,21599,14555c21599,11120,19831,8269,17492,7647e">
                  <v:path o:connectlocs="384,277;384,277;384,277;384,277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shape id="Freeform 147" o:spid="_x0000_s1026" o:spt="100" style="position:absolute;left:665;top:7734;height:715;width:633;" filled="t" stroked="f" coordsize="320,360" o:gfxdata="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oujIbsAAADc&#10;AAAADwAAAAAAAAABACAAAAAiAAAAZHJzL2Rvd25yZXYueG1sUEsBAhQAFAAAAAgAh07iQDMvBZ47&#10;AAAAOQAAABAAAAAAAAAAAQAgAAAACgEAAGRycy9zaGFwZXhtbC54bWxQSwUGAAAAAAYABgBbAQAA&#10;tAMAAAAA&#10;" path="m300,0c256,0,256,0,256,0c245,0,240,9,240,20c240,360,240,360,240,360c320,360,320,360,320,360c320,20,320,20,320,20c320,9,311,0,300,0xm180,120c136,120,136,120,136,120c125,120,120,129,120,140c120,360,120,360,120,360c200,360,200,360,200,360c200,140,200,140,200,140c200,129,191,120,180,120xm60,240c16,240,16,240,16,240c5,240,0,249,0,260c0,360,0,360,0,360c80,360,80,360,80,360c80,260,80,260,80,260c80,249,71,240,60,240xe">
                  <v:path o:connectlocs="593,0;506,0;474,39;474,715;633,715;633,39;593,0;356,238;269,238;237,278;237,715;395,715;395,278;356,238;118,476;31,476;0,516;0,715;158,715;158,516;118,476" o:connectangles="0,0,0,0,0,0,0,0,0,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  <v:group id="Group 299" o:spid="_x0000_s1026" o:spt="203" style="position:absolute;left:2550;top:7736;height:731;width:287;" coordorigin="6141009,3540977" coordsize="85046,216315" o:gfxdata="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4pssy+AAAA3A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12" o:spid="_x0000_s1026" o:spt="100" style="position:absolute;left:6141009;top:3577954;height:179338;width:85046;" filled="t" stroked="f" coordsize="78,164" o:gfxdata="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IwlTrsAAADc&#10;AAAADwAAAAAAAAABACAAAAAiAAAAZHJzL2Rvd25yZXYueG1sUEsBAhQAFAAAAAgAh07iQDMvBZ47&#10;AAAAOQAAABAAAAAAAAAAAQAgAAAACgEAAGRycy9zaGFwZXhtbC54bWxQSwUGAAAAAAYABgBbAQAA&#10;tAMAAAAA&#10;" path="m59,0c20,0,20,0,20,0c6,0,0,12,0,16c0,16,0,16,0,16c0,19,0,19,0,19c0,74,0,74,0,74c0,77,3,80,7,80c10,80,13,77,13,74c13,26,13,26,13,26c19,26,19,26,19,26c19,72,19,72,19,72c19,72,19,73,19,73c19,154,19,154,19,154c19,159,23,164,28,164c33,164,37,159,37,154c37,83,37,83,37,83c41,83,41,83,41,83c41,154,41,154,41,154c41,159,45,164,50,164c55,164,59,159,59,154c59,72,59,72,59,72c59,71,59,71,59,71c59,26,59,26,59,26c64,26,64,26,64,26c64,74,64,74,64,74c64,77,67,80,71,80c75,80,78,77,78,74c78,19,78,19,78,19c78,16,78,16,78,16c78,15,78,15,78,15c78,10,72,0,59,0xe">
                    <v:path o:connectlocs="64329,0;21806,0;0,17496;0,17496;0,20776;0,80920;7632,87481;14174,80920;14174,28431;20716,28431;20716,78733;20716,79827;20716,168402;30529,179338;40342,168402;40342,90762;44703,90762;44703,168402;54516,179338;64329,168402;64329,78733;64329,77640;64329,28431;69781,28431;69781,80920;77413,87481;85046,80920;85046,20776;85046,17496;85046,16402;64329,0" o:connectangles="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Oval 13" o:spid="_x0000_s1026" o:spt="3" type="#_x0000_t3" style="position:absolute;left:6166893;top:3540977;height:33741;width:33741;" filled="t" stroked="f" coordsize="21600,21600" o:gfxdata="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0utD7sAAADc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  <v:group id="Group 302" o:spid="_x0000_s1026" o:spt="203" style="position:absolute;left:4153;top:7736;height:732;width:339;" coordorigin="6138760,4271257" coordsize="97227,209688" o:gfxdata="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8WUXV7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Oval 152" o:spid="_x0000_s1026" o:spt="3" type="#_x0000_t3" style="position:absolute;left:6171468;top:4271257;height:31812;width:30916;" filled="t" stroked="f" coordsize="21600,21600" o:gfxdata="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DpPWbsAAADc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7" o:spid="_x0000_s1026" o:spt="100" style="position:absolute;left:6138760;top:4309341;height:171604;width:97227;" filled="t" stroked="f" coordsize="92,162" o:gfxdata="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zwMd6/&#10;AAAA3AAAAA8AAAAAAAAAAQAgAAAAIgAAAGRycy9kb3ducmV2LnhtbFBLAQIUABQAAAAIAIdO4kAz&#10;LwWeOwAAADkAAAAQAAAAAAAAAAEAIAAAAA4BAABkcnMvc2hhcGV4bWwueG1sUEsFBgAAAAAGAAYA&#10;WwEAALgDAAAAAA==&#10;" path="m91,60c75,10,75,10,75,10c74,4,70,0,64,0c28,0,28,0,28,0c24,0,21,2,19,5c18,5,18,6,18,7c18,7,18,7,18,7c18,7,17,8,17,8c1,60,1,60,1,60c0,63,2,67,5,68c9,69,13,67,14,64c26,23,26,23,26,23c27,23,27,23,28,23c29,23,29,23,29,23c9,96,9,96,9,96c29,96,29,96,29,96c29,154,29,154,29,154c29,159,33,162,37,162c41,162,44,159,44,154c44,96,44,96,44,96c49,96,49,96,49,96c49,154,49,154,49,154c49,159,52,162,56,162c60,162,64,159,64,154c64,96,64,96,64,96c83,96,83,96,83,96c63,23,63,23,63,23c64,23,64,23,64,23c65,23,65,23,65,23c79,64,79,64,79,64c80,67,84,69,87,68c91,67,92,63,91,60xe">
                    <v:path o:connectlocs="96170,63557;79261,10592;67636,0;29590,0;20079,5296;19022,7414;19022,7414;17965,8474;1056,63557;5284,72031;14795,67794;27477,24363;29590,24363;30647,24363;9511,101691;30647,101691;30647,163129;39102,171604;46499,163129;46499,101691;51783,101691;51783,163129;59181,171604;67636,163129;67636,101691;87715,101691;66579,24363;67636,24363;68692,24363;83488,67794;91942,72031;96170,63557" o:connectangles="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  <v:shape id="Freeform 19" o:spid="_x0000_s1026" o:spt="100" style="position:absolute;left:6903;top:7774;height:655;width:812;" filled="t" stroked="f" coordsize="400,322" o:gfxdata="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iYhmLsAAADc&#10;AAAADwAAAAAAAAABACAAAAAiAAAAZHJzL2Rvd25yZXYueG1sUEsBAhQAFAAAAAgAh07iQDMvBZ47&#10;AAAAOQAAABAAAAAAAAAAAQAgAAAACgEAAGRycy9zaGFwZXhtbC54bWxQSwUGAAAAAAYABgBbAQAA&#10;tAMAAAAA&#10;" path="m393,61c300,3,300,3,300,3c296,0,291,0,286,3c200,57,200,57,200,57c113,3,113,3,113,3c109,0,104,0,100,3c6,61,6,61,6,61c2,64,0,68,0,73c0,307,0,307,0,307c0,312,2,317,6,319c11,322,16,321,20,319c106,265,106,265,106,265c193,319,193,319,193,319c197,322,202,322,207,319c293,265,293,265,293,265c380,319,380,319,380,319c382,320,384,321,387,321c389,321,391,320,393,319c397,317,400,312,400,307c400,73,400,73,400,73c400,68,397,64,393,61xm93,241c26,283,26,283,26,283c26,81,26,81,26,81c93,39,93,39,93,39l93,241xm187,283c119,241,119,241,119,241c119,39,119,39,119,39c187,81,187,81,187,81l187,283xm280,241c213,283,213,283,213,283c213,81,213,81,213,81c280,39,280,39,280,39l280,241xm374,283c306,241,306,241,306,241c306,39,306,39,306,39c374,81,374,81,374,81l374,283xe">
                  <v:path o:connectlocs="797,124;609,6;580,6;406,115;229,6;203,6;12,124;0,148;0,624;12,648;40,648;215,539;391,648;420,648;594,539;771,648;785,652;797,648;812,624;812,148;797,124;188,490;52,575;52,164;188,79;188,490;379,575;241,490;241,79;379,164;379,575;568,490;432,575;432,164;568,79;568,490;759,575;621,490;621,79;759,164;759,575" o:connectangles="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  <v:shape id="Freeform 15" o:spid="_x0000_s1026" o:spt="100" style="position:absolute;left:5415;top:7704;height:710;width:713;" filled="t" stroked="f" coordsize="371,370" o:gfxdata="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/wrjvQAA&#10;ANwAAAAPAAAAAAAAAAEAIAAAACIAAABkcnMvZG93bnJldi54bWxQSwECFAAUAAAACACHTuJAMy8F&#10;njsAAAA5AAAAEAAAAAAAAAABACAAAAAMAQAAZHJzL3NoYXBleG1sLnhtbFBLBQYAAAAABgAGAFsB&#10;AAC2AwAAAAA=&#10;" path="m183,1c82,2,0,86,2,187c3,289,87,370,188,369c290,368,371,284,370,182c368,81,285,0,183,1xm184,25c211,25,237,31,260,43c235,84,235,84,235,84c220,77,203,73,186,73c168,73,151,77,137,84c112,43,112,43,112,43c133,32,158,25,184,25xm85,234c44,259,44,259,44,259c33,237,26,213,26,187c25,160,32,134,44,111c85,136,85,136,85,136c78,151,74,167,74,185c74,203,78,219,85,234xm188,345c161,345,135,339,112,327c137,286,137,286,137,286c151,293,168,297,186,297c203,297,220,293,235,286c260,327,260,327,260,327c238,338,214,345,188,345xm186,273c137,273,98,233,98,185c98,136,137,97,186,97c234,97,274,136,274,185c274,233,234,273,186,273xm286,234c294,219,298,203,298,185c298,167,294,151,286,136c328,111,328,111,328,111c339,133,345,157,346,183c346,210,340,236,328,259l286,234xe">
                  <v:path o:connectlocs="351,1;3,358;361,708;711,349;351,1;353,47;499,82;451,161;357,140;263,161;215,82;353,47;163,449;84,497;49,358;84,213;163,260;142,355;163,449;361,662;215,627;263,548;357,569;451,548;499,627;361,662;357,523;188,355;357,186;526,355;357,523;549,449;572,355;549,260;630,213;664,351;630,497;549,449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  <v:shape id="Freeform 11" o:spid="_x0000_s1026" o:spt="100" style="position:absolute;left:8540;top:7674;height:750;width:748;" filled="t" stroked="f" coordsize="402,404" o:gfxdata="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kp3L+8AAAA&#10;3AAAAA8AAAAAAAAAAQAgAAAAIgAAAGRycy9kb3ducmV2LnhtbFBLAQIUABQAAAAIAIdO4kAzLwWe&#10;OwAAADkAAAAQAAAAAAAAAAEAIAAAAAsBAABkcnMvc2hhcGV4bWwueG1sUEsFBgAAAAAGAAYAWwEA&#10;ALUDAAAAAA==&#10;" path="m381,10c378,4,372,0,365,3c359,5,356,12,358,18c376,71,340,111,312,133c301,116,301,116,301,116c297,111,289,106,282,106c219,107,219,107,219,107c212,106,203,109,197,113c11,245,11,245,11,245c2,251,0,264,6,273c91,395,91,395,91,395c97,404,107,403,116,397c302,265,302,265,302,265c308,261,314,253,316,247c336,184,336,184,336,184c338,178,337,168,333,163c326,153,326,153,326,153c363,124,402,73,381,10xm294,197c280,207,260,204,250,189c240,175,243,155,258,144c269,136,284,137,295,145c289,148,285,150,285,150c279,153,276,160,279,166c281,171,285,173,290,173c292,173,293,173,295,172c299,170,303,168,307,165c309,177,304,190,294,197xe">
                  <v:path o:connectlocs="708,18;679,5;666,33;580,246;560,215;524,196;407,198;366,209;20,454;11,506;169,733;215,737;561,491;587,458;625,341;619,302;606,284;708,18;547,365;465,350;480,267;548,269;530,278;519,308;539,321;548,319;571,306;547,365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5060315</wp:posOffset>
                </wp:positionH>
                <wp:positionV relativeFrom="paragraph">
                  <wp:posOffset>3359150</wp:posOffset>
                </wp:positionV>
                <wp:extent cx="29845" cy="15875"/>
                <wp:effectExtent l="0" t="0" r="0" b="0"/>
                <wp:wrapNone/>
                <wp:docPr id="205" name="AutoShap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6203315" y="4273550"/>
                          <a:ext cx="29845" cy="15875"/>
                        </a:xfrm>
                        <a:custGeom>
                          <a:avLst/>
                          <a:gdLst>
                            <a:gd name="T0" fmla="*/ 10800 w 21600"/>
                            <a:gd name="T1" fmla="*/ 10800 h 21600"/>
                            <a:gd name="T2" fmla="*/ 10800 w 21600"/>
                            <a:gd name="T3" fmla="*/ 10800 h 21600"/>
                            <a:gd name="T4" fmla="*/ 10800 w 21600"/>
                            <a:gd name="T5" fmla="*/ 10800 h 21600"/>
                            <a:gd name="T6" fmla="*/ 10800 w 21600"/>
                            <a:gd name="T7" fmla="*/ 108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21600" y="10800"/>
                              </a:moveTo>
                              <a:cubicBezTo>
                                <a:pt x="21600" y="16769"/>
                                <a:pt x="19174" y="21599"/>
                                <a:pt x="16199" y="21599"/>
                              </a:cubicBezTo>
                              <a:lnTo>
                                <a:pt x="5399" y="21599"/>
                              </a:lnTo>
                              <a:cubicBezTo>
                                <a:pt x="2404" y="21599"/>
                                <a:pt x="0" y="16769"/>
                                <a:pt x="0" y="10800"/>
                              </a:cubicBezTo>
                              <a:cubicBezTo>
                                <a:pt x="0" y="4830"/>
                                <a:pt x="2404" y="0"/>
                                <a:pt x="5399" y="0"/>
                              </a:cubicBezTo>
                              <a:lnTo>
                                <a:pt x="16199" y="0"/>
                              </a:lnTo>
                              <a:cubicBezTo>
                                <a:pt x="19174" y="0"/>
                                <a:pt x="21600" y="4830"/>
                                <a:pt x="21600" y="10800"/>
                              </a:cubicBezTo>
                            </a:path>
                          </a:pathLst>
                        </a:custGeom>
                        <a:solidFill>
                          <a:srgbClr val="D36217"/>
                        </a:solidFill>
                        <a:ln>
                          <a:noFill/>
                        </a:ln>
                        <a:effectLst/>
                      </wps:spPr>
                      <wps:bodyPr lIns="50800" tIns="50800" rIns="50800" bIns="50800" anchor="ctr"/>
                    </wps:wsp>
                  </a:graphicData>
                </a:graphic>
              </wp:anchor>
            </w:drawing>
          </mc:Choice>
          <mc:Fallback>
            <w:pict>
              <v:shape id="AutoShape 99" o:spid="_x0000_s1026" o:spt="100" style="position:absolute;left:0pt;margin-left:398.45pt;margin-top:264.5pt;height:1.25pt;width:2.35pt;z-index:251676672;v-text-anchor:middle;mso-width-relative:page;mso-height-relative:page;" fillcolor="#D36217" filled="t" stroked="f" coordsize="21600,21600" o:gfxdata="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5eGz&#10;utkAAAALAQAADwAAAAAAAAABACAAAAAiAAAAZHJzL2Rvd25yZXYueG1sUEsBAhQAFAAAAAgAh07i&#10;QIXHj7UFAwAAXAgAAA4AAAAAAAAAAQAgAAAAKAEAAGRycy9lMm9Eb2MueG1sUEsFBgAAAAAGAAYA&#10;WQEAAJ8GAAAAAA==&#10;" path="m21600,10800c21600,16769,19174,21599,16199,21599l5399,21599c2404,21599,0,16769,0,10800c0,4830,2404,0,5399,0l16199,0c19174,0,21600,4830,21600,10800e">
                <v:path o:connectlocs="14922,7937;14922,7937;14922,7937;14922,7937" o:connectangles="0,0,0,0"/>
                <v:fill on="t" focussize="0,0"/>
                <v:stroke on="f"/>
                <v:imagedata o:title=""/>
                <o:lock v:ext="edit" aspectratio="f"/>
                <v:textbox inset="4pt,4pt,4pt,4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2978150</wp:posOffset>
                </wp:positionV>
                <wp:extent cx="61595" cy="12700"/>
                <wp:effectExtent l="0" t="0" r="0" b="0"/>
                <wp:wrapNone/>
                <wp:docPr id="204" name="AutoShap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6187440" y="3892550"/>
                          <a:ext cx="61595" cy="12700"/>
                        </a:xfrm>
                        <a:custGeom>
                          <a:avLst/>
                          <a:gdLst>
                            <a:gd name="T0" fmla="*/ 10800 w 21600"/>
                            <a:gd name="T1" fmla="*/ 10800 h 21600"/>
                            <a:gd name="T2" fmla="*/ 10800 w 21600"/>
                            <a:gd name="T3" fmla="*/ 10800 h 21600"/>
                            <a:gd name="T4" fmla="*/ 10800 w 21600"/>
                            <a:gd name="T5" fmla="*/ 10800 h 21600"/>
                            <a:gd name="T6" fmla="*/ 10800 w 21600"/>
                            <a:gd name="T7" fmla="*/ 108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21600" y="10800"/>
                              </a:moveTo>
                              <a:cubicBezTo>
                                <a:pt x="21600" y="16758"/>
                                <a:pt x="20387" y="21599"/>
                                <a:pt x="18899" y="21599"/>
                              </a:cubicBezTo>
                              <a:lnTo>
                                <a:pt x="2699" y="21599"/>
                              </a:lnTo>
                              <a:cubicBezTo>
                                <a:pt x="1202" y="21599"/>
                                <a:pt x="0" y="16758"/>
                                <a:pt x="0" y="10800"/>
                              </a:cubicBezTo>
                              <a:cubicBezTo>
                                <a:pt x="0" y="4841"/>
                                <a:pt x="1202" y="0"/>
                                <a:pt x="2699" y="0"/>
                              </a:cubicBezTo>
                              <a:lnTo>
                                <a:pt x="18899" y="0"/>
                              </a:lnTo>
                              <a:cubicBezTo>
                                <a:pt x="20387" y="0"/>
                                <a:pt x="21600" y="4841"/>
                                <a:pt x="21600" y="10800"/>
                              </a:cubicBezTo>
                            </a:path>
                          </a:pathLst>
                        </a:custGeom>
                        <a:solidFill>
                          <a:srgbClr val="D36217"/>
                        </a:solidFill>
                        <a:ln>
                          <a:noFill/>
                        </a:ln>
                        <a:effectLst/>
                      </wps:spPr>
                      <wps:bodyPr lIns="50800" tIns="50800" rIns="50800" bIns="50800" anchor="ctr"/>
                    </wps:wsp>
                  </a:graphicData>
                </a:graphic>
              </wp:anchor>
            </w:drawing>
          </mc:Choice>
          <mc:Fallback>
            <w:pict>
              <v:shape id="AutoShape 98" o:spid="_x0000_s1026" o:spt="100" style="position:absolute;left:0pt;margin-left:397.2pt;margin-top:234.5pt;height:1pt;width:4.85pt;z-index:251675648;v-text-anchor:middle;mso-width-relative:page;mso-height-relative:page;" fillcolor="#D36217" filled="t" stroked="f" coordsize="21600,21600" o:gfxdata="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" path="m21600,10800c21600,16758,20387,21599,18899,21599l2699,21599c1202,21599,0,16758,0,10800c0,4841,1202,0,2699,0l18899,0c20387,0,21600,4841,21600,10800e">
                <v:path o:connectlocs="30797,6350;30797,6350;30797,6350;30797,6350" o:connectangles="0,0,0,0"/>
                <v:fill on="t" focussize="0,0"/>
                <v:stroke on="f"/>
                <v:imagedata o:title=""/>
                <o:lock v:ext="edit" aspectratio="f"/>
                <v:textbox inset="4pt,4pt,4pt,4pt"/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1" w:fontKey="{1EE33CBA-1834-45BF-B8FF-994AB5A724BE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2" w:fontKey="{3061C1E8-A33B-4C3F-AE13-35F1C3FBE6E0}"/>
  </w:font>
  <w:font w:name="汉仪菱心体简">
    <w:panose1 w:val="02010400000101010101"/>
    <w:charset w:val="86"/>
    <w:family w:val="auto"/>
    <w:pitch w:val="default"/>
    <w:sig w:usb0="00000001" w:usb1="080E0800" w:usb2="00000002" w:usb3="00000000" w:csb0="00140001" w:csb1="00000000"/>
    <w:embedRegular r:id="rId3" w:fontKey="{7437AE18-BF72-4A2C-B9DE-EF49E45850F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E5D13A"/>
    <w:multiLevelType w:val="singleLevel"/>
    <w:tmpl w:val="DBE5D1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0AF269F"/>
    <w:multiLevelType w:val="singleLevel"/>
    <w:tmpl w:val="20AF26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7B75994"/>
    <w:multiLevelType w:val="multilevel"/>
    <w:tmpl w:val="27B759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69A89103"/>
    <w:multiLevelType w:val="singleLevel"/>
    <w:tmpl w:val="69A891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TrueTypeFonts/>
  <w:saveSubset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415E76"/>
    <w:rsid w:val="141A734E"/>
    <w:rsid w:val="16554BC3"/>
    <w:rsid w:val="380F04D4"/>
    <w:rsid w:val="4E415E76"/>
    <w:rsid w:val="50363C8E"/>
    <w:rsid w:val="5D3351F1"/>
    <w:rsid w:val="6DBC66CF"/>
    <w:rsid w:val="77C0416C"/>
    <w:rsid w:val="7B4D08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nhideWhenUsed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-SA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2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fu\AppData\Roaming\kingsoft\office6\templates\download\692781e9-9a7a-4f07-93d2-5b6eb1c6b469\&#30740;&#31350;&#29983;&#22797;&#35797;&#31616;&#21382;&#36890;&#29992;&#27169;&#26495;.doc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研究生复试简历通用模板.docx</Template>
  <Pages>3</Pages>
  <Words>127</Words>
  <Characters>134</Characters>
  <Lines>0</Lines>
  <Paragraphs>0</Paragraphs>
  <TotalTime>10</TotalTime>
  <ScaleCrop>false</ScaleCrop>
  <LinksUpToDate>false</LinksUpToDate>
  <CharactersWithSpaces>160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2022-03-07T03:16:00Z</dcterms:created>
  <dc:creator>WPS_1483515983</dc:creator>
  <cp:lastModifiedBy>WPS_1483515983</cp:lastModifiedBy>
  <dcterms:modified xsi:type="dcterms:W3CDTF">2022-03-07T03:17:02Z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KSOTemplateKey">
    <vt:lpwstr>1.0_JT9j+gsYUSe/dHLUevuaKQLPn8wQfs1hXZQJCmoxxCVkInalmbqq8JKO+Ln5UD/DjnIznewpYxPXnAcWP2htBw==</vt:lpwstr>
  </property>
  <property fmtid="{D5CDD505-2E9C-101B-9397-08002B2CF9AE}" pid="4" name="KSOTemplateUUID">
    <vt:lpwstr>v1.0_mb_Or68YDAAbyjIeKyI9dwR3Q==</vt:lpwstr>
  </property>
  <property fmtid="{D5CDD505-2E9C-101B-9397-08002B2CF9AE}" pid="5" name="ICV">
    <vt:lpwstr>8EDBF62893904654A4AB3EBD14724EBA</vt:lpwstr>
  </property>
</Properties>
</file>