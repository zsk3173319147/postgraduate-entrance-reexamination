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bookmarkStart w:id="5" w:name="_GoBack"/>
      <w:bookmarkEnd w:id="5"/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2164080</wp:posOffset>
                </wp:positionV>
                <wp:extent cx="6127750" cy="104394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750" cy="1043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稻壳大学 </w:t>
                            </w:r>
                            <w:r>
                              <w:rPr>
                                <w:rFonts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  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临床医学专业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     20XX.X-20XX.X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70.4pt;height:82.2pt;width:482.5pt;mso-position-horizontal:center;mso-position-horizontal-relative:margin;z-index:251677696;mso-width-relative:page;mso-height-relative:page;" filled="f" stroked="f" coordsize="21600,21600" o:gfxdata="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O3TU23UAAAACAEAAA8AAAAAAAAAAQAgAAAAIgAAAGRycy9kb3du&#10;cmV2LnhtbFBLAQIUABQAAAAIAIdO4kC/SLC8PAIAAF8EAAAOAAAAAAAAAAEAIAAAACMBAABkcnMv&#10;ZTJvRG9jLnhtbFBLBQYAAAAABgAGAFkBAADR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jc w:val="distribute"/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稻壳大学 </w:t>
                      </w:r>
                      <w:r>
                        <w:rPr>
                          <w:rFonts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  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临床医学专业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     20XX.X-20XX.X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-426720</wp:posOffset>
                </wp:positionH>
                <wp:positionV relativeFrom="paragraph">
                  <wp:posOffset>8255000</wp:posOffset>
                </wp:positionV>
                <wp:extent cx="6127750" cy="1181100"/>
                <wp:effectExtent l="0" t="0" r="0" b="0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75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本人诚实守信，积极自信，富有激情，工作认真负责，具有良好的心理素质；对工作认真负责，能吃苦耐劳，踏实肯干，对生活积极向上、乐观，对人热诚，能独立的思考解决问题，有团队合作精神。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.6pt;margin-top:650pt;height:93pt;width:482.5pt;mso-position-horizontal-relative:margin;z-index:251676672;mso-width-relative:page;mso-height-relative:page;" filled="f" stroked="f" coordsize="21600,21600" o:gfxdata="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WuNVm3AAAAA0BAAAPAAAAAAAAAAEAIAAAACIAAABkcnMv&#10;ZG93bnJldi54bWxQSwECFAAUAAAACACHTuJAI1sCKjgCAABjBAAADgAAAAAAAAABACAAAAAr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500" w:lineRule="exact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本人诚实守信，积极自信，富有激情，工作认真负责，具有良好的心理素质；对工作认真负责，能吃苦耐劳，踏实肯干，对生活积极向上、乐观，对人热诚，能独立的思考解决问题，有团队合作精神。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7835900</wp:posOffset>
                </wp:positionV>
                <wp:extent cx="6054725" cy="497205"/>
                <wp:effectExtent l="0" t="0" r="3175" b="0"/>
                <wp:wrapNone/>
                <wp:docPr id="99" name="组合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726" cy="497204"/>
                          <a:chOff x="0" y="0"/>
                          <a:chExt cx="6054726" cy="497204"/>
                        </a:xfrm>
                      </wpg:grpSpPr>
                      <wpg:grpSp>
                        <wpg:cNvPr id="86" name="组合 86"/>
                        <wpg:cNvGrpSpPr/>
                        <wpg:grpSpPr>
                          <a:xfrm>
                            <a:off x="0" y="0"/>
                            <a:ext cx="6054726" cy="497204"/>
                            <a:chOff x="0" y="0"/>
                            <a:chExt cx="6054726" cy="497204"/>
                          </a:xfrm>
                        </wpg:grpSpPr>
                        <wpg:grpSp>
                          <wpg:cNvPr id="87" name="组合 87"/>
                          <wpg:cNvGrpSpPr/>
                          <wpg:grpSpPr>
                            <a:xfrm>
                              <a:off x="0" y="82550"/>
                              <a:ext cx="6054726" cy="326401"/>
                              <a:chOff x="0" y="91440"/>
                              <a:chExt cx="6054871" cy="326439"/>
                            </a:xfrm>
                          </wpg:grpSpPr>
                          <wps:wsp>
                            <wps:cNvPr id="88" name="箭头: 五边形 88"/>
                            <wps:cNvSpPr/>
                            <wps:spPr>
                              <a:xfrm>
                                <a:off x="0" y="95250"/>
                                <a:ext cx="1549436" cy="319405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s:wsp>
                            <wps:cNvPr id="89" name="箭头: 五边形 89"/>
                            <wps:cNvSpPr/>
                            <wps:spPr>
                              <a:xfrm>
                                <a:off x="1492286" y="95250"/>
                                <a:ext cx="4553057" cy="322629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s:wsp>
                            <wps:cNvPr id="90" name="箭头: 五边形 90"/>
                            <wps:cNvSpPr/>
                            <wps:spPr>
                              <a:xfrm>
                                <a:off x="5984533" y="91440"/>
                                <a:ext cx="70338" cy="319405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</wpg:grpSp>
                        <wps:wsp>
                          <wps:cNvPr id="91" name="文本框 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950" y="0"/>
                              <a:ext cx="1073150" cy="4972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汉仪雅酷黑 75W" w:hAnsi="汉仪雅酷黑 75W" w:eastAsia="汉仪雅酷黑 75W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雅酷黑 75W" w:hAnsi="汉仪雅酷黑 75W" w:eastAsia="汉仪雅酷黑 75W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00" name="calendar_61469"/>
                        <wps:cNvSpPr/>
                        <wps:spPr>
                          <a:xfrm>
                            <a:off x="152400" y="165100"/>
                            <a:ext cx="142875" cy="165735"/>
                          </a:xfrm>
                          <a:custGeom>
                            <a:avLst/>
                            <a:gdLst>
                              <a:gd name="T0" fmla="*/ 4584 w 7340"/>
                              <a:gd name="T1" fmla="*/ 4467 h 8537"/>
                              <a:gd name="T2" fmla="*/ 5864 w 7340"/>
                              <a:gd name="T3" fmla="*/ 2355 h 8537"/>
                              <a:gd name="T4" fmla="*/ 3573 w 7340"/>
                              <a:gd name="T5" fmla="*/ 0 h 8537"/>
                              <a:gd name="T6" fmla="*/ 1301 w 7340"/>
                              <a:gd name="T7" fmla="*/ 2355 h 8537"/>
                              <a:gd name="T8" fmla="*/ 2581 w 7340"/>
                              <a:gd name="T9" fmla="*/ 4480 h 8537"/>
                              <a:gd name="T10" fmla="*/ 21 w 7340"/>
                              <a:gd name="T11" fmla="*/ 7404 h 8537"/>
                              <a:gd name="T12" fmla="*/ 21 w 7340"/>
                              <a:gd name="T13" fmla="*/ 7571 h 8537"/>
                              <a:gd name="T14" fmla="*/ 898 w 7340"/>
                              <a:gd name="T15" fmla="*/ 8403 h 8537"/>
                              <a:gd name="T16" fmla="*/ 2862 w 7340"/>
                              <a:gd name="T17" fmla="*/ 8512 h 8537"/>
                              <a:gd name="T18" fmla="*/ 4475 w 7340"/>
                              <a:gd name="T19" fmla="*/ 8512 h 8537"/>
                              <a:gd name="T20" fmla="*/ 7317 w 7340"/>
                              <a:gd name="T21" fmla="*/ 7571 h 8537"/>
                              <a:gd name="T22" fmla="*/ 7317 w 7340"/>
                              <a:gd name="T23" fmla="*/ 7404 h 8537"/>
                              <a:gd name="T24" fmla="*/ 4584 w 7340"/>
                              <a:gd name="T25" fmla="*/ 4467 h 85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340" h="8537">
                                <a:moveTo>
                                  <a:pt x="4584" y="4467"/>
                                </a:moveTo>
                                <a:cubicBezTo>
                                  <a:pt x="5373" y="4059"/>
                                  <a:pt x="5867" y="3243"/>
                                  <a:pt x="5864" y="2355"/>
                                </a:cubicBezTo>
                                <a:cubicBezTo>
                                  <a:pt x="5885" y="1070"/>
                                  <a:pt x="4857" y="14"/>
                                  <a:pt x="3573" y="0"/>
                                </a:cubicBezTo>
                                <a:cubicBezTo>
                                  <a:pt x="2296" y="24"/>
                                  <a:pt x="1279" y="1078"/>
                                  <a:pt x="1301" y="2355"/>
                                </a:cubicBezTo>
                                <a:cubicBezTo>
                                  <a:pt x="1293" y="3248"/>
                                  <a:pt x="1788" y="4069"/>
                                  <a:pt x="2581" y="4480"/>
                                </a:cubicBezTo>
                                <a:cubicBezTo>
                                  <a:pt x="1105" y="4656"/>
                                  <a:pt x="0" y="5918"/>
                                  <a:pt x="21" y="7404"/>
                                </a:cubicBezTo>
                                <a:lnTo>
                                  <a:pt x="21" y="7571"/>
                                </a:lnTo>
                                <a:cubicBezTo>
                                  <a:pt x="21" y="8006"/>
                                  <a:pt x="309" y="8281"/>
                                  <a:pt x="898" y="8403"/>
                                </a:cubicBezTo>
                                <a:cubicBezTo>
                                  <a:pt x="1548" y="8500"/>
                                  <a:pt x="2206" y="8537"/>
                                  <a:pt x="2862" y="8512"/>
                                </a:cubicBezTo>
                                <a:lnTo>
                                  <a:pt x="4475" y="8512"/>
                                </a:lnTo>
                                <a:cubicBezTo>
                                  <a:pt x="5998" y="8512"/>
                                  <a:pt x="7317" y="8512"/>
                                  <a:pt x="7317" y="7571"/>
                                </a:cubicBezTo>
                                <a:lnTo>
                                  <a:pt x="7317" y="7404"/>
                                </a:lnTo>
                                <a:cubicBezTo>
                                  <a:pt x="7340" y="5851"/>
                                  <a:pt x="6135" y="4556"/>
                                  <a:pt x="4584" y="44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1pt;margin-top:617pt;height:39.15pt;width:476.75pt;z-index:251675648;mso-width-relative:page;mso-height-relative:page;" coordsize="6054726,497204" o:gfxdata="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">
                <o:lock v:ext="edit" aspectratio="f"/>
                <v:group id="_x0000_s1026" o:spid="_x0000_s1026" o:spt="203" style="position:absolute;left:0;top:0;height:497204;width:6054726;" coordsize="6054726,497204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0;top:82550;height:326401;width:6054726;" coordorigin="0,91440" coordsize="6054871,326439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箭头: 五边形 88" o:spid="_x0000_s1026" o:spt="15" type="#_x0000_t15" style="position:absolute;left:0;top:95250;height:319405;width:1549436;v-text-anchor:middle;" fillcolor="#706F75" filled="t" stroked="f" coordsize="21600,21600" o:gfxdata="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9mc4m5AAAA2wAA&#10;AA8AAAAAAAAAAQAgAAAAIgAAAGRycy9kb3ducmV2LnhtbFBLAQIUABQAAAAIAIdO4kAzLwWeOwAA&#10;ADkAAAAQAAAAAAAAAAEAIAAAAAgBAABkcnMvc2hhcGV4bWwueG1sUEsFBgAAAAAGAAYAWwEAALID&#10;AAAAAA==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箭头: 五边形 89" o:spid="_x0000_s1026" o:spt="15" type="#_x0000_t15" style="position:absolute;left:1492286;top:95250;height:322629;width:4553057;v-text-anchor:middle;" fillcolor="#F2F2F2 [3052]" filled="t" stroked="f" coordsize="21600,21600" o:gfxdata="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YYqsvQAA&#10;ANsAAAAPAAAAAAAAAAEAIAAAACIAAABkcnMvZG93bnJldi54bWxQSwECFAAUAAAACACHTuJAMy8F&#10;njsAAAA5AAAAEAAAAAAAAAABACAAAAAMAQAAZHJzL3NoYXBleG1sLnhtbFBLBQYAAAAABgAGAFsB&#10;AAC2AwAAAAA=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箭头: 五边形 90" o:spid="_x0000_s1026" o:spt="15" type="#_x0000_t15" style="position:absolute;left:5984533;top:91440;height:319405;width:70338;v-text-anchor:middle;" fillcolor="#706F75" filled="t" stroked="f" coordsize="21600,21600" o:gfxdata="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yelSugAAANsA&#10;AAAPAAAAAAAAAAEAIAAAACIAAABkcnMvZG93bnJldi54bWxQSwECFAAUAAAACACHTuJAMy8FnjsA&#10;AAA5AAAAEAAAAAAAAAABACAAAAAJAQAAZHJzL3NoYXBleG1sLnhtbFBLBQYAAAAABgAGAFsBAACz&#10;AwAAAAA=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shape id="_x0000_s1026" o:spid="_x0000_s1026" o:spt="202" type="#_x0000_t202" style="position:absolute;left:361950;top:0;height:497204;width:1073150;" filled="f" stroked="f" coordsize="21600,21600" o:gfxdata="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y+S9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jc w:val="distribute"/>
                            <w:rPr>
                              <w:rFonts w:ascii="汉仪雅酷黑 75W" w:hAnsi="汉仪雅酷黑 75W" w:eastAsia="汉仪雅酷黑 75W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雅酷黑 75W" w:hAnsi="汉仪雅酷黑 75W" w:eastAsia="汉仪雅酷黑 75W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自我评价</w:t>
                          </w:r>
                        </w:p>
                      </w:txbxContent>
                    </v:textbox>
                  </v:shape>
                </v:group>
                <v:shape id="calendar_61469" o:spid="_x0000_s1026" o:spt="100" style="position:absolute;left:152400;top:165100;height:165735;width:142875;v-text-anchor:middle;" fillcolor="#FFFFFF [3212]" filled="t" stroked="f" coordsize="7340,8537" o:gfxdata="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FbqMvQAA&#10;ANwAAAAPAAAAAAAAAAEAIAAAACIAAABkcnMvZG93bnJldi54bWxQSwECFAAUAAAACACHTuJAMy8F&#10;njsAAAA5AAAAEAAAAAAAAAABACAAAAAMAQAAZHJzL3NoYXBleG1sLnhtbFBLBQYAAAAABgAGAFsB&#10;AAC2AwAAAAA=&#10;" path="m4584,4467c5373,4059,5867,3243,5864,2355c5885,1070,4857,14,3573,0c2296,24,1279,1078,1301,2355c1293,3248,1788,4069,2581,4480c1105,4656,0,5918,21,7404l21,7571c21,8006,309,8281,898,8403c1548,8500,2206,8537,2862,8512l4475,8512c5998,8512,7317,8512,7317,7571l7317,7404c7340,5851,6135,4556,4584,4467xe">
                  <v:path o:connectlocs="89228,86721;114144,45719;69549,0;25324,45719;50239,86973;408,143739;408,146981;17479,163133;55709,165249;87107,165249;142427,146981;142427,143739;89228,86721" o:connectangles="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-426720</wp:posOffset>
                </wp:positionH>
                <wp:positionV relativeFrom="paragraph">
                  <wp:posOffset>6400800</wp:posOffset>
                </wp:positionV>
                <wp:extent cx="6127750" cy="1447800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750" cy="144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稻壳XX医院                    XX科室实习医生            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20XX.X-20XX.X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spacing w:line="500" w:lineRule="exact"/>
                              <w:ind w:firstLineChars="0"/>
                              <w:jc w:val="left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提前体验护理岗位的日常工作内容,并积极参与护理工作;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spacing w:line="500" w:lineRule="exact"/>
                              <w:ind w:firstLineChars="0"/>
                              <w:jc w:val="left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观察并了解医疗器械的消毒流程、针剂的注射、输液、外伤处理等工作;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1"/>
                              </w:numPr>
                              <w:spacing w:line="500" w:lineRule="exact"/>
                              <w:ind w:firstLineChars="0"/>
                              <w:jc w:val="left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协助医生巡视病房,及时发现病人病情的变化，积极与病人沟通，给于相应的健康指导。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.6pt;margin-top:504pt;height:114pt;width:482.5pt;mso-position-horizontal-relative:margin;z-index:251674624;mso-width-relative:page;mso-height-relative:page;" filled="f" stroked="f" coordsize="21600,21600" o:gfxdata="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aolasNwAAAANAQAADwAAAAAAAAABACAAAAAiAAAAZHJz&#10;L2Rvd25yZXYueG1sUEsBAhQAFAAAAAgAh07iQFJCRHA5AgAAYQQAAA4AAAAAAAAAAQAgAAAAKw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500" w:lineRule="exact"/>
                        <w:jc w:val="distribute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稻壳XX医院                    XX科室实习医生            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20XX.X-20XX.X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spacing w:line="500" w:lineRule="exact"/>
                        <w:ind w:firstLineChars="0"/>
                        <w:jc w:val="left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提前体验护理岗位的日常工作内容,并积极参与护理工作;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spacing w:line="500" w:lineRule="exact"/>
                        <w:ind w:firstLineChars="0"/>
                        <w:jc w:val="left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观察并了解医疗器械的消毒流程、针剂的注射、输液、外伤处理等工作;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1"/>
                        </w:numPr>
                        <w:spacing w:line="500" w:lineRule="exact"/>
                        <w:ind w:firstLineChars="0"/>
                        <w:jc w:val="left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协助医生巡视病房,及时发现病人病情的变化，积极与病人沟通，给于相应的健康指导。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5988050</wp:posOffset>
                </wp:positionV>
                <wp:extent cx="6054725" cy="497205"/>
                <wp:effectExtent l="0" t="0" r="3175" b="0"/>
                <wp:wrapNone/>
                <wp:docPr id="79" name="组合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726" cy="497204"/>
                          <a:chOff x="0" y="0"/>
                          <a:chExt cx="6054726" cy="497204"/>
                        </a:xfrm>
                      </wpg:grpSpPr>
                      <wpg:grpSp>
                        <wpg:cNvPr id="69" name="组合 69"/>
                        <wpg:cNvGrpSpPr/>
                        <wpg:grpSpPr>
                          <a:xfrm>
                            <a:off x="0" y="0"/>
                            <a:ext cx="6054726" cy="497204"/>
                            <a:chOff x="0" y="0"/>
                            <a:chExt cx="6054726" cy="497204"/>
                          </a:xfrm>
                        </wpg:grpSpPr>
                        <wpg:grpSp>
                          <wpg:cNvPr id="70" name="组合 70"/>
                          <wpg:cNvGrpSpPr/>
                          <wpg:grpSpPr>
                            <a:xfrm>
                              <a:off x="0" y="82550"/>
                              <a:ext cx="6054726" cy="326401"/>
                              <a:chOff x="0" y="91440"/>
                              <a:chExt cx="6054871" cy="326439"/>
                            </a:xfrm>
                          </wpg:grpSpPr>
                          <wps:wsp>
                            <wps:cNvPr id="71" name="箭头: 五边形 71"/>
                            <wps:cNvSpPr/>
                            <wps:spPr>
                              <a:xfrm>
                                <a:off x="0" y="95250"/>
                                <a:ext cx="1549436" cy="319405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s:wsp>
                            <wps:cNvPr id="72" name="箭头: 五边形 72"/>
                            <wps:cNvSpPr/>
                            <wps:spPr>
                              <a:xfrm>
                                <a:off x="1492286" y="95250"/>
                                <a:ext cx="4553057" cy="322629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s:wsp>
                            <wps:cNvPr id="74" name="箭头: 五边形 74"/>
                            <wps:cNvSpPr/>
                            <wps:spPr>
                              <a:xfrm>
                                <a:off x="5984533" y="91440"/>
                                <a:ext cx="70338" cy="319405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</wpg:grpSp>
                        <wps:wsp>
                          <wps:cNvPr id="75" name="文本框 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950" y="0"/>
                              <a:ext cx="1073150" cy="4972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汉仪雅酷黑 75W" w:hAnsi="汉仪雅酷黑 75W" w:eastAsia="汉仪雅酷黑 75W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雅酷黑 75W" w:hAnsi="汉仪雅酷黑 75W" w:eastAsia="汉仪雅酷黑 75W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实习经历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77" name="trophy-silhouette_49959"/>
                        <wps:cNvSpPr/>
                        <wps:spPr>
                          <a:xfrm>
                            <a:off x="146050" y="158750"/>
                            <a:ext cx="205740" cy="172720"/>
                          </a:xfrm>
                          <a:custGeom>
                            <a:avLst/>
                            <a:gdLst>
                              <a:gd name="connsiteX0" fmla="*/ 245991 w 607427"/>
                              <a:gd name="connsiteY0" fmla="*/ 351063 h 508988"/>
                              <a:gd name="connsiteX1" fmla="*/ 361436 w 607427"/>
                              <a:gd name="connsiteY1" fmla="*/ 351063 h 508988"/>
                              <a:gd name="connsiteX2" fmla="*/ 361436 w 607427"/>
                              <a:gd name="connsiteY2" fmla="*/ 397707 h 508988"/>
                              <a:gd name="connsiteX3" fmla="*/ 245991 w 607427"/>
                              <a:gd name="connsiteY3" fmla="*/ 397707 h 508988"/>
                              <a:gd name="connsiteX4" fmla="*/ 0 w 607427"/>
                              <a:gd name="connsiteY4" fmla="*/ 351063 h 508988"/>
                              <a:gd name="connsiteX5" fmla="*/ 211334 w 607427"/>
                              <a:gd name="connsiteY5" fmla="*/ 351063 h 508988"/>
                              <a:gd name="connsiteX6" fmla="*/ 211334 w 607427"/>
                              <a:gd name="connsiteY6" fmla="*/ 432272 h 508988"/>
                              <a:gd name="connsiteX7" fmla="*/ 396093 w 607427"/>
                              <a:gd name="connsiteY7" fmla="*/ 432272 h 508988"/>
                              <a:gd name="connsiteX8" fmla="*/ 396093 w 607427"/>
                              <a:gd name="connsiteY8" fmla="*/ 351063 h 508988"/>
                              <a:gd name="connsiteX9" fmla="*/ 607427 w 607427"/>
                              <a:gd name="connsiteY9" fmla="*/ 351063 h 508988"/>
                              <a:gd name="connsiteX10" fmla="*/ 607427 w 607427"/>
                              <a:gd name="connsiteY10" fmla="*/ 508988 h 508988"/>
                              <a:gd name="connsiteX11" fmla="*/ 0 w 607427"/>
                              <a:gd name="connsiteY11" fmla="*/ 508988 h 508988"/>
                              <a:gd name="connsiteX12" fmla="*/ 207259 w 607427"/>
                              <a:gd name="connsiteY12" fmla="*/ 51886 h 508988"/>
                              <a:gd name="connsiteX13" fmla="*/ 207259 w 607427"/>
                              <a:gd name="connsiteY13" fmla="*/ 114708 h 508988"/>
                              <a:gd name="connsiteX14" fmla="*/ 400083 w 607427"/>
                              <a:gd name="connsiteY14" fmla="*/ 114708 h 508988"/>
                              <a:gd name="connsiteX15" fmla="*/ 400083 w 607427"/>
                              <a:gd name="connsiteY15" fmla="*/ 51886 h 508988"/>
                              <a:gd name="connsiteX16" fmla="*/ 155296 w 607427"/>
                              <a:gd name="connsiteY16" fmla="*/ 0 h 508988"/>
                              <a:gd name="connsiteX17" fmla="*/ 452047 w 607427"/>
                              <a:gd name="connsiteY17" fmla="*/ 0 h 508988"/>
                              <a:gd name="connsiteX18" fmla="*/ 452047 w 607427"/>
                              <a:gd name="connsiteY18" fmla="*/ 114708 h 508988"/>
                              <a:gd name="connsiteX19" fmla="*/ 607427 w 607427"/>
                              <a:gd name="connsiteY19" fmla="*/ 114708 h 508988"/>
                              <a:gd name="connsiteX20" fmla="*/ 607427 w 607427"/>
                              <a:gd name="connsiteY20" fmla="*/ 316486 h 508988"/>
                              <a:gd name="connsiteX21" fmla="*/ 396093 w 607427"/>
                              <a:gd name="connsiteY21" fmla="*/ 316486 h 508988"/>
                              <a:gd name="connsiteX22" fmla="*/ 211334 w 607427"/>
                              <a:gd name="connsiteY22" fmla="*/ 316486 h 508988"/>
                              <a:gd name="connsiteX23" fmla="*/ 0 w 607427"/>
                              <a:gd name="connsiteY23" fmla="*/ 316486 h 508988"/>
                              <a:gd name="connsiteX24" fmla="*/ 0 w 607427"/>
                              <a:gd name="connsiteY24" fmla="*/ 114708 h 508988"/>
                              <a:gd name="connsiteX25" fmla="*/ 155296 w 607427"/>
                              <a:gd name="connsiteY25" fmla="*/ 114708 h 5089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607427" h="508988">
                                <a:moveTo>
                                  <a:pt x="245991" y="351063"/>
                                </a:moveTo>
                                <a:lnTo>
                                  <a:pt x="361436" y="351063"/>
                                </a:lnTo>
                                <a:lnTo>
                                  <a:pt x="361436" y="397707"/>
                                </a:lnTo>
                                <a:lnTo>
                                  <a:pt x="245991" y="397707"/>
                                </a:lnTo>
                                <a:close/>
                                <a:moveTo>
                                  <a:pt x="0" y="351063"/>
                                </a:moveTo>
                                <a:lnTo>
                                  <a:pt x="211334" y="351063"/>
                                </a:lnTo>
                                <a:lnTo>
                                  <a:pt x="211334" y="432272"/>
                                </a:lnTo>
                                <a:lnTo>
                                  <a:pt x="396093" y="432272"/>
                                </a:lnTo>
                                <a:lnTo>
                                  <a:pt x="396093" y="351063"/>
                                </a:lnTo>
                                <a:lnTo>
                                  <a:pt x="607427" y="351063"/>
                                </a:lnTo>
                                <a:lnTo>
                                  <a:pt x="607427" y="508988"/>
                                </a:lnTo>
                                <a:lnTo>
                                  <a:pt x="0" y="508988"/>
                                </a:lnTo>
                                <a:close/>
                                <a:moveTo>
                                  <a:pt x="207259" y="51886"/>
                                </a:moveTo>
                                <a:lnTo>
                                  <a:pt x="207259" y="114708"/>
                                </a:lnTo>
                                <a:lnTo>
                                  <a:pt x="400083" y="114708"/>
                                </a:lnTo>
                                <a:lnTo>
                                  <a:pt x="400083" y="51886"/>
                                </a:lnTo>
                                <a:close/>
                                <a:moveTo>
                                  <a:pt x="155296" y="0"/>
                                </a:moveTo>
                                <a:lnTo>
                                  <a:pt x="452047" y="0"/>
                                </a:lnTo>
                                <a:lnTo>
                                  <a:pt x="452047" y="114708"/>
                                </a:lnTo>
                                <a:lnTo>
                                  <a:pt x="607427" y="114708"/>
                                </a:lnTo>
                                <a:lnTo>
                                  <a:pt x="607427" y="316486"/>
                                </a:lnTo>
                                <a:lnTo>
                                  <a:pt x="396093" y="316486"/>
                                </a:lnTo>
                                <a:lnTo>
                                  <a:pt x="211334" y="316486"/>
                                </a:lnTo>
                                <a:lnTo>
                                  <a:pt x="0" y="316486"/>
                                </a:lnTo>
                                <a:lnTo>
                                  <a:pt x="0" y="114708"/>
                                </a:lnTo>
                                <a:lnTo>
                                  <a:pt x="155296" y="114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1pt;margin-top:471.5pt;height:39.15pt;width:476.75pt;z-index:251673600;mso-width-relative:page;mso-height-relative:page;" coordsize="6054726,497204" o:gfxdata="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">
                <o:lock v:ext="edit" aspectratio="f"/>
                <v:group id="_x0000_s1026" o:spid="_x0000_s1026" o:spt="203" style="position:absolute;left:0;top:0;height:497204;width:6054726;" coordsize="6054726,497204" o:gfxdata="UEsDBAoAAAAAAIdO4kAAAAAAAAAAAAAAAAAEAAAAZHJzL1BLAwQUAAAACACHTuJAOzJL9b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Wr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7Mkv1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0;top:82550;height:326401;width:6054726;" coordorigin="0,91440" coordsize="6054871,326439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箭头: 五边形 71" o:spid="_x0000_s1026" o:spt="15" type="#_x0000_t15" style="position:absolute;left:0;top:95250;height:319405;width:1549436;v-text-anchor:middle;" fillcolor="#706F75" filled="t" stroked="f" coordsize="21600,21600" o:gfxdata="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iaozvQAA&#10;ANsAAAAPAAAAAAAAAAEAIAAAACIAAABkcnMvZG93bnJldi54bWxQSwECFAAUAAAACACHTuJAMy8F&#10;njsAAAA5AAAAEAAAAAAAAAABACAAAAAMAQAAZHJzL3NoYXBleG1sLnhtbFBLBQYAAAAABgAGAFsB&#10;AAC2AwAAAAA=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箭头: 五边形 72" o:spid="_x0000_s1026" o:spt="15" type="#_x0000_t15" style="position:absolute;left:1492286;top:95250;height:322629;width:4553057;v-text-anchor:middle;" fillcolor="#F2F2F2 [3052]" filled="t" stroked="f" coordsize="21600,21600" o:gfxdata="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EGj6vQAA&#10;ANsAAAAPAAAAAAAAAAEAIAAAACIAAABkcnMvZG93bnJldi54bWxQSwECFAAUAAAACACHTuJAMy8F&#10;njsAAAA5AAAAEAAAAAAAAAABACAAAAAMAQAAZHJzL3NoYXBleG1sLnhtbFBLBQYAAAAABgAGAFsB&#10;AAC2AwAAAAA=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箭头: 五边形 74" o:spid="_x0000_s1026" o:spt="15" type="#_x0000_t15" style="position:absolute;left:5984533;top:91440;height:319405;width:70338;v-text-anchor:middle;" fillcolor="#706F75" filled="t" stroked="f" coordsize="21600,21600" o:gfxdata="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/4Jq74A&#10;AADbAAAADwAAAAAAAAABACAAAAAiAAAAZHJzL2Rvd25yZXYueG1sUEsBAhQAFAAAAAgAh07iQDMv&#10;BZ47AAAAOQAAABAAAAAAAAAAAQAgAAAADQEAAGRycy9zaGFwZXhtbC54bWxQSwUGAAAAAAYABgBb&#10;AQAAtwMAAAAA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shape id="_x0000_s1026" o:spid="_x0000_s1026" o:spt="202" type="#_x0000_t202" style="position:absolute;left:361950;top:0;height:497204;width:1073150;" filled="f" stroked="f" coordsize="21600,21600" o:gfxdata="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hyD7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jc w:val="distribute"/>
                            <w:rPr>
                              <w:rFonts w:ascii="汉仪雅酷黑 75W" w:hAnsi="汉仪雅酷黑 75W" w:eastAsia="汉仪雅酷黑 75W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雅酷黑 75W" w:hAnsi="汉仪雅酷黑 75W" w:eastAsia="汉仪雅酷黑 75W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实习经历</w:t>
                          </w:r>
                        </w:p>
                      </w:txbxContent>
                    </v:textbox>
                  </v:shape>
                </v:group>
                <v:shape id="trophy-silhouette_49959" o:spid="_x0000_s1026" o:spt="100" style="position:absolute;left:146050;top:158750;height:172720;width:205740;v-text-anchor:middle;" fillcolor="#FFFFFF [3212]" filled="t" stroked="f" coordsize="607427,508988" o:gfxdata="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GUZEvQAA&#10;ANsAAAAPAAAAAAAAAAEAIAAAACIAAABkcnMvZG93bnJldi54bWxQSwECFAAUAAAACACHTuJAMy8F&#10;njsAAAA5AAAAEAAAAAAAAAABACAAAAAMAQAAZHJzL3NoYXBleG1sLnhtbFBLBQYAAAAABgAGAFsB&#10;AAC2AwAAAAA=&#10;" path="m245991,351063l361436,351063,361436,397707,245991,397707xm0,351063l211334,351063,211334,432272,396093,432272,396093,351063,607427,351063,607427,508988,0,508988xm207259,51886l207259,114708,400083,114708,400083,51886xm155296,0l452047,0,452047,114708,607427,114708,607427,316486,396093,316486,211334,316486,0,316486,0,114708,155296,114708xe">
                  <v:path o:connectlocs="83318,119129;122421,119129;122421,134957;83318,134957;0,119129;71580,119129;71580,146687;134159,146687;134159,119129;205740,119129;205740,172720;0,172720;70200,17606;70200,38925;135511,38925;135511,17606;52599,0;153111,0;153111,38925;205740,38925;205740,107396;134159,107396;71580,107396;0,107396;0,38925;52599,38925" o:connectangles="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5518150</wp:posOffset>
                </wp:positionV>
                <wp:extent cx="6127750" cy="1043940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750" cy="1043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毕业论文                     《医学研究成果论文》                 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20XX.X-20XX.X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434.5pt;height:82.2pt;width:482.5pt;mso-position-horizontal:center;mso-position-horizontal-relative:margin;z-index:251672576;mso-width-relative:page;mso-height-relative:page;" filled="f" stroked="f" coordsize="21600,21600" o:gfxdata="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AIdF9UAAAAJAQAADwAAAAAAAAABACAAAAAiAAAAZHJzL2Rv&#10;d25yZXYueG1sUEsBAhQAFAAAAAgAh07iQDuD6yI9AgAAYQQAAA4AAAAAAAAAAQAgAAAAJA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毕业论文                     《医学研究成果论文》                 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20XX.X-20XX.X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5099050</wp:posOffset>
                </wp:positionV>
                <wp:extent cx="6054725" cy="497205"/>
                <wp:effectExtent l="0" t="0" r="3175" b="0"/>
                <wp:wrapNone/>
                <wp:docPr id="65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726" cy="497204"/>
                          <a:chOff x="0" y="0"/>
                          <a:chExt cx="6054726" cy="497204"/>
                        </a:xfrm>
                      </wpg:grpSpPr>
                      <wpg:grpSp>
                        <wpg:cNvPr id="51" name="组合 51"/>
                        <wpg:cNvGrpSpPr/>
                        <wpg:grpSpPr>
                          <a:xfrm>
                            <a:off x="0" y="0"/>
                            <a:ext cx="6054726" cy="497204"/>
                            <a:chOff x="0" y="0"/>
                            <a:chExt cx="6054726" cy="497204"/>
                          </a:xfrm>
                        </wpg:grpSpPr>
                        <wpg:grpSp>
                          <wpg:cNvPr id="52" name="组合 52"/>
                          <wpg:cNvGrpSpPr/>
                          <wpg:grpSpPr>
                            <a:xfrm>
                              <a:off x="0" y="82550"/>
                              <a:ext cx="6054726" cy="326401"/>
                              <a:chOff x="0" y="91440"/>
                              <a:chExt cx="6054871" cy="326439"/>
                            </a:xfrm>
                          </wpg:grpSpPr>
                          <wps:wsp>
                            <wps:cNvPr id="53" name="箭头: 五边形 53"/>
                            <wps:cNvSpPr/>
                            <wps:spPr>
                              <a:xfrm>
                                <a:off x="0" y="95250"/>
                                <a:ext cx="1549436" cy="319405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s:wsp>
                            <wps:cNvPr id="60" name="箭头: 五边形 60"/>
                            <wps:cNvSpPr/>
                            <wps:spPr>
                              <a:xfrm>
                                <a:off x="1492286" y="95250"/>
                                <a:ext cx="4553057" cy="322629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s:wsp>
                            <wps:cNvPr id="61" name="箭头: 五边形 61"/>
                            <wps:cNvSpPr/>
                            <wps:spPr>
                              <a:xfrm>
                                <a:off x="5984533" y="91440"/>
                                <a:ext cx="70338" cy="319405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</wpg:grpSp>
                        <wps:wsp>
                          <wps:cNvPr id="62" name="文本框 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950" y="0"/>
                              <a:ext cx="1073150" cy="4972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汉仪雅酷黑 75W" w:hAnsi="汉仪雅酷黑 75W" w:eastAsia="汉仪雅酷黑 75W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雅酷黑 75W" w:hAnsi="汉仪雅酷黑 75W" w:eastAsia="汉仪雅酷黑 75W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科研项目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64" name="trophy-silhouette_49959"/>
                        <wps:cNvSpPr/>
                        <wps:spPr>
                          <a:xfrm>
                            <a:off x="139700" y="177800"/>
                            <a:ext cx="185420" cy="134620"/>
                          </a:xfrm>
                          <a:custGeom>
                            <a:avLst/>
                            <a:gdLst>
                              <a:gd name="connsiteX0" fmla="*/ 410614 w 580028"/>
                              <a:gd name="connsiteY0" fmla="*/ 346867 h 421400"/>
                              <a:gd name="connsiteX1" fmla="*/ 353186 w 580028"/>
                              <a:gd name="connsiteY1" fmla="*/ 362634 h 421400"/>
                              <a:gd name="connsiteX2" fmla="*/ 468043 w 580028"/>
                              <a:gd name="connsiteY2" fmla="*/ 362634 h 421400"/>
                              <a:gd name="connsiteX3" fmla="*/ 410614 w 580028"/>
                              <a:gd name="connsiteY3" fmla="*/ 346867 h 421400"/>
                              <a:gd name="connsiteX4" fmla="*/ 160800 w 580028"/>
                              <a:gd name="connsiteY4" fmla="*/ 346867 h 421400"/>
                              <a:gd name="connsiteX5" fmla="*/ 103372 w 580028"/>
                              <a:gd name="connsiteY5" fmla="*/ 362634 h 421400"/>
                              <a:gd name="connsiteX6" fmla="*/ 219664 w 580028"/>
                              <a:gd name="connsiteY6" fmla="*/ 362634 h 421400"/>
                              <a:gd name="connsiteX7" fmla="*/ 160800 w 580028"/>
                              <a:gd name="connsiteY7" fmla="*/ 346867 h 421400"/>
                              <a:gd name="connsiteX8" fmla="*/ 258342 w 580028"/>
                              <a:gd name="connsiteY8" fmla="*/ 219321 h 421400"/>
                              <a:gd name="connsiteX9" fmla="*/ 378988 w 580028"/>
                              <a:gd name="connsiteY9" fmla="*/ 273766 h 421400"/>
                              <a:gd name="connsiteX10" fmla="*/ 363189 w 580028"/>
                              <a:gd name="connsiteY10" fmla="*/ 299555 h 421400"/>
                              <a:gd name="connsiteX11" fmla="*/ 248288 w 580028"/>
                              <a:gd name="connsiteY11" fmla="*/ 237947 h 421400"/>
                              <a:gd name="connsiteX12" fmla="*/ 170267 w 580028"/>
                              <a:gd name="connsiteY12" fmla="*/ 125198 h 421400"/>
                              <a:gd name="connsiteX13" fmla="*/ 111890 w 580028"/>
                              <a:gd name="connsiteY13" fmla="*/ 159081 h 421400"/>
                              <a:gd name="connsiteX14" fmla="*/ 139182 w 580028"/>
                              <a:gd name="connsiteY14" fmla="*/ 240831 h 421400"/>
                              <a:gd name="connsiteX15" fmla="*/ 221057 w 580028"/>
                              <a:gd name="connsiteY15" fmla="*/ 213581 h 421400"/>
                              <a:gd name="connsiteX16" fmla="*/ 193765 w 580028"/>
                              <a:gd name="connsiteY16" fmla="*/ 131832 h 421400"/>
                              <a:gd name="connsiteX17" fmla="*/ 170267 w 580028"/>
                              <a:gd name="connsiteY17" fmla="*/ 125198 h 421400"/>
                              <a:gd name="connsiteX18" fmla="*/ 172399 w 580028"/>
                              <a:gd name="connsiteY18" fmla="*/ 104672 h 421400"/>
                              <a:gd name="connsiteX19" fmla="*/ 203820 w 580028"/>
                              <a:gd name="connsiteY19" fmla="*/ 113187 h 421400"/>
                              <a:gd name="connsiteX20" fmla="*/ 244039 w 580028"/>
                              <a:gd name="connsiteY20" fmla="*/ 215015 h 421400"/>
                              <a:gd name="connsiteX21" fmla="*/ 236857 w 580028"/>
                              <a:gd name="connsiteY21" fmla="*/ 229357 h 421400"/>
                              <a:gd name="connsiteX22" fmla="*/ 129127 w 580028"/>
                              <a:gd name="connsiteY22" fmla="*/ 259475 h 421400"/>
                              <a:gd name="connsiteX23" fmla="*/ 93217 w 580028"/>
                              <a:gd name="connsiteY23" fmla="*/ 149042 h 421400"/>
                              <a:gd name="connsiteX24" fmla="*/ 172399 w 580028"/>
                              <a:gd name="connsiteY24" fmla="*/ 104672 h 421400"/>
                              <a:gd name="connsiteX25" fmla="*/ 160800 w 580028"/>
                              <a:gd name="connsiteY25" fmla="*/ 40133 h 421400"/>
                              <a:gd name="connsiteX26" fmla="*/ 83272 w 580028"/>
                              <a:gd name="connsiteY26" fmla="*/ 70233 h 421400"/>
                              <a:gd name="connsiteX27" fmla="*/ 57428 w 580028"/>
                              <a:gd name="connsiteY27" fmla="*/ 100334 h 421400"/>
                              <a:gd name="connsiteX28" fmla="*/ 57428 w 580028"/>
                              <a:gd name="connsiteY28" fmla="*/ 348300 h 421400"/>
                              <a:gd name="connsiteX29" fmla="*/ 160800 w 580028"/>
                              <a:gd name="connsiteY29" fmla="*/ 306734 h 421400"/>
                              <a:gd name="connsiteX30" fmla="*/ 267043 w 580028"/>
                              <a:gd name="connsiteY30" fmla="*/ 348300 h 421400"/>
                              <a:gd name="connsiteX31" fmla="*/ 267043 w 580028"/>
                              <a:gd name="connsiteY31" fmla="*/ 266600 h 421400"/>
                              <a:gd name="connsiteX32" fmla="*/ 307243 w 580028"/>
                              <a:gd name="connsiteY32" fmla="*/ 283800 h 421400"/>
                              <a:gd name="connsiteX33" fmla="*/ 307243 w 580028"/>
                              <a:gd name="connsiteY33" fmla="*/ 348300 h 421400"/>
                              <a:gd name="connsiteX34" fmla="*/ 410614 w 580028"/>
                              <a:gd name="connsiteY34" fmla="*/ 306734 h 421400"/>
                              <a:gd name="connsiteX35" fmla="*/ 516857 w 580028"/>
                              <a:gd name="connsiteY35" fmla="*/ 348300 h 421400"/>
                              <a:gd name="connsiteX36" fmla="*/ 516857 w 580028"/>
                              <a:gd name="connsiteY36" fmla="*/ 100334 h 421400"/>
                              <a:gd name="connsiteX37" fmla="*/ 512550 w 580028"/>
                              <a:gd name="connsiteY37" fmla="*/ 94600 h 421400"/>
                              <a:gd name="connsiteX38" fmla="*/ 492450 w 580028"/>
                              <a:gd name="connsiteY38" fmla="*/ 71666 h 421400"/>
                              <a:gd name="connsiteX39" fmla="*/ 410614 w 580028"/>
                              <a:gd name="connsiteY39" fmla="*/ 40133 h 421400"/>
                              <a:gd name="connsiteX40" fmla="*/ 333086 w 580028"/>
                              <a:gd name="connsiteY40" fmla="*/ 70233 h 421400"/>
                              <a:gd name="connsiteX41" fmla="*/ 307243 w 580028"/>
                              <a:gd name="connsiteY41" fmla="*/ 100334 h 421400"/>
                              <a:gd name="connsiteX42" fmla="*/ 307243 w 580028"/>
                              <a:gd name="connsiteY42" fmla="*/ 225034 h 421400"/>
                              <a:gd name="connsiteX43" fmla="*/ 267043 w 580028"/>
                              <a:gd name="connsiteY43" fmla="*/ 209267 h 421400"/>
                              <a:gd name="connsiteX44" fmla="*/ 267043 w 580028"/>
                              <a:gd name="connsiteY44" fmla="*/ 100334 h 421400"/>
                              <a:gd name="connsiteX45" fmla="*/ 262736 w 580028"/>
                              <a:gd name="connsiteY45" fmla="*/ 94600 h 421400"/>
                              <a:gd name="connsiteX46" fmla="*/ 242636 w 580028"/>
                              <a:gd name="connsiteY46" fmla="*/ 71666 h 421400"/>
                              <a:gd name="connsiteX47" fmla="*/ 160800 w 580028"/>
                              <a:gd name="connsiteY47" fmla="*/ 40133 h 421400"/>
                              <a:gd name="connsiteX48" fmla="*/ 160800 w 580028"/>
                              <a:gd name="connsiteY48" fmla="*/ 0 h 421400"/>
                              <a:gd name="connsiteX49" fmla="*/ 268479 w 580028"/>
                              <a:gd name="connsiteY49" fmla="*/ 43000 h 421400"/>
                              <a:gd name="connsiteX50" fmla="*/ 287143 w 580028"/>
                              <a:gd name="connsiteY50" fmla="*/ 61633 h 421400"/>
                              <a:gd name="connsiteX51" fmla="*/ 304371 w 580028"/>
                              <a:gd name="connsiteY51" fmla="*/ 43000 h 421400"/>
                              <a:gd name="connsiteX52" fmla="*/ 410614 w 580028"/>
                              <a:gd name="connsiteY52" fmla="*/ 0 h 421400"/>
                              <a:gd name="connsiteX53" fmla="*/ 518293 w 580028"/>
                              <a:gd name="connsiteY53" fmla="*/ 43000 h 421400"/>
                              <a:gd name="connsiteX54" fmla="*/ 554185 w 580028"/>
                              <a:gd name="connsiteY54" fmla="*/ 84566 h 421400"/>
                              <a:gd name="connsiteX55" fmla="*/ 555621 w 580028"/>
                              <a:gd name="connsiteY55" fmla="*/ 94600 h 421400"/>
                              <a:gd name="connsiteX56" fmla="*/ 555621 w 580028"/>
                              <a:gd name="connsiteY56" fmla="*/ 130434 h 421400"/>
                              <a:gd name="connsiteX57" fmla="*/ 580028 w 580028"/>
                              <a:gd name="connsiteY57" fmla="*/ 130434 h 421400"/>
                              <a:gd name="connsiteX58" fmla="*/ 580028 w 580028"/>
                              <a:gd name="connsiteY58" fmla="*/ 421400 h 421400"/>
                              <a:gd name="connsiteX59" fmla="*/ 0 w 580028"/>
                              <a:gd name="connsiteY59" fmla="*/ 421400 h 421400"/>
                              <a:gd name="connsiteX60" fmla="*/ 0 w 580028"/>
                              <a:gd name="connsiteY60" fmla="*/ 130434 h 421400"/>
                              <a:gd name="connsiteX61" fmla="*/ 17228 w 580028"/>
                              <a:gd name="connsiteY61" fmla="*/ 130434 h 421400"/>
                              <a:gd name="connsiteX62" fmla="*/ 17228 w 580028"/>
                              <a:gd name="connsiteY62" fmla="*/ 94600 h 421400"/>
                              <a:gd name="connsiteX63" fmla="*/ 20100 w 580028"/>
                              <a:gd name="connsiteY63" fmla="*/ 86000 h 421400"/>
                              <a:gd name="connsiteX64" fmla="*/ 54557 w 580028"/>
                              <a:gd name="connsiteY64" fmla="*/ 43000 h 421400"/>
                              <a:gd name="connsiteX65" fmla="*/ 160800 w 580028"/>
                              <a:gd name="connsiteY65" fmla="*/ 0 h 4214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</a:cxnLst>
                            <a:rect l="l" t="t" r="r" b="b"/>
                            <a:pathLst>
                              <a:path w="580028" h="421400">
                                <a:moveTo>
                                  <a:pt x="410614" y="346867"/>
                                </a:moveTo>
                                <a:cubicBezTo>
                                  <a:pt x="387643" y="346867"/>
                                  <a:pt x="368978" y="352600"/>
                                  <a:pt x="353186" y="362634"/>
                                </a:cubicBezTo>
                                <a:lnTo>
                                  <a:pt x="468043" y="362634"/>
                                </a:lnTo>
                                <a:cubicBezTo>
                                  <a:pt x="452250" y="352600"/>
                                  <a:pt x="433586" y="346867"/>
                                  <a:pt x="410614" y="346867"/>
                                </a:cubicBezTo>
                                <a:close/>
                                <a:moveTo>
                                  <a:pt x="160800" y="346867"/>
                                </a:moveTo>
                                <a:cubicBezTo>
                                  <a:pt x="137829" y="346867"/>
                                  <a:pt x="119164" y="352600"/>
                                  <a:pt x="103372" y="362634"/>
                                </a:cubicBezTo>
                                <a:lnTo>
                                  <a:pt x="219664" y="362634"/>
                                </a:lnTo>
                                <a:cubicBezTo>
                                  <a:pt x="202436" y="352600"/>
                                  <a:pt x="183771" y="346867"/>
                                  <a:pt x="160800" y="346867"/>
                                </a:cubicBezTo>
                                <a:close/>
                                <a:moveTo>
                                  <a:pt x="258342" y="219321"/>
                                </a:moveTo>
                                <a:lnTo>
                                  <a:pt x="378988" y="273766"/>
                                </a:lnTo>
                                <a:cubicBezTo>
                                  <a:pt x="378988" y="273766"/>
                                  <a:pt x="387605" y="293824"/>
                                  <a:pt x="363189" y="299555"/>
                                </a:cubicBezTo>
                                <a:lnTo>
                                  <a:pt x="248288" y="237947"/>
                                </a:lnTo>
                                <a:close/>
                                <a:moveTo>
                                  <a:pt x="170267" y="125198"/>
                                </a:moveTo>
                                <a:cubicBezTo>
                                  <a:pt x="146364" y="123585"/>
                                  <a:pt x="122663" y="136493"/>
                                  <a:pt x="111890" y="159081"/>
                                </a:cubicBezTo>
                                <a:cubicBezTo>
                                  <a:pt x="96090" y="189200"/>
                                  <a:pt x="109017" y="226489"/>
                                  <a:pt x="139182" y="240831"/>
                                </a:cubicBezTo>
                                <a:cubicBezTo>
                                  <a:pt x="169346" y="256607"/>
                                  <a:pt x="206693" y="245133"/>
                                  <a:pt x="221057" y="213581"/>
                                </a:cubicBezTo>
                                <a:cubicBezTo>
                                  <a:pt x="236857" y="183463"/>
                                  <a:pt x="225366" y="146174"/>
                                  <a:pt x="193765" y="131832"/>
                                </a:cubicBezTo>
                                <a:cubicBezTo>
                                  <a:pt x="186224" y="127888"/>
                                  <a:pt x="178234" y="125736"/>
                                  <a:pt x="170267" y="125198"/>
                                </a:cubicBezTo>
                                <a:close/>
                                <a:moveTo>
                                  <a:pt x="172399" y="104672"/>
                                </a:moveTo>
                                <a:cubicBezTo>
                                  <a:pt x="183082" y="105389"/>
                                  <a:pt x="193765" y="108168"/>
                                  <a:pt x="203820" y="113187"/>
                                </a:cubicBezTo>
                                <a:cubicBezTo>
                                  <a:pt x="241166" y="131832"/>
                                  <a:pt x="258403" y="176292"/>
                                  <a:pt x="244039" y="215015"/>
                                </a:cubicBezTo>
                                <a:cubicBezTo>
                                  <a:pt x="242603" y="219318"/>
                                  <a:pt x="241166" y="222186"/>
                                  <a:pt x="236857" y="229357"/>
                                </a:cubicBezTo>
                                <a:cubicBezTo>
                                  <a:pt x="213875" y="265212"/>
                                  <a:pt x="167910" y="279554"/>
                                  <a:pt x="129127" y="259475"/>
                                </a:cubicBezTo>
                                <a:cubicBezTo>
                                  <a:pt x="88908" y="239397"/>
                                  <a:pt x="73107" y="190634"/>
                                  <a:pt x="93217" y="149042"/>
                                </a:cubicBezTo>
                                <a:cubicBezTo>
                                  <a:pt x="108299" y="118924"/>
                                  <a:pt x="140349" y="102520"/>
                                  <a:pt x="172399" y="104672"/>
                                </a:cubicBezTo>
                                <a:close/>
                                <a:moveTo>
                                  <a:pt x="160800" y="40133"/>
                                </a:moveTo>
                                <a:cubicBezTo>
                                  <a:pt x="126343" y="40133"/>
                                  <a:pt x="101936" y="54466"/>
                                  <a:pt x="83272" y="70233"/>
                                </a:cubicBezTo>
                                <a:cubicBezTo>
                                  <a:pt x="70350" y="81700"/>
                                  <a:pt x="61735" y="94600"/>
                                  <a:pt x="57428" y="100334"/>
                                </a:cubicBezTo>
                                <a:lnTo>
                                  <a:pt x="57428" y="348300"/>
                                </a:lnTo>
                                <a:cubicBezTo>
                                  <a:pt x="80400" y="328234"/>
                                  <a:pt x="114857" y="306734"/>
                                  <a:pt x="160800" y="306734"/>
                                </a:cubicBezTo>
                                <a:cubicBezTo>
                                  <a:pt x="208179" y="306734"/>
                                  <a:pt x="244071" y="328234"/>
                                  <a:pt x="267043" y="348300"/>
                                </a:cubicBezTo>
                                <a:lnTo>
                                  <a:pt x="267043" y="266600"/>
                                </a:lnTo>
                                <a:lnTo>
                                  <a:pt x="307243" y="283800"/>
                                </a:lnTo>
                                <a:lnTo>
                                  <a:pt x="307243" y="348300"/>
                                </a:lnTo>
                                <a:cubicBezTo>
                                  <a:pt x="330214" y="328234"/>
                                  <a:pt x="364671" y="306734"/>
                                  <a:pt x="410614" y="306734"/>
                                </a:cubicBezTo>
                                <a:cubicBezTo>
                                  <a:pt x="457993" y="306734"/>
                                  <a:pt x="493885" y="328234"/>
                                  <a:pt x="516857" y="348300"/>
                                </a:cubicBezTo>
                                <a:lnTo>
                                  <a:pt x="516857" y="100334"/>
                                </a:lnTo>
                                <a:cubicBezTo>
                                  <a:pt x="515421" y="98900"/>
                                  <a:pt x="513985" y="97467"/>
                                  <a:pt x="512550" y="94600"/>
                                </a:cubicBezTo>
                                <a:cubicBezTo>
                                  <a:pt x="508243" y="88866"/>
                                  <a:pt x="501064" y="80266"/>
                                  <a:pt x="492450" y="71666"/>
                                </a:cubicBezTo>
                                <a:cubicBezTo>
                                  <a:pt x="472350" y="55900"/>
                                  <a:pt x="446507" y="40133"/>
                                  <a:pt x="410614" y="40133"/>
                                </a:cubicBezTo>
                                <a:cubicBezTo>
                                  <a:pt x="376157" y="40133"/>
                                  <a:pt x="351750" y="54466"/>
                                  <a:pt x="333086" y="70233"/>
                                </a:cubicBezTo>
                                <a:cubicBezTo>
                                  <a:pt x="320164" y="81700"/>
                                  <a:pt x="310114" y="94600"/>
                                  <a:pt x="307243" y="100334"/>
                                </a:cubicBezTo>
                                <a:lnTo>
                                  <a:pt x="307243" y="225034"/>
                                </a:lnTo>
                                <a:lnTo>
                                  <a:pt x="267043" y="209267"/>
                                </a:lnTo>
                                <a:lnTo>
                                  <a:pt x="267043" y="100334"/>
                                </a:lnTo>
                                <a:cubicBezTo>
                                  <a:pt x="265607" y="98900"/>
                                  <a:pt x="265607" y="97467"/>
                                  <a:pt x="262736" y="94600"/>
                                </a:cubicBezTo>
                                <a:cubicBezTo>
                                  <a:pt x="258429" y="88866"/>
                                  <a:pt x="251250" y="80266"/>
                                  <a:pt x="242636" y="71666"/>
                                </a:cubicBezTo>
                                <a:cubicBezTo>
                                  <a:pt x="222536" y="55900"/>
                                  <a:pt x="196693" y="40133"/>
                                  <a:pt x="160800" y="40133"/>
                                </a:cubicBezTo>
                                <a:close/>
                                <a:moveTo>
                                  <a:pt x="160800" y="0"/>
                                </a:moveTo>
                                <a:cubicBezTo>
                                  <a:pt x="208179" y="0"/>
                                  <a:pt x="245507" y="21500"/>
                                  <a:pt x="268479" y="43000"/>
                                </a:cubicBezTo>
                                <a:cubicBezTo>
                                  <a:pt x="275657" y="48733"/>
                                  <a:pt x="281400" y="55900"/>
                                  <a:pt x="287143" y="61633"/>
                                </a:cubicBezTo>
                                <a:cubicBezTo>
                                  <a:pt x="291450" y="55900"/>
                                  <a:pt x="297193" y="48733"/>
                                  <a:pt x="304371" y="43000"/>
                                </a:cubicBezTo>
                                <a:cubicBezTo>
                                  <a:pt x="327343" y="21500"/>
                                  <a:pt x="363236" y="0"/>
                                  <a:pt x="410614" y="0"/>
                                </a:cubicBezTo>
                                <a:cubicBezTo>
                                  <a:pt x="457993" y="0"/>
                                  <a:pt x="493885" y="21500"/>
                                  <a:pt x="518293" y="43000"/>
                                </a:cubicBezTo>
                                <a:cubicBezTo>
                                  <a:pt x="541264" y="63066"/>
                                  <a:pt x="552750" y="84566"/>
                                  <a:pt x="554185" y="84566"/>
                                </a:cubicBezTo>
                                <a:lnTo>
                                  <a:pt x="555621" y="94600"/>
                                </a:lnTo>
                                <a:lnTo>
                                  <a:pt x="555621" y="130434"/>
                                </a:lnTo>
                                <a:lnTo>
                                  <a:pt x="580028" y="130434"/>
                                </a:lnTo>
                                <a:lnTo>
                                  <a:pt x="580028" y="421400"/>
                                </a:lnTo>
                                <a:lnTo>
                                  <a:pt x="0" y="421400"/>
                                </a:lnTo>
                                <a:lnTo>
                                  <a:pt x="0" y="130434"/>
                                </a:lnTo>
                                <a:lnTo>
                                  <a:pt x="17228" y="130434"/>
                                </a:lnTo>
                                <a:lnTo>
                                  <a:pt x="17228" y="94600"/>
                                </a:lnTo>
                                <a:lnTo>
                                  <a:pt x="20100" y="86000"/>
                                </a:lnTo>
                                <a:cubicBezTo>
                                  <a:pt x="20100" y="84566"/>
                                  <a:pt x="31585" y="64500"/>
                                  <a:pt x="54557" y="43000"/>
                                </a:cubicBezTo>
                                <a:cubicBezTo>
                                  <a:pt x="77529" y="21500"/>
                                  <a:pt x="113422" y="0"/>
                                  <a:pt x="16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1pt;margin-top:401.5pt;height:39.15pt;width:476.75pt;z-index:251671552;mso-width-relative:page;mso-height-relative:page;" coordsize="6054726,497204" o:gfxdata="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">
                <o:lock v:ext="edit" aspectratio="f"/>
                <v:group id="_x0000_s1026" o:spid="_x0000_s1026" o:spt="203" style="position:absolute;left:0;top:0;height:497204;width:6054726;" coordsize="6054726,497204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0;top:82550;height:326401;width:6054726;" coordorigin="0,91440" coordsize="6054871,326439" o:gfxdata="UEsDBAoAAAAAAIdO4kAAAAAAAAAAAAAAAAAEAAAAZHJzL1BLAwQUAAAACACHTuJA+/oTO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C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/oTO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箭头: 五边形 53" o:spid="_x0000_s1026" o:spt="15" type="#_x0000_t15" style="position:absolute;left:0;top:95250;height:319405;width:1549436;v-text-anchor:middle;" fillcolor="#706F75" filled="t" stroked="f" coordsize="21600,21600" o:gfxdata="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6LNv74A&#10;AADbAAAADwAAAAAAAAABACAAAAAiAAAAZHJzL2Rvd25yZXYueG1sUEsBAhQAFAAAAAgAh07iQDMv&#10;BZ47AAAAOQAAABAAAAAAAAAAAQAgAAAADQEAAGRycy9zaGFwZXhtbC54bWxQSwUGAAAAAAYABgBb&#10;AQAAtwMAAAAA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箭头: 五边形 60" o:spid="_x0000_s1026" o:spt="15" type="#_x0000_t15" style="position:absolute;left:1492286;top:95250;height:322629;width:4553057;v-text-anchor:middle;" fillcolor="#F2F2F2 [3052]" filled="t" stroked="f" coordsize="21600,21600" o:gfxdata="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V8XLvQAA&#10;ANsAAAAPAAAAAAAAAAEAIAAAACIAAABkcnMvZG93bnJldi54bWxQSwECFAAUAAAACACHTuJAMy8F&#10;njsAAAA5AAAAEAAAAAAAAAABACAAAAAMAQAAZHJzL3NoYXBleG1sLnhtbFBLBQYAAAAABgAGAFsB&#10;AAC2AwAAAAA=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箭头: 五边形 61" o:spid="_x0000_s1026" o:spt="15" type="#_x0000_t15" style="position:absolute;left:5984533;top:91440;height:319405;width:70338;v-text-anchor:middle;" fillcolor="#706F75" filled="t" stroked="f" coordsize="21600,21600" o:gfxdata="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UDzuvQAA&#10;ANsAAAAPAAAAAAAAAAEAIAAAACIAAABkcnMvZG93bnJldi54bWxQSwECFAAUAAAACACHTuJAMy8F&#10;njsAAAA5AAAAEAAAAAAAAAABACAAAAAMAQAAZHJzL3NoYXBleG1sLnhtbFBLBQYAAAAABgAGAFsB&#10;AAC2AwAAAAA=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shape id="_x0000_s1026" o:spid="_x0000_s1026" o:spt="202" type="#_x0000_t202" style="position:absolute;left:361950;top:0;height:497204;width:1073150;" filled="f" stroked="f" coordsize="21600,21600" o:gfxdata="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ih8p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jc w:val="distribute"/>
                            <w:rPr>
                              <w:rFonts w:ascii="汉仪雅酷黑 75W" w:hAnsi="汉仪雅酷黑 75W" w:eastAsia="汉仪雅酷黑 75W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雅酷黑 75W" w:hAnsi="汉仪雅酷黑 75W" w:eastAsia="汉仪雅酷黑 75W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科研项目</w:t>
                          </w:r>
                        </w:p>
                      </w:txbxContent>
                    </v:textbox>
                  </v:shape>
                </v:group>
                <v:shape id="trophy-silhouette_49959" o:spid="_x0000_s1026" o:spt="100" style="position:absolute;left:139700;top:177800;height:134620;width:185420;v-text-anchor:middle;" fillcolor="#FFFFFF [3212]" filled="t" stroked="f" coordsize="580028,421400" o:gfxdata="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+UZ+8AAAA&#10;2wAAAA8AAAAAAAAAAQAgAAAAIgAAAGRycy9kb3ducmV2LnhtbFBLAQIUABQAAAAIAIdO4kAzLwWe&#10;OwAAADkAAAAQAAAAAAAAAAEAIAAAAAsBAABkcnMvc2hhcGV4bWwueG1sUEsFBgAAAAAGAAYAWwEA&#10;ALUDAAAAAA==&#10;" path="m410614,346867c387643,346867,368978,352600,353186,362634l468043,362634c452250,352600,433586,346867,410614,346867xm160800,346867c137829,346867,119164,352600,103372,362634l219664,362634c202436,352600,183771,346867,160800,346867xm258342,219321l378988,273766c378988,273766,387605,293824,363189,299555l248288,237947xm170267,125198c146364,123585,122663,136493,111890,159081c96090,189200,109017,226489,139182,240831c169346,256607,206693,245133,221057,213581c236857,183463,225366,146174,193765,131832c186224,127888,178234,125736,170267,125198xm172399,104672c183082,105389,193765,108168,203820,113187c241166,131832,258403,176292,244039,215015c242603,219318,241166,222186,236857,229357c213875,265212,167910,279554,129127,259475c88908,239397,73107,190634,93217,149042c108299,118924,140349,102520,172399,104672xm160800,40133c126343,40133,101936,54466,83272,70233c70350,81700,61735,94600,57428,100334l57428,348300c80400,328234,114857,306734,160800,306734c208179,306734,244071,328234,267043,348300l267043,266600,307243,283800,307243,348300c330214,328234,364671,306734,410614,306734c457993,306734,493885,328234,516857,348300l516857,100334c515421,98900,513985,97467,512550,94600c508243,88866,501064,80266,492450,71666c472350,55900,446507,40133,410614,40133c376157,40133,351750,54466,333086,70233c320164,81700,310114,94600,307243,100334l307243,225034,267043,209267,267043,100334c265607,98900,265607,97467,262736,94600c258429,88866,251250,80266,242636,71666c222536,55900,196693,40133,160800,40133xm160800,0c208179,0,245507,21500,268479,43000c275657,48733,281400,55900,287143,61633c291450,55900,297193,48733,304371,43000c327343,21500,363236,0,410614,0c457993,0,493885,21500,518293,43000c541264,63066,552750,84566,554185,84566l555621,94600,555621,130434,580028,130434,580028,421400,0,421400,0,130434,17228,130434,17228,94600,20100,86000c20100,84566,31585,64500,54557,43000c77529,21500,113422,0,160800,0xe">
                  <v:path o:connectlocs="131262,110809;112904,115846;149621,115846;131262,110809;51403,110809;33045,115846;70220,115846;51403,110809;82585,70064;121152,87456;116102,95695;79371,76014;54429,39995;35768,50819;44492,76935;70666,68230;61941,42114;54429,39995;55111,33438;65156,36158;78012,68688;75717,73270;41278,82891;29799,47612;55111,33438;51403,12820;26619,22436;18358,32052;18358,111267;51403,97988;85366,111267;85366,85167;98217,90662;98217,111267;131262,97988;165225,111267;165225,32052;163849,30220;157423,22894;131262,12820;106479,22436;98217,32052;98217,71889;85366,66852;85366,32052;83989,30220;77564,22894;51403,12820;51403,0;85825,13736;91792,19689;97299,13736;131262,0;165684,13736;177158,27015;177617,30220;177617,41668;185420,41668;185420,134620;0,134620;0,41668;5507,41668;5507,30220;6425,27473;17440,13736;51403,0" o:connectangles="0,0,0,0,0,0,0,0,0,0,0,0,0,0,0,0,0,0,0,0,0,0,0,0,0,0,0,0,0,0,0,0,0,0,0,0,0,0,0,0,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-426720</wp:posOffset>
                </wp:positionH>
                <wp:positionV relativeFrom="paragraph">
                  <wp:posOffset>4051300</wp:posOffset>
                </wp:positionV>
                <wp:extent cx="6127750" cy="1043940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750" cy="1043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bookmarkStart w:id="0" w:name="_Hlk97040922"/>
                            <w:bookmarkStart w:id="1" w:name="_Hlk97040924"/>
                            <w:bookmarkStart w:id="2" w:name="_Hlk97040921"/>
                            <w:bookmarkStart w:id="3" w:name="_Hlk97040925"/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奖学金：连续3次获得稻壳大学“优秀奖学金”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</w:t>
                            </w:r>
                            <w:bookmarkStart w:id="4" w:name="_Hlk65509288"/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20XX</w:t>
                            </w:r>
                            <w:bookmarkEnd w:id="4"/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.X-20XX.X</w:t>
                            </w:r>
                          </w:p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国家助学金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      20XX</w:t>
                            </w:r>
                          </w:p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b/>
                                <w:bCs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《医学研究成果论文》发表于《医学期刊》Vol.20XX12      </w:t>
                            </w:r>
                            <w:r>
                              <w:rPr>
                                <w:rFonts w:hint="eastAsia"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         20XX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.6pt;margin-top:319pt;height:82.2pt;width:482.5pt;mso-position-horizontal-relative:margin;z-index:251670528;mso-width-relative:page;mso-height-relative:page;" filled="f" stroked="f" coordsize="21600,21600" o:gfxdata="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ohRZz1wAAAAsBAAAPAAAAAAAAAAEAIAAAACIAAABkcnMv&#10;ZG93bnJldi54bWxQSwECFAAUAAAACACHTuJAKufKxD0CAABhBAAADgAAAAAAAAABACAAAAAm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jc w:val="distribute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bookmarkStart w:id="0" w:name="_Hlk97040922"/>
                      <w:bookmarkStart w:id="1" w:name="_Hlk97040924"/>
                      <w:bookmarkStart w:id="2" w:name="_Hlk97040921"/>
                      <w:bookmarkStart w:id="3" w:name="_Hlk97040925"/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奖学金：连续3次获得稻壳大学“优秀奖学金”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                 </w:t>
                      </w:r>
                      <w:bookmarkStart w:id="4" w:name="_Hlk65509288"/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20XX</w:t>
                      </w:r>
                      <w:bookmarkEnd w:id="4"/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.X-20XX.X</w:t>
                      </w:r>
                    </w:p>
                    <w:p>
                      <w:pPr>
                        <w:spacing w:line="500" w:lineRule="exact"/>
                        <w:jc w:val="distribute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国家助学金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      20XX</w:t>
                      </w:r>
                    </w:p>
                    <w:p>
                      <w:pPr>
                        <w:spacing w:line="500" w:lineRule="exact"/>
                        <w:jc w:val="distribute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0简" w:hAnsi="汉仪旗黑-50简" w:eastAsia="汉仪旗黑-50简" w:cs="微软雅黑"/>
                          <w:b/>
                          <w:bCs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《医学研究成果论文》发表于《医学期刊》Vol.20XX12      </w:t>
                      </w:r>
                      <w:r>
                        <w:rPr>
                          <w:rFonts w:hint="eastAsia"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         20XX</w:t>
                      </w:r>
                      <w:bookmarkEnd w:id="0"/>
                      <w:bookmarkEnd w:id="1"/>
                      <w:bookmarkEnd w:id="2"/>
                      <w:bookmarkEnd w:id="3"/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3638550</wp:posOffset>
                </wp:positionV>
                <wp:extent cx="6054725" cy="497205"/>
                <wp:effectExtent l="0" t="0" r="3175" b="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726" cy="497204"/>
                          <a:chOff x="0" y="0"/>
                          <a:chExt cx="6054726" cy="497204"/>
                        </a:xfrm>
                      </wpg:grpSpPr>
                      <wpg:grpSp>
                        <wpg:cNvPr id="28" name="组合 28"/>
                        <wpg:cNvGrpSpPr/>
                        <wpg:grpSpPr>
                          <a:xfrm>
                            <a:off x="0" y="0"/>
                            <a:ext cx="6054726" cy="497204"/>
                            <a:chOff x="0" y="0"/>
                            <a:chExt cx="6054726" cy="497204"/>
                          </a:xfrm>
                        </wpg:grpSpPr>
                        <wpg:grpSp>
                          <wpg:cNvPr id="31" name="组合 31"/>
                          <wpg:cNvGrpSpPr/>
                          <wpg:grpSpPr>
                            <a:xfrm>
                              <a:off x="0" y="82550"/>
                              <a:ext cx="6054726" cy="326401"/>
                              <a:chOff x="0" y="91440"/>
                              <a:chExt cx="6054871" cy="326439"/>
                            </a:xfrm>
                          </wpg:grpSpPr>
                          <wps:wsp>
                            <wps:cNvPr id="34" name="箭头: 五边形 34"/>
                            <wps:cNvSpPr/>
                            <wps:spPr>
                              <a:xfrm>
                                <a:off x="0" y="95250"/>
                                <a:ext cx="1549436" cy="319405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s:wsp>
                            <wps:cNvPr id="37" name="箭头: 五边形 37"/>
                            <wps:cNvSpPr/>
                            <wps:spPr>
                              <a:xfrm>
                                <a:off x="1492286" y="95250"/>
                                <a:ext cx="4553057" cy="322629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s:wsp>
                            <wps:cNvPr id="38" name="箭头: 五边形 38"/>
                            <wps:cNvSpPr/>
                            <wps:spPr>
                              <a:xfrm>
                                <a:off x="5984533" y="91440"/>
                                <a:ext cx="70338" cy="319405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</wpg:grpSp>
                        <wps:wsp>
                          <wps:cNvPr id="43" name="文本框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950" y="0"/>
                              <a:ext cx="1073150" cy="4972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ascii="汉仪雅酷黑 75W" w:hAnsi="汉仪雅酷黑 75W" w:eastAsia="汉仪雅酷黑 75W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雅酷黑 75W" w:hAnsi="汉仪雅酷黑 75W" w:eastAsia="汉仪雅酷黑 75W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荣誉奖励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47" name="trophy-silhouette_49959"/>
                        <wps:cNvSpPr/>
                        <wps:spPr>
                          <a:xfrm>
                            <a:off x="127000" y="158750"/>
                            <a:ext cx="182245" cy="177800"/>
                          </a:xfrm>
                          <a:custGeom>
                            <a:avLst/>
                            <a:gdLst>
                              <a:gd name="T0" fmla="*/ 421 w 423"/>
                              <a:gd name="T1" fmla="*/ 84 h 412"/>
                              <a:gd name="T2" fmla="*/ 404 w 423"/>
                              <a:gd name="T3" fmla="*/ 28 h 412"/>
                              <a:gd name="T4" fmla="*/ 364 w 423"/>
                              <a:gd name="T5" fmla="*/ 14 h 412"/>
                              <a:gd name="T6" fmla="*/ 365 w 423"/>
                              <a:gd name="T7" fmla="*/ 0 h 412"/>
                              <a:gd name="T8" fmla="*/ 59 w 423"/>
                              <a:gd name="T9" fmla="*/ 0 h 412"/>
                              <a:gd name="T10" fmla="*/ 60 w 423"/>
                              <a:gd name="T11" fmla="*/ 14 h 412"/>
                              <a:gd name="T12" fmla="*/ 20 w 423"/>
                              <a:gd name="T13" fmla="*/ 28 h 412"/>
                              <a:gd name="T14" fmla="*/ 2 w 423"/>
                              <a:gd name="T15" fmla="*/ 84 h 412"/>
                              <a:gd name="T16" fmla="*/ 160 w 423"/>
                              <a:gd name="T17" fmla="*/ 239 h 412"/>
                              <a:gd name="T18" fmla="*/ 182 w 423"/>
                              <a:gd name="T19" fmla="*/ 254 h 412"/>
                              <a:gd name="T20" fmla="*/ 180 w 423"/>
                              <a:gd name="T21" fmla="*/ 262 h 412"/>
                              <a:gd name="T22" fmla="*/ 192 w 423"/>
                              <a:gd name="T23" fmla="*/ 286 h 412"/>
                              <a:gd name="T24" fmla="*/ 192 w 423"/>
                              <a:gd name="T25" fmla="*/ 374 h 412"/>
                              <a:gd name="T26" fmla="*/ 175 w 423"/>
                              <a:gd name="T27" fmla="*/ 374 h 412"/>
                              <a:gd name="T28" fmla="*/ 137 w 423"/>
                              <a:gd name="T29" fmla="*/ 398 h 412"/>
                              <a:gd name="T30" fmla="*/ 129 w 423"/>
                              <a:gd name="T31" fmla="*/ 412 h 412"/>
                              <a:gd name="T32" fmla="*/ 295 w 423"/>
                              <a:gd name="T33" fmla="*/ 412 h 412"/>
                              <a:gd name="T34" fmla="*/ 287 w 423"/>
                              <a:gd name="T35" fmla="*/ 398 h 412"/>
                              <a:gd name="T36" fmla="*/ 248 w 423"/>
                              <a:gd name="T37" fmla="*/ 374 h 412"/>
                              <a:gd name="T38" fmla="*/ 232 w 423"/>
                              <a:gd name="T39" fmla="*/ 374 h 412"/>
                              <a:gd name="T40" fmla="*/ 232 w 423"/>
                              <a:gd name="T41" fmla="*/ 286 h 412"/>
                              <a:gd name="T42" fmla="*/ 243 w 423"/>
                              <a:gd name="T43" fmla="*/ 262 h 412"/>
                              <a:gd name="T44" fmla="*/ 242 w 423"/>
                              <a:gd name="T45" fmla="*/ 254 h 412"/>
                              <a:gd name="T46" fmla="*/ 263 w 423"/>
                              <a:gd name="T47" fmla="*/ 239 h 412"/>
                              <a:gd name="T48" fmla="*/ 421 w 423"/>
                              <a:gd name="T49" fmla="*/ 84 h 412"/>
                              <a:gd name="T50" fmla="*/ 390 w 423"/>
                              <a:gd name="T51" fmla="*/ 43 h 412"/>
                              <a:gd name="T52" fmla="*/ 401 w 423"/>
                              <a:gd name="T53" fmla="*/ 82 h 412"/>
                              <a:gd name="T54" fmla="*/ 318 w 423"/>
                              <a:gd name="T55" fmla="*/ 195 h 412"/>
                              <a:gd name="T56" fmla="*/ 308 w 423"/>
                              <a:gd name="T57" fmla="*/ 194 h 412"/>
                              <a:gd name="T58" fmla="*/ 307 w 423"/>
                              <a:gd name="T59" fmla="*/ 184 h 412"/>
                              <a:gd name="T60" fmla="*/ 361 w 423"/>
                              <a:gd name="T61" fmla="*/ 34 h 412"/>
                              <a:gd name="T62" fmla="*/ 390 w 423"/>
                              <a:gd name="T63" fmla="*/ 43 h 412"/>
                              <a:gd name="T64" fmla="*/ 22 w 423"/>
                              <a:gd name="T65" fmla="*/ 82 h 412"/>
                              <a:gd name="T66" fmla="*/ 33 w 423"/>
                              <a:gd name="T67" fmla="*/ 43 h 412"/>
                              <a:gd name="T68" fmla="*/ 63 w 423"/>
                              <a:gd name="T69" fmla="*/ 34 h 412"/>
                              <a:gd name="T70" fmla="*/ 117 w 423"/>
                              <a:gd name="T71" fmla="*/ 184 h 412"/>
                              <a:gd name="T72" fmla="*/ 116 w 423"/>
                              <a:gd name="T73" fmla="*/ 194 h 412"/>
                              <a:gd name="T74" fmla="*/ 106 w 423"/>
                              <a:gd name="T75" fmla="*/ 195 h 412"/>
                              <a:gd name="T76" fmla="*/ 22 w 423"/>
                              <a:gd name="T77" fmla="*/ 82 h 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423" h="412">
                                <a:moveTo>
                                  <a:pt x="421" y="84"/>
                                </a:moveTo>
                                <a:cubicBezTo>
                                  <a:pt x="423" y="59"/>
                                  <a:pt x="417" y="40"/>
                                  <a:pt x="404" y="28"/>
                                </a:cubicBezTo>
                                <a:cubicBezTo>
                                  <a:pt x="391" y="16"/>
                                  <a:pt x="375" y="14"/>
                                  <a:pt x="364" y="14"/>
                                </a:cubicBezTo>
                                <a:cubicBezTo>
                                  <a:pt x="364" y="9"/>
                                  <a:pt x="365" y="4"/>
                                  <a:pt x="365" y="0"/>
                                </a:cubicBezTo>
                                <a:lnTo>
                                  <a:pt x="59" y="0"/>
                                </a:lnTo>
                                <a:cubicBezTo>
                                  <a:pt x="59" y="4"/>
                                  <a:pt x="59" y="9"/>
                                  <a:pt x="60" y="14"/>
                                </a:cubicBezTo>
                                <a:cubicBezTo>
                                  <a:pt x="49" y="14"/>
                                  <a:pt x="33" y="16"/>
                                  <a:pt x="20" y="28"/>
                                </a:cubicBezTo>
                                <a:cubicBezTo>
                                  <a:pt x="6" y="40"/>
                                  <a:pt x="0" y="59"/>
                                  <a:pt x="2" y="84"/>
                                </a:cubicBezTo>
                                <a:cubicBezTo>
                                  <a:pt x="8" y="154"/>
                                  <a:pt x="68" y="213"/>
                                  <a:pt x="160" y="239"/>
                                </a:cubicBezTo>
                                <a:cubicBezTo>
                                  <a:pt x="167" y="245"/>
                                  <a:pt x="174" y="250"/>
                                  <a:pt x="182" y="254"/>
                                </a:cubicBezTo>
                                <a:cubicBezTo>
                                  <a:pt x="181" y="256"/>
                                  <a:pt x="180" y="259"/>
                                  <a:pt x="180" y="262"/>
                                </a:cubicBezTo>
                                <a:cubicBezTo>
                                  <a:pt x="180" y="272"/>
                                  <a:pt x="185" y="280"/>
                                  <a:pt x="192" y="286"/>
                                </a:cubicBezTo>
                                <a:lnTo>
                                  <a:pt x="192" y="374"/>
                                </a:lnTo>
                                <a:lnTo>
                                  <a:pt x="175" y="374"/>
                                </a:lnTo>
                                <a:cubicBezTo>
                                  <a:pt x="159" y="374"/>
                                  <a:pt x="144" y="383"/>
                                  <a:pt x="137" y="398"/>
                                </a:cubicBezTo>
                                <a:lnTo>
                                  <a:pt x="129" y="412"/>
                                </a:lnTo>
                                <a:lnTo>
                                  <a:pt x="295" y="412"/>
                                </a:lnTo>
                                <a:lnTo>
                                  <a:pt x="287" y="398"/>
                                </a:lnTo>
                                <a:cubicBezTo>
                                  <a:pt x="280" y="383"/>
                                  <a:pt x="265" y="374"/>
                                  <a:pt x="248" y="374"/>
                                </a:cubicBezTo>
                                <a:lnTo>
                                  <a:pt x="232" y="374"/>
                                </a:lnTo>
                                <a:lnTo>
                                  <a:pt x="232" y="286"/>
                                </a:lnTo>
                                <a:cubicBezTo>
                                  <a:pt x="239" y="280"/>
                                  <a:pt x="243" y="272"/>
                                  <a:pt x="243" y="262"/>
                                </a:cubicBezTo>
                                <a:cubicBezTo>
                                  <a:pt x="243" y="259"/>
                                  <a:pt x="243" y="256"/>
                                  <a:pt x="242" y="254"/>
                                </a:cubicBezTo>
                                <a:cubicBezTo>
                                  <a:pt x="249" y="250"/>
                                  <a:pt x="256" y="245"/>
                                  <a:pt x="263" y="239"/>
                                </a:cubicBezTo>
                                <a:cubicBezTo>
                                  <a:pt x="356" y="213"/>
                                  <a:pt x="416" y="154"/>
                                  <a:pt x="421" y="84"/>
                                </a:cubicBezTo>
                                <a:close/>
                                <a:moveTo>
                                  <a:pt x="390" y="43"/>
                                </a:moveTo>
                                <a:cubicBezTo>
                                  <a:pt x="399" y="50"/>
                                  <a:pt x="403" y="64"/>
                                  <a:pt x="401" y="82"/>
                                </a:cubicBezTo>
                                <a:cubicBezTo>
                                  <a:pt x="398" y="128"/>
                                  <a:pt x="367" y="168"/>
                                  <a:pt x="318" y="195"/>
                                </a:cubicBezTo>
                                <a:cubicBezTo>
                                  <a:pt x="315" y="197"/>
                                  <a:pt x="311" y="196"/>
                                  <a:pt x="308" y="194"/>
                                </a:cubicBezTo>
                                <a:cubicBezTo>
                                  <a:pt x="305" y="191"/>
                                  <a:pt x="305" y="187"/>
                                  <a:pt x="307" y="184"/>
                                </a:cubicBezTo>
                                <a:cubicBezTo>
                                  <a:pt x="334" y="138"/>
                                  <a:pt x="353" y="80"/>
                                  <a:pt x="361" y="34"/>
                                </a:cubicBezTo>
                                <a:cubicBezTo>
                                  <a:pt x="368" y="34"/>
                                  <a:pt x="381" y="34"/>
                                  <a:pt x="390" y="43"/>
                                </a:cubicBezTo>
                                <a:close/>
                                <a:moveTo>
                                  <a:pt x="22" y="82"/>
                                </a:moveTo>
                                <a:cubicBezTo>
                                  <a:pt x="21" y="64"/>
                                  <a:pt x="25" y="50"/>
                                  <a:pt x="33" y="43"/>
                                </a:cubicBezTo>
                                <a:cubicBezTo>
                                  <a:pt x="42" y="34"/>
                                  <a:pt x="55" y="34"/>
                                  <a:pt x="63" y="34"/>
                                </a:cubicBezTo>
                                <a:cubicBezTo>
                                  <a:pt x="71" y="80"/>
                                  <a:pt x="90" y="138"/>
                                  <a:pt x="117" y="184"/>
                                </a:cubicBezTo>
                                <a:cubicBezTo>
                                  <a:pt x="119" y="187"/>
                                  <a:pt x="118" y="191"/>
                                  <a:pt x="116" y="194"/>
                                </a:cubicBezTo>
                                <a:cubicBezTo>
                                  <a:pt x="113" y="196"/>
                                  <a:pt x="109" y="197"/>
                                  <a:pt x="106" y="195"/>
                                </a:cubicBezTo>
                                <a:cubicBezTo>
                                  <a:pt x="56" y="168"/>
                                  <a:pt x="26" y="128"/>
                                  <a:pt x="22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Overflow="clip" horzOverflow="clip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1pt;margin-top:286.5pt;height:39.15pt;width:476.75pt;z-index:251669504;mso-width-relative:page;mso-height-relative:page;" coordsize="6054726,497204" o:gfxdata="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">
                <o:lock v:ext="edit" aspectratio="f"/>
                <v:group id="_x0000_s1026" o:spid="_x0000_s1026" o:spt="203" style="position:absolute;left:0;top:0;height:497204;width:6054726;" coordsize="6054726,497204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<o:lock v:ext="edit" aspectratio="f"/>
                  <v:group id="_x0000_s1026" o:spid="_x0000_s1026" o:spt="203" style="position:absolute;left:0;top:82550;height:326401;width:6054726;" coordorigin="0,91440" coordsize="6054871,326439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箭头: 五边形 34" o:spid="_x0000_s1026" o:spt="15" type="#_x0000_t15" style="position:absolute;left:0;top:95250;height:319405;width:1549436;v-text-anchor:middle;" fillcolor="#706F75" filled="t" stroked="f" coordsize="21600,21600" o:gfxdata="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lLBrvQAA&#10;ANsAAAAPAAAAAAAAAAEAIAAAACIAAABkcnMvZG93bnJldi54bWxQSwECFAAUAAAACACHTuJAMy8F&#10;njsAAAA5AAAAEAAAAAAAAAABACAAAAAMAQAAZHJzL3NoYXBleG1sLnhtbFBLBQYAAAAABgAGAFsB&#10;AAC2AwAAAAA=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箭头: 五边形 37" o:spid="_x0000_s1026" o:spt="15" type="#_x0000_t15" style="position:absolute;left:1492286;top:95250;height:322629;width:4553057;v-text-anchor:middle;" fillcolor="#F2F2F2 [3052]" filled="t" stroked="f" coordsize="21600,21600" o:gfxdata="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DXKivQAA&#10;ANsAAAAPAAAAAAAAAAEAIAAAACIAAABkcnMvZG93bnJldi54bWxQSwECFAAUAAAACACHTuJAMy8F&#10;njsAAAA5AAAAEAAAAAAAAAABACAAAAAMAQAAZHJzL3NoYXBleG1sLnhtbFBLBQYAAAAABgAGAFsB&#10;AAC2AwAAAAA=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箭头: 五边形 38" o:spid="_x0000_s1026" o:spt="15" type="#_x0000_t15" style="position:absolute;left:5984533;top:91440;height:319405;width:70338;v-text-anchor:middle;" fillcolor="#706F75" filled="t" stroked="f" coordsize="21600,21600" o:gfxdata="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Nm6brsAAADb&#10;AAAADwAAAAAAAAABACAAAAAiAAAAZHJzL2Rvd25yZXYueG1sUEsBAhQAFAAAAAgAh07iQDMvBZ47&#10;AAAAOQAAABAAAAAAAAAAAQAgAAAACgEAAGRycy9zaGFwZXhtbC54bWxQSwUGAAAAAAYABgBbAQAA&#10;tAMAAAAA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shape id="_x0000_s1026" o:spid="_x0000_s1026" o:spt="202" type="#_x0000_t202" style="position:absolute;left:361950;top:0;height:497204;width:1073150;" filled="f" stroked="f" coordsize="21600,21600" o:gfxdata="UEsDBAoAAAAAAIdO4kAAAAAAAAAAAAAAAAAEAAAAZHJzL1BLAwQUAAAACACHTuJANtGFXb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Wj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RhV2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jc w:val="distribute"/>
                            <w:rPr>
                              <w:rFonts w:ascii="汉仪雅酷黑 75W" w:hAnsi="汉仪雅酷黑 75W" w:eastAsia="汉仪雅酷黑 75W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雅酷黑 75W" w:hAnsi="汉仪雅酷黑 75W" w:eastAsia="汉仪雅酷黑 75W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荣誉奖励</w:t>
                          </w:r>
                        </w:p>
                      </w:txbxContent>
                    </v:textbox>
                  </v:shape>
                </v:group>
                <v:shape id="trophy-silhouette_49959" o:spid="_x0000_s1026" o:spt="100" style="position:absolute;left:127000;top:158750;height:177800;width:182245;v-text-anchor:middle;" fillcolor="#FFFFFF [3212]" filled="t" stroked="f" coordsize="423,412" o:gfxdata="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KMtn&#10;wAAAANsAAAAPAAAAAAAAAAEAIAAAACIAAABkcnMvZG93bnJldi54bWxQSwECFAAUAAAACACHTuJA&#10;My8FnjsAAAA5AAAAEAAAAAAAAAABACAAAAAPAQAAZHJzL3NoYXBleG1sLnhtbFBLBQYAAAAABgAG&#10;AFsBAAC5AwAAAAA=&#10;" path="m421,84c423,59,417,40,404,28c391,16,375,14,364,14c364,9,365,4,365,0l59,0c59,4,59,9,60,14c49,14,33,16,20,28c6,40,0,59,2,84c8,154,68,213,160,239c167,245,174,250,182,254c181,256,180,259,180,262c180,272,185,280,192,286l192,374,175,374c159,374,144,383,137,398l129,412,295,412,287,398c280,383,265,374,248,374l232,374,232,286c239,280,243,272,243,262c243,259,243,256,242,254c249,250,256,245,263,239c356,213,416,154,421,84xm390,43c399,50,403,64,401,82c398,128,367,168,318,195c315,197,311,196,308,194c305,191,305,187,307,184c334,138,353,80,361,34c368,34,381,34,390,43xm22,82c21,64,25,50,33,43c42,34,55,34,63,34c71,80,90,138,117,184c119,187,118,191,116,194c113,196,109,197,106,195c56,168,26,128,22,82xe">
                  <v:path o:connectlocs="181383,36250;174059,12083;156825,6041;157256,0;25419,0;25850,6041;8616,12083;861,36250;68934,103141;78412,109614;77551,113066;82721,123424;82721,161400;75396,161400;59024,171758;55578,177800;127097,177800;123650,171758;106848,161400;99954,161400;99954,123424;104693,113066;104263,109614;113310,103141;181383,36250;168027,18556;172766,35387;137006,84152;132698,83721;132267,79405;155532,14672;168027,18556;9478,35387;14217,18556;27142,14672;50408,79405;49977,83721;45668,84152;9478,35387" o:connectangles="0,0,0,0,0,0,0,0,0,0,0,0,0,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-463550</wp:posOffset>
                </wp:positionH>
                <wp:positionV relativeFrom="paragraph">
                  <wp:posOffset>2597150</wp:posOffset>
                </wp:positionV>
                <wp:extent cx="6235700" cy="1075055"/>
                <wp:effectExtent l="0" t="0" r="0" b="0"/>
                <wp:wrapSquare wrapText="bothSides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1075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9493" w:type="dxa"/>
                              <w:tblInd w:w="0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74"/>
                              <w:gridCol w:w="1475"/>
                              <w:gridCol w:w="1582"/>
                              <w:gridCol w:w="1560"/>
                              <w:gridCol w:w="1417"/>
                              <w:gridCol w:w="1985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1" w:hRule="atLeast"/>
                              </w:trPr>
                              <w:tc>
                                <w:tcPr>
                                  <w:tcW w:w="1474" w:type="dxa"/>
                                  <w:vMerge w:val="restart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108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初试成绩</w:t>
                                  </w:r>
                                </w:p>
                              </w:tc>
                              <w:tc>
                                <w:tcPr>
                                  <w:tcW w:w="1475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数学</w:t>
                                  </w:r>
                                </w:p>
                              </w:tc>
                              <w:tc>
                                <w:tcPr>
                                  <w:tcW w:w="1582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外语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政治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专业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总分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00" w:hRule="atLeast"/>
                              </w:trPr>
                              <w:tc>
                                <w:tcPr>
                                  <w:tcW w:w="0" w:type="auto"/>
                                  <w:vMerge w:val="continue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jc w:val="left"/>
                                    <w:rPr>
                                      <w:rFonts w:ascii="汉仪旗黑-50简" w:hAnsi="汉仪旗黑-50简" w:eastAsia="汉仪旗黑-50简"/>
                                      <w:b/>
                                      <w:bCs/>
                                      <w:color w:val="262626" w:themeColor="text1" w:themeTint="D9"/>
                                      <w:szCs w:val="24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5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582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</w:tcPr>
                                <w:p>
                                  <w:pPr>
                                    <w:spacing w:line="600" w:lineRule="auto"/>
                                    <w:jc w:val="center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2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320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Cs w:val="24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5pt;margin-top:204.5pt;height:84.65pt;width:491pt;mso-position-horizontal-relative:margin;mso-wrap-distance-bottom:3.6pt;mso-wrap-distance-left:9pt;mso-wrap-distance-right:9pt;mso-wrap-distance-top:3.6pt;z-index:251668480;mso-width-relative:page;mso-height-relative:page;" filled="f" stroked="f" coordsize="21600,21600" o:gfxdata="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FuEKY2AAAAAsBAAAPAAAAAAAAAAEAIAAAACIAAABkcnMvZG93bnJl&#10;di54bWxQSwECFAAUAAAACACHTuJAV63tETYCAABUBAAADgAAAAAAAAABACAAAAAnAQAAZHJzL2Uy&#10;b0RvYy54bWxQSwUGAAAAAAYABgBZAQAAz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9493" w:type="dxa"/>
                        <w:tblInd w:w="0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74"/>
                        <w:gridCol w:w="1475"/>
                        <w:gridCol w:w="1582"/>
                        <w:gridCol w:w="1560"/>
                        <w:gridCol w:w="1417"/>
                        <w:gridCol w:w="1985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1" w:hRule="atLeast"/>
                        </w:trPr>
                        <w:tc>
                          <w:tcPr>
                            <w:tcW w:w="1474" w:type="dxa"/>
                            <w:vMerge w:val="restart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108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初试成绩</w:t>
                            </w:r>
                          </w:p>
                        </w:tc>
                        <w:tc>
                          <w:tcPr>
                            <w:tcW w:w="1475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数学</w:t>
                            </w:r>
                          </w:p>
                        </w:tc>
                        <w:tc>
                          <w:tcPr>
                            <w:tcW w:w="1582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外语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政治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专业</w:t>
                            </w:r>
                          </w:p>
                        </w:tc>
                        <w:tc>
                          <w:tcPr>
                            <w:tcW w:w="1985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jc w:val="center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总分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00" w:hRule="atLeast"/>
                        </w:trPr>
                        <w:tc>
                          <w:tcPr>
                            <w:tcW w:w="0" w:type="auto"/>
                            <w:vMerge w:val="continue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jc w:val="left"/>
                              <w:rPr>
                                <w:rFonts w:ascii="汉仪旗黑-50简" w:hAnsi="汉仪旗黑-50简" w:eastAsia="汉仪旗黑-50简"/>
                                <w:b/>
                                <w:bCs/>
                                <w:color w:val="262626" w:themeColor="text1" w:themeTint="D9"/>
                                <w:szCs w:val="24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475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582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985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</w:tcPr>
                          <w:p>
                            <w:pPr>
                              <w:spacing w:line="600" w:lineRule="auto"/>
                              <w:jc w:val="center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2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320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汉仪旗黑-50简" w:hAnsi="汉仪旗黑-50简" w:eastAsia="汉仪旗黑-50简"/>
                          <w:color w:val="262626" w:themeColor="text1" w:themeTint="D9"/>
                          <w:szCs w:val="24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2178050</wp:posOffset>
                </wp:positionV>
                <wp:extent cx="6121400" cy="408940"/>
                <wp:effectExtent l="0" t="0" r="0" b="381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500" w:lineRule="exact"/>
                              <w:jc w:val="distribute"/>
                              <w:rPr>
                                <w:rFonts w:ascii="汉仪旗黑-50简" w:hAnsi="汉仪旗黑-50简" w:eastAsia="汉仪旗黑-50简" w:cs="微软雅黑"/>
                                <w:color w:val="262626" w:themeColor="text1" w:themeTint="D9"/>
                                <w:sz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pt;margin-top:171.5pt;height:32.2pt;width:482pt;z-index:251667456;mso-width-relative:page;mso-height-relative:page;" filled="f" stroked="f" coordsize="21600,21600" o:gfxdata="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05wPN1wAAAAsBAAAPAAAAAAAAAAEAIAAAACIAAABkcnMv&#10;ZG93bnJldi54bWxQSwECFAAUAAAACACHTuJAJzb6ID0CAABgBAAADgAAAAAAAAABACAAAAAm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500" w:lineRule="exact"/>
                        <w:jc w:val="distribute"/>
                        <w:rPr>
                          <w:rFonts w:ascii="汉仪旗黑-50简" w:hAnsi="汉仪旗黑-50简" w:eastAsia="汉仪旗黑-50简" w:cs="微软雅黑"/>
                          <w:color w:val="262626" w:themeColor="text1" w:themeTint="D9"/>
                          <w:sz w:val="2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-391795</wp:posOffset>
                </wp:positionH>
                <wp:positionV relativeFrom="paragraph">
                  <wp:posOffset>1758950</wp:posOffset>
                </wp:positionV>
                <wp:extent cx="6054725" cy="497205"/>
                <wp:effectExtent l="0" t="0" r="3175" b="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726" cy="497204"/>
                          <a:chOff x="0" y="0"/>
                          <a:chExt cx="6054726" cy="497204"/>
                        </a:xfrm>
                      </wpg:grpSpPr>
                      <wpg:grpSp>
                        <wpg:cNvPr id="24" name="组合 24"/>
                        <wpg:cNvGrpSpPr/>
                        <wpg:grpSpPr>
                          <a:xfrm>
                            <a:off x="0" y="82550"/>
                            <a:ext cx="6054726" cy="326401"/>
                            <a:chOff x="0" y="91440"/>
                            <a:chExt cx="6054871" cy="326439"/>
                          </a:xfrm>
                        </wpg:grpSpPr>
                        <wpg:grpSp>
                          <wpg:cNvPr id="54" name="组合 54"/>
                          <wpg:cNvGrpSpPr/>
                          <wpg:grpSpPr>
                            <a:xfrm>
                              <a:off x="0" y="95250"/>
                              <a:ext cx="1549436" cy="319405"/>
                              <a:chOff x="0" y="95250"/>
                              <a:chExt cx="1549436" cy="319405"/>
                            </a:xfrm>
                          </wpg:grpSpPr>
                          <wps:wsp>
                            <wps:cNvPr id="57" name="箭头: 五边形 57"/>
                            <wps:cNvSpPr/>
                            <wps:spPr>
                              <a:xfrm>
                                <a:off x="0" y="95250"/>
                                <a:ext cx="1549436" cy="319405"/>
                              </a:xfrm>
                              <a:prstGeom prst="homePlate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s:wsp>
                            <wps:cNvPr id="58" name="calendar_61469"/>
                            <wps:cNvSpPr/>
                            <wps:spPr>
                              <a:xfrm>
                                <a:off x="107950" y="152400"/>
                                <a:ext cx="218440" cy="196215"/>
                              </a:xfrm>
                              <a:custGeom>
                                <a:avLst/>
                                <a:gdLst>
                                  <a:gd name="connsiteX0" fmla="*/ 51971 w 606580"/>
                                  <a:gd name="connsiteY0" fmla="*/ 327494 h 545047"/>
                                  <a:gd name="connsiteX1" fmla="*/ 79174 w 606580"/>
                                  <a:gd name="connsiteY1" fmla="*/ 349922 h 545047"/>
                                  <a:gd name="connsiteX2" fmla="*/ 79174 w 606580"/>
                                  <a:gd name="connsiteY2" fmla="*/ 418134 h 545047"/>
                                  <a:gd name="connsiteX3" fmla="*/ 51971 w 606580"/>
                                  <a:gd name="connsiteY3" fmla="*/ 440469 h 545047"/>
                                  <a:gd name="connsiteX4" fmla="*/ 24861 w 606580"/>
                                  <a:gd name="connsiteY4" fmla="*/ 418134 h 545047"/>
                                  <a:gd name="connsiteX5" fmla="*/ 24768 w 606580"/>
                                  <a:gd name="connsiteY5" fmla="*/ 418134 h 545047"/>
                                  <a:gd name="connsiteX6" fmla="*/ 24861 w 606580"/>
                                  <a:gd name="connsiteY6" fmla="*/ 349922 h 545047"/>
                                  <a:gd name="connsiteX7" fmla="*/ 51971 w 606580"/>
                                  <a:gd name="connsiteY7" fmla="*/ 327494 h 545047"/>
                                  <a:gd name="connsiteX8" fmla="*/ 116221 w 606580"/>
                                  <a:gd name="connsiteY8" fmla="*/ 293975 h 545047"/>
                                  <a:gd name="connsiteX9" fmla="*/ 286240 w 606580"/>
                                  <a:gd name="connsiteY9" fmla="*/ 394385 h 545047"/>
                                  <a:gd name="connsiteX10" fmla="*/ 286704 w 606580"/>
                                  <a:gd name="connsiteY10" fmla="*/ 394663 h 545047"/>
                                  <a:gd name="connsiteX11" fmla="*/ 287261 w 606580"/>
                                  <a:gd name="connsiteY11" fmla="*/ 394942 h 545047"/>
                                  <a:gd name="connsiteX12" fmla="*/ 303325 w 606580"/>
                                  <a:gd name="connsiteY12" fmla="*/ 398928 h 545047"/>
                                  <a:gd name="connsiteX13" fmla="*/ 319389 w 606580"/>
                                  <a:gd name="connsiteY13" fmla="*/ 394942 h 545047"/>
                                  <a:gd name="connsiteX14" fmla="*/ 319853 w 606580"/>
                                  <a:gd name="connsiteY14" fmla="*/ 394663 h 545047"/>
                                  <a:gd name="connsiteX15" fmla="*/ 320410 w 606580"/>
                                  <a:gd name="connsiteY15" fmla="*/ 394385 h 545047"/>
                                  <a:gd name="connsiteX16" fmla="*/ 490429 w 606580"/>
                                  <a:gd name="connsiteY16" fmla="*/ 293975 h 545047"/>
                                  <a:gd name="connsiteX17" fmla="*/ 490429 w 606580"/>
                                  <a:gd name="connsiteY17" fmla="*/ 436571 h 545047"/>
                                  <a:gd name="connsiteX18" fmla="*/ 303325 w 606580"/>
                                  <a:gd name="connsiteY18" fmla="*/ 545047 h 545047"/>
                                  <a:gd name="connsiteX19" fmla="*/ 116221 w 606580"/>
                                  <a:gd name="connsiteY19" fmla="*/ 436571 h 545047"/>
                                  <a:gd name="connsiteX20" fmla="*/ 39658 w 606580"/>
                                  <a:gd name="connsiteY20" fmla="*/ 248672 h 545047"/>
                                  <a:gd name="connsiteX21" fmla="*/ 64426 w 606580"/>
                                  <a:gd name="connsiteY21" fmla="*/ 263326 h 545047"/>
                                  <a:gd name="connsiteX22" fmla="*/ 64426 w 606580"/>
                                  <a:gd name="connsiteY22" fmla="*/ 304136 h 545047"/>
                                  <a:gd name="connsiteX23" fmla="*/ 51996 w 606580"/>
                                  <a:gd name="connsiteY23" fmla="*/ 302745 h 545047"/>
                                  <a:gd name="connsiteX24" fmla="*/ 39658 w 606580"/>
                                  <a:gd name="connsiteY24" fmla="*/ 304136 h 545047"/>
                                  <a:gd name="connsiteX25" fmla="*/ 303336 w 606580"/>
                                  <a:gd name="connsiteY25" fmla="*/ 0 h 545047"/>
                                  <a:gd name="connsiteX26" fmla="*/ 307793 w 606580"/>
                                  <a:gd name="connsiteY26" fmla="*/ 1112 h 545047"/>
                                  <a:gd name="connsiteX27" fmla="*/ 599431 w 606580"/>
                                  <a:gd name="connsiteY27" fmla="*/ 173885 h 545047"/>
                                  <a:gd name="connsiteX28" fmla="*/ 606580 w 606580"/>
                                  <a:gd name="connsiteY28" fmla="*/ 187325 h 545047"/>
                                  <a:gd name="connsiteX29" fmla="*/ 599431 w 606580"/>
                                  <a:gd name="connsiteY29" fmla="*/ 200857 h 545047"/>
                                  <a:gd name="connsiteX30" fmla="*/ 307793 w 606580"/>
                                  <a:gd name="connsiteY30" fmla="*/ 373167 h 545047"/>
                                  <a:gd name="connsiteX31" fmla="*/ 303336 w 606580"/>
                                  <a:gd name="connsiteY31" fmla="*/ 374279 h 545047"/>
                                  <a:gd name="connsiteX32" fmla="*/ 298787 w 606580"/>
                                  <a:gd name="connsiteY32" fmla="*/ 373167 h 545047"/>
                                  <a:gd name="connsiteX33" fmla="*/ 7149 w 606580"/>
                                  <a:gd name="connsiteY33" fmla="*/ 200857 h 545047"/>
                                  <a:gd name="connsiteX34" fmla="*/ 0 w 606580"/>
                                  <a:gd name="connsiteY34" fmla="*/ 187325 h 545047"/>
                                  <a:gd name="connsiteX35" fmla="*/ 7149 w 606580"/>
                                  <a:gd name="connsiteY35" fmla="*/ 173885 h 545047"/>
                                  <a:gd name="connsiteX36" fmla="*/ 298787 w 606580"/>
                                  <a:gd name="connsiteY36" fmla="*/ 1112 h 545047"/>
                                  <a:gd name="connsiteX37" fmla="*/ 303336 w 606580"/>
                                  <a:gd name="connsiteY37" fmla="*/ 0 h 54504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</a:cxnLst>
                                <a:rect l="l" t="t" r="r" b="b"/>
                                <a:pathLst>
                                  <a:path w="606580" h="545047">
                                    <a:moveTo>
                                      <a:pt x="51971" y="327494"/>
                                    </a:moveTo>
                                    <a:cubicBezTo>
                                      <a:pt x="66826" y="327494"/>
                                      <a:pt x="78895" y="337503"/>
                                      <a:pt x="79174" y="349922"/>
                                    </a:cubicBezTo>
                                    <a:lnTo>
                                      <a:pt x="79174" y="418134"/>
                                    </a:lnTo>
                                    <a:cubicBezTo>
                                      <a:pt x="78803" y="430552"/>
                                      <a:pt x="66826" y="440469"/>
                                      <a:pt x="51971" y="440469"/>
                                    </a:cubicBezTo>
                                    <a:cubicBezTo>
                                      <a:pt x="37209" y="440469"/>
                                      <a:pt x="25139" y="430552"/>
                                      <a:pt x="24861" y="418134"/>
                                    </a:cubicBezTo>
                                    <a:lnTo>
                                      <a:pt x="24768" y="418134"/>
                                    </a:lnTo>
                                    <a:lnTo>
                                      <a:pt x="24861" y="349922"/>
                                    </a:lnTo>
                                    <a:cubicBezTo>
                                      <a:pt x="25047" y="337503"/>
                                      <a:pt x="37116" y="327494"/>
                                      <a:pt x="51971" y="327494"/>
                                    </a:cubicBezTo>
                                    <a:close/>
                                    <a:moveTo>
                                      <a:pt x="116221" y="293975"/>
                                    </a:moveTo>
                                    <a:lnTo>
                                      <a:pt x="286240" y="394385"/>
                                    </a:lnTo>
                                    <a:lnTo>
                                      <a:pt x="286704" y="394663"/>
                                    </a:lnTo>
                                    <a:lnTo>
                                      <a:pt x="287261" y="394942"/>
                                    </a:lnTo>
                                    <a:cubicBezTo>
                                      <a:pt x="292182" y="397538"/>
                                      <a:pt x="297754" y="398928"/>
                                      <a:pt x="303325" y="398928"/>
                                    </a:cubicBezTo>
                                    <a:cubicBezTo>
                                      <a:pt x="308896" y="398928"/>
                                      <a:pt x="314468" y="397538"/>
                                      <a:pt x="319389" y="394942"/>
                                    </a:cubicBezTo>
                                    <a:lnTo>
                                      <a:pt x="319853" y="394663"/>
                                    </a:lnTo>
                                    <a:lnTo>
                                      <a:pt x="320410" y="394385"/>
                                    </a:lnTo>
                                    <a:lnTo>
                                      <a:pt x="490429" y="293975"/>
                                    </a:lnTo>
                                    <a:lnTo>
                                      <a:pt x="490429" y="436571"/>
                                    </a:lnTo>
                                    <a:cubicBezTo>
                                      <a:pt x="460251" y="500173"/>
                                      <a:pt x="387824" y="545047"/>
                                      <a:pt x="303325" y="545047"/>
                                    </a:cubicBezTo>
                                    <a:cubicBezTo>
                                      <a:pt x="218734" y="545047"/>
                                      <a:pt x="146399" y="500173"/>
                                      <a:pt x="116221" y="436571"/>
                                    </a:cubicBezTo>
                                    <a:close/>
                                    <a:moveTo>
                                      <a:pt x="39658" y="248672"/>
                                    </a:moveTo>
                                    <a:lnTo>
                                      <a:pt x="64426" y="263326"/>
                                    </a:lnTo>
                                    <a:lnTo>
                                      <a:pt x="64426" y="304136"/>
                                    </a:lnTo>
                                    <a:cubicBezTo>
                                      <a:pt x="60344" y="303209"/>
                                      <a:pt x="56263" y="302745"/>
                                      <a:pt x="51996" y="302745"/>
                                    </a:cubicBezTo>
                                    <a:cubicBezTo>
                                      <a:pt x="47821" y="302745"/>
                                      <a:pt x="43647" y="303209"/>
                                      <a:pt x="39658" y="304136"/>
                                    </a:cubicBezTo>
                                    <a:close/>
                                    <a:moveTo>
                                      <a:pt x="303336" y="0"/>
                                    </a:moveTo>
                                    <a:cubicBezTo>
                                      <a:pt x="304915" y="0"/>
                                      <a:pt x="306493" y="371"/>
                                      <a:pt x="307793" y="1112"/>
                                    </a:cubicBezTo>
                                    <a:lnTo>
                                      <a:pt x="599431" y="173885"/>
                                    </a:lnTo>
                                    <a:cubicBezTo>
                                      <a:pt x="603795" y="176851"/>
                                      <a:pt x="606580" y="181763"/>
                                      <a:pt x="606580" y="187325"/>
                                    </a:cubicBezTo>
                                    <a:cubicBezTo>
                                      <a:pt x="606580" y="192979"/>
                                      <a:pt x="603795" y="197891"/>
                                      <a:pt x="599431" y="200857"/>
                                    </a:cubicBezTo>
                                    <a:lnTo>
                                      <a:pt x="307793" y="373167"/>
                                    </a:lnTo>
                                    <a:cubicBezTo>
                                      <a:pt x="306493" y="373816"/>
                                      <a:pt x="304915" y="374279"/>
                                      <a:pt x="303336" y="374279"/>
                                    </a:cubicBezTo>
                                    <a:cubicBezTo>
                                      <a:pt x="301665" y="374279"/>
                                      <a:pt x="300180" y="373816"/>
                                      <a:pt x="298787" y="373167"/>
                                    </a:cubicBezTo>
                                    <a:lnTo>
                                      <a:pt x="7149" y="200857"/>
                                    </a:lnTo>
                                    <a:cubicBezTo>
                                      <a:pt x="2878" y="197891"/>
                                      <a:pt x="0" y="192979"/>
                                      <a:pt x="0" y="187325"/>
                                    </a:cubicBezTo>
                                    <a:cubicBezTo>
                                      <a:pt x="0" y="181763"/>
                                      <a:pt x="2878" y="176851"/>
                                      <a:pt x="7149" y="173885"/>
                                    </a:cubicBezTo>
                                    <a:lnTo>
                                      <a:pt x="298787" y="1112"/>
                                    </a:lnTo>
                                    <a:cubicBezTo>
                                      <a:pt x="300180" y="371"/>
                                      <a:pt x="301665" y="0"/>
                                      <a:pt x="30333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55" name="箭头: 五边形 55"/>
                          <wps:cNvSpPr/>
                          <wps:spPr>
                            <a:xfrm>
                              <a:off x="1492286" y="95250"/>
                              <a:ext cx="4553057" cy="322629"/>
                            </a:xfrm>
                            <a:prstGeom prst="homePlate">
                              <a:avLst>
                                <a:gd name="adj" fmla="val 0"/>
                              </a:avLst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  <wps:wsp>
                          <wps:cNvPr id="56" name="箭头: 五边形 56"/>
                          <wps:cNvSpPr/>
                          <wps:spPr>
                            <a:xfrm>
                              <a:off x="5984533" y="91440"/>
                              <a:ext cx="70338" cy="319405"/>
                            </a:xfrm>
                            <a:prstGeom prst="homePlate">
                              <a:avLst>
                                <a:gd name="adj" fmla="val 0"/>
                              </a:avLst>
                            </a:prstGeom>
                            <a:solidFill>
                              <a:srgbClr val="706F7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</wpg:grpSp>
                      <wps:wsp>
                        <wps:cNvPr id="20" name="文本框 20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0"/>
                            <a:ext cx="1073150" cy="497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ascii="汉仪雅酷黑 75W" w:hAnsi="汉仪雅酷黑 75W" w:eastAsia="汉仪雅酷黑 75W"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雅酷黑 75W" w:hAnsi="汉仪雅酷黑 75W" w:eastAsia="汉仪雅酷黑 75W"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教育经历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0.85pt;margin-top:138.5pt;height:39.15pt;width:476.75pt;mso-position-horizontal-relative:margin;z-index:251666432;mso-width-relative:page;mso-height-relative:page;" coordsize="6054726,497204" o:gfxdata="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">
                <o:lock v:ext="edit" aspectratio="f"/>
                <v:group id="_x0000_s1026" o:spid="_x0000_s1026" o:spt="203" style="position:absolute;left:0;top:82550;height:326401;width:6054726;" coordorigin="0,91440" coordsize="6054871,326439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0;top:95250;height:319405;width:1549436;" coordorigin="0,95250" coordsize="1549436,319405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箭头: 五边形 57" o:spid="_x0000_s1026" o:spt="15" type="#_x0000_t15" style="position:absolute;left:0;top:95250;height:319405;width:1549436;v-text-anchor:middle;" fillcolor="#706F75" filled="t" stroked="f" coordsize="21600,21600" o:gfxdata="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JnLvL4A&#10;AADbAAAADwAAAAAAAAABACAAAAAiAAAAZHJzL2Rvd25yZXYueG1sUEsBAhQAFAAAAAgAh07iQDMv&#10;BZ47AAAAOQAAABAAAAAAAAAAAQAgAAAADQEAAGRycy9zaGFwZXhtbC54bWxQSwUGAAAAAAYABgBb&#10;AQAAtwMAAAAA&#10;" adj="21600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calendar_61469" o:spid="_x0000_s1026" o:spt="100" style="position:absolute;left:107950;top:152400;height:196215;width:218440;v-text-anchor:middle;" fillcolor="#FFFFFF [3212]" filled="t" stroked="f" coordsize="606580,545047" o:gfxdata="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dPtmO8AAAA&#10;2wAAAA8AAAAAAAAAAQAgAAAAIgAAAGRycy9kb3ducmV2LnhtbFBLAQIUABQAAAAIAIdO4kAzLwWe&#10;OwAAADkAAAAQAAAAAAAAAAEAIAAAAAsBAABkcnMvc2hhcGV4bWwueG1sUEsFBgAAAAAGAAYAWwEA&#10;ALUDAAAAAA==&#10;" path="m51971,327494c66826,327494,78895,337503,79174,349922l79174,418134c78803,430552,66826,440469,51971,440469c37209,440469,25139,430552,24861,418134l24768,418134,24861,349922c25047,337503,37116,327494,51971,327494xm116221,293975l286240,394385,286704,394663,287261,394942c292182,397538,297754,398928,303325,398928c308896,398928,314468,397538,319389,394942l319853,394663,320410,394385,490429,293975,490429,436571c460251,500173,387824,545047,303325,545047c218734,545047,146399,500173,116221,436571xm39658,248672l64426,263326,64426,304136c60344,303209,56263,302745,51996,302745c47821,302745,43647,303209,39658,304136xm303336,0c304915,0,306493,371,307793,1112l599431,173885c603795,176851,606580,181763,606580,187325c606580,192979,603795,197891,599431,200857l307793,373167c306493,373816,304915,374279,303336,374279c301665,374279,300180,373816,298787,373167l7149,200857c2878,197891,0,192979,0,187325c0,181763,2878,176851,7149,173885l298787,1112c300180,371,301665,0,303336,0xe">
                      <v:path o:connectlocs="18715,117896;28511,125970;28511,150526;18715,158567;8952,150526;8919,150526;8952,125970;18715,117896;41853,105829;103079,141977;103247,142077;103447,142177;109232,143612;115017,142177;115184,142077;115385,141977;176612,105829;176612,157164;109232,196215;41853,157164;14281,89521;23200,94796;23200,109487;18724,108987;14281,109487;109236,0;110841,400;215865,62597;218440,67436;215865,72307;110841,134338;109236,134739;107598,134338;2574,72307;0,67436;2574,62597;107598,400;109236,0" o:connectangles="0,0,0,0,0,0,0,0,0,0,0,0,0,0,0,0,0,0,0,0,0,0,0,0,0,0,0,0,0,0,0,0,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shape id="箭头: 五边形 55" o:spid="_x0000_s1026" o:spt="15" type="#_x0000_t15" style="position:absolute;left:1492286;top:95250;height:322629;width:4553057;v-text-anchor:middle;" fillcolor="#F2F2F2 [3052]" filled="t" stroked="f" coordsize="21600,21600" o:gfxdata="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TKzuvQAA&#10;ANsAAAAPAAAAAAAAAAEAIAAAACIAAABkcnMvZG93bnJldi54bWxQSwECFAAUAAAACACHTuJAMy8F&#10;njsAAAA5AAAAEAAAAAAAAAABACAAAAAMAQAAZHJzL3NoYXBleG1sLnhtbFBLBQYAAAAABgAGAFsB&#10;AAC2AwAAAAA=&#10;" adj="216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箭头: 五边形 56" o:spid="_x0000_s1026" o:spt="15" type="#_x0000_t15" style="position:absolute;left:5984533;top:91440;height:319405;width:70338;v-text-anchor:middle;" fillcolor="#706F75" filled="t" stroked="f" coordsize="21600,21600" o:gfxdata="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1W4nvQAA&#10;ANsAAAAPAAAAAAAAAAEAIAAAACIAAABkcnMvZG93bnJldi54bWxQSwECFAAUAAAACACHTuJAMy8F&#10;njsAAAA5AAAAEAAAAAAAAAABACAAAAAMAQAAZHJzL3NoYXBleG1sLnhtbFBLBQYAAAAABgAGAFsB&#10;AAC2AwAAAAA=&#10;" adj="216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361950;top:0;height:497204;width:1073150;" filled="f" stroked="f" coordsize="21600,21600" o:gfxdata="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9z+irgAAADbAAAA&#10;DwAAAAAAAAABACAAAAAiAAAAZHJzL2Rvd25yZXYueG1sUEsBAhQAFAAAAAgAh07iQDMvBZ47AAAA&#10;OQAAABAAAAAAAAAAAQAgAAAABwEAAGRycy9zaGFwZXhtbC54bWxQSwUGAAAAAAYABgBbAQAAsQMA&#10;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jc w:val="distribute"/>
                          <w:rPr>
                            <w:rFonts w:ascii="汉仪雅酷黑 75W" w:hAnsi="汉仪雅酷黑 75W" w:eastAsia="汉仪雅酷黑 75W"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雅酷黑 75W" w:hAnsi="汉仪雅酷黑 75W" w:eastAsia="汉仪雅酷黑 75W"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宋体" w:hAnsi="宋体" w:eastAsia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-209550</wp:posOffset>
                </wp:positionV>
                <wp:extent cx="4391025" cy="1784350"/>
                <wp:effectExtent l="0" t="0" r="0" b="635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025" cy="1784350"/>
                          <a:chOff x="0" y="0"/>
                          <a:chExt cx="4391025" cy="1784350"/>
                        </a:xfrm>
                      </wpg:grpSpPr>
                      <wpg:grpSp>
                        <wpg:cNvPr id="4" name="组合 4"/>
                        <wpg:cNvGrpSpPr/>
                        <wpg:grpSpPr>
                          <a:xfrm>
                            <a:off x="88900" y="850900"/>
                            <a:ext cx="4302125" cy="933450"/>
                            <a:chOff x="82550" y="584200"/>
                            <a:chExt cx="4302125" cy="933450"/>
                          </a:xfrm>
                        </wpg:grpSpPr>
                        <wpg:grpSp>
                          <wpg:cNvPr id="5" name="组合 5"/>
                          <wpg:cNvGrpSpPr/>
                          <wpg:grpSpPr>
                            <a:xfrm>
                              <a:off x="82550" y="584200"/>
                              <a:ext cx="4302125" cy="933450"/>
                              <a:chOff x="82550" y="584200"/>
                              <a:chExt cx="4302125" cy="933450"/>
                            </a:xfrm>
                          </wpg:grpSpPr>
                          <wps:wsp>
                            <wps:cNvPr id="9" name="calendar_61469"/>
                            <wps:cNvSpPr/>
                            <wps:spPr>
                              <a:xfrm>
                                <a:off x="82550" y="737870"/>
                                <a:ext cx="197485" cy="201930"/>
                              </a:xfrm>
                              <a:custGeom>
                                <a:avLst/>
                                <a:gdLst>
                                  <a:gd name="connsiteX0" fmla="*/ 394037 w 595290"/>
                                  <a:gd name="connsiteY0" fmla="*/ 441881 h 607851"/>
                                  <a:gd name="connsiteX1" fmla="*/ 442257 w 595290"/>
                                  <a:gd name="connsiteY1" fmla="*/ 441881 h 607851"/>
                                  <a:gd name="connsiteX2" fmla="*/ 455994 w 595290"/>
                                  <a:gd name="connsiteY2" fmla="*/ 455609 h 607851"/>
                                  <a:gd name="connsiteX3" fmla="*/ 455994 w 595290"/>
                                  <a:gd name="connsiteY3" fmla="*/ 503799 h 607851"/>
                                  <a:gd name="connsiteX4" fmla="*/ 442257 w 595290"/>
                                  <a:gd name="connsiteY4" fmla="*/ 517527 h 607851"/>
                                  <a:gd name="connsiteX5" fmla="*/ 394037 w 595290"/>
                                  <a:gd name="connsiteY5" fmla="*/ 517527 h 607851"/>
                                  <a:gd name="connsiteX6" fmla="*/ 380207 w 595290"/>
                                  <a:gd name="connsiteY6" fmla="*/ 503799 h 607851"/>
                                  <a:gd name="connsiteX7" fmla="*/ 380207 w 595290"/>
                                  <a:gd name="connsiteY7" fmla="*/ 455609 h 607851"/>
                                  <a:gd name="connsiteX8" fmla="*/ 394037 w 595290"/>
                                  <a:gd name="connsiteY8" fmla="*/ 441881 h 607851"/>
                                  <a:gd name="connsiteX9" fmla="*/ 273594 w 595290"/>
                                  <a:gd name="connsiteY9" fmla="*/ 441881 h 607851"/>
                                  <a:gd name="connsiteX10" fmla="*/ 321766 w 595290"/>
                                  <a:gd name="connsiteY10" fmla="*/ 441881 h 607851"/>
                                  <a:gd name="connsiteX11" fmla="*/ 335609 w 595290"/>
                                  <a:gd name="connsiteY11" fmla="*/ 455609 h 607851"/>
                                  <a:gd name="connsiteX12" fmla="*/ 335609 w 595290"/>
                                  <a:gd name="connsiteY12" fmla="*/ 503799 h 607851"/>
                                  <a:gd name="connsiteX13" fmla="*/ 321766 w 595290"/>
                                  <a:gd name="connsiteY13" fmla="*/ 517527 h 607851"/>
                                  <a:gd name="connsiteX14" fmla="*/ 273594 w 595290"/>
                                  <a:gd name="connsiteY14" fmla="*/ 517527 h 607851"/>
                                  <a:gd name="connsiteX15" fmla="*/ 259751 w 595290"/>
                                  <a:gd name="connsiteY15" fmla="*/ 503799 h 607851"/>
                                  <a:gd name="connsiteX16" fmla="*/ 259751 w 595290"/>
                                  <a:gd name="connsiteY16" fmla="*/ 455609 h 607851"/>
                                  <a:gd name="connsiteX17" fmla="*/ 273594 w 595290"/>
                                  <a:gd name="connsiteY17" fmla="*/ 441881 h 607851"/>
                                  <a:gd name="connsiteX18" fmla="*/ 152998 w 595290"/>
                                  <a:gd name="connsiteY18" fmla="*/ 441881 h 607851"/>
                                  <a:gd name="connsiteX19" fmla="*/ 201263 w 595290"/>
                                  <a:gd name="connsiteY19" fmla="*/ 441881 h 607851"/>
                                  <a:gd name="connsiteX20" fmla="*/ 215013 w 595290"/>
                                  <a:gd name="connsiteY20" fmla="*/ 455609 h 607851"/>
                                  <a:gd name="connsiteX21" fmla="*/ 215013 w 595290"/>
                                  <a:gd name="connsiteY21" fmla="*/ 503799 h 607851"/>
                                  <a:gd name="connsiteX22" fmla="*/ 201263 w 595290"/>
                                  <a:gd name="connsiteY22" fmla="*/ 517527 h 607851"/>
                                  <a:gd name="connsiteX23" fmla="*/ 152998 w 595290"/>
                                  <a:gd name="connsiteY23" fmla="*/ 517527 h 607851"/>
                                  <a:gd name="connsiteX24" fmla="*/ 139155 w 595290"/>
                                  <a:gd name="connsiteY24" fmla="*/ 503799 h 607851"/>
                                  <a:gd name="connsiteX25" fmla="*/ 139155 w 595290"/>
                                  <a:gd name="connsiteY25" fmla="*/ 455609 h 607851"/>
                                  <a:gd name="connsiteX26" fmla="*/ 152998 w 595290"/>
                                  <a:gd name="connsiteY26" fmla="*/ 441881 h 607851"/>
                                  <a:gd name="connsiteX27" fmla="*/ 394037 w 595290"/>
                                  <a:gd name="connsiteY27" fmla="*/ 321496 h 607851"/>
                                  <a:gd name="connsiteX28" fmla="*/ 442257 w 595290"/>
                                  <a:gd name="connsiteY28" fmla="*/ 321496 h 607851"/>
                                  <a:gd name="connsiteX29" fmla="*/ 455994 w 595290"/>
                                  <a:gd name="connsiteY29" fmla="*/ 335314 h 607851"/>
                                  <a:gd name="connsiteX30" fmla="*/ 455994 w 595290"/>
                                  <a:gd name="connsiteY30" fmla="*/ 383395 h 607851"/>
                                  <a:gd name="connsiteX31" fmla="*/ 442257 w 595290"/>
                                  <a:gd name="connsiteY31" fmla="*/ 397213 h 607851"/>
                                  <a:gd name="connsiteX32" fmla="*/ 394037 w 595290"/>
                                  <a:gd name="connsiteY32" fmla="*/ 397213 h 607851"/>
                                  <a:gd name="connsiteX33" fmla="*/ 380207 w 595290"/>
                                  <a:gd name="connsiteY33" fmla="*/ 383395 h 607851"/>
                                  <a:gd name="connsiteX34" fmla="*/ 380207 w 595290"/>
                                  <a:gd name="connsiteY34" fmla="*/ 335314 h 607851"/>
                                  <a:gd name="connsiteX35" fmla="*/ 394037 w 595290"/>
                                  <a:gd name="connsiteY35" fmla="*/ 321496 h 607851"/>
                                  <a:gd name="connsiteX36" fmla="*/ 273594 w 595290"/>
                                  <a:gd name="connsiteY36" fmla="*/ 321496 h 607851"/>
                                  <a:gd name="connsiteX37" fmla="*/ 321766 w 595290"/>
                                  <a:gd name="connsiteY37" fmla="*/ 321496 h 607851"/>
                                  <a:gd name="connsiteX38" fmla="*/ 335609 w 595290"/>
                                  <a:gd name="connsiteY38" fmla="*/ 335314 h 607851"/>
                                  <a:gd name="connsiteX39" fmla="*/ 335609 w 595290"/>
                                  <a:gd name="connsiteY39" fmla="*/ 383395 h 607851"/>
                                  <a:gd name="connsiteX40" fmla="*/ 321766 w 595290"/>
                                  <a:gd name="connsiteY40" fmla="*/ 397213 h 607851"/>
                                  <a:gd name="connsiteX41" fmla="*/ 273594 w 595290"/>
                                  <a:gd name="connsiteY41" fmla="*/ 397213 h 607851"/>
                                  <a:gd name="connsiteX42" fmla="*/ 259751 w 595290"/>
                                  <a:gd name="connsiteY42" fmla="*/ 383395 h 607851"/>
                                  <a:gd name="connsiteX43" fmla="*/ 259751 w 595290"/>
                                  <a:gd name="connsiteY43" fmla="*/ 335314 h 607851"/>
                                  <a:gd name="connsiteX44" fmla="*/ 273594 w 595290"/>
                                  <a:gd name="connsiteY44" fmla="*/ 321496 h 607851"/>
                                  <a:gd name="connsiteX45" fmla="*/ 152998 w 595290"/>
                                  <a:gd name="connsiteY45" fmla="*/ 321496 h 607851"/>
                                  <a:gd name="connsiteX46" fmla="*/ 201263 w 595290"/>
                                  <a:gd name="connsiteY46" fmla="*/ 321496 h 607851"/>
                                  <a:gd name="connsiteX47" fmla="*/ 215013 w 595290"/>
                                  <a:gd name="connsiteY47" fmla="*/ 335314 h 607851"/>
                                  <a:gd name="connsiteX48" fmla="*/ 215013 w 595290"/>
                                  <a:gd name="connsiteY48" fmla="*/ 383395 h 607851"/>
                                  <a:gd name="connsiteX49" fmla="*/ 201263 w 595290"/>
                                  <a:gd name="connsiteY49" fmla="*/ 397213 h 607851"/>
                                  <a:gd name="connsiteX50" fmla="*/ 152998 w 595290"/>
                                  <a:gd name="connsiteY50" fmla="*/ 397213 h 607851"/>
                                  <a:gd name="connsiteX51" fmla="*/ 139155 w 595290"/>
                                  <a:gd name="connsiteY51" fmla="*/ 383395 h 607851"/>
                                  <a:gd name="connsiteX52" fmla="*/ 139155 w 595290"/>
                                  <a:gd name="connsiteY52" fmla="*/ 335314 h 607851"/>
                                  <a:gd name="connsiteX53" fmla="*/ 152998 w 595290"/>
                                  <a:gd name="connsiteY53" fmla="*/ 321496 h 607851"/>
                                  <a:gd name="connsiteX54" fmla="*/ 93245 w 595290"/>
                                  <a:gd name="connsiteY54" fmla="*/ 280044 h 607851"/>
                                  <a:gd name="connsiteX55" fmla="*/ 69583 w 595290"/>
                                  <a:gd name="connsiteY55" fmla="*/ 303579 h 607851"/>
                                  <a:gd name="connsiteX56" fmla="*/ 69583 w 595290"/>
                                  <a:gd name="connsiteY56" fmla="*/ 526226 h 607851"/>
                                  <a:gd name="connsiteX57" fmla="*/ 93245 w 595290"/>
                                  <a:gd name="connsiteY57" fmla="*/ 549761 h 607851"/>
                                  <a:gd name="connsiteX58" fmla="*/ 501016 w 595290"/>
                                  <a:gd name="connsiteY58" fmla="*/ 549761 h 607851"/>
                                  <a:gd name="connsiteX59" fmla="*/ 524585 w 595290"/>
                                  <a:gd name="connsiteY59" fmla="*/ 526226 h 607851"/>
                                  <a:gd name="connsiteX60" fmla="*/ 524585 w 595290"/>
                                  <a:gd name="connsiteY60" fmla="*/ 303579 h 607851"/>
                                  <a:gd name="connsiteX61" fmla="*/ 501016 w 595290"/>
                                  <a:gd name="connsiteY61" fmla="*/ 280044 h 607851"/>
                                  <a:gd name="connsiteX62" fmla="*/ 211929 w 595290"/>
                                  <a:gd name="connsiteY62" fmla="*/ 67390 h 607851"/>
                                  <a:gd name="connsiteX63" fmla="*/ 383361 w 595290"/>
                                  <a:gd name="connsiteY63" fmla="*/ 67390 h 607851"/>
                                  <a:gd name="connsiteX64" fmla="*/ 383361 w 595290"/>
                                  <a:gd name="connsiteY64" fmla="*/ 141170 h 607851"/>
                                  <a:gd name="connsiteX65" fmla="*/ 443966 w 595290"/>
                                  <a:gd name="connsiteY65" fmla="*/ 201221 h 607851"/>
                                  <a:gd name="connsiteX66" fmla="*/ 482031 w 595290"/>
                                  <a:gd name="connsiteY66" fmla="*/ 201221 h 607851"/>
                                  <a:gd name="connsiteX67" fmla="*/ 542261 w 595290"/>
                                  <a:gd name="connsiteY67" fmla="*/ 141170 h 607851"/>
                                  <a:gd name="connsiteX68" fmla="*/ 542261 w 595290"/>
                                  <a:gd name="connsiteY68" fmla="*/ 67670 h 607851"/>
                                  <a:gd name="connsiteX69" fmla="*/ 595290 w 595290"/>
                                  <a:gd name="connsiteY69" fmla="*/ 122118 h 607851"/>
                                  <a:gd name="connsiteX70" fmla="*/ 595290 w 595290"/>
                                  <a:gd name="connsiteY70" fmla="*/ 553030 h 607851"/>
                                  <a:gd name="connsiteX71" fmla="*/ 540671 w 595290"/>
                                  <a:gd name="connsiteY71" fmla="*/ 607851 h 607851"/>
                                  <a:gd name="connsiteX72" fmla="*/ 54619 w 595290"/>
                                  <a:gd name="connsiteY72" fmla="*/ 607851 h 607851"/>
                                  <a:gd name="connsiteX73" fmla="*/ 0 w 595290"/>
                                  <a:gd name="connsiteY73" fmla="*/ 553030 h 607851"/>
                                  <a:gd name="connsiteX74" fmla="*/ 0 w 595290"/>
                                  <a:gd name="connsiteY74" fmla="*/ 122118 h 607851"/>
                                  <a:gd name="connsiteX75" fmla="*/ 53029 w 595290"/>
                                  <a:gd name="connsiteY75" fmla="*/ 67670 h 607851"/>
                                  <a:gd name="connsiteX76" fmla="*/ 53029 w 595290"/>
                                  <a:gd name="connsiteY76" fmla="*/ 141170 h 607851"/>
                                  <a:gd name="connsiteX77" fmla="*/ 113259 w 595290"/>
                                  <a:gd name="connsiteY77" fmla="*/ 201221 h 607851"/>
                                  <a:gd name="connsiteX78" fmla="*/ 151324 w 595290"/>
                                  <a:gd name="connsiteY78" fmla="*/ 201221 h 607851"/>
                                  <a:gd name="connsiteX79" fmla="*/ 211929 w 595290"/>
                                  <a:gd name="connsiteY79" fmla="*/ 141170 h 607851"/>
                                  <a:gd name="connsiteX80" fmla="*/ 443504 w 595290"/>
                                  <a:gd name="connsiteY80" fmla="*/ 0 h 607851"/>
                                  <a:gd name="connsiteX81" fmla="*/ 481115 w 595290"/>
                                  <a:gd name="connsiteY81" fmla="*/ 0 h 607851"/>
                                  <a:gd name="connsiteX82" fmla="*/ 501791 w 595290"/>
                                  <a:gd name="connsiteY82" fmla="*/ 20634 h 607851"/>
                                  <a:gd name="connsiteX83" fmla="*/ 501791 w 595290"/>
                                  <a:gd name="connsiteY83" fmla="*/ 141173 h 607851"/>
                                  <a:gd name="connsiteX84" fmla="*/ 481115 w 595290"/>
                                  <a:gd name="connsiteY84" fmla="*/ 161807 h 607851"/>
                                  <a:gd name="connsiteX85" fmla="*/ 443504 w 595290"/>
                                  <a:gd name="connsiteY85" fmla="*/ 161807 h 607851"/>
                                  <a:gd name="connsiteX86" fmla="*/ 422828 w 595290"/>
                                  <a:gd name="connsiteY86" fmla="*/ 141173 h 607851"/>
                                  <a:gd name="connsiteX87" fmla="*/ 422828 w 595290"/>
                                  <a:gd name="connsiteY87" fmla="*/ 20634 h 607851"/>
                                  <a:gd name="connsiteX88" fmla="*/ 443504 w 595290"/>
                                  <a:gd name="connsiteY88" fmla="*/ 0 h 607851"/>
                                  <a:gd name="connsiteX89" fmla="*/ 113187 w 595290"/>
                                  <a:gd name="connsiteY89" fmla="*/ 0 h 607851"/>
                                  <a:gd name="connsiteX90" fmla="*/ 150798 w 595290"/>
                                  <a:gd name="connsiteY90" fmla="*/ 0 h 607851"/>
                                  <a:gd name="connsiteX91" fmla="*/ 171474 w 595290"/>
                                  <a:gd name="connsiteY91" fmla="*/ 20634 h 607851"/>
                                  <a:gd name="connsiteX92" fmla="*/ 171474 w 595290"/>
                                  <a:gd name="connsiteY92" fmla="*/ 141173 h 607851"/>
                                  <a:gd name="connsiteX93" fmla="*/ 150798 w 595290"/>
                                  <a:gd name="connsiteY93" fmla="*/ 161807 h 607851"/>
                                  <a:gd name="connsiteX94" fmla="*/ 113187 w 595290"/>
                                  <a:gd name="connsiteY94" fmla="*/ 161807 h 607851"/>
                                  <a:gd name="connsiteX95" fmla="*/ 92511 w 595290"/>
                                  <a:gd name="connsiteY95" fmla="*/ 141173 h 607851"/>
                                  <a:gd name="connsiteX96" fmla="*/ 92511 w 595290"/>
                                  <a:gd name="connsiteY96" fmla="*/ 20634 h 607851"/>
                                  <a:gd name="connsiteX97" fmla="*/ 113187 w 595290"/>
                                  <a:gd name="connsiteY97" fmla="*/ 0 h 60785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</a:cxnLst>
                                <a:rect l="l" t="t" r="r" b="b"/>
                                <a:pathLst>
                                  <a:path w="595290" h="607851">
                                    <a:moveTo>
                                      <a:pt x="394037" y="441881"/>
                                    </a:moveTo>
                                    <a:lnTo>
                                      <a:pt x="442257" y="441881"/>
                                    </a:lnTo>
                                    <a:cubicBezTo>
                                      <a:pt x="449826" y="441881"/>
                                      <a:pt x="455994" y="448045"/>
                                      <a:pt x="455994" y="455609"/>
                                    </a:cubicBezTo>
                                    <a:lnTo>
                                      <a:pt x="455994" y="503799"/>
                                    </a:lnTo>
                                    <a:cubicBezTo>
                                      <a:pt x="455994" y="511363"/>
                                      <a:pt x="449826" y="517527"/>
                                      <a:pt x="442257" y="517527"/>
                                    </a:cubicBezTo>
                                    <a:lnTo>
                                      <a:pt x="394037" y="517527"/>
                                    </a:lnTo>
                                    <a:cubicBezTo>
                                      <a:pt x="386375" y="517527"/>
                                      <a:pt x="380207" y="511363"/>
                                      <a:pt x="380207" y="503799"/>
                                    </a:cubicBezTo>
                                    <a:lnTo>
                                      <a:pt x="380207" y="455609"/>
                                    </a:lnTo>
                                    <a:cubicBezTo>
                                      <a:pt x="380207" y="448045"/>
                                      <a:pt x="386375" y="441881"/>
                                      <a:pt x="394037" y="441881"/>
                                    </a:cubicBezTo>
                                    <a:close/>
                                    <a:moveTo>
                                      <a:pt x="273594" y="441881"/>
                                    </a:moveTo>
                                    <a:lnTo>
                                      <a:pt x="321766" y="441881"/>
                                    </a:lnTo>
                                    <a:cubicBezTo>
                                      <a:pt x="329436" y="441881"/>
                                      <a:pt x="335609" y="448045"/>
                                      <a:pt x="335609" y="455609"/>
                                    </a:cubicBezTo>
                                    <a:lnTo>
                                      <a:pt x="335609" y="503799"/>
                                    </a:lnTo>
                                    <a:cubicBezTo>
                                      <a:pt x="335609" y="511363"/>
                                      <a:pt x="329436" y="517527"/>
                                      <a:pt x="321766" y="517527"/>
                                    </a:cubicBezTo>
                                    <a:lnTo>
                                      <a:pt x="273594" y="517527"/>
                                    </a:lnTo>
                                    <a:cubicBezTo>
                                      <a:pt x="265924" y="517527"/>
                                      <a:pt x="259751" y="511363"/>
                                      <a:pt x="259751" y="503799"/>
                                    </a:cubicBezTo>
                                    <a:lnTo>
                                      <a:pt x="259751" y="455609"/>
                                    </a:lnTo>
                                    <a:cubicBezTo>
                                      <a:pt x="259751" y="448045"/>
                                      <a:pt x="265924" y="441881"/>
                                      <a:pt x="273594" y="441881"/>
                                    </a:cubicBezTo>
                                    <a:close/>
                                    <a:moveTo>
                                      <a:pt x="152998" y="441881"/>
                                    </a:moveTo>
                                    <a:lnTo>
                                      <a:pt x="201263" y="441881"/>
                                    </a:lnTo>
                                    <a:cubicBezTo>
                                      <a:pt x="208840" y="441881"/>
                                      <a:pt x="215013" y="448045"/>
                                      <a:pt x="215013" y="455609"/>
                                    </a:cubicBezTo>
                                    <a:lnTo>
                                      <a:pt x="215013" y="503799"/>
                                    </a:lnTo>
                                    <a:cubicBezTo>
                                      <a:pt x="215013" y="511363"/>
                                      <a:pt x="208840" y="517527"/>
                                      <a:pt x="201263" y="517527"/>
                                    </a:cubicBezTo>
                                    <a:lnTo>
                                      <a:pt x="152998" y="517527"/>
                                    </a:lnTo>
                                    <a:cubicBezTo>
                                      <a:pt x="145422" y="517527"/>
                                      <a:pt x="139155" y="511363"/>
                                      <a:pt x="139155" y="503799"/>
                                    </a:cubicBezTo>
                                    <a:lnTo>
                                      <a:pt x="139155" y="455609"/>
                                    </a:lnTo>
                                    <a:cubicBezTo>
                                      <a:pt x="139155" y="448045"/>
                                      <a:pt x="145422" y="441881"/>
                                      <a:pt x="152998" y="441881"/>
                                    </a:cubicBezTo>
                                    <a:close/>
                                    <a:moveTo>
                                      <a:pt x="394037" y="321496"/>
                                    </a:moveTo>
                                    <a:lnTo>
                                      <a:pt x="442257" y="321496"/>
                                    </a:lnTo>
                                    <a:cubicBezTo>
                                      <a:pt x="449826" y="321496"/>
                                      <a:pt x="455994" y="327658"/>
                                      <a:pt x="455994" y="335314"/>
                                    </a:cubicBezTo>
                                    <a:lnTo>
                                      <a:pt x="455994" y="383395"/>
                                    </a:lnTo>
                                    <a:cubicBezTo>
                                      <a:pt x="455994" y="391051"/>
                                      <a:pt x="449826" y="397213"/>
                                      <a:pt x="442257" y="397213"/>
                                    </a:cubicBezTo>
                                    <a:lnTo>
                                      <a:pt x="394037" y="397213"/>
                                    </a:lnTo>
                                    <a:cubicBezTo>
                                      <a:pt x="386375" y="397213"/>
                                      <a:pt x="380207" y="391051"/>
                                      <a:pt x="380207" y="383395"/>
                                    </a:cubicBezTo>
                                    <a:lnTo>
                                      <a:pt x="380207" y="335314"/>
                                    </a:lnTo>
                                    <a:cubicBezTo>
                                      <a:pt x="380207" y="327658"/>
                                      <a:pt x="386375" y="321496"/>
                                      <a:pt x="394037" y="321496"/>
                                    </a:cubicBezTo>
                                    <a:close/>
                                    <a:moveTo>
                                      <a:pt x="273594" y="321496"/>
                                    </a:moveTo>
                                    <a:lnTo>
                                      <a:pt x="321766" y="321496"/>
                                    </a:lnTo>
                                    <a:cubicBezTo>
                                      <a:pt x="329436" y="321496"/>
                                      <a:pt x="335609" y="327658"/>
                                      <a:pt x="335609" y="335314"/>
                                    </a:cubicBezTo>
                                    <a:lnTo>
                                      <a:pt x="335609" y="383395"/>
                                    </a:lnTo>
                                    <a:cubicBezTo>
                                      <a:pt x="335609" y="391051"/>
                                      <a:pt x="329436" y="397213"/>
                                      <a:pt x="321766" y="397213"/>
                                    </a:cubicBezTo>
                                    <a:lnTo>
                                      <a:pt x="273594" y="397213"/>
                                    </a:lnTo>
                                    <a:cubicBezTo>
                                      <a:pt x="265924" y="397213"/>
                                      <a:pt x="259751" y="391051"/>
                                      <a:pt x="259751" y="383395"/>
                                    </a:cubicBezTo>
                                    <a:lnTo>
                                      <a:pt x="259751" y="335314"/>
                                    </a:lnTo>
                                    <a:cubicBezTo>
                                      <a:pt x="259751" y="327658"/>
                                      <a:pt x="265924" y="321496"/>
                                      <a:pt x="273594" y="321496"/>
                                    </a:cubicBezTo>
                                    <a:close/>
                                    <a:moveTo>
                                      <a:pt x="152998" y="321496"/>
                                    </a:moveTo>
                                    <a:lnTo>
                                      <a:pt x="201263" y="321496"/>
                                    </a:lnTo>
                                    <a:cubicBezTo>
                                      <a:pt x="208840" y="321496"/>
                                      <a:pt x="215013" y="327658"/>
                                      <a:pt x="215013" y="335314"/>
                                    </a:cubicBezTo>
                                    <a:lnTo>
                                      <a:pt x="215013" y="383395"/>
                                    </a:lnTo>
                                    <a:cubicBezTo>
                                      <a:pt x="215013" y="391051"/>
                                      <a:pt x="208840" y="397213"/>
                                      <a:pt x="201263" y="397213"/>
                                    </a:cubicBezTo>
                                    <a:lnTo>
                                      <a:pt x="152998" y="397213"/>
                                    </a:lnTo>
                                    <a:cubicBezTo>
                                      <a:pt x="145422" y="397213"/>
                                      <a:pt x="139155" y="391051"/>
                                      <a:pt x="139155" y="383395"/>
                                    </a:cubicBezTo>
                                    <a:lnTo>
                                      <a:pt x="139155" y="335314"/>
                                    </a:lnTo>
                                    <a:cubicBezTo>
                                      <a:pt x="139155" y="327658"/>
                                      <a:pt x="145422" y="321496"/>
                                      <a:pt x="152998" y="321496"/>
                                    </a:cubicBezTo>
                                    <a:close/>
                                    <a:moveTo>
                                      <a:pt x="93245" y="280044"/>
                                    </a:moveTo>
                                    <a:cubicBezTo>
                                      <a:pt x="80151" y="280044"/>
                                      <a:pt x="69583" y="290597"/>
                                      <a:pt x="69583" y="303579"/>
                                    </a:cubicBezTo>
                                    <a:lnTo>
                                      <a:pt x="69583" y="526226"/>
                                    </a:lnTo>
                                    <a:cubicBezTo>
                                      <a:pt x="69583" y="539208"/>
                                      <a:pt x="80151" y="549761"/>
                                      <a:pt x="93245" y="549761"/>
                                    </a:cubicBezTo>
                                    <a:lnTo>
                                      <a:pt x="501016" y="549761"/>
                                    </a:lnTo>
                                    <a:cubicBezTo>
                                      <a:pt x="514016" y="549761"/>
                                      <a:pt x="524585" y="539208"/>
                                      <a:pt x="524585" y="526226"/>
                                    </a:cubicBezTo>
                                    <a:lnTo>
                                      <a:pt x="524585" y="303579"/>
                                    </a:lnTo>
                                    <a:cubicBezTo>
                                      <a:pt x="524585" y="290597"/>
                                      <a:pt x="514016" y="280044"/>
                                      <a:pt x="501016" y="280044"/>
                                    </a:cubicBezTo>
                                    <a:close/>
                                    <a:moveTo>
                                      <a:pt x="211929" y="67390"/>
                                    </a:moveTo>
                                    <a:lnTo>
                                      <a:pt x="383361" y="67390"/>
                                    </a:lnTo>
                                    <a:lnTo>
                                      <a:pt x="383361" y="141170"/>
                                    </a:lnTo>
                                    <a:cubicBezTo>
                                      <a:pt x="383361" y="174418"/>
                                      <a:pt x="410671" y="201221"/>
                                      <a:pt x="443966" y="201221"/>
                                    </a:cubicBezTo>
                                    <a:lnTo>
                                      <a:pt x="482031" y="201221"/>
                                    </a:lnTo>
                                    <a:cubicBezTo>
                                      <a:pt x="515232" y="201221"/>
                                      <a:pt x="542261" y="174418"/>
                                      <a:pt x="542261" y="141170"/>
                                    </a:cubicBezTo>
                                    <a:lnTo>
                                      <a:pt x="542261" y="67670"/>
                                    </a:lnTo>
                                    <a:cubicBezTo>
                                      <a:pt x="571347" y="68511"/>
                                      <a:pt x="595290" y="92513"/>
                                      <a:pt x="595290" y="122118"/>
                                    </a:cubicBezTo>
                                    <a:lnTo>
                                      <a:pt x="595290" y="553030"/>
                                    </a:lnTo>
                                    <a:cubicBezTo>
                                      <a:pt x="595290" y="583102"/>
                                      <a:pt x="570786" y="607851"/>
                                      <a:pt x="540671" y="607851"/>
                                    </a:cubicBezTo>
                                    <a:lnTo>
                                      <a:pt x="54619" y="607851"/>
                                    </a:lnTo>
                                    <a:cubicBezTo>
                                      <a:pt x="24410" y="607851"/>
                                      <a:pt x="0" y="583102"/>
                                      <a:pt x="0" y="553030"/>
                                    </a:cubicBezTo>
                                    <a:lnTo>
                                      <a:pt x="0" y="122118"/>
                                    </a:lnTo>
                                    <a:cubicBezTo>
                                      <a:pt x="0" y="92513"/>
                                      <a:pt x="23943" y="68511"/>
                                      <a:pt x="53029" y="67670"/>
                                    </a:cubicBezTo>
                                    <a:lnTo>
                                      <a:pt x="53029" y="141170"/>
                                    </a:lnTo>
                                    <a:cubicBezTo>
                                      <a:pt x="53029" y="174418"/>
                                      <a:pt x="79964" y="201221"/>
                                      <a:pt x="113259" y="201221"/>
                                    </a:cubicBezTo>
                                    <a:lnTo>
                                      <a:pt x="151324" y="201221"/>
                                    </a:lnTo>
                                    <a:cubicBezTo>
                                      <a:pt x="184619" y="201221"/>
                                      <a:pt x="211929" y="174418"/>
                                      <a:pt x="211929" y="141170"/>
                                    </a:cubicBezTo>
                                    <a:close/>
                                    <a:moveTo>
                                      <a:pt x="443504" y="0"/>
                                    </a:moveTo>
                                    <a:lnTo>
                                      <a:pt x="481115" y="0"/>
                                    </a:lnTo>
                                    <a:cubicBezTo>
                                      <a:pt x="492529" y="0"/>
                                      <a:pt x="501791" y="9243"/>
                                      <a:pt x="501791" y="20634"/>
                                    </a:cubicBezTo>
                                    <a:lnTo>
                                      <a:pt x="501791" y="141173"/>
                                    </a:lnTo>
                                    <a:cubicBezTo>
                                      <a:pt x="501791" y="152564"/>
                                      <a:pt x="492529" y="161807"/>
                                      <a:pt x="481115" y="161807"/>
                                    </a:cubicBezTo>
                                    <a:lnTo>
                                      <a:pt x="443504" y="161807"/>
                                    </a:lnTo>
                                    <a:cubicBezTo>
                                      <a:pt x="432090" y="161807"/>
                                      <a:pt x="422828" y="152564"/>
                                      <a:pt x="422828" y="141173"/>
                                    </a:cubicBezTo>
                                    <a:lnTo>
                                      <a:pt x="422828" y="20634"/>
                                    </a:lnTo>
                                    <a:cubicBezTo>
                                      <a:pt x="422828" y="9243"/>
                                      <a:pt x="432090" y="0"/>
                                      <a:pt x="443504" y="0"/>
                                    </a:cubicBezTo>
                                    <a:close/>
                                    <a:moveTo>
                                      <a:pt x="113187" y="0"/>
                                    </a:moveTo>
                                    <a:lnTo>
                                      <a:pt x="150798" y="0"/>
                                    </a:lnTo>
                                    <a:cubicBezTo>
                                      <a:pt x="162212" y="0"/>
                                      <a:pt x="171474" y="9243"/>
                                      <a:pt x="171474" y="20634"/>
                                    </a:cubicBezTo>
                                    <a:lnTo>
                                      <a:pt x="171474" y="141173"/>
                                    </a:lnTo>
                                    <a:cubicBezTo>
                                      <a:pt x="171474" y="152564"/>
                                      <a:pt x="162212" y="161807"/>
                                      <a:pt x="150798" y="161807"/>
                                    </a:cubicBezTo>
                                    <a:lnTo>
                                      <a:pt x="113187" y="161807"/>
                                    </a:lnTo>
                                    <a:cubicBezTo>
                                      <a:pt x="101773" y="161807"/>
                                      <a:pt x="92511" y="152564"/>
                                      <a:pt x="92511" y="141173"/>
                                    </a:cubicBezTo>
                                    <a:lnTo>
                                      <a:pt x="92511" y="20634"/>
                                    </a:lnTo>
                                    <a:cubicBezTo>
                                      <a:pt x="92511" y="9243"/>
                                      <a:pt x="101773" y="0"/>
                                      <a:pt x="11318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" name="calendar_61469"/>
                            <wps:cNvSpPr/>
                            <wps:spPr>
                              <a:xfrm>
                                <a:off x="2548890" y="760730"/>
                                <a:ext cx="194945" cy="186690"/>
                              </a:xfrm>
                              <a:custGeom>
                                <a:avLst/>
                                <a:gdLst>
                                  <a:gd name="T0" fmla="*/ 8345 w 10027"/>
                                  <a:gd name="T1" fmla="*/ 2916 h 8335"/>
                                  <a:gd name="T2" fmla="*/ 7095 w 10027"/>
                                  <a:gd name="T3" fmla="*/ 1666 h 8335"/>
                                  <a:gd name="T4" fmla="*/ 5011 w 10027"/>
                                  <a:gd name="T5" fmla="*/ 1250 h 8335"/>
                                  <a:gd name="T6" fmla="*/ 2927 w 10027"/>
                                  <a:gd name="T7" fmla="*/ 1666 h 8335"/>
                                  <a:gd name="T8" fmla="*/ 1677 w 10027"/>
                                  <a:gd name="T9" fmla="*/ 2916 h 8335"/>
                                  <a:gd name="T10" fmla="*/ 11 w 10027"/>
                                  <a:gd name="T11" fmla="*/ 2092 h 8335"/>
                                  <a:gd name="T12" fmla="*/ 842 w 10027"/>
                                  <a:gd name="T13" fmla="*/ 834 h 8335"/>
                                  <a:gd name="T14" fmla="*/ 5010 w 10027"/>
                                  <a:gd name="T15" fmla="*/ 0 h 8335"/>
                                  <a:gd name="T16" fmla="*/ 9177 w 10027"/>
                                  <a:gd name="T17" fmla="*/ 834 h 8335"/>
                                  <a:gd name="T18" fmla="*/ 10009 w 10027"/>
                                  <a:gd name="T19" fmla="*/ 2082 h 8335"/>
                                  <a:gd name="T20" fmla="*/ 8345 w 10027"/>
                                  <a:gd name="T21" fmla="*/ 2916 h 8335"/>
                                  <a:gd name="T22" fmla="*/ 3589 w 10027"/>
                                  <a:gd name="T23" fmla="*/ 2621 h 8335"/>
                                  <a:gd name="T24" fmla="*/ 4299 w 10027"/>
                                  <a:gd name="T25" fmla="*/ 2621 h 8335"/>
                                  <a:gd name="T26" fmla="*/ 4299 w 10027"/>
                                  <a:gd name="T27" fmla="*/ 3336 h 8335"/>
                                  <a:gd name="T28" fmla="*/ 5729 w 10027"/>
                                  <a:gd name="T29" fmla="*/ 3336 h 8335"/>
                                  <a:gd name="T30" fmla="*/ 5729 w 10027"/>
                                  <a:gd name="T31" fmla="*/ 2621 h 8335"/>
                                  <a:gd name="T32" fmla="*/ 6444 w 10027"/>
                                  <a:gd name="T33" fmla="*/ 2621 h 8335"/>
                                  <a:gd name="T34" fmla="*/ 6444 w 10027"/>
                                  <a:gd name="T35" fmla="*/ 3336 h 8335"/>
                                  <a:gd name="T36" fmla="*/ 9307 w 10027"/>
                                  <a:gd name="T37" fmla="*/ 5834 h 8335"/>
                                  <a:gd name="T38" fmla="*/ 9307 w 10027"/>
                                  <a:gd name="T39" fmla="*/ 7501 h 8335"/>
                                  <a:gd name="T40" fmla="*/ 8345 w 10027"/>
                                  <a:gd name="T41" fmla="*/ 8335 h 8335"/>
                                  <a:gd name="T42" fmla="*/ 1677 w 10027"/>
                                  <a:gd name="T43" fmla="*/ 8335 h 8335"/>
                                  <a:gd name="T44" fmla="*/ 727 w 10027"/>
                                  <a:gd name="T45" fmla="*/ 7501 h 8335"/>
                                  <a:gd name="T46" fmla="*/ 727 w 10027"/>
                                  <a:gd name="T47" fmla="*/ 5834 h 8335"/>
                                  <a:gd name="T48" fmla="*/ 3590 w 10027"/>
                                  <a:gd name="T49" fmla="*/ 3335 h 8335"/>
                                  <a:gd name="T50" fmla="*/ 3589 w 10027"/>
                                  <a:gd name="T51" fmla="*/ 2621 h 8335"/>
                                  <a:gd name="T52" fmla="*/ 5019 w 10027"/>
                                  <a:gd name="T53" fmla="*/ 7276 h 8335"/>
                                  <a:gd name="T54" fmla="*/ 6449 w 10027"/>
                                  <a:gd name="T55" fmla="*/ 5846 h 8335"/>
                                  <a:gd name="T56" fmla="*/ 5019 w 10027"/>
                                  <a:gd name="T57" fmla="*/ 4416 h 8335"/>
                                  <a:gd name="T58" fmla="*/ 3589 w 10027"/>
                                  <a:gd name="T59" fmla="*/ 5846 h 8335"/>
                                  <a:gd name="T60" fmla="*/ 5019 w 10027"/>
                                  <a:gd name="T61" fmla="*/ 7276 h 8335"/>
                                  <a:gd name="T62" fmla="*/ 5019 w 10027"/>
                                  <a:gd name="T63" fmla="*/ 7276 h 8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</a:cxnLst>
                                <a:rect l="0" t="0" r="r" b="b"/>
                                <a:pathLst>
                                  <a:path w="10027" h="8335">
                                    <a:moveTo>
                                      <a:pt x="8345" y="2916"/>
                                    </a:moveTo>
                                    <a:cubicBezTo>
                                      <a:pt x="7302" y="2574"/>
                                      <a:pt x="7720" y="1920"/>
                                      <a:pt x="7095" y="1666"/>
                                    </a:cubicBezTo>
                                    <a:cubicBezTo>
                                      <a:pt x="6032" y="1235"/>
                                      <a:pt x="5011" y="1250"/>
                                      <a:pt x="5011" y="1250"/>
                                    </a:cubicBezTo>
                                    <a:cubicBezTo>
                                      <a:pt x="5011" y="1250"/>
                                      <a:pt x="3994" y="1239"/>
                                      <a:pt x="2927" y="1666"/>
                                    </a:cubicBezTo>
                                    <a:cubicBezTo>
                                      <a:pt x="2300" y="1917"/>
                                      <a:pt x="2720" y="2574"/>
                                      <a:pt x="1677" y="2916"/>
                                    </a:cubicBezTo>
                                    <a:cubicBezTo>
                                      <a:pt x="575" y="3279"/>
                                      <a:pt x="0" y="2747"/>
                                      <a:pt x="11" y="2092"/>
                                    </a:cubicBezTo>
                                    <a:cubicBezTo>
                                      <a:pt x="19" y="1652"/>
                                      <a:pt x="290" y="1156"/>
                                      <a:pt x="842" y="834"/>
                                    </a:cubicBezTo>
                                    <a:cubicBezTo>
                                      <a:pt x="2257" y="9"/>
                                      <a:pt x="5010" y="0"/>
                                      <a:pt x="5010" y="0"/>
                                    </a:cubicBezTo>
                                    <a:cubicBezTo>
                                      <a:pt x="5010" y="0"/>
                                      <a:pt x="7762" y="9"/>
                                      <a:pt x="9177" y="834"/>
                                    </a:cubicBezTo>
                                    <a:cubicBezTo>
                                      <a:pt x="9726" y="1154"/>
                                      <a:pt x="9996" y="1645"/>
                                      <a:pt x="10009" y="2082"/>
                                    </a:cubicBezTo>
                                    <a:cubicBezTo>
                                      <a:pt x="10027" y="2742"/>
                                      <a:pt x="9452" y="3281"/>
                                      <a:pt x="8345" y="2916"/>
                                    </a:cubicBezTo>
                                    <a:close/>
                                    <a:moveTo>
                                      <a:pt x="3589" y="2621"/>
                                    </a:moveTo>
                                    <a:lnTo>
                                      <a:pt x="4299" y="2621"/>
                                    </a:lnTo>
                                    <a:lnTo>
                                      <a:pt x="4299" y="3336"/>
                                    </a:lnTo>
                                    <a:lnTo>
                                      <a:pt x="5729" y="3336"/>
                                    </a:lnTo>
                                    <a:lnTo>
                                      <a:pt x="5729" y="2621"/>
                                    </a:lnTo>
                                    <a:lnTo>
                                      <a:pt x="6444" y="2621"/>
                                    </a:lnTo>
                                    <a:lnTo>
                                      <a:pt x="6444" y="3336"/>
                                    </a:lnTo>
                                    <a:lnTo>
                                      <a:pt x="9307" y="5834"/>
                                    </a:lnTo>
                                    <a:lnTo>
                                      <a:pt x="9307" y="7501"/>
                                    </a:lnTo>
                                    <a:cubicBezTo>
                                      <a:pt x="9307" y="7961"/>
                                      <a:pt x="8805" y="8335"/>
                                      <a:pt x="8345" y="8335"/>
                                    </a:cubicBezTo>
                                    <a:lnTo>
                                      <a:pt x="1677" y="8335"/>
                                    </a:lnTo>
                                    <a:cubicBezTo>
                                      <a:pt x="1217" y="8335"/>
                                      <a:pt x="727" y="7961"/>
                                      <a:pt x="727" y="7501"/>
                                    </a:cubicBezTo>
                                    <a:lnTo>
                                      <a:pt x="727" y="5834"/>
                                    </a:lnTo>
                                    <a:lnTo>
                                      <a:pt x="3590" y="3335"/>
                                    </a:lnTo>
                                    <a:lnTo>
                                      <a:pt x="3589" y="2621"/>
                                    </a:lnTo>
                                    <a:close/>
                                    <a:moveTo>
                                      <a:pt x="5019" y="7276"/>
                                    </a:moveTo>
                                    <a:cubicBezTo>
                                      <a:pt x="5809" y="7276"/>
                                      <a:pt x="6449" y="6636"/>
                                      <a:pt x="6449" y="5846"/>
                                    </a:cubicBezTo>
                                    <a:cubicBezTo>
                                      <a:pt x="6449" y="5056"/>
                                      <a:pt x="5808" y="4416"/>
                                      <a:pt x="5019" y="4416"/>
                                    </a:cubicBezTo>
                                    <a:cubicBezTo>
                                      <a:pt x="4229" y="4416"/>
                                      <a:pt x="3589" y="5056"/>
                                      <a:pt x="3589" y="5846"/>
                                    </a:cubicBezTo>
                                    <a:cubicBezTo>
                                      <a:pt x="3590" y="6636"/>
                                      <a:pt x="4230" y="7276"/>
                                      <a:pt x="5019" y="7276"/>
                                    </a:cubicBezTo>
                                    <a:close/>
                                    <a:moveTo>
                                      <a:pt x="5019" y="7276"/>
                                    </a:moveTo>
                                    <a:close/>
                                  </a:path>
                                </a:pathLst>
                              </a:cu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2" name="calendar_61469"/>
                            <wps:cNvSpPr/>
                            <wps:spPr>
                              <a:xfrm>
                                <a:off x="2541270" y="1252220"/>
                                <a:ext cx="194945" cy="189230"/>
                              </a:xfrm>
                              <a:custGeom>
                                <a:avLst/>
                                <a:gdLst>
                                  <a:gd name="T0" fmla="*/ 10933 w 12800"/>
                                  <a:gd name="T1" fmla="*/ 0 h 11200"/>
                                  <a:gd name="T2" fmla="*/ 1867 w 12800"/>
                                  <a:gd name="T3" fmla="*/ 0 h 11200"/>
                                  <a:gd name="T4" fmla="*/ 0 w 12800"/>
                                  <a:gd name="T5" fmla="*/ 1867 h 11200"/>
                                  <a:gd name="T6" fmla="*/ 0 w 12800"/>
                                  <a:gd name="T7" fmla="*/ 2320 h 11200"/>
                                  <a:gd name="T8" fmla="*/ 6533 w 12800"/>
                                  <a:gd name="T9" fmla="*/ 5520 h 11200"/>
                                  <a:gd name="T10" fmla="*/ 12800 w 12800"/>
                                  <a:gd name="T11" fmla="*/ 2320 h 11200"/>
                                  <a:gd name="T12" fmla="*/ 12800 w 12800"/>
                                  <a:gd name="T13" fmla="*/ 1867 h 11200"/>
                                  <a:gd name="T14" fmla="*/ 10933 w 12800"/>
                                  <a:gd name="T15" fmla="*/ 0 h 11200"/>
                                  <a:gd name="T16" fmla="*/ 0 w 12800"/>
                                  <a:gd name="T17" fmla="*/ 3520 h 11200"/>
                                  <a:gd name="T18" fmla="*/ 0 w 12800"/>
                                  <a:gd name="T19" fmla="*/ 9333 h 11200"/>
                                  <a:gd name="T20" fmla="*/ 1867 w 12800"/>
                                  <a:gd name="T21" fmla="*/ 11200 h 11200"/>
                                  <a:gd name="T22" fmla="*/ 10933 w 12800"/>
                                  <a:gd name="T23" fmla="*/ 11200 h 11200"/>
                                  <a:gd name="T24" fmla="*/ 12800 w 12800"/>
                                  <a:gd name="T25" fmla="*/ 9333 h 11200"/>
                                  <a:gd name="T26" fmla="*/ 12800 w 12800"/>
                                  <a:gd name="T27" fmla="*/ 3547 h 11200"/>
                                  <a:gd name="T28" fmla="*/ 6533 w 12800"/>
                                  <a:gd name="T29" fmla="*/ 6747 h 11200"/>
                                  <a:gd name="T30" fmla="*/ 0 w 12800"/>
                                  <a:gd name="T31" fmla="*/ 3520 h 11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2800" h="11200">
                                    <a:moveTo>
                                      <a:pt x="10933" y="0"/>
                                    </a:moveTo>
                                    <a:lnTo>
                                      <a:pt x="1867" y="0"/>
                                    </a:lnTo>
                                    <a:cubicBezTo>
                                      <a:pt x="827" y="0"/>
                                      <a:pt x="0" y="827"/>
                                      <a:pt x="0" y="1867"/>
                                    </a:cubicBezTo>
                                    <a:lnTo>
                                      <a:pt x="0" y="2320"/>
                                    </a:lnTo>
                                    <a:lnTo>
                                      <a:pt x="6533" y="5520"/>
                                    </a:lnTo>
                                    <a:lnTo>
                                      <a:pt x="12800" y="2320"/>
                                    </a:lnTo>
                                    <a:lnTo>
                                      <a:pt x="12800" y="1867"/>
                                    </a:lnTo>
                                    <a:cubicBezTo>
                                      <a:pt x="12800" y="827"/>
                                      <a:pt x="11973" y="0"/>
                                      <a:pt x="10933" y="0"/>
                                    </a:cubicBezTo>
                                    <a:close/>
                                    <a:moveTo>
                                      <a:pt x="0" y="3520"/>
                                    </a:moveTo>
                                    <a:lnTo>
                                      <a:pt x="0" y="9333"/>
                                    </a:lnTo>
                                    <a:cubicBezTo>
                                      <a:pt x="0" y="10373"/>
                                      <a:pt x="827" y="11200"/>
                                      <a:pt x="1867" y="11200"/>
                                    </a:cubicBezTo>
                                    <a:lnTo>
                                      <a:pt x="10933" y="11200"/>
                                    </a:lnTo>
                                    <a:cubicBezTo>
                                      <a:pt x="11973" y="11200"/>
                                      <a:pt x="12800" y="10373"/>
                                      <a:pt x="12800" y="9333"/>
                                    </a:cubicBezTo>
                                    <a:lnTo>
                                      <a:pt x="12800" y="3547"/>
                                    </a:lnTo>
                                    <a:lnTo>
                                      <a:pt x="6533" y="6747"/>
                                    </a:lnTo>
                                    <a:lnTo>
                                      <a:pt x="0" y="35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706F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7180" y="584200"/>
                                <a:ext cx="1553210" cy="4267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生日：19XX/01/01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7180" y="1083310"/>
                                <a:ext cx="1553210" cy="4267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政治面貌：党员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78760" y="1090930"/>
                                <a:ext cx="1605915" cy="4267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12345@docer.com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78760" y="599440"/>
                                <a:ext cx="1605915" cy="4267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distribute"/>
                                    <w:rPr>
                                      <w:rFonts w:ascii="汉仪旗黑-50简" w:hAnsi="汉仪旗黑-50简" w:eastAsia="汉仪旗黑-50简"/>
                                      <w:color w:val="262626" w:themeColor="text1" w:themeTint="D9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汉仪旗黑-50简" w:hAnsi="汉仪旗黑-50简" w:eastAsia="汉仪旗黑-50简"/>
                                      <w:color w:val="262626" w:themeColor="text1" w:themeTint="D9"/>
                                      <w:sz w:val="24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186-8686-8686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7" name="calendar_61469"/>
                          <wps:cNvSpPr/>
                          <wps:spPr>
                            <a:xfrm>
                              <a:off x="82550" y="1221740"/>
                              <a:ext cx="190500" cy="220663"/>
                            </a:xfrm>
                            <a:custGeom>
                              <a:avLst/>
                              <a:gdLst>
                                <a:gd name="T0" fmla="*/ 4584 w 7340"/>
                                <a:gd name="T1" fmla="*/ 4467 h 8537"/>
                                <a:gd name="T2" fmla="*/ 5864 w 7340"/>
                                <a:gd name="T3" fmla="*/ 2355 h 8537"/>
                                <a:gd name="T4" fmla="*/ 3573 w 7340"/>
                                <a:gd name="T5" fmla="*/ 0 h 8537"/>
                                <a:gd name="T6" fmla="*/ 1301 w 7340"/>
                                <a:gd name="T7" fmla="*/ 2355 h 8537"/>
                                <a:gd name="T8" fmla="*/ 2581 w 7340"/>
                                <a:gd name="T9" fmla="*/ 4480 h 8537"/>
                                <a:gd name="T10" fmla="*/ 21 w 7340"/>
                                <a:gd name="T11" fmla="*/ 7404 h 8537"/>
                                <a:gd name="T12" fmla="*/ 21 w 7340"/>
                                <a:gd name="T13" fmla="*/ 7571 h 8537"/>
                                <a:gd name="T14" fmla="*/ 898 w 7340"/>
                                <a:gd name="T15" fmla="*/ 8403 h 8537"/>
                                <a:gd name="T16" fmla="*/ 2862 w 7340"/>
                                <a:gd name="T17" fmla="*/ 8512 h 8537"/>
                                <a:gd name="T18" fmla="*/ 4475 w 7340"/>
                                <a:gd name="T19" fmla="*/ 8512 h 8537"/>
                                <a:gd name="T20" fmla="*/ 7317 w 7340"/>
                                <a:gd name="T21" fmla="*/ 7571 h 8537"/>
                                <a:gd name="T22" fmla="*/ 7317 w 7340"/>
                                <a:gd name="T23" fmla="*/ 7404 h 8537"/>
                                <a:gd name="T24" fmla="*/ 4584 w 7340"/>
                                <a:gd name="T25" fmla="*/ 4467 h 85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340" h="8537">
                                  <a:moveTo>
                                    <a:pt x="4584" y="4467"/>
                                  </a:moveTo>
                                  <a:cubicBezTo>
                                    <a:pt x="5373" y="4059"/>
                                    <a:pt x="5867" y="3243"/>
                                    <a:pt x="5864" y="2355"/>
                                  </a:cubicBezTo>
                                  <a:cubicBezTo>
                                    <a:pt x="5885" y="1070"/>
                                    <a:pt x="4857" y="14"/>
                                    <a:pt x="3573" y="0"/>
                                  </a:cubicBezTo>
                                  <a:cubicBezTo>
                                    <a:pt x="2296" y="24"/>
                                    <a:pt x="1279" y="1078"/>
                                    <a:pt x="1301" y="2355"/>
                                  </a:cubicBezTo>
                                  <a:cubicBezTo>
                                    <a:pt x="1293" y="3248"/>
                                    <a:pt x="1788" y="4069"/>
                                    <a:pt x="2581" y="4480"/>
                                  </a:cubicBezTo>
                                  <a:cubicBezTo>
                                    <a:pt x="1105" y="4656"/>
                                    <a:pt x="0" y="5918"/>
                                    <a:pt x="21" y="7404"/>
                                  </a:cubicBezTo>
                                  <a:lnTo>
                                    <a:pt x="21" y="7571"/>
                                  </a:lnTo>
                                  <a:cubicBezTo>
                                    <a:pt x="21" y="8006"/>
                                    <a:pt x="309" y="8281"/>
                                    <a:pt x="898" y="8403"/>
                                  </a:cubicBezTo>
                                  <a:cubicBezTo>
                                    <a:pt x="1548" y="8500"/>
                                    <a:pt x="2206" y="8537"/>
                                    <a:pt x="2862" y="8512"/>
                                  </a:cubicBezTo>
                                  <a:lnTo>
                                    <a:pt x="4475" y="8512"/>
                                  </a:lnTo>
                                  <a:cubicBezTo>
                                    <a:pt x="5998" y="8512"/>
                                    <a:pt x="7317" y="8512"/>
                                    <a:pt x="7317" y="7571"/>
                                  </a:cubicBezTo>
                                  <a:lnTo>
                                    <a:pt x="7317" y="7404"/>
                                  </a:lnTo>
                                  <a:cubicBezTo>
                                    <a:pt x="7340" y="5851"/>
                                    <a:pt x="6135" y="4556"/>
                                    <a:pt x="4584" y="44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706F7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8" name="文本框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9885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ascii="汉仪雅酷黑 75W" w:hAnsi="汉仪雅酷黑 75W" w:eastAsia="汉仪雅酷黑 75W"/>
                                  <w:b/>
                                  <w:bCs/>
                                  <w:color w:val="262626" w:themeColor="text1" w:themeTint="D9"/>
                                  <w:sz w:val="52"/>
                                  <w:szCs w:val="5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汉仪雅酷黑 75W" w:hAnsi="汉仪雅酷黑 75W" w:eastAsia="汉仪雅酷黑 75W"/>
                                  <w:b/>
                                  <w:bCs/>
                                  <w:color w:val="262626" w:themeColor="text1" w:themeTint="D9"/>
                                  <w:sz w:val="52"/>
                                  <w:szCs w:val="5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稻</w:t>
                              </w:r>
                              <w:r>
                                <w:rPr>
                                  <w:rFonts w:hint="eastAsia" w:ascii="汉仪雅酷黑 75W" w:hAnsi="汉仪雅酷黑 75W" w:eastAsia="汉仪雅酷黑 75W"/>
                                  <w:b/>
                                  <w:bCs/>
                                  <w:color w:val="262626" w:themeColor="text1" w:themeTint="D9"/>
                                  <w:sz w:val="52"/>
                                  <w:szCs w:val="5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小</w:t>
                              </w:r>
                              <w:r>
                                <w:rPr>
                                  <w:rFonts w:ascii="汉仪雅酷黑 75W" w:hAnsi="汉仪雅酷黑 75W" w:eastAsia="汉仪雅酷黑 75W"/>
                                  <w:b/>
                                  <w:bCs/>
                                  <w:color w:val="262626" w:themeColor="text1" w:themeTint="D9"/>
                                  <w:sz w:val="52"/>
                                  <w:szCs w:val="5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壳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文本框 19"/>
                        <wps:cNvSpPr txBox="1">
                          <a:spLocks noChangeArrowheads="1"/>
                        </wps:cNvSpPr>
                        <wps:spPr bwMode="auto">
                          <a:xfrm>
                            <a:off x="2190750" y="311150"/>
                            <a:ext cx="1702434" cy="497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ascii="汉仪雅酷黑 75W" w:hAnsi="汉仪雅酷黑 75W" w:eastAsia="汉仪雅酷黑 75W"/>
                                  <w:color w:val="262626" w:themeColor="text1" w:themeTint="D9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雅酷黑 75W" w:hAnsi="汉仪雅酷黑 75W" w:eastAsia="汉仪雅酷黑 75W"/>
                                  <w:color w:val="262626" w:themeColor="text1" w:themeTint="D9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报考专业：医学类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9.5pt;margin-top:-16.5pt;height:140.5pt;width:345.75pt;z-index:251665408;mso-width-relative:page;mso-height-relative:page;" coordsize="4391025,1784350" o:gfxdata="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">
                <o:lock v:ext="edit" aspectratio="f"/>
                <v:group id="_x0000_s1026" o:spid="_x0000_s1026" o:spt="203" style="position:absolute;left:88900;top:850900;height:933450;width:4302125;" coordorigin="82550,584200" coordsize="4302125,933450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82550;top:584200;height:933450;width:4302125;" coordorigin="82550,584200" coordsize="4302125,933450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  <o:lock v:ext="edit" aspectratio="f"/>
                    <v:shape id="calendar_61469" o:spid="_x0000_s1026" o:spt="100" style="position:absolute;left:82550;top:737870;height:201930;width:197485;v-text-anchor:middle;" fillcolor="#706F75" filled="t" stroked="f" coordsize="595290,607851" o:gfxdata="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qxDBvQAA&#10;ANoAAAAPAAAAAAAAAAEAIAAAACIAAABkcnMvZG93bnJldi54bWxQSwECFAAUAAAACACHTuJAMy8F&#10;njsAAAA5AAAAEAAAAAAAAAABACAAAAAMAQAAZHJzL3NoYXBleG1sLnhtbFBLBQYAAAAABgAGAFsB&#10;AAC2AwAAAAA=&#10;" path="m394037,441881l442257,441881c449826,441881,455994,448045,455994,455609l455994,503799c455994,511363,449826,517527,442257,517527l394037,517527c386375,517527,380207,511363,380207,503799l380207,455609c380207,448045,386375,441881,394037,441881xm273594,441881l321766,441881c329436,441881,335609,448045,335609,455609l335609,503799c335609,511363,329436,517527,321766,517527l273594,517527c265924,517527,259751,511363,259751,503799l259751,455609c259751,448045,265924,441881,273594,441881xm152998,441881l201263,441881c208840,441881,215013,448045,215013,455609l215013,503799c215013,511363,208840,517527,201263,517527l152998,517527c145422,517527,139155,511363,139155,503799l139155,455609c139155,448045,145422,441881,152998,441881xm394037,321496l442257,321496c449826,321496,455994,327658,455994,335314l455994,383395c455994,391051,449826,397213,442257,397213l394037,397213c386375,397213,380207,391051,380207,383395l380207,335314c380207,327658,386375,321496,394037,321496xm273594,321496l321766,321496c329436,321496,335609,327658,335609,335314l335609,383395c335609,391051,329436,397213,321766,397213l273594,397213c265924,397213,259751,391051,259751,383395l259751,335314c259751,327658,265924,321496,273594,321496xm152998,321496l201263,321496c208840,321496,215013,327658,215013,335314l215013,383395c215013,391051,208840,397213,201263,397213l152998,397213c145422,397213,139155,391051,139155,383395l139155,335314c139155,327658,145422,321496,152998,321496xm93245,280044c80151,280044,69583,290597,69583,303579l69583,526226c69583,539208,80151,549761,93245,549761l501016,549761c514016,549761,524585,539208,524585,526226l524585,303579c524585,290597,514016,280044,501016,280044xm211929,67390l383361,67390,383361,141170c383361,174418,410671,201221,443966,201221l482031,201221c515232,201221,542261,174418,542261,141170l542261,67670c571347,68511,595290,92513,595290,122118l595290,553030c595290,583102,570786,607851,540671,607851l54619,607851c24410,607851,0,583102,0,553030l0,122118c0,92513,23943,68511,53029,67670l53029,141170c53029,174418,79964,201221,113259,201221l151324,201221c184619,201221,211929,174418,211929,141170xm443504,0l481115,0c492529,0,501791,9243,501791,20634l501791,141173c501791,152564,492529,161807,481115,161807l443504,161807c432090,161807,422828,152564,422828,141173l422828,20634c422828,9243,432090,0,443504,0xm113187,0l150798,0c162212,0,171474,9243,171474,20634l171474,141173c171474,152564,162212,161807,150798,161807l113187,161807c101773,161807,92511,152564,92511,141173l92511,20634c92511,9243,101773,0,113187,0xe">
                      <v:path o:connectlocs="130720,146794;146716,146794;151274,151354;151274,167363;146716,171924;130720,171924;126132,167363;126132,151354;130720,146794;90763,146794;106744,146794;111336,151354;111336,167363;106744,171924;90763,171924;86171,167363;86171,151354;90763,146794;50756,146794;66768,146794;71329,151354;71329,167363;66768,171924;50756,171924;46164,167363;46164,151354;50756,146794;130720,106801;146716,106801;151274,111392;151274,127365;146716,131955;130720,131955;126132,127365;126132,111392;130720,106801;90763,106801;106744,106801;111336,111392;111336,127365;106744,131955;90763,131955;86171,127365;86171,111392;90763,106801;50756,106801;66768,106801;71329,111392;71329,127365;66768,131955;50756,131955;46164,127365;46164,111392;50756,106801;30933,93031;23083,100849;23083,174813;30933,182632;166209,182632;174028,174813;174028,100849;166209,93031;70306,22387;127178,22387;127178,46897;147283,66846;159911,66846;179892,46897;179892,22480;197485,40567;197485,183718;179365,201930;18119,201930;0,183718;0,40567;17592,22480;17592,46897;37573,66846;50201,66846;70306,46897;147130,0;159607,0;166467,6854;166467,46898;159607,53752;147130,53752;140271,46898;140271,6854;147130,0;37549,0;50026,0;56885,6854;56885,46898;50026,53752;37549,53752;30690,46898;30690,6854;37549,0" o:connectangles="0,0,0,0,0,0,0,0,0,0,0,0,0,0,0,0,0,0,0,0,0,0,0,0,0,0,0,0,0,0,0,0,0,0,0,0,0,0,0,0,0,0,0,0,0,0,0,0,0,0,0,0,0,0,0,0,0,0,0,0,0,0,0,0,0,0,0,0,0,0,0,0,0,0,0,0,0,0,0,0,0,0,0,0,0,0,0,0,0,0,0,0,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calendar_61469" o:spid="_x0000_s1026" o:spt="100" style="position:absolute;left:2548890;top:760730;height:186690;width:194945;v-text-anchor:middle;" fillcolor="#706F75" filled="t" stroked="f" coordsize="10027,8335" o:gfxdata="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g5xGvQAA&#10;ANsAAAAPAAAAAAAAAAEAIAAAACIAAABkcnMvZG93bnJldi54bWxQSwECFAAUAAAACACHTuJAMy8F&#10;njsAAAA5AAAAEAAAAAAAAAABACAAAAAMAQAAZHJzL3NoYXBleG1sLnhtbFBLBQYAAAAABgAGAFsB&#10;AAC2AwAAAAA=&#10;" path="m8345,2916c7302,2574,7720,1920,7095,1666c6032,1235,5011,1250,5011,1250c5011,1250,3994,1239,2927,1666c2300,1917,2720,2574,1677,2916c575,3279,0,2747,11,2092c19,1652,290,1156,842,834c2257,9,5010,0,5010,0c5010,0,7762,9,9177,834c9726,1154,9996,1645,10009,2082c10027,2742,9452,3281,8345,2916xm3589,2621l4299,2621,4299,3336,5729,3336,5729,2621,6444,2621,6444,3336,9307,5834,9307,7501c9307,7961,8805,8335,8345,8335l1677,8335c1217,8335,727,7961,727,7501l727,5834,3590,3335,3589,2621xm5019,7276c5809,7276,6449,6636,6449,5846c6449,5056,5808,4416,5019,4416c4229,4416,3589,5056,3589,5846c3590,6636,4230,7276,5019,7276xm5019,7276xe">
                      <v:path o:connectlocs="162243,65313;137941,37315;97423,27997;56906,37315;32604,65313;213,46857;16370,18680;97404,0;178419,18680;194595,46633;162243,65313;69777,58705;83581,58705;83581,74720;111383,74720;111383,58705;125284,58705;125284,74720;180946,130671;180946,168009;162243,186690;32604,186690;14134,168009;14134,130671;69796,74698;69777,58705;97579,162970;125381,130940;97579,98910;69777,130940;97579,162970;97579,162970" o:connectangles="0,0,0,0,0,0,0,0,0,0,0,0,0,0,0,0,0,0,0,0,0,0,0,0,0,0,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calendar_61469" o:spid="_x0000_s1026" o:spt="100" style="position:absolute;left:2541270;top:1252220;height:189230;width:194945;v-text-anchor:middle;" fillcolor="#706F75" filled="t" stroked="f" coordsize="12800,11200" o:gfxdata="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PLVQugAAANsA&#10;AAAPAAAAAAAAAAEAIAAAACIAAABkcnMvZG93bnJldi54bWxQSwECFAAUAAAACACHTuJAMy8FnjsA&#10;AAA5AAAAEAAAAAAAAAABACAAAAAJAQAAZHJzL3NoYXBleG1sLnhtbFBLBQYAAAAABgAGAFsBAACz&#10;AwAAAAA=&#10;" path="m10933,0l1867,0c827,0,0,827,0,1867l0,2320,6533,5520,12800,2320,12800,1867c12800,827,11973,0,10933,0xm0,3520l0,9333c0,10373,827,11200,1867,11200l10933,11200c11973,11200,12800,10373,12800,9333l12800,3547,6533,6747,0,3520xe">
                      <v:path o:connectlocs="166510,0;28434,0;0,31543;0,39197;99498,93263;194945,39197;194945,31543;166510,0;0,59472;0,157686;28434,189230;166510,189230;194945,157686;194945,59928;99498,113994;0,59472" o:connectangles="0,0,0,0,0,0,0,0,0,0,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shape id="文本框 2" o:spid="_x0000_s1026" o:spt="202" type="#_x0000_t202" style="position:absolute;left:297180;top:584200;height:426720;width:1553210;" filled="f" stroked="f" coordsize="21600,21600" o:gfxdata="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2EYgb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生日：19XX/01/01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297180;top:1083310;height:426720;width:1553210;" filled="f" stroked="f" coordsize="21600,21600" o:gfxdata="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yIgPW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政治面貌：党员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2778760;top:1090930;height:426720;width:1605915;" filled="f" stroked="f" coordsize="21600,21600" o:gfxdata="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PEJW6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12345@docer.com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2778760;top:599440;height:426720;width:1605915;" filled="f" stroked="f" coordsize="21600,21600" o:gfxdata="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MWuxm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distribute"/>
                              <w:rPr>
                                <w:rFonts w:ascii="汉仪旗黑-50简" w:hAnsi="汉仪旗黑-50简" w:eastAsia="汉仪旗黑-50简"/>
                                <w:color w:val="262626" w:themeColor="text1" w:themeTint="D9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0简" w:hAnsi="汉仪旗黑-50简" w:eastAsia="汉仪旗黑-50简"/>
                                <w:color w:val="262626" w:themeColor="text1" w:themeTint="D9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186-8686-8686</w:t>
                            </w:r>
                          </w:p>
                        </w:txbxContent>
                      </v:textbox>
                    </v:shape>
                  </v:group>
                  <v:shape id="calendar_61469" o:spid="_x0000_s1026" o:spt="100" style="position:absolute;left:82550;top:1221740;height:220663;width:190500;v-text-anchor:middle;" fillcolor="#706F75" filled="t" stroked="f" coordsize="7340,8537" o:gfxdata="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UD7wugAAANsA&#10;AAAPAAAAAAAAAAEAIAAAACIAAABkcnMvZG93bnJldi54bWxQSwECFAAUAAAACACHTuJAMy8FnjsA&#10;AAA5AAAAEAAAAAAAAAABACAAAAAJAQAAZHJzL3NoYXBleG1sLnhtbFBLBQYAAAAABgAGAFsBAACz&#10;AwAAAAA=&#10;" path="m4584,4467c5373,4059,5867,3243,5864,2355c5885,1070,4857,14,3573,0c2296,24,1279,1078,1301,2355c1293,3248,1788,4069,2581,4480c1105,4656,0,5918,21,7404l21,7571c21,8006,309,8281,898,8403c1548,8500,2206,8537,2862,8512l4475,8512c5998,8512,7317,8512,7317,7571l7317,7404c7340,5851,6135,4556,4584,4467xe">
                    <v:path o:connectlocs="118971,115462;152192,60871;92732,0;33765,60871;66986,115798;545,191377;545,195693;23306,217199;74279,220016;116142,220016;189903,195693;189903,191377;118971,115462" o:connectangles="0,0,0,0,0,0,0,0,0,0,0,0,0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0;top:0;height:695325;width:1619885;" filled="f" stroked="f" coordsize="21600,21600" o:gfxdata="UEsDBAoAAAAAAIdO4kAAAAAAAAAAAAAAAAAEAAAAZHJzL1BLAwQUAAAACACHTuJAK8Y4Mb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6z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8Y4MbsAAADb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jc w:val="distribute"/>
                          <w:rPr>
                            <w:rFonts w:ascii="汉仪雅酷黑 75W" w:hAnsi="汉仪雅酷黑 75W" w:eastAsia="汉仪雅酷黑 75W"/>
                            <w:b/>
                            <w:bCs/>
                            <w:color w:val="262626" w:themeColor="text1" w:themeTint="D9"/>
                            <w:sz w:val="52"/>
                            <w:szCs w:val="5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汉仪雅酷黑 75W" w:hAnsi="汉仪雅酷黑 75W" w:eastAsia="汉仪雅酷黑 75W"/>
                            <w:b/>
                            <w:bCs/>
                            <w:color w:val="262626" w:themeColor="text1" w:themeTint="D9"/>
                            <w:sz w:val="52"/>
                            <w:szCs w:val="5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稻</w:t>
                        </w:r>
                        <w:r>
                          <w:rPr>
                            <w:rFonts w:hint="eastAsia" w:ascii="汉仪雅酷黑 75W" w:hAnsi="汉仪雅酷黑 75W" w:eastAsia="汉仪雅酷黑 75W"/>
                            <w:b/>
                            <w:bCs/>
                            <w:color w:val="262626" w:themeColor="text1" w:themeTint="D9"/>
                            <w:sz w:val="52"/>
                            <w:szCs w:val="5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小</w:t>
                        </w:r>
                        <w:r>
                          <w:rPr>
                            <w:rFonts w:ascii="汉仪雅酷黑 75W" w:hAnsi="汉仪雅酷黑 75W" w:eastAsia="汉仪雅酷黑 75W"/>
                            <w:b/>
                            <w:bCs/>
                            <w:color w:val="262626" w:themeColor="text1" w:themeTint="D9"/>
                            <w:sz w:val="52"/>
                            <w:szCs w:val="52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壳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190750;top:311150;height:497204;width:1702434;" filled="f" stroked="f" coordsize="21600,21600" o:gfxdata="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SKnaq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jc w:val="distribute"/>
                          <w:rPr>
                            <w:rFonts w:ascii="汉仪雅酷黑 75W" w:hAnsi="汉仪雅酷黑 75W" w:eastAsia="汉仪雅酷黑 75W"/>
                            <w:color w:val="262626" w:themeColor="text1" w:themeTint="D9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雅酷黑 75W" w:hAnsi="汉仪雅酷黑 75W" w:eastAsia="汉仪雅酷黑 75W"/>
                            <w:color w:val="262626" w:themeColor="text1" w:themeTint="D9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报考专业：医学类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-387350</wp:posOffset>
            </wp:positionH>
            <wp:positionV relativeFrom="paragraph">
              <wp:posOffset>0</wp:posOffset>
            </wp:positionV>
            <wp:extent cx="1066800" cy="1496695"/>
            <wp:effectExtent l="19050" t="19050" r="19050" b="27940"/>
            <wp:wrapNone/>
            <wp:docPr id="22" name="图片 22" descr="卡通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卡通画&#10;&#10;描述已自动生成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916" cy="1503763"/>
                    </a:xfrm>
                    <a:prstGeom prst="rect">
                      <a:avLst/>
                    </a:prstGeom>
                    <a:ln w="6350">
                      <a:solidFill>
                        <a:srgbClr val="706F75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1754505</wp:posOffset>
                </wp:positionH>
                <wp:positionV relativeFrom="paragraph">
                  <wp:posOffset>-1028700</wp:posOffset>
                </wp:positionV>
                <wp:extent cx="1765300" cy="59690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300" cy="596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汉仪雅酷黑 75W" w:hAnsi="汉仪雅酷黑 75W" w:eastAsia="汉仪雅酷黑 75W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</w:t>
                            </w:r>
                            <w:r>
                              <w:rPr>
                                <w:rFonts w:hint="eastAsia" w:ascii="汉仪雅酷黑 75W" w:hAnsi="汉仪雅酷黑 75W" w:eastAsia="汉仪雅酷黑 75W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简历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15pt;margin-top:-81pt;height:47pt;width:139pt;mso-position-horizontal-relative:margin;z-index:251663360;mso-width-relative:page;mso-height-relative:page;" filled="f" stroked="f" coordsize="21600,21600" o:gfxdata="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CDucc2AAAAAwBAAAPAAAAAAAAAAEAIAAAACIAAABkcnMvZG93bnJldi54&#10;bWxQSwECFAAUAAAACACHTuJA4Z+ysTMCAABTBAAADgAAAAAAAAABACAAAAAnAQAAZHJzL2Uyb0Rv&#10;Yy54bWxQSwUGAAAAAAYABgBZAQAAzA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汉仪雅酷黑 75W" w:hAnsi="汉仪雅酷黑 75W" w:eastAsia="汉仪雅酷黑 75W"/>
                          <w:b/>
                          <w:bCs/>
                          <w:color w:val="FFFFFF" w:themeColor="background1"/>
                          <w:sz w:val="36"/>
                          <w:szCs w:val="3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汉仪雅酷黑 75W" w:hAnsi="汉仪雅酷黑 75W" w:eastAsia="汉仪雅酷黑 75W"/>
                          <w:b/>
                          <w:bCs/>
                          <w:color w:val="FFFFFF" w:themeColor="background1"/>
                          <w:sz w:val="36"/>
                          <w:szCs w:val="3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</w:t>
                      </w:r>
                      <w:r>
                        <w:rPr>
                          <w:rFonts w:hint="eastAsia" w:ascii="汉仪雅酷黑 75W" w:hAnsi="汉仪雅酷黑 75W" w:eastAsia="汉仪雅酷黑 75W"/>
                          <w:b/>
                          <w:bCs/>
                          <w:color w:val="FFFFFF" w:themeColor="background1"/>
                          <w:sz w:val="36"/>
                          <w:szCs w:val="3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简历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1475105</wp:posOffset>
                </wp:positionH>
                <wp:positionV relativeFrom="paragraph">
                  <wp:posOffset>-927100</wp:posOffset>
                </wp:positionV>
                <wp:extent cx="2317750" cy="463550"/>
                <wp:effectExtent l="0" t="0" r="6350" b="0"/>
                <wp:wrapNone/>
                <wp:docPr id="7" name="梯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17750" cy="463550"/>
                        </a:xfrm>
                        <a:prstGeom prst="trapezoid">
                          <a:avLst/>
                        </a:prstGeom>
                        <a:solidFill>
                          <a:srgbClr val="706F7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梯形 6" o:spid="_x0000_s1026" style="position:absolute;left:0pt;flip:y;margin-left:116.15pt;margin-top:-73pt;height:36.5pt;width:182.5pt;mso-position-horizontal-relative:margin;z-index:251662336;v-text-anchor:middle;mso-width-relative:page;mso-height-relative:page;" fillcolor="#706F75" filled="t" stroked="f" coordsize="2317750,463550" o:gfxdata="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yJaOH2AAAAAwBAAAPAAAAAAAAAAEAIAAAACIAAABkcnMvZG93bnJldi54bWxQ&#10;SwECFAAUAAAACACHTuJAYbxUsfcBAADVAwAADgAAAAAAAAABACAAAAAnAQAAZHJzL2Uyb0RvYy54&#10;bWxQSwUGAAAAAAYABgBZAQAAkAUAAAAA&#10;" path="m0,463550l115887,0,2201862,0,2317750,463550xe">
                <v:path o:connectlocs="1158875,0;57943,231775;1158875,463550;2259806,231775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-768350</wp:posOffset>
                </wp:positionV>
                <wp:extent cx="7296150" cy="10401300"/>
                <wp:effectExtent l="0" t="0" r="0" b="0"/>
                <wp:wrapNone/>
                <wp:docPr id="1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6150" cy="104013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5" o:spid="_x0000_s1026" o:spt="2" style="position:absolute;left:0pt;margin-top:-60.5pt;height:819pt;width:574.5pt;mso-position-horizontal:center;mso-position-horizontal-relative:margin;z-index:251661312;v-text-anchor:middle;mso-width-relative:page;mso-height-relative:page;" fillcolor="#FFFFFF [3212]" filled="t" stroked="f" coordsize="21600,21600" arcsize="0" o:gfxdata="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PlBt&#10;RdcAAAALAQAADwAAAAAAAAABACAAAAAiAAAAZHJzL2Rvd25yZXYueG1sUEsBAhQAFAAAAAgAh07i&#10;QKZGVj+VAgAAEAUAAA4AAAAAAAAAAQAgAAAAJg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-1257300</wp:posOffset>
                </wp:positionH>
                <wp:positionV relativeFrom="paragraph">
                  <wp:posOffset>-1136650</wp:posOffset>
                </wp:positionV>
                <wp:extent cx="7753350" cy="11112500"/>
                <wp:effectExtent l="0" t="0" r="0" b="0"/>
                <wp:wrapNone/>
                <wp:docPr id="6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50" cy="111125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706F7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5" o:spid="_x0000_s1026" o:spt="2" style="position:absolute;left:0pt;margin-left:-99pt;margin-top:-89.5pt;height:875pt;width:610.5pt;z-index:251660288;v-text-anchor:middle;mso-width-relative:page;mso-height-relative:page;" fillcolor="#706F75" filled="t" stroked="f" coordsize="21600,21600" arcsize="0" o:gfxdata="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v6Sq6NoAAAAPAQAADwAAAAAAAAABACAAAAAiAAAAZHJzL2Rvd25yZXYueG1sUEsBAhQAFAAA&#10;AAgAh07iQIbJbcCYAgAAEAUAAA4AAAAAAAAAAQAgAAAAKQEAAGRycy9lMm9Eb2MueG1sUEsFBgAA&#10;AAAGAAYAWQEAADMG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br w:type="page"/>
      </w:r>
    </w:p>
    <w:p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-330200</wp:posOffset>
                </wp:positionV>
                <wp:extent cx="6892925" cy="9250680"/>
                <wp:effectExtent l="0" t="0" r="41275" b="0"/>
                <wp:wrapNone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925" cy="9250680"/>
                          <a:chOff x="15879" y="18320"/>
                          <a:chExt cx="10855" cy="14568"/>
                        </a:xfrm>
                      </wpg:grpSpPr>
                      <wpg:grpSp>
                        <wpg:cNvPr id="36" name="组合 36"/>
                        <wpg:cNvGrpSpPr/>
                        <wpg:grpSpPr>
                          <a:xfrm>
                            <a:off x="16850" y="19921"/>
                            <a:ext cx="3809" cy="4187"/>
                            <a:chOff x="10848" y="2841"/>
                            <a:chExt cx="3809" cy="4187"/>
                          </a:xfrm>
                        </wpg:grpSpPr>
                        <wps:wsp>
                          <wps:cNvPr id="39" name="文本框 30"/>
                          <wps:cNvSpPr txBox="1"/>
                          <wps:spPr>
                            <a:xfrm>
                              <a:off x="10887" y="5636"/>
                              <a:ext cx="2288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中文｜字体名称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3" name="文本框 36"/>
                          <wps:cNvSpPr txBox="1"/>
                          <wps:spPr>
                            <a:xfrm>
                              <a:off x="10857" y="5948"/>
                              <a:ext cx="3098" cy="10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>汉仪旗黑</w:t>
                                </w:r>
                                <w:r>
                                  <w:rPr>
                                    <w:rFonts w:ascii="汉仪旗黑-60简" w:hAnsi="汉仪旗黑-60简" w:eastAsia="汉仪旗黑-60简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>-50简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4" name="文本框 17"/>
                          <wps:cNvSpPr txBox="1"/>
                          <wps:spPr>
                            <a:xfrm>
                              <a:off x="10892" y="4279"/>
                              <a:ext cx="1702" cy="46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中文｜字体名称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5" name="文本框 23"/>
                          <wps:cNvSpPr txBox="1"/>
                          <wps:spPr>
                            <a:xfrm>
                              <a:off x="10848" y="4593"/>
                              <a:ext cx="3809" cy="10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雅酷黑 75W" w:hAnsi="汉仪雅酷黑 75W" w:eastAsia="汉仪雅酷黑 75W"/>
                                  </w:rPr>
                                </w:pPr>
                                <w:r>
                                  <w:rPr>
                                    <w:rFonts w:hint="eastAsia" w:ascii="汉仪雅酷黑 75W" w:hAnsi="汉仪雅酷黑 75W" w:eastAsia="汉仪雅酷黑 75W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>汉仪雅酷黑</w:t>
                                </w:r>
                                <w:r>
                                  <w:rPr>
                                    <w:rFonts w:ascii="汉仪雅酷黑 75W" w:hAnsi="汉仪雅酷黑 75W" w:eastAsia="汉仪雅酷黑 75W"/>
                                    <w:color w:val="222222"/>
                                    <w:kern w:val="24"/>
                                    <w:sz w:val="40"/>
                                    <w:szCs w:val="40"/>
                                  </w:rPr>
                                  <w:t xml:space="preserve"> 75W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96" name="组合 57"/>
                          <wpg:cNvGrpSpPr/>
                          <wpg:grpSpPr>
                            <a:xfrm>
                              <a:off x="10850" y="2841"/>
                              <a:ext cx="3295" cy="1392"/>
                              <a:chOff x="1166" y="2173"/>
                              <a:chExt cx="3295" cy="1392"/>
                            </a:xfrm>
                          </wpg:grpSpPr>
                          <wps:wsp>
                            <wps:cNvPr id="97" name="文本框 16"/>
                            <wps:cNvSpPr txBox="1"/>
                            <wps:spPr>
                              <a:xfrm>
                                <a:off x="1166" y="2173"/>
                                <a:ext cx="1506" cy="139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jc w:val="left"/>
                                    <w:rPr>
                                      <w:rFonts w:ascii="汉仪旗黑-60简" w:hAnsi="汉仪旗黑-60简" w:eastAsia="汉仪旗黑-60简" w:cs="黑体"/>
                                      <w:b/>
                                      <w:sz w:val="76"/>
                                      <w:szCs w:val="76"/>
                                    </w:rPr>
                                  </w:pPr>
                                  <w:r>
                                    <w:rPr>
                                      <w:rFonts w:hint="eastAsia" w:ascii="汉仪旗黑-60简" w:hAnsi="汉仪旗黑-60简" w:eastAsia="汉仪旗黑-60简" w:cs="黑体"/>
                                      <w:b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98" name="文本框 18"/>
                            <wps:cNvSpPr txBox="1"/>
                            <wps:spPr>
                              <a:xfrm>
                                <a:off x="2175" y="2374"/>
                                <a:ext cx="2286" cy="108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jc w:val="left"/>
                                    <w:rPr>
                                      <w:rFonts w:ascii="汉仪旗黑-60简" w:hAnsi="汉仪旗黑-60简" w:eastAsia="汉仪旗黑-60简" w:cs="黑体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汉仪旗黑-60简" w:hAnsi="汉仪旗黑-60简" w:eastAsia="汉仪旗黑-60简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</w:rPr>
                                    <w:t>字体说明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g:grpSp>
                        <wpg:cNvPr id="105" name="组合 105"/>
                        <wpg:cNvGrpSpPr/>
                        <wpg:grpSpPr>
                          <a:xfrm>
                            <a:off x="15879" y="18320"/>
                            <a:ext cx="6797" cy="1643"/>
                            <a:chOff x="0" y="731"/>
                            <a:chExt cx="6797" cy="1643"/>
                          </a:xfrm>
                        </wpg:grpSpPr>
                        <wps:wsp>
                          <wps:cNvPr id="106" name="矩形 11"/>
                          <wps:cNvSpPr/>
                          <wps:spPr>
                            <a:xfrm>
                              <a:off x="0" y="861"/>
                              <a:ext cx="170" cy="737"/>
                            </a:xfrm>
                            <a:prstGeom prst="rect">
                              <a:avLst/>
                            </a:prstGeom>
                            <a:solidFill>
                              <a:srgbClr val="FF283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7" name="文本框 12"/>
                          <wps:cNvSpPr txBox="1"/>
                          <wps:spPr>
                            <a:xfrm>
                              <a:off x="166" y="731"/>
                              <a:ext cx="6631" cy="10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</w:rPr>
                                  <w:t>稻壳儿文字模板使用说明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8" name="文本框 13"/>
                          <wps:cNvSpPr txBox="1"/>
                          <wps:spPr>
                            <a:xfrm>
                              <a:off x="74" y="1606"/>
                              <a:ext cx="5913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color w:val="222222"/>
                                    <w:kern w:val="24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（本页为说明页，用户使用模板时可删除本页内容）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01" name="组合 89"/>
                        <wpg:cNvGrpSpPr/>
                        <wpg:grpSpPr>
                          <a:xfrm>
                            <a:off x="16849" y="26550"/>
                            <a:ext cx="4054" cy="1392"/>
                            <a:chOff x="1213" y="2210"/>
                            <a:chExt cx="4054" cy="1392"/>
                          </a:xfrm>
                        </wpg:grpSpPr>
                        <wps:wsp>
                          <wps:cNvPr id="103" name="文本框 90"/>
                          <wps:cNvSpPr txBox="1"/>
                          <wps:spPr>
                            <a:xfrm>
                              <a:off x="1213" y="2210"/>
                              <a:ext cx="1555" cy="139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76"/>
                                    <w:szCs w:val="76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FF2832"/>
                                    <w:kern w:val="24"/>
                                    <w:sz w:val="76"/>
                                    <w:szCs w:val="76"/>
                                  </w:rPr>
                                  <w:t>02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04" name="文本框 91"/>
                          <wps:cNvSpPr txBox="1"/>
                          <wps:spPr>
                            <a:xfrm>
                              <a:off x="2366" y="2439"/>
                              <a:ext cx="2901" cy="10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44"/>
                                    <w:szCs w:val="44"/>
                                  </w:rPr>
                                  <w:t>删除页面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82" name="文本框 68"/>
                        <wps:cNvSpPr txBox="1"/>
                        <wps:spPr>
                          <a:xfrm>
                            <a:off x="16874" y="27744"/>
                            <a:ext cx="5297" cy="4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jc w:val="left"/>
                                <w:textAlignment w:val="top"/>
                                <w:rPr>
                                  <w:rFonts w:ascii="汉仪旗黑-60简" w:hAnsi="汉仪旗黑-60简" w:eastAsia="汉仪旗黑-60简" w:cs="黑体"/>
                                  <w:b/>
                                  <w:snapToGrid w:val="0"/>
                                  <w:color w:val="222222"/>
                                  <w:spacing w:val="6"/>
                                  <w:kern w:val="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 w:ascii="汉仪旗黑-60简" w:hAnsi="汉仪旗黑-60简" w:eastAsia="汉仪旗黑-60简" w:cs="黑体"/>
                                  <w:color w:val="222222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使用本套模板中，若要删除多余空白页时，具体操作如下：</w:t>
                              </w:r>
                            </w:p>
                            <w:p>
                              <w:pPr>
                                <w:rPr>
                                  <w:rFonts w:ascii="汉仪旗黑-60简" w:hAnsi="汉仪旗黑-60简" w:eastAsia="汉仪旗黑-60简" w:cs="黑体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2156" y="28404"/>
                            <a:ext cx="4366" cy="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9" name="组合 109"/>
                        <wpg:cNvGrpSpPr/>
                        <wpg:grpSpPr>
                          <a:xfrm>
                            <a:off x="22013" y="30161"/>
                            <a:ext cx="4644" cy="2727"/>
                            <a:chOff x="13147" y="13730"/>
                            <a:chExt cx="4644" cy="2024"/>
                          </a:xfrm>
                        </wpg:grpSpPr>
                        <wps:wsp>
                          <wps:cNvPr id="8" name="文本框 67"/>
                          <wps:cNvSpPr txBox="1"/>
                          <wps:spPr>
                            <a:xfrm>
                              <a:off x="13147" y="13730"/>
                              <a:ext cx="1287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方法二：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1" name="文本框 68"/>
                          <wps:cNvSpPr txBox="1"/>
                          <wps:spPr>
                            <a:xfrm>
                              <a:off x="13198" y="15187"/>
                              <a:ext cx="4593" cy="56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3、再次按「Delete」键即可删除空白页。</w:t>
                                </w:r>
                              </w:p>
                              <w:p>
                                <w:pPr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9" name="文本框 68"/>
                          <wps:cNvSpPr txBox="1"/>
                          <wps:spPr>
                            <a:xfrm>
                              <a:off x="13198" y="14727"/>
                              <a:ext cx="4593" cy="38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2、在空白页光标处，按「Shift+Backspace」键。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3" name="文本框 68"/>
                          <wps:cNvSpPr txBox="1"/>
                          <wps:spPr>
                            <a:xfrm>
                              <a:off x="13198" y="14206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10" name="组合 110"/>
                        <wpg:cNvGrpSpPr/>
                        <wpg:grpSpPr>
                          <a:xfrm>
                            <a:off x="16849" y="28647"/>
                            <a:ext cx="4874" cy="4215"/>
                            <a:chOff x="7983" y="11526"/>
                            <a:chExt cx="4874" cy="4215"/>
                          </a:xfrm>
                        </wpg:grpSpPr>
                        <pic:pic xmlns:pic="http://schemas.openxmlformats.org/drawingml/2006/picture">
                          <pic:nvPicPr>
                            <pic:cNvPr id="41" name="图片 80" descr="WPS图片编辑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56" y="13547"/>
                              <a:ext cx="4614" cy="97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" name="文本框 68"/>
                          <wps:cNvSpPr txBox="1"/>
                          <wps:spPr>
                            <a:xfrm>
                              <a:off x="7983" y="12790"/>
                              <a:ext cx="4820" cy="7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2、点击「开始」选项卡下的「显示/隐藏编辑标记」按钮。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8" name="文本框 68"/>
                          <wps:cNvSpPr txBox="1"/>
                          <wps:spPr>
                            <a:xfrm>
                              <a:off x="8007" y="14931"/>
                              <a:ext cx="4850" cy="8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2"/>
                                  </w:numPr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在分页符的后面点击光标，然后按「Delete」删除键</w:t>
                                </w:r>
                              </w:p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即可。</w:t>
                                </w:r>
                              </w:p>
                              <w:p>
                                <w:pPr>
                                  <w:rPr>
                                    <w:rFonts w:ascii="汉仪旗黑-60简" w:hAnsi="汉仪旗黑-60简" w:eastAsia="汉仪旗黑-60简" w:cs="黑体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3" name="文本框 68"/>
                          <wps:cNvSpPr txBox="1"/>
                          <wps:spPr>
                            <a:xfrm>
                              <a:off x="7983" y="12085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textAlignment w:val="top"/>
                                  <w:rPr>
                                    <w:rFonts w:ascii="汉仪旗黑-60简" w:hAnsi="汉仪旗黑-60简" w:eastAsia="汉仪旗黑-60简" w:cs="黑体"/>
                                    <w:b/>
                                    <w:b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4" name="文本框 67"/>
                          <wps:cNvSpPr txBox="1"/>
                          <wps:spPr>
                            <a:xfrm>
                              <a:off x="7983" y="11526"/>
                              <a:ext cx="1287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ascii="汉仪旗黑-60简" w:hAnsi="汉仪旗黑-60简" w:eastAsia="汉仪旗黑-60简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汉仪旗黑-60简" w:hAnsi="汉仪旗黑-60简" w:eastAsia="汉仪旗黑-60简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方法一：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12" name="组合 112"/>
                        <wpg:cNvGrpSpPr/>
                        <wpg:grpSpPr>
                          <a:xfrm>
                            <a:off x="16914" y="22505"/>
                            <a:ext cx="9820" cy="1355"/>
                            <a:chOff x="8048" y="5734"/>
                            <a:chExt cx="9820" cy="1355"/>
                          </a:xfrm>
                        </wpg:grpSpPr>
                        <wps:wsp>
                          <wps:cNvPr id="30" name="直接连接符 37"/>
                          <wps:cNvCnPr/>
                          <wps:spPr>
                            <a:xfrm>
                              <a:off x="8048" y="7089"/>
                              <a:ext cx="982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直接连接符 24"/>
                          <wps:cNvCnPr/>
                          <wps:spPr>
                            <a:xfrm>
                              <a:off x="8048" y="5734"/>
                              <a:ext cx="982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文本框 55"/>
                        <wps:cNvSpPr txBox="1"/>
                        <wps:spPr>
                          <a:xfrm>
                            <a:off x="16753" y="24633"/>
                            <a:ext cx="8525" cy="9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line="360" w:lineRule="auto"/>
                                <w:jc w:val="left"/>
                                <w:textAlignment w:val="top"/>
                                <w:rPr>
                                  <w:rFonts w:ascii="汉仪旗黑-60简" w:hAnsi="汉仪旗黑-60简" w:eastAsia="汉仪旗黑-60简"/>
                                </w:rPr>
                              </w:pPr>
                              <w:r>
                                <w:rPr>
                                  <w:rFonts w:ascii="汉仪旗黑-60简" w:hAnsi="汉仪旗黑-60简" w:eastAsia="汉仪旗黑-60简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【说明】</w:t>
                              </w:r>
                            </w:p>
                            <w:p>
                              <w:pPr>
                                <w:pStyle w:val="2"/>
                                <w:spacing w:line="288" w:lineRule="auto"/>
                                <w:ind w:left="62"/>
                                <w:jc w:val="left"/>
                                <w:textAlignment w:val="top"/>
                                <w:rPr>
                                  <w:rFonts w:ascii="汉仪旗黑-60简" w:hAnsi="汉仪旗黑-60简" w:eastAsia="汉仪旗黑-60简"/>
                                </w:rPr>
                              </w:pPr>
                              <w:r>
                                <w:rPr>
                                  <w:rFonts w:ascii="汉仪旗黑-60简" w:hAnsi="汉仪旗黑-60简" w:eastAsia="汉仪旗黑-60简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模板中使用的字体仅限于个人学习、研究或欣赏目的使用，如需商用请您自行向版权方购买、获取商用版权。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0pt;margin-top:-26pt;height:728.4pt;width:542.75pt;z-index:251659264;mso-width-relative:page;mso-height-relative:page;" coordorigin="15879,18320" coordsize="10855,14568" o:gfxdata="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LmzwAL8AAACl&#10;AQAAGQAAAGRycy9fcmVscy9lMm9Eb2MueG1sLnJlbHO9kMGKwjAQhu8L+w5h7tu0PSyymPYigldx&#10;H2BIpmmwmYQkir69gWVBQfDmcWb4v/9j1uPFL+JMKbvACrqmBUGsg3FsFfwetl8rELkgG1wCk4Ir&#10;ZRiHz4/1nhYsNZRnF7OoFM4K5lLij5RZz+QxNyES18sUksdSx2RlRH1ES7Jv22+Z7hkwPDDFzihI&#10;O9ODOFxjbX7NDtPkNG2CPnni8qRCOl+7KxCTpaLAk3H4t+ybyBbkc4fuPQ7dv4N8eO5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">
                <o:lock v:ext="edit" aspectratio="f"/>
                <v:group id="_x0000_s1026" o:spid="_x0000_s1026" o:spt="203" style="position:absolute;left:16850;top:19921;height:4187;width:3809;" coordorigin="10848,2841" coordsize="3809,4187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30" o:spid="_x0000_s1026" o:spt="202" type="#_x0000_t202" style="position:absolute;left:10887;top:5636;height:456;width:2288;" filled="f" stroked="f" coordsize="21600,21600" o:gfxdata="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/wcq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中文｜字体名称</w:t>
                          </w:r>
                        </w:p>
                      </w:txbxContent>
                    </v:textbox>
                  </v:shape>
                  <v:shape id="文本框 36" o:spid="_x0000_s1026" o:spt="202" type="#_x0000_t202" style="position:absolute;left:10857;top:5948;height:1080;width:3098;" filled="f" stroked="f" coordsize="21600,21600" o:gfxdata="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xqRq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>汉仪旗黑</w:t>
                          </w:r>
                          <w:r>
                            <w:rPr>
                              <w:rFonts w:ascii="汉仪旗黑-60简" w:hAnsi="汉仪旗黑-60简" w:eastAsia="汉仪旗黑-60简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>-50简</w:t>
                          </w:r>
                        </w:p>
                      </w:txbxContent>
                    </v:textbox>
                  </v:shape>
                  <v:shape id="文本框 17" o:spid="_x0000_s1026" o:spt="202" type="#_x0000_t202" style="position:absolute;left:10892;top:4279;height:463;width:1702;" filled="f" stroked="f" coordsize="21600,21600" o:gfxdata="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uDr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中文｜字体名称</w:t>
                          </w:r>
                        </w:p>
                      </w:txbxContent>
                    </v:textbox>
                  </v:shape>
                  <v:shape id="文本框 23" o:spid="_x0000_s1026" o:spt="202" type="#_x0000_t202" style="position:absolute;left:10848;top:4593;height:1080;width:3809;" filled="f" stroked="f" coordsize="21600,21600" o:gfxdata="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BSU9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雅酷黑 75W" w:hAnsi="汉仪雅酷黑 75W" w:eastAsia="汉仪雅酷黑 75W"/>
                            </w:rPr>
                          </w:pPr>
                          <w:r>
                            <w:rPr>
                              <w:rFonts w:hint="eastAsia" w:ascii="汉仪雅酷黑 75W" w:hAnsi="汉仪雅酷黑 75W" w:eastAsia="汉仪雅酷黑 75W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>汉仪雅酷黑</w:t>
                          </w:r>
                          <w:r>
                            <w:rPr>
                              <w:rFonts w:ascii="汉仪雅酷黑 75W" w:hAnsi="汉仪雅酷黑 75W" w:eastAsia="汉仪雅酷黑 75W"/>
                              <w:color w:val="222222"/>
                              <w:kern w:val="24"/>
                              <w:sz w:val="40"/>
                              <w:szCs w:val="40"/>
                            </w:rPr>
                            <w:t xml:space="preserve"> 75W</w:t>
                          </w:r>
                        </w:p>
                      </w:txbxContent>
                    </v:textbox>
                  </v:shape>
                  <v:group id="组合 57" o:spid="_x0000_s1026" o:spt="203" style="position:absolute;left:10850;top:2841;height:1392;width:3295;" coordorigin="1166,2173" coordsize="3295,1392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16" o:spid="_x0000_s1026" o:spt="202" type="#_x0000_t202" style="position:absolute;left:1166;top:2173;height:1392;width:1506;" filled="f" stroked="f" coordsize="21600,21600" o:gfxdata="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Krx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jc w:val="left"/>
                              <w:rPr>
                                <w:rFonts w:ascii="汉仪旗黑-60简" w:hAnsi="汉仪旗黑-60简" w:eastAsia="汉仪旗黑-60简" w:cs="黑体"/>
                                <w:b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hint="eastAsia" w:ascii="汉仪旗黑-60简" w:hAnsi="汉仪旗黑-60简" w:eastAsia="汉仪旗黑-60简" w:cs="黑体"/>
                                <w:b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  <v:shape id="文本框 18" o:spid="_x0000_s1026" o:spt="202" type="#_x0000_t202" style="position:absolute;left:2175;top:2374;height:1080;width:2286;" filled="f" stroked="f" coordsize="21600,21600" o:gfxdata="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hU7a7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jc w:val="left"/>
                              <w:rPr>
                                <w:rFonts w:ascii="汉仪旗黑-60简" w:hAnsi="汉仪旗黑-60简" w:eastAsia="汉仪旗黑-60简" w:cs="黑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汉仪旗黑-60简" w:hAnsi="汉仪旗黑-60简" w:eastAsia="汉仪旗黑-60简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</w:rPr>
                              <w:t>字体说明</w:t>
                            </w:r>
                          </w:p>
                        </w:txbxContent>
                      </v:textbox>
                    </v:shape>
                  </v:group>
                </v:group>
                <v:group id="_x0000_s1026" o:spid="_x0000_s1026" o:spt="203" style="position:absolute;left:15879;top:18320;height:1643;width:6797;" coordorigin="0,731" coordsize="6797,1643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11" o:spid="_x0000_s1026" o:spt="1" style="position:absolute;left:0;top:861;height:737;width:170;v-text-anchor:middle;" fillcolor="#FF2832" filled="t" stroked="f" coordsize="21600,21600" o:gfxdata="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0Gd17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peeAGbkAAADc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qyk8n4kX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ngBm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</w:rPr>
                            <w:t>稻壳儿文字模板使用说明</w:t>
                          </w:r>
                        </w:p>
                      </w:txbxContent>
                    </v:textbox>
                  </v:shape>
                  <v:shape id="文本框 13" o:spid="_x0000_s1026" o:spt="202" type="#_x0000_t202" style="position:absolute;left:74;top:1606;height:768;width:5913;" filled="f" stroked="f" coordsize="21600,21600" o:gfxdata="UEsDBAoAAAAAAIdO4kAAAAAAAAAAAAAAAAAEAAAAZHJzL1BLAwQUAAAACACHTuJApvy5crwAAADc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O6XVZ3QCu/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8uXK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color w:val="222222"/>
                              <w:kern w:val="24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（本页为说明页，用户使用模板时可删除本页内容）</w:t>
                          </w:r>
                        </w:p>
                      </w:txbxContent>
                    </v:textbox>
                  </v:shape>
                </v:group>
                <v:group id="组合 89" o:spid="_x0000_s1026" o:spt="203" style="position:absolute;left:16849;top:26550;height:1392;width:4054;" coordorigin="1213,2210" coordsize="4054,1392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90" o:spid="_x0000_s1026" o:spt="202" type="#_x0000_t202" style="position:absolute;left:1213;top:2210;height:1392;width:1555;" filled="f" stroked="f" coordsize="21600,21600" o:gfxdata="UEsDBAoAAAAAAIdO4kAAAAAAAAAAAAAAAAAEAAAAZHJzL1BLAwQUAAAACACHTuJAqFgrA7oAAADc&#10;AAAADwAAAGRycy9kb3ducmV2LnhtbEVPTUvDQBC9C/0PyxS82d0o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WCsD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76"/>
                              <w:szCs w:val="76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FF2832"/>
                              <w:kern w:val="24"/>
                              <w:sz w:val="76"/>
                              <w:szCs w:val="76"/>
                            </w:rPr>
                            <w:t>02</w:t>
                          </w:r>
                        </w:p>
                      </w:txbxContent>
                    </v:textbox>
                  </v:shape>
                  <v:shape id="文本框 91" o:spid="_x0000_s1026" o:spt="202" type="#_x0000_t202" style="position:absolute;left:2366;top:2439;height:1080;width:2901;" filled="f" stroked="f" coordsize="21600,21600" o:gfxdata="UEsDBAoAAAAAAIdO4kAAAAAAAAAAAAAAAAAEAAAAZHJzL1BLAwQUAAAACACHTuJAJ7Gzd7oAAADc&#10;AAAADwAAAGRycy9kb3ducmV2LnhtbEVPTUvDQBC9C/0PyxS82d2I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sbN3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44"/>
                              <w:szCs w:val="44"/>
                            </w:rPr>
                            <w:t>删除页面</w:t>
                          </w:r>
                        </w:p>
                      </w:txbxContent>
                    </v:textbox>
                  </v:shape>
                </v:group>
                <v:shape id="文本框 68" o:spid="_x0000_s1026" o:spt="202" type="#_x0000_t202" style="position:absolute;left:16874;top:27744;height:469;width:5297;" filled="f" stroked="f" coordsize="21600,21600" o:gfxdata="UEsDBAoAAAAAAIdO4kAAAAAAAAAAAAAAAAAEAAAAZHJzL1BLAwQUAAAACACHTuJANCconb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mZj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Cco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jc w:val="left"/>
                          <w:textAlignment w:val="top"/>
                          <w:rPr>
                            <w:rFonts w:ascii="汉仪旗黑-60简" w:hAnsi="汉仪旗黑-60简" w:eastAsia="汉仪旗黑-60简" w:cs="黑体"/>
                            <w:b/>
                            <w:snapToGrid w:val="0"/>
                            <w:color w:val="222222"/>
                            <w:spacing w:val="6"/>
                            <w:kern w:val="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ascii="汉仪旗黑-60简" w:hAnsi="汉仪旗黑-60简" w:eastAsia="汉仪旗黑-60简" w:cs="黑体"/>
                            <w:color w:val="222222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使用本套模板中，若要删除多余空白页时，具体操作如下：</w:t>
                        </w:r>
                      </w:p>
                      <w:p>
                        <w:pPr>
                          <w:rPr>
                            <w:rFonts w:ascii="汉仪旗黑-60简" w:hAnsi="汉仪旗黑-60简" w:eastAsia="汉仪旗黑-60简" w:cs="黑体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图片 3" o:spid="_x0000_s1026" o:spt="75" type="#_x0000_t75" style="position:absolute;left:22156;top:28404;height:1284;width:4366;" filled="f" o:preferrelative="t" stroked="f" coordsize="21600,21600" o:gfxdata="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h6f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group id="_x0000_s1026" o:spid="_x0000_s1026" o:spt="203" style="position:absolute;left:22013;top:30161;height:2727;width:4644;" coordorigin="13147,13730" coordsize="4644,2024" o:gfxdata="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oDRM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67" o:spid="_x0000_s1026" o:spt="202" type="#_x0000_t202" style="position:absolute;left:13147;top:13730;height:456;width:1287;" filled="f" stroked="f" coordsize="21600,21600" o:gfxdata="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lBQkbgAAADa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方法二：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5187;height:567;width:459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3、再次按「Delete」键即可删除空白页。</w:t>
                          </w:r>
                        </w:p>
                        <w:p>
                          <w:pPr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13198;top:14727;height:384;width:4593;" filled="f" stroked="f" coordsize="21600,21600" o:gfxdata="UEsDBAoAAAAAAIdO4kAAAAAAAAAAAAAAAAAEAAAAZHJzL1BLAwQUAAAACACHTuJAHOXl1r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sZz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Xl1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2、在空白页光标处，按「Shift+Backspace」键。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4206;height:491;width:4593;" filled="f" stroked="f" coordsize="21600,21600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6849;top:28647;height:4215;width:4874;" coordorigin="7983,11526" coordsize="4874,4215" o:gfxdata="UEsDBAoAAAAAAIdO4kAAAAAAAAAAAAAAAAAEAAAAZHJzL1BLAwQUAAAACACHTuJACEMLDL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4Iv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QwsM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图片 80" o:spid="_x0000_s1026" o:spt="75" alt="WPS图片编辑1" type="#_x0000_t75" style="position:absolute;left:8056;top:13547;height:978;width:4614;" filled="f" o:preferrelative="t" stroked="f" coordsize="21600,21600" o:gfxdata="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nMu8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6" o:title=""/>
                    <o:lock v:ext="edit" aspectratio="t"/>
                  </v:shape>
                  <v:shape id="文本框 68" o:spid="_x0000_s1026" o:spt="202" type="#_x0000_t202" style="position:absolute;left:7983;top:12790;height:735;width:4820;" filled="f" stroked="f" coordsize="21600,21600" o:gfxdata="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npIH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2、点击「开始」选项卡下的「显示/隐藏编辑标记」按钮。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8007;top:14931;height:810;width:4850;" filled="f" stroked="f" coordsize="21600,21600" o:gfxdata="UEsDBAoAAAAAAIdO4kAAAAAAAAAAAAAAAAAEAAAAZHJzL1BLAwQUAAAACACHTuJAYBpvUL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2P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Aab1C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numPr>
                              <w:ilvl w:val="0"/>
                              <w:numId w:val="2"/>
                            </w:numPr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在分页符的后面点击光标，然后按「Delete」删除键</w:t>
                          </w:r>
                        </w:p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即可。</w:t>
                          </w:r>
                        </w:p>
                        <w:p>
                          <w:pPr>
                            <w:rPr>
                              <w:rFonts w:ascii="汉仪旗黑-60简" w:hAnsi="汉仪旗黑-60简" w:eastAsia="汉仪旗黑-60简" w:cs="黑体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7983;top:12085;height:491;width:4593;" filled="f" stroked="f" coordsize="21600,21600" o:gfxdata="UEsDBAoAAAAAAIdO4kAAAAAAAAAAAAAAAAAEAAAAZHJzL1BLAwQUAAAACACHTuJAW2uNBr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SMh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rjQa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jc w:val="left"/>
                            <w:textAlignment w:val="top"/>
                            <w:rPr>
                              <w:rFonts w:ascii="汉仪旗黑-60简" w:hAnsi="汉仪旗黑-60简" w:eastAsia="汉仪旗黑-60简" w:cs="黑体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  <v:shape id="文本框 67" o:spid="_x0000_s1026" o:spt="202" type="#_x0000_t202" style="position:absolute;left:7983;top:11526;height:768;width:1287;" filled="f" stroked="f" coordsize="21600,21600" o:gfxdata="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oGns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ascii="汉仪旗黑-60简" w:hAnsi="汉仪旗黑-60简" w:eastAsia="汉仪旗黑-60简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汉仪旗黑-60简" w:hAnsi="汉仪旗黑-60简" w:eastAsia="汉仪旗黑-60简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方法一：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6914;top:22505;height:1355;width:9820;" coordorigin="8048,5734" coordsize="9820,1355" o:gfxdata="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90w4L0AAADcAAAADwAAAAAAAAABACAAAAAiAAAAZHJzL2Rvd25yZXYueG1s&#10;UEsBAhQAFAAAAAgAh07iQDMvBZ47AAAAOQAAABUAAAAAAAAAAQAgAAAADAEAAGRycy9ncm91cHNo&#10;YXBleG1sLnhtbFBLBQYAAAAABgAGAGABAADJAwAAAAA=&#10;">
                  <o:lock v:ext="edit" aspectratio="f"/>
                  <v:line id="直接连接符 37" o:spid="_x0000_s1026" o:spt="20" style="position:absolute;left:8048;top:7089;height:0;width:9820;" filled="f" stroked="t" coordsize="21600,21600" o:gfxdata="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680y7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  <v:line id="直接连接符 24" o:spid="_x0000_s1026" o:spt="20" style="position:absolute;left:8048;top:5734;height:0;width:9820;" filled="f" stroked="t" coordsize="21600,21600" o:gfxdata="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faq8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</v:group>
                <v:shape id="文本框 55" o:spid="_x0000_s1026" o:spt="202" type="#_x0000_t202" style="position:absolute;left:16753;top:24633;height:986;width:8525;" filled="f" stroked="f" coordsize="21600,21600" o:gfxdata="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JBbE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line="360" w:lineRule="auto"/>
                          <w:jc w:val="left"/>
                          <w:textAlignment w:val="top"/>
                          <w:rPr>
                            <w:rFonts w:ascii="汉仪旗黑-60简" w:hAnsi="汉仪旗黑-60简" w:eastAsia="汉仪旗黑-60简"/>
                          </w:rPr>
                        </w:pPr>
                        <w:r>
                          <w:rPr>
                            <w:rFonts w:ascii="汉仪旗黑-60简" w:hAnsi="汉仪旗黑-60简" w:eastAsia="汉仪旗黑-60简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【说明】</w:t>
                        </w:r>
                      </w:p>
                      <w:p>
                        <w:pPr>
                          <w:pStyle w:val="2"/>
                          <w:spacing w:line="288" w:lineRule="auto"/>
                          <w:ind w:left="62"/>
                          <w:jc w:val="left"/>
                          <w:textAlignment w:val="top"/>
                          <w:rPr>
                            <w:rFonts w:ascii="汉仪旗黑-60简" w:hAnsi="汉仪旗黑-60简" w:eastAsia="汉仪旗黑-60简"/>
                          </w:rPr>
                        </w:pPr>
                        <w:r>
                          <w:rPr>
                            <w:rFonts w:ascii="汉仪旗黑-60简" w:hAnsi="汉仪旗黑-60简" w:eastAsia="汉仪旗黑-60简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模板中使用的字体仅限于个人学习、研究或欣赏目的使用，如需商用请您自行向版权方购买、获取商用版权。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C0418B94-6F9C-4DD5-A23B-04F7D84E0D7D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AF0A89D3-636D-4952-BC99-4E4B13887C88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D47AF222-626F-4736-A1CE-F1E31BAF701C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12BF65B0-AB4A-44A0-9C2C-7DBFB0FA7CE6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5" w:fontKey="{D49DD0C3-0202-4530-84B6-3571E04F1C85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6" w:fontKey="{34CF11A5-040D-45A6-B0BB-EF59E9BDA1A6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7" w:fontKey="{E1F31703-BA30-4B5F-A49F-B3F30916C774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8" w:fontKey="{87CE9288-CB13-4F88-AE09-CD063BD9772B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9" w:fontKey="{7E547B6F-3533-4F2F-84DC-7812830B3777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0" w:fontKey="{F6087171-AF95-4881-8B9B-EEC37F85931B}"/>
  </w:font>
  <w:font w:name="汉仪旗黑-50简">
    <w:panose1 w:val="00020600040101010101"/>
    <w:charset w:val="86"/>
    <w:family w:val="roman"/>
    <w:pitch w:val="default"/>
    <w:sig w:usb0="A00002BF" w:usb1="1ACF7CFA" w:usb2="00000016" w:usb3="00000000" w:csb0="0004009F" w:csb1="DFD70000"/>
    <w:embedRegular r:id="rId11" w:fontKey="{AC8F8AFE-152B-4B9E-801D-C5C9A207F0BA}"/>
  </w:font>
  <w:font w:name="汉仪雅酷黑 75W">
    <w:panose1 w:val="020B0804020202020204"/>
    <w:charset w:val="86"/>
    <w:family w:val="swiss"/>
    <w:pitch w:val="default"/>
    <w:sig w:usb0="A00002FF" w:usb1="28C17CFA" w:usb2="00000016" w:usb3="00000000" w:csb0="2004000F" w:csb1="00000000"/>
    <w:embedRegular r:id="rId12" w:fontKey="{B917D987-D392-416C-B8D9-93FB5C9C6C3C}"/>
  </w:font>
  <w:font w:name="汉仪旗黑-60简">
    <w:panose1 w:val="00020600040101010101"/>
    <w:charset w:val="86"/>
    <w:family w:val="roman"/>
    <w:pitch w:val="default"/>
    <w:sig w:usb0="A00002BF" w:usb1="1ACF7CFA" w:usb2="00000016" w:usb3="00000000" w:csb0="0004009F" w:csb1="DFD70000"/>
    <w:embedRegular r:id="rId13" w:fontKey="{D0410636-DA36-4EE9-84E6-E8E4E2E1C65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BF137"/>
    <w:multiLevelType w:val="singleLevel"/>
    <w:tmpl w:val="EDFBF137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6271581C"/>
    <w:multiLevelType w:val="multilevel"/>
    <w:tmpl w:val="6271581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TrueTypeFonts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6C287B"/>
    <w:rsid w:val="00050108"/>
    <w:rsid w:val="00132758"/>
    <w:rsid w:val="001736C0"/>
    <w:rsid w:val="001A019C"/>
    <w:rsid w:val="00BE4983"/>
    <w:rsid w:val="00D62756"/>
    <w:rsid w:val="00D82AFA"/>
    <w:rsid w:val="00DC37F6"/>
    <w:rsid w:val="00F6193C"/>
    <w:rsid w:val="666C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  <w:szCs w:val="24"/>
    </w:r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fu\AppData\Roaming\kingsoft\office6\templates\download\8cbd150c-7a45-4035-8628-3e8e91661da3\&#32771;&#30740;&#22797;&#35797;&#31616;&#21382;&#30740;&#31350;&#29983;&#38754;&#35797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考研复试简历研究生面试简历.docx</Template>
  <Pages>2</Pages>
  <Words>0</Words>
  <Characters>0</Characters>
  <Lines>1</Lines>
  <Paragraphs>1</Paragraphs>
  <TotalTime>7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2022-03-07T03:23:00Z</dcterms:created>
  <dc:creator>WPS_1483515983</dc:creator>
  <cp:lastModifiedBy>WPS_1483515983</cp:lastModifiedBy>
  <dcterms:modified xsi:type="dcterms:W3CDTF">2022-03-07T03:23:43Z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KSOTemplateUUID">
    <vt:lpwstr>v1.0_mb_y9QgYf+ALt/mxYXlANFBhg==</vt:lpwstr>
  </property>
  <property fmtid="{D5CDD505-2E9C-101B-9397-08002B2CF9AE}" pid="4" name="ICV">
    <vt:lpwstr>DFF19170FBDF4584916E8B4D1559CA16</vt:lpwstr>
  </property>
</Properties>
</file>