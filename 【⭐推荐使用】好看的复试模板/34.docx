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445770</wp:posOffset>
                </wp:positionH>
                <wp:positionV relativeFrom="paragraph">
                  <wp:posOffset>-739140</wp:posOffset>
                </wp:positionV>
                <wp:extent cx="4381500" cy="503555"/>
                <wp:effectExtent l="0" t="0" r="0" b="10795"/>
                <wp:wrapNone/>
                <wp:docPr id="311" name="文本框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11555" y="282575"/>
                          <a:ext cx="438150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36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36"/>
                                <w:szCs w:val="4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姓名：七桦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.1pt;margin-top:-58.2pt;height:39.65pt;width:345pt;z-index:251678720;mso-width-relative:page;mso-height-relative:page;" filled="f" stroked="f" coordsize="21600,21600" o:gfxdata="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C6Y8a2wAAAAsBAAAPAAAAAAAA&#10;AAEAIAAAACIAAABkcnMvZG93bnJldi54bWxQSwECFAAUAAAACACHTuJAntionkgCAAB1BAAADgAA&#10;AAAAAAABACAAAAAq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36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36"/>
                          <w:szCs w:val="4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姓名：七桦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-291465</wp:posOffset>
                </wp:positionH>
                <wp:positionV relativeFrom="paragraph">
                  <wp:posOffset>-136525</wp:posOffset>
                </wp:positionV>
                <wp:extent cx="5220335" cy="1130300"/>
                <wp:effectExtent l="0" t="0" r="0" b="13335"/>
                <wp:wrapNone/>
                <wp:docPr id="310" name="组合 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0335" cy="1130300"/>
                          <a:chOff x="9477" y="1213"/>
                          <a:chExt cx="8221" cy="1780"/>
                        </a:xfrm>
                      </wpg:grpSpPr>
                      <wpg:grpSp>
                        <wpg:cNvPr id="5" name="组合 5"/>
                        <wpg:cNvGrpSpPr/>
                        <wpg:grpSpPr>
                          <a:xfrm>
                            <a:off x="9477" y="1769"/>
                            <a:ext cx="4021" cy="668"/>
                            <a:chOff x="9477" y="1709"/>
                            <a:chExt cx="4021" cy="668"/>
                          </a:xfrm>
                        </wpg:grpSpPr>
                        <wps:wsp>
                          <wps:cNvPr id="269" name="文本框 269"/>
                          <wps:cNvSpPr txBox="1"/>
                          <wps:spPr>
                            <a:xfrm>
                              <a:off x="9999" y="1709"/>
                              <a:ext cx="3499" cy="6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微软雅黑" w:hAnsi="微软雅黑" w:eastAsia="微软雅黑" w:cs="微软雅黑"/>
                                    <w:sz w:val="24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sz w:val="24"/>
                                    <w:szCs w:val="32"/>
                                    <w:lang w:eastAsia="zh-CN"/>
                                  </w:rPr>
                                  <w:t>手机：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sz w:val="24"/>
                                    <w:szCs w:val="32"/>
                                    <w:lang w:val="en-US" w:eastAsia="zh-CN"/>
                                  </w:rPr>
                                  <w:t>180 0000 0000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12" name="组合 2"/>
                          <wpg:cNvGrpSpPr/>
                          <wpg:grpSpPr>
                            <a:xfrm rot="0">
                              <a:off x="9477" y="1872"/>
                              <a:ext cx="447" cy="447"/>
                              <a:chOff x="6145" y="3216"/>
                              <a:chExt cx="1236" cy="1236"/>
                            </a:xfrm>
                          </wpg:grpSpPr>
                          <wps:wsp>
                            <wps:cNvPr id="13" name="Oval 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145" y="3216"/>
                                <a:ext cx="1237" cy="123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30" name="Freeform 3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77" y="3558"/>
                                <a:ext cx="563" cy="559"/>
                              </a:xfrm>
                              <a:custGeom>
                                <a:avLst/>
                                <a:gdLst>
                                  <a:gd name="T0" fmla="*/ 99 w 124"/>
                                  <a:gd name="T1" fmla="*/ 123 h 123"/>
                                  <a:gd name="T2" fmla="*/ 36 w 124"/>
                                  <a:gd name="T3" fmla="*/ 88 h 123"/>
                                  <a:gd name="T4" fmla="*/ 5 w 124"/>
                                  <a:gd name="T5" fmla="*/ 43 h 123"/>
                                  <a:gd name="T6" fmla="*/ 5 w 124"/>
                                  <a:gd name="T7" fmla="*/ 12 h 123"/>
                                  <a:gd name="T8" fmla="*/ 8 w 124"/>
                                  <a:gd name="T9" fmla="*/ 10 h 123"/>
                                  <a:gd name="T10" fmla="*/ 25 w 124"/>
                                  <a:gd name="T11" fmla="*/ 0 h 123"/>
                                  <a:gd name="T12" fmla="*/ 41 w 124"/>
                                  <a:gd name="T13" fmla="*/ 9 h 123"/>
                                  <a:gd name="T14" fmla="*/ 41 w 124"/>
                                  <a:gd name="T15" fmla="*/ 42 h 123"/>
                                  <a:gd name="T16" fmla="*/ 40 w 124"/>
                                  <a:gd name="T17" fmla="*/ 43 h 123"/>
                                  <a:gd name="T18" fmla="*/ 42 w 124"/>
                                  <a:gd name="T19" fmla="*/ 51 h 123"/>
                                  <a:gd name="T20" fmla="*/ 57 w 124"/>
                                  <a:gd name="T21" fmla="*/ 67 h 123"/>
                                  <a:gd name="T22" fmla="*/ 80 w 124"/>
                                  <a:gd name="T23" fmla="*/ 84 h 123"/>
                                  <a:gd name="T24" fmla="*/ 80 w 124"/>
                                  <a:gd name="T25" fmla="*/ 84 h 123"/>
                                  <a:gd name="T26" fmla="*/ 81 w 124"/>
                                  <a:gd name="T27" fmla="*/ 84 h 123"/>
                                  <a:gd name="T28" fmla="*/ 82 w 124"/>
                                  <a:gd name="T29" fmla="*/ 83 h 123"/>
                                  <a:gd name="T30" fmla="*/ 97 w 124"/>
                                  <a:gd name="T31" fmla="*/ 75 h 123"/>
                                  <a:gd name="T32" fmla="*/ 115 w 124"/>
                                  <a:gd name="T33" fmla="*/ 83 h 123"/>
                                  <a:gd name="T34" fmla="*/ 124 w 124"/>
                                  <a:gd name="T35" fmla="*/ 99 h 123"/>
                                  <a:gd name="T36" fmla="*/ 114 w 124"/>
                                  <a:gd name="T37" fmla="*/ 116 h 123"/>
                                  <a:gd name="T38" fmla="*/ 111 w 124"/>
                                  <a:gd name="T39" fmla="*/ 118 h 123"/>
                                  <a:gd name="T40" fmla="*/ 99 w 124"/>
                                  <a:gd name="T41" fmla="*/ 123 h 123"/>
                                  <a:gd name="T42" fmla="*/ 25 w 124"/>
                                  <a:gd name="T43" fmla="*/ 8 h 123"/>
                                  <a:gd name="T44" fmla="*/ 13 w 124"/>
                                  <a:gd name="T45" fmla="*/ 16 h 123"/>
                                  <a:gd name="T46" fmla="*/ 11 w 124"/>
                                  <a:gd name="T47" fmla="*/ 18 h 123"/>
                                  <a:gd name="T48" fmla="*/ 12 w 124"/>
                                  <a:gd name="T49" fmla="*/ 41 h 123"/>
                                  <a:gd name="T50" fmla="*/ 41 w 124"/>
                                  <a:gd name="T51" fmla="*/ 83 h 123"/>
                                  <a:gd name="T52" fmla="*/ 99 w 124"/>
                                  <a:gd name="T53" fmla="*/ 115 h 123"/>
                                  <a:gd name="T54" fmla="*/ 106 w 124"/>
                                  <a:gd name="T55" fmla="*/ 113 h 123"/>
                                  <a:gd name="T56" fmla="*/ 108 w 124"/>
                                  <a:gd name="T57" fmla="*/ 111 h 123"/>
                                  <a:gd name="T58" fmla="*/ 116 w 124"/>
                                  <a:gd name="T59" fmla="*/ 99 h 123"/>
                                  <a:gd name="T60" fmla="*/ 110 w 124"/>
                                  <a:gd name="T61" fmla="*/ 90 h 123"/>
                                  <a:gd name="T62" fmla="*/ 97 w 124"/>
                                  <a:gd name="T63" fmla="*/ 83 h 123"/>
                                  <a:gd name="T64" fmla="*/ 88 w 124"/>
                                  <a:gd name="T65" fmla="*/ 89 h 123"/>
                                  <a:gd name="T66" fmla="*/ 86 w 124"/>
                                  <a:gd name="T67" fmla="*/ 90 h 123"/>
                                  <a:gd name="T68" fmla="*/ 80 w 124"/>
                                  <a:gd name="T69" fmla="*/ 92 h 123"/>
                                  <a:gd name="T70" fmla="*/ 80 w 124"/>
                                  <a:gd name="T71" fmla="*/ 92 h 123"/>
                                  <a:gd name="T72" fmla="*/ 51 w 124"/>
                                  <a:gd name="T73" fmla="*/ 73 h 123"/>
                                  <a:gd name="T74" fmla="*/ 36 w 124"/>
                                  <a:gd name="T75" fmla="*/ 55 h 123"/>
                                  <a:gd name="T76" fmla="*/ 34 w 124"/>
                                  <a:gd name="T77" fmla="*/ 38 h 123"/>
                                  <a:gd name="T78" fmla="*/ 35 w 124"/>
                                  <a:gd name="T79" fmla="*/ 36 h 123"/>
                                  <a:gd name="T80" fmla="*/ 34 w 124"/>
                                  <a:gd name="T81" fmla="*/ 14 h 123"/>
                                  <a:gd name="T82" fmla="*/ 25 w 124"/>
                                  <a:gd name="T83" fmla="*/ 8 h 1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</a:cxnLst>
                                <a:rect l="0" t="0" r="r" b="b"/>
                                <a:pathLst>
                                  <a:path w="124" h="123">
                                    <a:moveTo>
                                      <a:pt x="99" y="123"/>
                                    </a:moveTo>
                                    <a:cubicBezTo>
                                      <a:pt x="86" y="123"/>
                                      <a:pt x="61" y="114"/>
                                      <a:pt x="36" y="88"/>
                                    </a:cubicBezTo>
                                    <a:cubicBezTo>
                                      <a:pt x="21" y="74"/>
                                      <a:pt x="11" y="58"/>
                                      <a:pt x="5" y="43"/>
                                    </a:cubicBezTo>
                                    <a:cubicBezTo>
                                      <a:pt x="0" y="29"/>
                                      <a:pt x="0" y="18"/>
                                      <a:pt x="5" y="12"/>
                                    </a:cubicBezTo>
                                    <a:cubicBezTo>
                                      <a:pt x="6" y="12"/>
                                      <a:pt x="7" y="11"/>
                                      <a:pt x="8" y="10"/>
                                    </a:cubicBezTo>
                                    <a:cubicBezTo>
                                      <a:pt x="12" y="6"/>
                                      <a:pt x="17" y="0"/>
                                      <a:pt x="25" y="0"/>
                                    </a:cubicBezTo>
                                    <a:cubicBezTo>
                                      <a:pt x="30" y="0"/>
                                      <a:pt x="35" y="3"/>
                                      <a:pt x="41" y="9"/>
                                    </a:cubicBezTo>
                                    <a:cubicBezTo>
                                      <a:pt x="54" y="26"/>
                                      <a:pt x="49" y="34"/>
                                      <a:pt x="41" y="42"/>
                                    </a:cubicBezTo>
                                    <a:cubicBezTo>
                                      <a:pt x="40" y="43"/>
                                      <a:pt x="40" y="43"/>
                                      <a:pt x="40" y="43"/>
                                    </a:cubicBezTo>
                                    <a:cubicBezTo>
                                      <a:pt x="39" y="44"/>
                                      <a:pt x="39" y="46"/>
                                      <a:pt x="42" y="51"/>
                                    </a:cubicBezTo>
                                    <a:cubicBezTo>
                                      <a:pt x="45" y="55"/>
                                      <a:pt x="50" y="61"/>
                                      <a:pt x="57" y="67"/>
                                    </a:cubicBezTo>
                                    <a:cubicBezTo>
                                      <a:pt x="72" y="83"/>
                                      <a:pt x="78" y="84"/>
                                      <a:pt x="80" y="84"/>
                                    </a:cubicBezTo>
                                    <a:cubicBezTo>
                                      <a:pt x="80" y="84"/>
                                      <a:pt x="80" y="84"/>
                                      <a:pt x="80" y="84"/>
                                    </a:cubicBezTo>
                                    <a:cubicBezTo>
                                      <a:pt x="81" y="84"/>
                                      <a:pt x="81" y="84"/>
                                      <a:pt x="81" y="84"/>
                                    </a:cubicBezTo>
                                    <a:cubicBezTo>
                                      <a:pt x="82" y="83"/>
                                      <a:pt x="82" y="83"/>
                                      <a:pt x="82" y="83"/>
                                    </a:cubicBezTo>
                                    <a:cubicBezTo>
                                      <a:pt x="86" y="79"/>
                                      <a:pt x="90" y="75"/>
                                      <a:pt x="97" y="75"/>
                                    </a:cubicBezTo>
                                    <a:cubicBezTo>
                                      <a:pt x="102" y="75"/>
                                      <a:pt x="107" y="78"/>
                                      <a:pt x="115" y="83"/>
                                    </a:cubicBezTo>
                                    <a:cubicBezTo>
                                      <a:pt x="121" y="88"/>
                                      <a:pt x="124" y="93"/>
                                      <a:pt x="124" y="99"/>
                                    </a:cubicBezTo>
                                    <a:cubicBezTo>
                                      <a:pt x="124" y="106"/>
                                      <a:pt x="118" y="112"/>
                                      <a:pt x="114" y="116"/>
                                    </a:cubicBezTo>
                                    <a:cubicBezTo>
                                      <a:pt x="113" y="117"/>
                                      <a:pt x="112" y="118"/>
                                      <a:pt x="111" y="118"/>
                                    </a:cubicBezTo>
                                    <a:cubicBezTo>
                                      <a:pt x="109" y="121"/>
                                      <a:pt x="104" y="123"/>
                                      <a:pt x="99" y="123"/>
                                    </a:cubicBezTo>
                                    <a:close/>
                                    <a:moveTo>
                                      <a:pt x="25" y="8"/>
                                    </a:moveTo>
                                    <a:cubicBezTo>
                                      <a:pt x="21" y="8"/>
                                      <a:pt x="17" y="12"/>
                                      <a:pt x="13" y="16"/>
                                    </a:cubicBezTo>
                                    <a:cubicBezTo>
                                      <a:pt x="13" y="17"/>
                                      <a:pt x="12" y="17"/>
                                      <a:pt x="11" y="18"/>
                                    </a:cubicBezTo>
                                    <a:cubicBezTo>
                                      <a:pt x="9" y="21"/>
                                      <a:pt x="8" y="29"/>
                                      <a:pt x="12" y="41"/>
                                    </a:cubicBezTo>
                                    <a:cubicBezTo>
                                      <a:pt x="18" y="54"/>
                                      <a:pt x="28" y="69"/>
                                      <a:pt x="41" y="83"/>
                                    </a:cubicBezTo>
                                    <a:cubicBezTo>
                                      <a:pt x="64" y="105"/>
                                      <a:pt x="86" y="115"/>
                                      <a:pt x="99" y="115"/>
                                    </a:cubicBezTo>
                                    <a:cubicBezTo>
                                      <a:pt x="102" y="115"/>
                                      <a:pt x="105" y="114"/>
                                      <a:pt x="106" y="113"/>
                                    </a:cubicBezTo>
                                    <a:cubicBezTo>
                                      <a:pt x="107" y="112"/>
                                      <a:pt x="107" y="111"/>
                                      <a:pt x="108" y="111"/>
                                    </a:cubicBezTo>
                                    <a:cubicBezTo>
                                      <a:pt x="112" y="107"/>
                                      <a:pt x="116" y="103"/>
                                      <a:pt x="116" y="99"/>
                                    </a:cubicBezTo>
                                    <a:cubicBezTo>
                                      <a:pt x="116" y="96"/>
                                      <a:pt x="114" y="93"/>
                                      <a:pt x="110" y="90"/>
                                    </a:cubicBezTo>
                                    <a:cubicBezTo>
                                      <a:pt x="104" y="85"/>
                                      <a:pt x="100" y="83"/>
                                      <a:pt x="97" y="83"/>
                                    </a:cubicBezTo>
                                    <a:cubicBezTo>
                                      <a:pt x="94" y="83"/>
                                      <a:pt x="91" y="85"/>
                                      <a:pt x="88" y="89"/>
                                    </a:cubicBezTo>
                                    <a:cubicBezTo>
                                      <a:pt x="86" y="90"/>
                                      <a:pt x="86" y="90"/>
                                      <a:pt x="86" y="90"/>
                                    </a:cubicBezTo>
                                    <a:cubicBezTo>
                                      <a:pt x="85" y="92"/>
                                      <a:pt x="83" y="92"/>
                                      <a:pt x="80" y="92"/>
                                    </a:cubicBezTo>
                                    <a:cubicBezTo>
                                      <a:pt x="80" y="92"/>
                                      <a:pt x="80" y="92"/>
                                      <a:pt x="80" y="92"/>
                                    </a:cubicBezTo>
                                    <a:cubicBezTo>
                                      <a:pt x="76" y="92"/>
                                      <a:pt x="68" y="90"/>
                                      <a:pt x="51" y="73"/>
                                    </a:cubicBezTo>
                                    <a:cubicBezTo>
                                      <a:pt x="44" y="66"/>
                                      <a:pt x="39" y="60"/>
                                      <a:pt x="36" y="55"/>
                                    </a:cubicBezTo>
                                    <a:cubicBezTo>
                                      <a:pt x="31" y="47"/>
                                      <a:pt x="30" y="41"/>
                                      <a:pt x="34" y="38"/>
                                    </a:cubicBezTo>
                                    <a:cubicBezTo>
                                      <a:pt x="35" y="36"/>
                                      <a:pt x="35" y="36"/>
                                      <a:pt x="35" y="36"/>
                                    </a:cubicBezTo>
                                    <a:cubicBezTo>
                                      <a:pt x="42" y="30"/>
                                      <a:pt x="45" y="27"/>
                                      <a:pt x="34" y="14"/>
                                    </a:cubicBezTo>
                                    <a:cubicBezTo>
                                      <a:pt x="31" y="10"/>
                                      <a:pt x="28" y="8"/>
                                      <a:pt x="25" y="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31" name="Freeform 31"/>
                            <wps:cNvSpPr/>
                            <wps:spPr bwMode="auto">
                              <a:xfrm>
                                <a:off x="6794" y="3635"/>
                                <a:ext cx="169" cy="163"/>
                              </a:xfrm>
                              <a:custGeom>
                                <a:avLst/>
                                <a:gdLst>
                                  <a:gd name="T0" fmla="*/ 29 w 37"/>
                                  <a:gd name="T1" fmla="*/ 36 h 36"/>
                                  <a:gd name="T2" fmla="*/ 28 w 37"/>
                                  <a:gd name="T3" fmla="*/ 36 h 36"/>
                                  <a:gd name="T4" fmla="*/ 26 w 37"/>
                                  <a:gd name="T5" fmla="*/ 30 h 36"/>
                                  <a:gd name="T6" fmla="*/ 22 w 37"/>
                                  <a:gd name="T7" fmla="*/ 14 h 36"/>
                                  <a:gd name="T8" fmla="*/ 6 w 37"/>
                                  <a:gd name="T9" fmla="*/ 11 h 36"/>
                                  <a:gd name="T10" fmla="*/ 1 w 37"/>
                                  <a:gd name="T11" fmla="*/ 9 h 36"/>
                                  <a:gd name="T12" fmla="*/ 3 w 37"/>
                                  <a:gd name="T13" fmla="*/ 4 h 36"/>
                                  <a:gd name="T14" fmla="*/ 28 w 37"/>
                                  <a:gd name="T15" fmla="*/ 9 h 36"/>
                                  <a:gd name="T16" fmla="*/ 33 w 37"/>
                                  <a:gd name="T17" fmla="*/ 33 h 36"/>
                                  <a:gd name="T18" fmla="*/ 29 w 37"/>
                                  <a:gd name="T19" fmla="*/ 36 h 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37" h="36">
                                    <a:moveTo>
                                      <a:pt x="29" y="36"/>
                                    </a:moveTo>
                                    <a:cubicBezTo>
                                      <a:pt x="29" y="36"/>
                                      <a:pt x="28" y="36"/>
                                      <a:pt x="28" y="36"/>
                                    </a:cubicBezTo>
                                    <a:cubicBezTo>
                                      <a:pt x="26" y="35"/>
                                      <a:pt x="25" y="33"/>
                                      <a:pt x="26" y="30"/>
                                    </a:cubicBezTo>
                                    <a:cubicBezTo>
                                      <a:pt x="28" y="25"/>
                                      <a:pt x="27" y="19"/>
                                      <a:pt x="22" y="14"/>
                                    </a:cubicBezTo>
                                    <a:cubicBezTo>
                                      <a:pt x="18" y="10"/>
                                      <a:pt x="11" y="9"/>
                                      <a:pt x="6" y="11"/>
                                    </a:cubicBezTo>
                                    <a:cubicBezTo>
                                      <a:pt x="4" y="12"/>
                                      <a:pt x="2" y="11"/>
                                      <a:pt x="1" y="9"/>
                                    </a:cubicBezTo>
                                    <a:cubicBezTo>
                                      <a:pt x="0" y="7"/>
                                      <a:pt x="1" y="5"/>
                                      <a:pt x="3" y="4"/>
                                    </a:cubicBezTo>
                                    <a:cubicBezTo>
                                      <a:pt x="11" y="0"/>
                                      <a:pt x="21" y="2"/>
                                      <a:pt x="28" y="9"/>
                                    </a:cubicBezTo>
                                    <a:cubicBezTo>
                                      <a:pt x="35" y="15"/>
                                      <a:pt x="37" y="25"/>
                                      <a:pt x="33" y="33"/>
                                    </a:cubicBezTo>
                                    <a:cubicBezTo>
                                      <a:pt x="33" y="35"/>
                                      <a:pt x="31" y="36"/>
                                      <a:pt x="29" y="3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18" name="Freeform 32"/>
                            <wps:cNvSpPr/>
                            <wps:spPr bwMode="auto">
                              <a:xfrm>
                                <a:off x="6758" y="3539"/>
                                <a:ext cx="296" cy="292"/>
                              </a:xfrm>
                              <a:custGeom>
                                <a:avLst/>
                                <a:gdLst>
                                  <a:gd name="T0" fmla="*/ 55 w 65"/>
                                  <a:gd name="T1" fmla="*/ 64 h 64"/>
                                  <a:gd name="T2" fmla="*/ 54 w 65"/>
                                  <a:gd name="T3" fmla="*/ 64 h 64"/>
                                  <a:gd name="T4" fmla="*/ 52 w 65"/>
                                  <a:gd name="T5" fmla="*/ 59 h 64"/>
                                  <a:gd name="T6" fmla="*/ 44 w 65"/>
                                  <a:gd name="T7" fmla="*/ 22 h 64"/>
                                  <a:gd name="T8" fmla="*/ 6 w 65"/>
                                  <a:gd name="T9" fmla="*/ 15 h 64"/>
                                  <a:gd name="T10" fmla="*/ 1 w 65"/>
                                  <a:gd name="T11" fmla="*/ 13 h 64"/>
                                  <a:gd name="T12" fmla="*/ 3 w 65"/>
                                  <a:gd name="T13" fmla="*/ 8 h 64"/>
                                  <a:gd name="T14" fmla="*/ 50 w 65"/>
                                  <a:gd name="T15" fmla="*/ 16 h 64"/>
                                  <a:gd name="T16" fmla="*/ 59 w 65"/>
                                  <a:gd name="T17" fmla="*/ 62 h 64"/>
                                  <a:gd name="T18" fmla="*/ 55 w 65"/>
                                  <a:gd name="T19" fmla="*/ 64 h 6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65" h="64">
                                    <a:moveTo>
                                      <a:pt x="55" y="64"/>
                                    </a:moveTo>
                                    <a:cubicBezTo>
                                      <a:pt x="55" y="64"/>
                                      <a:pt x="54" y="64"/>
                                      <a:pt x="54" y="64"/>
                                    </a:cubicBezTo>
                                    <a:cubicBezTo>
                                      <a:pt x="52" y="63"/>
                                      <a:pt x="51" y="61"/>
                                      <a:pt x="52" y="59"/>
                                    </a:cubicBezTo>
                                    <a:cubicBezTo>
                                      <a:pt x="57" y="46"/>
                                      <a:pt x="54" y="32"/>
                                      <a:pt x="44" y="22"/>
                                    </a:cubicBezTo>
                                    <a:cubicBezTo>
                                      <a:pt x="34" y="12"/>
                                      <a:pt x="19" y="9"/>
                                      <a:pt x="6" y="15"/>
                                    </a:cubicBezTo>
                                    <a:cubicBezTo>
                                      <a:pt x="4" y="16"/>
                                      <a:pt x="2" y="15"/>
                                      <a:pt x="1" y="13"/>
                                    </a:cubicBezTo>
                                    <a:cubicBezTo>
                                      <a:pt x="0" y="11"/>
                                      <a:pt x="1" y="8"/>
                                      <a:pt x="3" y="8"/>
                                    </a:cubicBezTo>
                                    <a:cubicBezTo>
                                      <a:pt x="19" y="0"/>
                                      <a:pt x="37" y="4"/>
                                      <a:pt x="50" y="16"/>
                                    </a:cubicBezTo>
                                    <a:cubicBezTo>
                                      <a:pt x="62" y="28"/>
                                      <a:pt x="65" y="46"/>
                                      <a:pt x="59" y="62"/>
                                    </a:cubicBezTo>
                                    <a:cubicBezTo>
                                      <a:pt x="58" y="63"/>
                                      <a:pt x="57" y="64"/>
                                      <a:pt x="55" y="64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</wpg:grpSp>
                      <wpg:grpSp>
                        <wpg:cNvPr id="4" name="组合 4"/>
                        <wpg:cNvGrpSpPr/>
                        <wpg:grpSpPr>
                          <a:xfrm>
                            <a:off x="13593" y="1769"/>
                            <a:ext cx="4105" cy="668"/>
                            <a:chOff x="13593" y="1724"/>
                            <a:chExt cx="4105" cy="668"/>
                          </a:xfrm>
                        </wpg:grpSpPr>
                        <wps:wsp>
                          <wps:cNvPr id="272" name="文本框 272"/>
                          <wps:cNvSpPr txBox="1"/>
                          <wps:spPr>
                            <a:xfrm>
                              <a:off x="14054" y="1724"/>
                              <a:ext cx="3644" cy="6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微软雅黑" w:hAnsi="微软雅黑" w:eastAsia="微软雅黑" w:cs="微软雅黑"/>
                                    <w:sz w:val="24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sz w:val="24"/>
                                    <w:szCs w:val="32"/>
                                    <w:lang w:eastAsia="zh-CN"/>
                                  </w:rPr>
                                  <w:t>微信：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sz w:val="24"/>
                                    <w:szCs w:val="32"/>
                                    <w:lang w:val="en-US" w:eastAsia="zh-CN"/>
                                  </w:rPr>
                                  <w:t>1234567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19" name="组合 3"/>
                          <wpg:cNvGrpSpPr/>
                          <wpg:grpSpPr>
                            <a:xfrm rot="0">
                              <a:off x="13593" y="1872"/>
                              <a:ext cx="447" cy="447"/>
                              <a:chOff x="2507" y="1399"/>
                              <a:chExt cx="1236" cy="1236"/>
                            </a:xfrm>
                          </wpg:grpSpPr>
                          <wps:wsp>
                            <wps:cNvPr id="20" name="Oval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507" y="1399"/>
                                <a:ext cx="1237" cy="12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4" name="Oval 10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17" y="1948"/>
                                <a:ext cx="77" cy="7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5" name="Oval 10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084" y="1948"/>
                                <a:ext cx="79" cy="7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6" name="Oval 1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253" y="1948"/>
                                <a:ext cx="77" cy="7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7" name="Freeform 1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03" y="1731"/>
                                <a:ext cx="640" cy="613"/>
                              </a:xfrm>
                              <a:custGeom>
                                <a:avLst/>
                                <a:gdLst>
                                  <a:gd name="T0" fmla="*/ 35 w 141"/>
                                  <a:gd name="T1" fmla="*/ 135 h 135"/>
                                  <a:gd name="T2" fmla="*/ 33 w 141"/>
                                  <a:gd name="T3" fmla="*/ 134 h 135"/>
                                  <a:gd name="T4" fmla="*/ 31 w 141"/>
                                  <a:gd name="T5" fmla="*/ 131 h 135"/>
                                  <a:gd name="T6" fmla="*/ 31 w 141"/>
                                  <a:gd name="T7" fmla="*/ 100 h 135"/>
                                  <a:gd name="T8" fmla="*/ 0 w 141"/>
                                  <a:gd name="T9" fmla="*/ 55 h 135"/>
                                  <a:gd name="T10" fmla="*/ 71 w 141"/>
                                  <a:gd name="T11" fmla="*/ 0 h 135"/>
                                  <a:gd name="T12" fmla="*/ 141 w 141"/>
                                  <a:gd name="T13" fmla="*/ 55 h 135"/>
                                  <a:gd name="T14" fmla="*/ 71 w 141"/>
                                  <a:gd name="T15" fmla="*/ 110 h 135"/>
                                  <a:gd name="T16" fmla="*/ 68 w 141"/>
                                  <a:gd name="T17" fmla="*/ 110 h 135"/>
                                  <a:gd name="T18" fmla="*/ 37 w 141"/>
                                  <a:gd name="T19" fmla="*/ 134 h 135"/>
                                  <a:gd name="T20" fmla="*/ 35 w 141"/>
                                  <a:gd name="T21" fmla="*/ 135 h 135"/>
                                  <a:gd name="T22" fmla="*/ 71 w 141"/>
                                  <a:gd name="T23" fmla="*/ 8 h 135"/>
                                  <a:gd name="T24" fmla="*/ 8 w 141"/>
                                  <a:gd name="T25" fmla="*/ 55 h 135"/>
                                  <a:gd name="T26" fmla="*/ 36 w 141"/>
                                  <a:gd name="T27" fmla="*/ 94 h 135"/>
                                  <a:gd name="T28" fmla="*/ 39 w 141"/>
                                  <a:gd name="T29" fmla="*/ 98 h 135"/>
                                  <a:gd name="T30" fmla="*/ 39 w 141"/>
                                  <a:gd name="T31" fmla="*/ 122 h 135"/>
                                  <a:gd name="T32" fmla="*/ 64 w 141"/>
                                  <a:gd name="T33" fmla="*/ 102 h 135"/>
                                  <a:gd name="T34" fmla="*/ 67 w 141"/>
                                  <a:gd name="T35" fmla="*/ 102 h 135"/>
                                  <a:gd name="T36" fmla="*/ 67 w 141"/>
                                  <a:gd name="T37" fmla="*/ 102 h 135"/>
                                  <a:gd name="T38" fmla="*/ 71 w 141"/>
                                  <a:gd name="T39" fmla="*/ 102 h 135"/>
                                  <a:gd name="T40" fmla="*/ 133 w 141"/>
                                  <a:gd name="T41" fmla="*/ 55 h 135"/>
                                  <a:gd name="T42" fmla="*/ 71 w 141"/>
                                  <a:gd name="T43" fmla="*/ 8 h 1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1" h="135">
                                    <a:moveTo>
                                      <a:pt x="35" y="135"/>
                                    </a:moveTo>
                                    <a:cubicBezTo>
                                      <a:pt x="34" y="135"/>
                                      <a:pt x="33" y="134"/>
                                      <a:pt x="33" y="134"/>
                                    </a:cubicBezTo>
                                    <a:cubicBezTo>
                                      <a:pt x="32" y="133"/>
                                      <a:pt x="31" y="132"/>
                                      <a:pt x="31" y="131"/>
                                    </a:cubicBezTo>
                                    <a:cubicBezTo>
                                      <a:pt x="31" y="100"/>
                                      <a:pt x="31" y="100"/>
                                      <a:pt x="31" y="100"/>
                                    </a:cubicBezTo>
                                    <a:cubicBezTo>
                                      <a:pt x="12" y="90"/>
                                      <a:pt x="0" y="73"/>
                                      <a:pt x="0" y="55"/>
                                    </a:cubicBezTo>
                                    <a:cubicBezTo>
                                      <a:pt x="0" y="25"/>
                                      <a:pt x="32" y="0"/>
                                      <a:pt x="71" y="0"/>
                                    </a:cubicBezTo>
                                    <a:cubicBezTo>
                                      <a:pt x="109" y="0"/>
                                      <a:pt x="141" y="25"/>
                                      <a:pt x="141" y="55"/>
                                    </a:cubicBezTo>
                                    <a:cubicBezTo>
                                      <a:pt x="141" y="85"/>
                                      <a:pt x="109" y="110"/>
                                      <a:pt x="71" y="110"/>
                                    </a:cubicBezTo>
                                    <a:cubicBezTo>
                                      <a:pt x="70" y="110"/>
                                      <a:pt x="69" y="110"/>
                                      <a:pt x="68" y="110"/>
                                    </a:cubicBezTo>
                                    <a:cubicBezTo>
                                      <a:pt x="37" y="134"/>
                                      <a:pt x="37" y="134"/>
                                      <a:pt x="37" y="134"/>
                                    </a:cubicBezTo>
                                    <a:cubicBezTo>
                                      <a:pt x="36" y="134"/>
                                      <a:pt x="36" y="135"/>
                                      <a:pt x="35" y="135"/>
                                    </a:cubicBezTo>
                                    <a:close/>
                                    <a:moveTo>
                                      <a:pt x="71" y="8"/>
                                    </a:moveTo>
                                    <a:cubicBezTo>
                                      <a:pt x="36" y="8"/>
                                      <a:pt x="8" y="29"/>
                                      <a:pt x="8" y="55"/>
                                    </a:cubicBezTo>
                                    <a:cubicBezTo>
                                      <a:pt x="8" y="71"/>
                                      <a:pt x="19" y="85"/>
                                      <a:pt x="36" y="94"/>
                                    </a:cubicBezTo>
                                    <a:cubicBezTo>
                                      <a:pt x="38" y="95"/>
                                      <a:pt x="39" y="96"/>
                                      <a:pt x="39" y="98"/>
                                    </a:cubicBezTo>
                                    <a:cubicBezTo>
                                      <a:pt x="39" y="122"/>
                                      <a:pt x="39" y="122"/>
                                      <a:pt x="39" y="122"/>
                                    </a:cubicBezTo>
                                    <a:cubicBezTo>
                                      <a:pt x="64" y="102"/>
                                      <a:pt x="64" y="102"/>
                                      <a:pt x="64" y="102"/>
                                    </a:cubicBezTo>
                                    <a:cubicBezTo>
                                      <a:pt x="65" y="102"/>
                                      <a:pt x="66" y="101"/>
                                      <a:pt x="67" y="102"/>
                                    </a:cubicBezTo>
                                    <a:cubicBezTo>
                                      <a:pt x="67" y="102"/>
                                      <a:pt x="67" y="102"/>
                                      <a:pt x="67" y="102"/>
                                    </a:cubicBezTo>
                                    <a:cubicBezTo>
                                      <a:pt x="69" y="102"/>
                                      <a:pt x="70" y="102"/>
                                      <a:pt x="71" y="102"/>
                                    </a:cubicBezTo>
                                    <a:cubicBezTo>
                                      <a:pt x="105" y="102"/>
                                      <a:pt x="133" y="81"/>
                                      <a:pt x="133" y="55"/>
                                    </a:cubicBezTo>
                                    <a:cubicBezTo>
                                      <a:pt x="133" y="29"/>
                                      <a:pt x="105" y="8"/>
                                      <a:pt x="71" y="8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</wpg:grpSp>
                      <wpg:grpSp>
                        <wpg:cNvPr id="1" name="组合 1"/>
                        <wpg:cNvGrpSpPr/>
                        <wpg:grpSpPr>
                          <a:xfrm>
                            <a:off x="13593" y="2325"/>
                            <a:ext cx="4105" cy="668"/>
                            <a:chOff x="13593" y="2424"/>
                            <a:chExt cx="4105" cy="668"/>
                          </a:xfrm>
                        </wpg:grpSpPr>
                        <wps:wsp>
                          <wps:cNvPr id="273" name="文本框 273"/>
                          <wps:cNvSpPr txBox="1"/>
                          <wps:spPr>
                            <a:xfrm>
                              <a:off x="14054" y="2424"/>
                              <a:ext cx="3644" cy="6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微软雅黑" w:hAnsi="微软雅黑" w:eastAsia="微软雅黑" w:cs="微软雅黑"/>
                                    <w:sz w:val="24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sz w:val="24"/>
                                    <w:szCs w:val="32"/>
                                    <w:lang w:eastAsia="zh-CN"/>
                                  </w:rPr>
                                  <w:t>邮箱：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auto"/>
                                    <w:sz w:val="24"/>
                                    <w:szCs w:val="32"/>
                                    <w:u w:val="none"/>
                                    <w:lang w:val="en-US" w:eastAsia="zh-CN"/>
                                  </w:rPr>
                                  <w:fldChar w:fldCharType="begin"/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auto"/>
                                    <w:sz w:val="24"/>
                                    <w:szCs w:val="32"/>
                                    <w:u w:val="none"/>
                                    <w:lang w:val="en-US" w:eastAsia="zh-CN"/>
                                  </w:rPr>
                                  <w:instrText xml:space="preserve"> HYPERLINK "mailto:123456@163.com" </w:instrTex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auto"/>
                                    <w:sz w:val="24"/>
                                    <w:szCs w:val="32"/>
                                    <w:u w:val="none"/>
                                    <w:lang w:val="en-US" w:eastAsia="zh-CN"/>
                                  </w:rPr>
                                  <w:fldChar w:fldCharType="separate"/>
                                </w:r>
                                <w:r>
                                  <w:rPr>
                                    <w:rStyle w:val="8"/>
                                    <w:rFonts w:hint="eastAsia" w:ascii="微软雅黑" w:hAnsi="微软雅黑" w:eastAsia="微软雅黑" w:cs="微软雅黑"/>
                                    <w:color w:val="auto"/>
                                    <w:sz w:val="24"/>
                                    <w:szCs w:val="32"/>
                                    <w:u w:val="none"/>
                                    <w:lang w:val="en-US" w:eastAsia="zh-CN"/>
                                  </w:rPr>
                                  <w:t>123456@163.com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color w:val="auto"/>
                                    <w:sz w:val="24"/>
                                    <w:szCs w:val="32"/>
                                    <w:u w:val="none"/>
                                    <w:lang w:val="en-US" w:eastAsia="zh-CN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33" name="组合 140"/>
                          <wpg:cNvGrpSpPr/>
                          <wpg:grpSpPr>
                            <a:xfrm rot="0">
                              <a:off x="13593" y="2548"/>
                              <a:ext cx="447" cy="447"/>
                              <a:chOff x="2507" y="6854"/>
                              <a:chExt cx="1236" cy="1236"/>
                            </a:xfrm>
                          </wpg:grpSpPr>
                          <wps:wsp>
                            <wps:cNvPr id="34" name="Oval 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507" y="6854"/>
                                <a:ext cx="1237" cy="1237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45" name="Freeform 45"/>
                            <wps:cNvSpPr/>
                            <wps:spPr bwMode="auto">
                              <a:xfrm>
                                <a:off x="3176" y="7455"/>
                                <a:ext cx="140" cy="136"/>
                              </a:xfrm>
                              <a:custGeom>
                                <a:avLst/>
                                <a:gdLst>
                                  <a:gd name="T0" fmla="*/ 27 w 31"/>
                                  <a:gd name="T1" fmla="*/ 30 h 30"/>
                                  <a:gd name="T2" fmla="*/ 24 w 31"/>
                                  <a:gd name="T3" fmla="*/ 29 h 30"/>
                                  <a:gd name="T4" fmla="*/ 1 w 31"/>
                                  <a:gd name="T5" fmla="*/ 8 h 30"/>
                                  <a:gd name="T6" fmla="*/ 1 w 31"/>
                                  <a:gd name="T7" fmla="*/ 2 h 30"/>
                                  <a:gd name="T8" fmla="*/ 7 w 31"/>
                                  <a:gd name="T9" fmla="*/ 2 h 30"/>
                                  <a:gd name="T10" fmla="*/ 30 w 31"/>
                                  <a:gd name="T11" fmla="*/ 23 h 30"/>
                                  <a:gd name="T12" fmla="*/ 30 w 31"/>
                                  <a:gd name="T13" fmla="*/ 29 h 30"/>
                                  <a:gd name="T14" fmla="*/ 27 w 31"/>
                                  <a:gd name="T15" fmla="*/ 30 h 3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31" h="30">
                                    <a:moveTo>
                                      <a:pt x="27" y="30"/>
                                    </a:moveTo>
                                    <a:cubicBezTo>
                                      <a:pt x="26" y="30"/>
                                      <a:pt x="25" y="30"/>
                                      <a:pt x="24" y="29"/>
                                    </a:cubicBezTo>
                                    <a:cubicBezTo>
                                      <a:pt x="1" y="8"/>
                                      <a:pt x="1" y="8"/>
                                      <a:pt x="1" y="8"/>
                                    </a:cubicBezTo>
                                    <a:cubicBezTo>
                                      <a:pt x="0" y="6"/>
                                      <a:pt x="0" y="4"/>
                                      <a:pt x="1" y="2"/>
                                    </a:cubicBezTo>
                                    <a:cubicBezTo>
                                      <a:pt x="3" y="0"/>
                                      <a:pt x="5" y="0"/>
                                      <a:pt x="7" y="2"/>
                                    </a:cubicBezTo>
                                    <a:cubicBezTo>
                                      <a:pt x="30" y="23"/>
                                      <a:pt x="30" y="23"/>
                                      <a:pt x="30" y="23"/>
                                    </a:cubicBezTo>
                                    <a:cubicBezTo>
                                      <a:pt x="31" y="25"/>
                                      <a:pt x="31" y="27"/>
                                      <a:pt x="30" y="29"/>
                                    </a:cubicBezTo>
                                    <a:cubicBezTo>
                                      <a:pt x="29" y="30"/>
                                      <a:pt x="28" y="30"/>
                                      <a:pt x="27" y="3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36" name="Freeform 46"/>
                            <wps:cNvSpPr/>
                            <wps:spPr bwMode="auto">
                              <a:xfrm>
                                <a:off x="2930" y="7455"/>
                                <a:ext cx="146" cy="136"/>
                              </a:xfrm>
                              <a:custGeom>
                                <a:avLst/>
                                <a:gdLst>
                                  <a:gd name="T0" fmla="*/ 4 w 32"/>
                                  <a:gd name="T1" fmla="*/ 30 h 30"/>
                                  <a:gd name="T2" fmla="*/ 1 w 32"/>
                                  <a:gd name="T3" fmla="*/ 29 h 30"/>
                                  <a:gd name="T4" fmla="*/ 1 w 32"/>
                                  <a:gd name="T5" fmla="*/ 23 h 30"/>
                                  <a:gd name="T6" fmla="*/ 24 w 32"/>
                                  <a:gd name="T7" fmla="*/ 2 h 30"/>
                                  <a:gd name="T8" fmla="*/ 30 w 32"/>
                                  <a:gd name="T9" fmla="*/ 2 h 30"/>
                                  <a:gd name="T10" fmla="*/ 30 w 32"/>
                                  <a:gd name="T11" fmla="*/ 8 h 30"/>
                                  <a:gd name="T12" fmla="*/ 7 w 32"/>
                                  <a:gd name="T13" fmla="*/ 29 h 30"/>
                                  <a:gd name="T14" fmla="*/ 4 w 32"/>
                                  <a:gd name="T15" fmla="*/ 30 h 3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32" h="30">
                                    <a:moveTo>
                                      <a:pt x="4" y="30"/>
                                    </a:moveTo>
                                    <a:cubicBezTo>
                                      <a:pt x="3" y="30"/>
                                      <a:pt x="2" y="30"/>
                                      <a:pt x="1" y="29"/>
                                    </a:cubicBezTo>
                                    <a:cubicBezTo>
                                      <a:pt x="0" y="27"/>
                                      <a:pt x="0" y="25"/>
                                      <a:pt x="1" y="23"/>
                                    </a:cubicBezTo>
                                    <a:cubicBezTo>
                                      <a:pt x="24" y="2"/>
                                      <a:pt x="24" y="2"/>
                                      <a:pt x="24" y="2"/>
                                    </a:cubicBezTo>
                                    <a:cubicBezTo>
                                      <a:pt x="26" y="0"/>
                                      <a:pt x="29" y="0"/>
                                      <a:pt x="30" y="2"/>
                                    </a:cubicBezTo>
                                    <a:cubicBezTo>
                                      <a:pt x="32" y="4"/>
                                      <a:pt x="32" y="6"/>
                                      <a:pt x="30" y="8"/>
                                    </a:cubicBezTo>
                                    <a:cubicBezTo>
                                      <a:pt x="7" y="29"/>
                                      <a:pt x="7" y="29"/>
                                      <a:pt x="7" y="29"/>
                                    </a:cubicBezTo>
                                    <a:cubicBezTo>
                                      <a:pt x="6" y="30"/>
                                      <a:pt x="5" y="30"/>
                                      <a:pt x="4" y="3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38" name="Freeform 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34" y="7263"/>
                                <a:ext cx="582" cy="419"/>
                              </a:xfrm>
                              <a:custGeom>
                                <a:avLst/>
                                <a:gdLst>
                                  <a:gd name="T0" fmla="*/ 116 w 128"/>
                                  <a:gd name="T1" fmla="*/ 92 h 92"/>
                                  <a:gd name="T2" fmla="*/ 12 w 128"/>
                                  <a:gd name="T3" fmla="*/ 92 h 92"/>
                                  <a:gd name="T4" fmla="*/ 0 w 128"/>
                                  <a:gd name="T5" fmla="*/ 80 h 92"/>
                                  <a:gd name="T6" fmla="*/ 0 w 128"/>
                                  <a:gd name="T7" fmla="*/ 12 h 92"/>
                                  <a:gd name="T8" fmla="*/ 12 w 128"/>
                                  <a:gd name="T9" fmla="*/ 0 h 92"/>
                                  <a:gd name="T10" fmla="*/ 116 w 128"/>
                                  <a:gd name="T11" fmla="*/ 0 h 92"/>
                                  <a:gd name="T12" fmla="*/ 128 w 128"/>
                                  <a:gd name="T13" fmla="*/ 12 h 92"/>
                                  <a:gd name="T14" fmla="*/ 128 w 128"/>
                                  <a:gd name="T15" fmla="*/ 80 h 92"/>
                                  <a:gd name="T16" fmla="*/ 116 w 128"/>
                                  <a:gd name="T17" fmla="*/ 92 h 92"/>
                                  <a:gd name="T18" fmla="*/ 12 w 128"/>
                                  <a:gd name="T19" fmla="*/ 8 h 92"/>
                                  <a:gd name="T20" fmla="*/ 8 w 128"/>
                                  <a:gd name="T21" fmla="*/ 12 h 92"/>
                                  <a:gd name="T22" fmla="*/ 8 w 128"/>
                                  <a:gd name="T23" fmla="*/ 80 h 92"/>
                                  <a:gd name="T24" fmla="*/ 12 w 128"/>
                                  <a:gd name="T25" fmla="*/ 84 h 92"/>
                                  <a:gd name="T26" fmla="*/ 116 w 128"/>
                                  <a:gd name="T27" fmla="*/ 84 h 92"/>
                                  <a:gd name="T28" fmla="*/ 120 w 128"/>
                                  <a:gd name="T29" fmla="*/ 80 h 92"/>
                                  <a:gd name="T30" fmla="*/ 120 w 128"/>
                                  <a:gd name="T31" fmla="*/ 12 h 92"/>
                                  <a:gd name="T32" fmla="*/ 116 w 128"/>
                                  <a:gd name="T33" fmla="*/ 8 h 92"/>
                                  <a:gd name="T34" fmla="*/ 12 w 128"/>
                                  <a:gd name="T35" fmla="*/ 8 h 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</a:cxnLst>
                                <a:rect l="0" t="0" r="r" b="b"/>
                                <a:pathLst>
                                  <a:path w="128" h="92">
                                    <a:moveTo>
                                      <a:pt x="116" y="92"/>
                                    </a:moveTo>
                                    <a:cubicBezTo>
                                      <a:pt x="12" y="92"/>
                                      <a:pt x="12" y="92"/>
                                      <a:pt x="12" y="92"/>
                                    </a:cubicBezTo>
                                    <a:cubicBezTo>
                                      <a:pt x="5" y="92"/>
                                      <a:pt x="0" y="87"/>
                                      <a:pt x="0" y="80"/>
                                    </a:cubicBezTo>
                                    <a:cubicBezTo>
                                      <a:pt x="0" y="12"/>
                                      <a:pt x="0" y="12"/>
                                      <a:pt x="0" y="12"/>
                                    </a:cubicBezTo>
                                    <a:cubicBezTo>
                                      <a:pt x="0" y="6"/>
                                      <a:pt x="5" y="0"/>
                                      <a:pt x="12" y="0"/>
                                    </a:cubicBezTo>
                                    <a:cubicBezTo>
                                      <a:pt x="116" y="0"/>
                                      <a:pt x="116" y="0"/>
                                      <a:pt x="116" y="0"/>
                                    </a:cubicBezTo>
                                    <a:cubicBezTo>
                                      <a:pt x="122" y="0"/>
                                      <a:pt x="128" y="6"/>
                                      <a:pt x="128" y="12"/>
                                    </a:cubicBezTo>
                                    <a:cubicBezTo>
                                      <a:pt x="128" y="80"/>
                                      <a:pt x="128" y="80"/>
                                      <a:pt x="128" y="80"/>
                                    </a:cubicBezTo>
                                    <a:cubicBezTo>
                                      <a:pt x="128" y="87"/>
                                      <a:pt x="122" y="92"/>
                                      <a:pt x="116" y="92"/>
                                    </a:cubicBezTo>
                                    <a:close/>
                                    <a:moveTo>
                                      <a:pt x="12" y="8"/>
                                    </a:moveTo>
                                    <a:cubicBezTo>
                                      <a:pt x="9" y="8"/>
                                      <a:pt x="8" y="10"/>
                                      <a:pt x="8" y="12"/>
                                    </a:cubicBezTo>
                                    <a:cubicBezTo>
                                      <a:pt x="8" y="80"/>
                                      <a:pt x="8" y="80"/>
                                      <a:pt x="8" y="80"/>
                                    </a:cubicBezTo>
                                    <a:cubicBezTo>
                                      <a:pt x="8" y="83"/>
                                      <a:pt x="9" y="84"/>
                                      <a:pt x="12" y="84"/>
                                    </a:cubicBezTo>
                                    <a:cubicBezTo>
                                      <a:pt x="116" y="84"/>
                                      <a:pt x="116" y="84"/>
                                      <a:pt x="116" y="84"/>
                                    </a:cubicBezTo>
                                    <a:cubicBezTo>
                                      <a:pt x="118" y="84"/>
                                      <a:pt x="120" y="83"/>
                                      <a:pt x="120" y="80"/>
                                    </a:cubicBezTo>
                                    <a:cubicBezTo>
                                      <a:pt x="120" y="12"/>
                                      <a:pt x="120" y="12"/>
                                      <a:pt x="120" y="12"/>
                                    </a:cubicBezTo>
                                    <a:cubicBezTo>
                                      <a:pt x="120" y="10"/>
                                      <a:pt x="118" y="8"/>
                                      <a:pt x="116" y="8"/>
                                    </a:cubicBezTo>
                                    <a:lnTo>
                                      <a:pt x="12" y="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48" name="Freeform 48"/>
                            <wps:cNvSpPr/>
                            <wps:spPr bwMode="auto">
                              <a:xfrm>
                                <a:off x="2853" y="7286"/>
                                <a:ext cx="540" cy="256"/>
                              </a:xfrm>
                              <a:custGeom>
                                <a:avLst/>
                                <a:gdLst>
                                  <a:gd name="T0" fmla="*/ 60 w 119"/>
                                  <a:gd name="T1" fmla="*/ 56 h 56"/>
                                  <a:gd name="T2" fmla="*/ 57 w 119"/>
                                  <a:gd name="T3" fmla="*/ 55 h 56"/>
                                  <a:gd name="T4" fmla="*/ 2 w 119"/>
                                  <a:gd name="T5" fmla="*/ 8 h 56"/>
                                  <a:gd name="T6" fmla="*/ 2 w 119"/>
                                  <a:gd name="T7" fmla="*/ 2 h 56"/>
                                  <a:gd name="T8" fmla="*/ 7 w 119"/>
                                  <a:gd name="T9" fmla="*/ 2 h 56"/>
                                  <a:gd name="T10" fmla="*/ 60 w 119"/>
                                  <a:gd name="T11" fmla="*/ 47 h 56"/>
                                  <a:gd name="T12" fmla="*/ 112 w 119"/>
                                  <a:gd name="T13" fmla="*/ 2 h 56"/>
                                  <a:gd name="T14" fmla="*/ 117 w 119"/>
                                  <a:gd name="T15" fmla="*/ 2 h 56"/>
                                  <a:gd name="T16" fmla="*/ 117 w 119"/>
                                  <a:gd name="T17" fmla="*/ 8 h 56"/>
                                  <a:gd name="T18" fmla="*/ 62 w 119"/>
                                  <a:gd name="T19" fmla="*/ 55 h 56"/>
                                  <a:gd name="T20" fmla="*/ 60 w 119"/>
                                  <a:gd name="T21" fmla="*/ 56 h 5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19" h="56">
                                    <a:moveTo>
                                      <a:pt x="60" y="56"/>
                                    </a:moveTo>
                                    <a:cubicBezTo>
                                      <a:pt x="59" y="56"/>
                                      <a:pt x="58" y="56"/>
                                      <a:pt x="57" y="55"/>
                                    </a:cubicBezTo>
                                    <a:cubicBezTo>
                                      <a:pt x="2" y="8"/>
                                      <a:pt x="2" y="8"/>
                                      <a:pt x="2" y="8"/>
                                    </a:cubicBezTo>
                                    <a:cubicBezTo>
                                      <a:pt x="1" y="7"/>
                                      <a:pt x="0" y="4"/>
                                      <a:pt x="2" y="2"/>
                                    </a:cubicBezTo>
                                    <a:cubicBezTo>
                                      <a:pt x="3" y="1"/>
                                      <a:pt x="6" y="0"/>
                                      <a:pt x="7" y="2"/>
                                    </a:cubicBezTo>
                                    <a:cubicBezTo>
                                      <a:pt x="60" y="47"/>
                                      <a:pt x="60" y="47"/>
                                      <a:pt x="60" y="47"/>
                                    </a:cubicBezTo>
                                    <a:cubicBezTo>
                                      <a:pt x="112" y="2"/>
                                      <a:pt x="112" y="2"/>
                                      <a:pt x="112" y="2"/>
                                    </a:cubicBezTo>
                                    <a:cubicBezTo>
                                      <a:pt x="113" y="0"/>
                                      <a:pt x="116" y="1"/>
                                      <a:pt x="117" y="2"/>
                                    </a:cubicBezTo>
                                    <a:cubicBezTo>
                                      <a:pt x="119" y="4"/>
                                      <a:pt x="119" y="7"/>
                                      <a:pt x="117" y="8"/>
                                    </a:cubicBezTo>
                                    <a:cubicBezTo>
                                      <a:pt x="62" y="55"/>
                                      <a:pt x="62" y="55"/>
                                      <a:pt x="62" y="55"/>
                                    </a:cubicBezTo>
                                    <a:cubicBezTo>
                                      <a:pt x="61" y="56"/>
                                      <a:pt x="61" y="56"/>
                                      <a:pt x="60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</wpg:grpSp>
                      <wpg:grpSp>
                        <wpg:cNvPr id="6" name="组合 6"/>
                        <wpg:cNvGrpSpPr/>
                        <wpg:grpSpPr>
                          <a:xfrm>
                            <a:off x="13593" y="1213"/>
                            <a:ext cx="4105" cy="668"/>
                            <a:chOff x="13593" y="1024"/>
                            <a:chExt cx="4105" cy="668"/>
                          </a:xfrm>
                        </wpg:grpSpPr>
                        <wps:wsp>
                          <wps:cNvPr id="271" name="文本框 271"/>
                          <wps:cNvSpPr txBox="1"/>
                          <wps:spPr>
                            <a:xfrm>
                              <a:off x="14054" y="1024"/>
                              <a:ext cx="3644" cy="6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微软雅黑" w:hAnsi="微软雅黑" w:eastAsia="微软雅黑" w:cs="微软雅黑"/>
                                    <w:sz w:val="24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sz w:val="24"/>
                                    <w:szCs w:val="32"/>
                                    <w:lang w:eastAsia="zh-CN"/>
                                  </w:rPr>
                                  <w:t>出生日期：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sz w:val="24"/>
                                    <w:szCs w:val="32"/>
                                    <w:lang w:val="en-US" w:eastAsia="zh-CN"/>
                                  </w:rPr>
                                  <w:t>1990/4/25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39" name="组合 2"/>
                          <wpg:cNvGrpSpPr/>
                          <wpg:grpSpPr>
                            <a:xfrm rot="0">
                              <a:off x="13593" y="1196"/>
                              <a:ext cx="447" cy="447"/>
                              <a:chOff x="6019" y="8172"/>
                              <a:chExt cx="1118" cy="1118"/>
                            </a:xfrm>
                          </wpg:grpSpPr>
                          <wps:wsp>
                            <wps:cNvPr id="257" name="Oval 23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19" y="8172"/>
                                <a:ext cx="1118" cy="1118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320" name="Freeform 320"/>
                            <wps:cNvSpPr/>
                            <wps:spPr bwMode="auto">
                              <a:xfrm>
                                <a:off x="6307" y="8505"/>
                                <a:ext cx="538" cy="533"/>
                              </a:xfrm>
                              <a:custGeom>
                                <a:avLst/>
                                <a:gdLst>
                                  <a:gd name="T0" fmla="*/ 66 w 131"/>
                                  <a:gd name="T1" fmla="*/ 130 h 130"/>
                                  <a:gd name="T2" fmla="*/ 0 w 131"/>
                                  <a:gd name="T3" fmla="*/ 65 h 130"/>
                                  <a:gd name="T4" fmla="*/ 8 w 131"/>
                                  <a:gd name="T5" fmla="*/ 34 h 130"/>
                                  <a:gd name="T6" fmla="*/ 13 w 131"/>
                                  <a:gd name="T7" fmla="*/ 33 h 130"/>
                                  <a:gd name="T8" fmla="*/ 15 w 131"/>
                                  <a:gd name="T9" fmla="*/ 38 h 130"/>
                                  <a:gd name="T10" fmla="*/ 8 w 131"/>
                                  <a:gd name="T11" fmla="*/ 65 h 130"/>
                                  <a:gd name="T12" fmla="*/ 66 w 131"/>
                                  <a:gd name="T13" fmla="*/ 122 h 130"/>
                                  <a:gd name="T14" fmla="*/ 123 w 131"/>
                                  <a:gd name="T15" fmla="*/ 65 h 130"/>
                                  <a:gd name="T16" fmla="*/ 66 w 131"/>
                                  <a:gd name="T17" fmla="*/ 8 h 130"/>
                                  <a:gd name="T18" fmla="*/ 62 w 131"/>
                                  <a:gd name="T19" fmla="*/ 4 h 130"/>
                                  <a:gd name="T20" fmla="*/ 66 w 131"/>
                                  <a:gd name="T21" fmla="*/ 0 h 130"/>
                                  <a:gd name="T22" fmla="*/ 131 w 131"/>
                                  <a:gd name="T23" fmla="*/ 65 h 130"/>
                                  <a:gd name="T24" fmla="*/ 66 w 131"/>
                                  <a:gd name="T25" fmla="*/ 130 h 13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31" h="130">
                                    <a:moveTo>
                                      <a:pt x="66" y="130"/>
                                    </a:moveTo>
                                    <a:cubicBezTo>
                                      <a:pt x="30" y="130"/>
                                      <a:pt x="0" y="101"/>
                                      <a:pt x="0" y="65"/>
                                    </a:cubicBezTo>
                                    <a:cubicBezTo>
                                      <a:pt x="0" y="54"/>
                                      <a:pt x="3" y="44"/>
                                      <a:pt x="8" y="34"/>
                                    </a:cubicBezTo>
                                    <a:cubicBezTo>
                                      <a:pt x="9" y="32"/>
                                      <a:pt x="11" y="32"/>
                                      <a:pt x="13" y="33"/>
                                    </a:cubicBezTo>
                                    <a:cubicBezTo>
                                      <a:pt x="15" y="34"/>
                                      <a:pt x="16" y="36"/>
                                      <a:pt x="15" y="38"/>
                                    </a:cubicBezTo>
                                    <a:cubicBezTo>
                                      <a:pt x="11" y="46"/>
                                      <a:pt x="8" y="56"/>
                                      <a:pt x="8" y="65"/>
                                    </a:cubicBezTo>
                                    <a:cubicBezTo>
                                      <a:pt x="8" y="97"/>
                                      <a:pt x="34" y="122"/>
                                      <a:pt x="66" y="122"/>
                                    </a:cubicBezTo>
                                    <a:cubicBezTo>
                                      <a:pt x="97" y="122"/>
                                      <a:pt x="123" y="97"/>
                                      <a:pt x="123" y="65"/>
                                    </a:cubicBezTo>
                                    <a:cubicBezTo>
                                      <a:pt x="123" y="33"/>
                                      <a:pt x="97" y="8"/>
                                      <a:pt x="66" y="8"/>
                                    </a:cubicBezTo>
                                    <a:cubicBezTo>
                                      <a:pt x="63" y="8"/>
                                      <a:pt x="62" y="6"/>
                                      <a:pt x="62" y="4"/>
                                    </a:cubicBezTo>
                                    <a:cubicBezTo>
                                      <a:pt x="62" y="1"/>
                                      <a:pt x="63" y="0"/>
                                      <a:pt x="66" y="0"/>
                                    </a:cubicBezTo>
                                    <a:cubicBezTo>
                                      <a:pt x="102" y="0"/>
                                      <a:pt x="131" y="29"/>
                                      <a:pt x="131" y="65"/>
                                    </a:cubicBezTo>
                                    <a:cubicBezTo>
                                      <a:pt x="131" y="101"/>
                                      <a:pt x="102" y="130"/>
                                      <a:pt x="66" y="13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321" name="Freeform 321"/>
                            <wps:cNvSpPr/>
                            <wps:spPr bwMode="auto">
                              <a:xfrm>
                                <a:off x="6557" y="8422"/>
                                <a:ext cx="156" cy="231"/>
                              </a:xfrm>
                              <a:custGeom>
                                <a:avLst/>
                                <a:gdLst>
                                  <a:gd name="T0" fmla="*/ 24 w 38"/>
                                  <a:gd name="T1" fmla="*/ 56 h 56"/>
                                  <a:gd name="T2" fmla="*/ 21 w 38"/>
                                  <a:gd name="T3" fmla="*/ 55 h 56"/>
                                  <a:gd name="T4" fmla="*/ 1 w 38"/>
                                  <a:gd name="T5" fmla="*/ 26 h 56"/>
                                  <a:gd name="T6" fmla="*/ 1 w 38"/>
                                  <a:gd name="T7" fmla="*/ 23 h 56"/>
                                  <a:gd name="T8" fmla="*/ 2 w 38"/>
                                  <a:gd name="T9" fmla="*/ 20 h 56"/>
                                  <a:gd name="T10" fmla="*/ 31 w 38"/>
                                  <a:gd name="T11" fmla="*/ 1 h 56"/>
                                  <a:gd name="T12" fmla="*/ 37 w 38"/>
                                  <a:gd name="T13" fmla="*/ 2 h 56"/>
                                  <a:gd name="T14" fmla="*/ 35 w 38"/>
                                  <a:gd name="T15" fmla="*/ 8 h 56"/>
                                  <a:gd name="T16" fmla="*/ 10 w 38"/>
                                  <a:gd name="T17" fmla="*/ 25 h 56"/>
                                  <a:gd name="T18" fmla="*/ 27 w 38"/>
                                  <a:gd name="T19" fmla="*/ 50 h 56"/>
                                  <a:gd name="T20" fmla="*/ 26 w 38"/>
                                  <a:gd name="T21" fmla="*/ 56 h 56"/>
                                  <a:gd name="T22" fmla="*/ 24 w 38"/>
                                  <a:gd name="T23" fmla="*/ 56 h 5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8" h="56">
                                    <a:moveTo>
                                      <a:pt x="24" y="56"/>
                                    </a:moveTo>
                                    <a:cubicBezTo>
                                      <a:pt x="23" y="56"/>
                                      <a:pt x="22" y="56"/>
                                      <a:pt x="21" y="55"/>
                                    </a:cubicBezTo>
                                    <a:cubicBezTo>
                                      <a:pt x="1" y="26"/>
                                      <a:pt x="1" y="26"/>
                                      <a:pt x="1" y="26"/>
                                    </a:cubicBezTo>
                                    <a:cubicBezTo>
                                      <a:pt x="1" y="25"/>
                                      <a:pt x="0" y="24"/>
                                      <a:pt x="1" y="23"/>
                                    </a:cubicBezTo>
                                    <a:cubicBezTo>
                                      <a:pt x="1" y="22"/>
                                      <a:pt x="1" y="21"/>
                                      <a:pt x="2" y="20"/>
                                    </a:cubicBezTo>
                                    <a:cubicBezTo>
                                      <a:pt x="31" y="1"/>
                                      <a:pt x="31" y="1"/>
                                      <a:pt x="31" y="1"/>
                                    </a:cubicBezTo>
                                    <a:cubicBezTo>
                                      <a:pt x="33" y="0"/>
                                      <a:pt x="35" y="0"/>
                                      <a:pt x="37" y="2"/>
                                    </a:cubicBezTo>
                                    <a:cubicBezTo>
                                      <a:pt x="38" y="4"/>
                                      <a:pt x="37" y="6"/>
                                      <a:pt x="35" y="8"/>
                                    </a:cubicBezTo>
                                    <a:cubicBezTo>
                                      <a:pt x="10" y="25"/>
                                      <a:pt x="10" y="25"/>
                                      <a:pt x="10" y="25"/>
                                    </a:cubicBezTo>
                                    <a:cubicBezTo>
                                      <a:pt x="27" y="50"/>
                                      <a:pt x="27" y="50"/>
                                      <a:pt x="27" y="50"/>
                                    </a:cubicBezTo>
                                    <a:cubicBezTo>
                                      <a:pt x="29" y="52"/>
                                      <a:pt x="28" y="54"/>
                                      <a:pt x="26" y="56"/>
                                    </a:cubicBezTo>
                                    <a:cubicBezTo>
                                      <a:pt x="26" y="56"/>
                                      <a:pt x="25" y="56"/>
                                      <a:pt x="24" y="56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322" name="Freeform 322"/>
                            <wps:cNvSpPr/>
                            <wps:spPr bwMode="auto">
                              <a:xfrm>
                                <a:off x="6458" y="8698"/>
                                <a:ext cx="102" cy="148"/>
                              </a:xfrm>
                              <a:custGeom>
                                <a:avLst/>
                                <a:gdLst>
                                  <a:gd name="T0" fmla="*/ 0 w 25"/>
                                  <a:gd name="T1" fmla="*/ 36 h 36"/>
                                  <a:gd name="T2" fmla="*/ 0 w 25"/>
                                  <a:gd name="T3" fmla="*/ 31 h 36"/>
                                  <a:gd name="T4" fmla="*/ 5 w 25"/>
                                  <a:gd name="T5" fmla="*/ 27 h 36"/>
                                  <a:gd name="T6" fmla="*/ 16 w 25"/>
                                  <a:gd name="T7" fmla="*/ 12 h 36"/>
                                  <a:gd name="T8" fmla="*/ 11 w 25"/>
                                  <a:gd name="T9" fmla="*/ 7 h 36"/>
                                  <a:gd name="T10" fmla="*/ 3 w 25"/>
                                  <a:gd name="T11" fmla="*/ 10 h 36"/>
                                  <a:gd name="T12" fmla="*/ 1 w 25"/>
                                  <a:gd name="T13" fmla="*/ 4 h 36"/>
                                  <a:gd name="T14" fmla="*/ 12 w 25"/>
                                  <a:gd name="T15" fmla="*/ 0 h 36"/>
                                  <a:gd name="T16" fmla="*/ 25 w 25"/>
                                  <a:gd name="T17" fmla="*/ 11 h 36"/>
                                  <a:gd name="T18" fmla="*/ 15 w 25"/>
                                  <a:gd name="T19" fmla="*/ 26 h 36"/>
                                  <a:gd name="T20" fmla="*/ 12 w 25"/>
                                  <a:gd name="T21" fmla="*/ 29 h 36"/>
                                  <a:gd name="T22" fmla="*/ 12 w 25"/>
                                  <a:gd name="T23" fmla="*/ 29 h 36"/>
                                  <a:gd name="T24" fmla="*/ 25 w 25"/>
                                  <a:gd name="T25" fmla="*/ 29 h 36"/>
                                  <a:gd name="T26" fmla="*/ 25 w 25"/>
                                  <a:gd name="T27" fmla="*/ 36 h 36"/>
                                  <a:gd name="T28" fmla="*/ 0 w 25"/>
                                  <a:gd name="T29" fmla="*/ 36 h 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</a:cxnLst>
                                <a:rect l="0" t="0" r="r" b="b"/>
                                <a:pathLst>
                                  <a:path w="25" h="36">
                                    <a:moveTo>
                                      <a:pt x="0" y="36"/>
                                    </a:moveTo>
                                    <a:cubicBezTo>
                                      <a:pt x="0" y="31"/>
                                      <a:pt x="0" y="31"/>
                                      <a:pt x="0" y="31"/>
                                    </a:cubicBezTo>
                                    <a:cubicBezTo>
                                      <a:pt x="5" y="27"/>
                                      <a:pt x="5" y="27"/>
                                      <a:pt x="5" y="27"/>
                                    </a:cubicBezTo>
                                    <a:cubicBezTo>
                                      <a:pt x="13" y="20"/>
                                      <a:pt x="16" y="16"/>
                                      <a:pt x="16" y="12"/>
                                    </a:cubicBezTo>
                                    <a:cubicBezTo>
                                      <a:pt x="16" y="9"/>
                                      <a:pt x="15" y="7"/>
                                      <a:pt x="11" y="7"/>
                                    </a:cubicBezTo>
                                    <a:cubicBezTo>
                                      <a:pt x="8" y="7"/>
                                      <a:pt x="5" y="8"/>
                                      <a:pt x="3" y="10"/>
                                    </a:cubicBezTo>
                                    <a:cubicBezTo>
                                      <a:pt x="1" y="4"/>
                                      <a:pt x="1" y="4"/>
                                      <a:pt x="1" y="4"/>
                                    </a:cubicBezTo>
                                    <a:cubicBezTo>
                                      <a:pt x="3" y="2"/>
                                      <a:pt x="8" y="0"/>
                                      <a:pt x="12" y="0"/>
                                    </a:cubicBezTo>
                                    <a:cubicBezTo>
                                      <a:pt x="20" y="0"/>
                                      <a:pt x="25" y="5"/>
                                      <a:pt x="25" y="11"/>
                                    </a:cubicBezTo>
                                    <a:cubicBezTo>
                                      <a:pt x="25" y="17"/>
                                      <a:pt x="20" y="22"/>
                                      <a:pt x="15" y="26"/>
                                    </a:cubicBezTo>
                                    <a:cubicBezTo>
                                      <a:pt x="12" y="29"/>
                                      <a:pt x="12" y="29"/>
                                      <a:pt x="12" y="29"/>
                                    </a:cubicBezTo>
                                    <a:cubicBezTo>
                                      <a:pt x="12" y="29"/>
                                      <a:pt x="12" y="29"/>
                                      <a:pt x="12" y="29"/>
                                    </a:cubicBezTo>
                                    <a:cubicBezTo>
                                      <a:pt x="25" y="29"/>
                                      <a:pt x="25" y="29"/>
                                      <a:pt x="25" y="29"/>
                                    </a:cubicBezTo>
                                    <a:cubicBezTo>
                                      <a:pt x="25" y="36"/>
                                      <a:pt x="25" y="36"/>
                                      <a:pt x="25" y="36"/>
                                    </a:cubicBezTo>
                                    <a:lnTo>
                                      <a:pt x="0" y="3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323" name="Freeform 3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8" y="8701"/>
                                <a:ext cx="115" cy="144"/>
                              </a:xfrm>
                              <a:custGeom>
                                <a:avLst/>
                                <a:gdLst>
                                  <a:gd name="T0" fmla="*/ 16 w 28"/>
                                  <a:gd name="T1" fmla="*/ 35 h 35"/>
                                  <a:gd name="T2" fmla="*/ 16 w 28"/>
                                  <a:gd name="T3" fmla="*/ 26 h 35"/>
                                  <a:gd name="T4" fmla="*/ 0 w 28"/>
                                  <a:gd name="T5" fmla="*/ 26 h 35"/>
                                  <a:gd name="T6" fmla="*/ 0 w 28"/>
                                  <a:gd name="T7" fmla="*/ 21 h 35"/>
                                  <a:gd name="T8" fmla="*/ 14 w 28"/>
                                  <a:gd name="T9" fmla="*/ 0 h 35"/>
                                  <a:gd name="T10" fmla="*/ 24 w 28"/>
                                  <a:gd name="T11" fmla="*/ 0 h 35"/>
                                  <a:gd name="T12" fmla="*/ 24 w 28"/>
                                  <a:gd name="T13" fmla="*/ 20 h 35"/>
                                  <a:gd name="T14" fmla="*/ 28 w 28"/>
                                  <a:gd name="T15" fmla="*/ 20 h 35"/>
                                  <a:gd name="T16" fmla="*/ 28 w 28"/>
                                  <a:gd name="T17" fmla="*/ 26 h 35"/>
                                  <a:gd name="T18" fmla="*/ 24 w 28"/>
                                  <a:gd name="T19" fmla="*/ 26 h 35"/>
                                  <a:gd name="T20" fmla="*/ 24 w 28"/>
                                  <a:gd name="T21" fmla="*/ 35 h 35"/>
                                  <a:gd name="T22" fmla="*/ 16 w 28"/>
                                  <a:gd name="T23" fmla="*/ 35 h 35"/>
                                  <a:gd name="T24" fmla="*/ 16 w 28"/>
                                  <a:gd name="T25" fmla="*/ 20 h 35"/>
                                  <a:gd name="T26" fmla="*/ 16 w 28"/>
                                  <a:gd name="T27" fmla="*/ 13 h 35"/>
                                  <a:gd name="T28" fmla="*/ 16 w 28"/>
                                  <a:gd name="T29" fmla="*/ 6 h 35"/>
                                  <a:gd name="T30" fmla="*/ 16 w 28"/>
                                  <a:gd name="T31" fmla="*/ 6 h 35"/>
                                  <a:gd name="T32" fmla="*/ 13 w 28"/>
                                  <a:gd name="T33" fmla="*/ 13 h 35"/>
                                  <a:gd name="T34" fmla="*/ 8 w 28"/>
                                  <a:gd name="T35" fmla="*/ 20 h 35"/>
                                  <a:gd name="T36" fmla="*/ 8 w 28"/>
                                  <a:gd name="T37" fmla="*/ 20 h 35"/>
                                  <a:gd name="T38" fmla="*/ 16 w 28"/>
                                  <a:gd name="T39" fmla="*/ 20 h 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8" h="35">
                                    <a:moveTo>
                                      <a:pt x="16" y="35"/>
                                    </a:moveTo>
                                    <a:cubicBezTo>
                                      <a:pt x="16" y="26"/>
                                      <a:pt x="16" y="26"/>
                                      <a:pt x="16" y="26"/>
                                    </a:cubicBezTo>
                                    <a:cubicBezTo>
                                      <a:pt x="0" y="26"/>
                                      <a:pt x="0" y="26"/>
                                      <a:pt x="0" y="26"/>
                                    </a:cubicBezTo>
                                    <a:cubicBezTo>
                                      <a:pt x="0" y="21"/>
                                      <a:pt x="0" y="21"/>
                                      <a:pt x="0" y="21"/>
                                    </a:cubicBezTo>
                                    <a:cubicBezTo>
                                      <a:pt x="14" y="0"/>
                                      <a:pt x="14" y="0"/>
                                      <a:pt x="14" y="0"/>
                                    </a:cubicBezTo>
                                    <a:cubicBezTo>
                                      <a:pt x="24" y="0"/>
                                      <a:pt x="24" y="0"/>
                                      <a:pt x="24" y="0"/>
                                    </a:cubicBezTo>
                                    <a:cubicBezTo>
                                      <a:pt x="24" y="20"/>
                                      <a:pt x="24" y="20"/>
                                      <a:pt x="24" y="20"/>
                                    </a:cubicBezTo>
                                    <a:cubicBezTo>
                                      <a:pt x="28" y="20"/>
                                      <a:pt x="28" y="20"/>
                                      <a:pt x="28" y="20"/>
                                    </a:cubicBezTo>
                                    <a:cubicBezTo>
                                      <a:pt x="28" y="26"/>
                                      <a:pt x="28" y="26"/>
                                      <a:pt x="28" y="26"/>
                                    </a:cubicBezTo>
                                    <a:cubicBezTo>
                                      <a:pt x="24" y="26"/>
                                      <a:pt x="24" y="26"/>
                                      <a:pt x="24" y="26"/>
                                    </a:cubicBezTo>
                                    <a:cubicBezTo>
                                      <a:pt x="24" y="35"/>
                                      <a:pt x="24" y="35"/>
                                      <a:pt x="24" y="35"/>
                                    </a:cubicBezTo>
                                    <a:lnTo>
                                      <a:pt x="16" y="35"/>
                                    </a:lnTo>
                                    <a:close/>
                                    <a:moveTo>
                                      <a:pt x="16" y="20"/>
                                    </a:moveTo>
                                    <a:cubicBezTo>
                                      <a:pt x="16" y="13"/>
                                      <a:pt x="16" y="13"/>
                                      <a:pt x="16" y="13"/>
                                    </a:cubicBezTo>
                                    <a:cubicBezTo>
                                      <a:pt x="16" y="10"/>
                                      <a:pt x="16" y="8"/>
                                      <a:pt x="16" y="6"/>
                                    </a:cubicBezTo>
                                    <a:cubicBezTo>
                                      <a:pt x="16" y="6"/>
                                      <a:pt x="16" y="6"/>
                                      <a:pt x="16" y="6"/>
                                    </a:cubicBezTo>
                                    <a:cubicBezTo>
                                      <a:pt x="15" y="8"/>
                                      <a:pt x="14" y="10"/>
                                      <a:pt x="13" y="13"/>
                                    </a:cubicBezTo>
                                    <a:cubicBezTo>
                                      <a:pt x="8" y="20"/>
                                      <a:pt x="8" y="20"/>
                                      <a:pt x="8" y="20"/>
                                    </a:cubicBezTo>
                                    <a:cubicBezTo>
                                      <a:pt x="8" y="20"/>
                                      <a:pt x="8" y="20"/>
                                      <a:pt x="8" y="20"/>
                                    </a:cubicBezTo>
                                    <a:lnTo>
                                      <a:pt x="16" y="2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</wpg:grpSp>
                      <wpg:grpSp>
                        <wpg:cNvPr id="3" name="组合 3"/>
                        <wpg:cNvGrpSpPr/>
                        <wpg:grpSpPr>
                          <a:xfrm>
                            <a:off x="9477" y="2325"/>
                            <a:ext cx="4187" cy="668"/>
                            <a:chOff x="9477" y="2407"/>
                            <a:chExt cx="4187" cy="668"/>
                          </a:xfrm>
                        </wpg:grpSpPr>
                        <wps:wsp>
                          <wps:cNvPr id="270" name="文本框 270"/>
                          <wps:cNvSpPr txBox="1"/>
                          <wps:spPr>
                            <a:xfrm>
                              <a:off x="10020" y="2407"/>
                              <a:ext cx="3644" cy="6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ascii="微软雅黑" w:hAnsi="微软雅黑" w:eastAsia="微软雅黑" w:cs="微软雅黑"/>
                                    <w:sz w:val="24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sz w:val="24"/>
                                    <w:szCs w:val="32"/>
                                    <w:lang w:eastAsia="zh-CN"/>
                                  </w:rPr>
                                  <w:t>住址：</w:t>
                                </w: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sz w:val="24"/>
                                    <w:szCs w:val="32"/>
                                    <w:lang w:val="en-US" w:eastAsia="zh-CN"/>
                                  </w:rPr>
                                  <w:t>山东济南XX街XX小区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58" name="组合 124"/>
                          <wpg:cNvGrpSpPr/>
                          <wpg:grpSpPr>
                            <a:xfrm rot="0">
                              <a:off x="9477" y="2548"/>
                              <a:ext cx="447" cy="447"/>
                              <a:chOff x="6243" y="4753"/>
                              <a:chExt cx="1296" cy="1294"/>
                            </a:xfrm>
                          </wpg:grpSpPr>
                          <wps:wsp>
                            <wps:cNvPr id="259" name="Oval 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243" y="4753"/>
                                <a:ext cx="1297" cy="12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60" name="Freeform 23"/>
                            <wps:cNvSpPr/>
                            <wps:spPr bwMode="auto">
                              <a:xfrm>
                                <a:off x="6648" y="5415"/>
                                <a:ext cx="482" cy="308"/>
                              </a:xfrm>
                              <a:custGeom>
                                <a:avLst/>
                                <a:gdLst>
                                  <a:gd name="T0" fmla="*/ 97 w 101"/>
                                  <a:gd name="T1" fmla="*/ 65 h 65"/>
                                  <a:gd name="T2" fmla="*/ 4 w 101"/>
                                  <a:gd name="T3" fmla="*/ 65 h 65"/>
                                  <a:gd name="T4" fmla="*/ 0 w 101"/>
                                  <a:gd name="T5" fmla="*/ 61 h 65"/>
                                  <a:gd name="T6" fmla="*/ 0 w 101"/>
                                  <a:gd name="T7" fmla="*/ 4 h 65"/>
                                  <a:gd name="T8" fmla="*/ 4 w 101"/>
                                  <a:gd name="T9" fmla="*/ 0 h 65"/>
                                  <a:gd name="T10" fmla="*/ 8 w 101"/>
                                  <a:gd name="T11" fmla="*/ 4 h 65"/>
                                  <a:gd name="T12" fmla="*/ 8 w 101"/>
                                  <a:gd name="T13" fmla="*/ 57 h 65"/>
                                  <a:gd name="T14" fmla="*/ 93 w 101"/>
                                  <a:gd name="T15" fmla="*/ 57 h 65"/>
                                  <a:gd name="T16" fmla="*/ 93 w 101"/>
                                  <a:gd name="T17" fmla="*/ 4 h 65"/>
                                  <a:gd name="T18" fmla="*/ 97 w 101"/>
                                  <a:gd name="T19" fmla="*/ 0 h 65"/>
                                  <a:gd name="T20" fmla="*/ 101 w 101"/>
                                  <a:gd name="T21" fmla="*/ 4 h 65"/>
                                  <a:gd name="T22" fmla="*/ 101 w 101"/>
                                  <a:gd name="T23" fmla="*/ 61 h 65"/>
                                  <a:gd name="T24" fmla="*/ 97 w 101"/>
                                  <a:gd name="T25" fmla="*/ 65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01" h="65">
                                    <a:moveTo>
                                      <a:pt x="97" y="65"/>
                                    </a:moveTo>
                                    <a:cubicBezTo>
                                      <a:pt x="4" y="65"/>
                                      <a:pt x="4" y="65"/>
                                      <a:pt x="4" y="65"/>
                                    </a:cubicBezTo>
                                    <a:cubicBezTo>
                                      <a:pt x="2" y="65"/>
                                      <a:pt x="0" y="64"/>
                                      <a:pt x="0" y="61"/>
                                    </a:cubicBezTo>
                                    <a:cubicBezTo>
                                      <a:pt x="0" y="4"/>
                                      <a:pt x="0" y="4"/>
                                      <a:pt x="0" y="4"/>
                                    </a:cubicBezTo>
                                    <a:cubicBezTo>
                                      <a:pt x="0" y="1"/>
                                      <a:pt x="2" y="0"/>
                                      <a:pt x="4" y="0"/>
                                    </a:cubicBezTo>
                                    <a:cubicBezTo>
                                      <a:pt x="6" y="0"/>
                                      <a:pt x="8" y="1"/>
                                      <a:pt x="8" y="4"/>
                                    </a:cubicBezTo>
                                    <a:cubicBezTo>
                                      <a:pt x="8" y="57"/>
                                      <a:pt x="8" y="57"/>
                                      <a:pt x="8" y="57"/>
                                    </a:cubicBezTo>
                                    <a:cubicBezTo>
                                      <a:pt x="93" y="57"/>
                                      <a:pt x="93" y="57"/>
                                      <a:pt x="93" y="57"/>
                                    </a:cubicBezTo>
                                    <a:cubicBezTo>
                                      <a:pt x="93" y="4"/>
                                      <a:pt x="93" y="4"/>
                                      <a:pt x="93" y="4"/>
                                    </a:cubicBezTo>
                                    <a:cubicBezTo>
                                      <a:pt x="93" y="1"/>
                                      <a:pt x="95" y="0"/>
                                      <a:pt x="97" y="0"/>
                                    </a:cubicBezTo>
                                    <a:cubicBezTo>
                                      <a:pt x="99" y="0"/>
                                      <a:pt x="101" y="1"/>
                                      <a:pt x="101" y="4"/>
                                    </a:cubicBezTo>
                                    <a:cubicBezTo>
                                      <a:pt x="101" y="61"/>
                                      <a:pt x="101" y="61"/>
                                      <a:pt x="101" y="61"/>
                                    </a:cubicBezTo>
                                    <a:cubicBezTo>
                                      <a:pt x="101" y="64"/>
                                      <a:pt x="99" y="65"/>
                                      <a:pt x="97" y="6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61" name="Freeform 24"/>
                            <wps:cNvSpPr/>
                            <wps:spPr bwMode="auto">
                              <a:xfrm>
                                <a:off x="6648" y="5200"/>
                                <a:ext cx="487" cy="253"/>
                              </a:xfrm>
                              <a:custGeom>
                                <a:avLst/>
                                <a:gdLst>
                                  <a:gd name="T0" fmla="*/ 97 w 102"/>
                                  <a:gd name="T1" fmla="*/ 53 h 53"/>
                                  <a:gd name="T2" fmla="*/ 94 w 102"/>
                                  <a:gd name="T3" fmla="*/ 52 h 53"/>
                                  <a:gd name="T4" fmla="*/ 51 w 102"/>
                                  <a:gd name="T5" fmla="*/ 10 h 53"/>
                                  <a:gd name="T6" fmla="*/ 7 w 102"/>
                                  <a:gd name="T7" fmla="*/ 52 h 53"/>
                                  <a:gd name="T8" fmla="*/ 1 w 102"/>
                                  <a:gd name="T9" fmla="*/ 52 h 53"/>
                                  <a:gd name="T10" fmla="*/ 1 w 102"/>
                                  <a:gd name="T11" fmla="*/ 46 h 53"/>
                                  <a:gd name="T12" fmla="*/ 48 w 102"/>
                                  <a:gd name="T13" fmla="*/ 2 h 53"/>
                                  <a:gd name="T14" fmla="*/ 53 w 102"/>
                                  <a:gd name="T15" fmla="*/ 2 h 53"/>
                                  <a:gd name="T16" fmla="*/ 100 w 102"/>
                                  <a:gd name="T17" fmla="*/ 46 h 53"/>
                                  <a:gd name="T18" fmla="*/ 100 w 102"/>
                                  <a:gd name="T19" fmla="*/ 52 h 53"/>
                                  <a:gd name="T20" fmla="*/ 97 w 102"/>
                                  <a:gd name="T21" fmla="*/ 53 h 5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02" h="53">
                                    <a:moveTo>
                                      <a:pt x="97" y="53"/>
                                    </a:moveTo>
                                    <a:cubicBezTo>
                                      <a:pt x="96" y="53"/>
                                      <a:pt x="95" y="52"/>
                                      <a:pt x="94" y="52"/>
                                    </a:cubicBezTo>
                                    <a:cubicBezTo>
                                      <a:pt x="51" y="10"/>
                                      <a:pt x="51" y="10"/>
                                      <a:pt x="51" y="10"/>
                                    </a:cubicBezTo>
                                    <a:cubicBezTo>
                                      <a:pt x="7" y="52"/>
                                      <a:pt x="7" y="52"/>
                                      <a:pt x="7" y="52"/>
                                    </a:cubicBezTo>
                                    <a:cubicBezTo>
                                      <a:pt x="5" y="53"/>
                                      <a:pt x="3" y="53"/>
                                      <a:pt x="1" y="52"/>
                                    </a:cubicBezTo>
                                    <a:cubicBezTo>
                                      <a:pt x="0" y="50"/>
                                      <a:pt x="0" y="47"/>
                                      <a:pt x="1" y="46"/>
                                    </a:cubicBezTo>
                                    <a:cubicBezTo>
                                      <a:pt x="48" y="2"/>
                                      <a:pt x="48" y="2"/>
                                      <a:pt x="48" y="2"/>
                                    </a:cubicBezTo>
                                    <a:cubicBezTo>
                                      <a:pt x="49" y="0"/>
                                      <a:pt x="52" y="0"/>
                                      <a:pt x="53" y="2"/>
                                    </a:cubicBezTo>
                                    <a:cubicBezTo>
                                      <a:pt x="100" y="46"/>
                                      <a:pt x="100" y="46"/>
                                      <a:pt x="100" y="46"/>
                                    </a:cubicBezTo>
                                    <a:cubicBezTo>
                                      <a:pt x="102" y="47"/>
                                      <a:pt x="102" y="50"/>
                                      <a:pt x="100" y="52"/>
                                    </a:cubicBezTo>
                                    <a:cubicBezTo>
                                      <a:pt x="99" y="52"/>
                                      <a:pt x="98" y="53"/>
                                      <a:pt x="97" y="53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62" name="Freeform 25"/>
                            <wps:cNvSpPr/>
                            <wps:spPr bwMode="auto">
                              <a:xfrm>
                                <a:off x="6553" y="5075"/>
                                <a:ext cx="672" cy="340"/>
                              </a:xfrm>
                              <a:custGeom>
                                <a:avLst/>
                                <a:gdLst>
                                  <a:gd name="T0" fmla="*/ 137 w 141"/>
                                  <a:gd name="T1" fmla="*/ 70 h 71"/>
                                  <a:gd name="T2" fmla="*/ 134 w 141"/>
                                  <a:gd name="T3" fmla="*/ 69 h 71"/>
                                  <a:gd name="T4" fmla="*/ 71 w 141"/>
                                  <a:gd name="T5" fmla="*/ 10 h 71"/>
                                  <a:gd name="T6" fmla="*/ 7 w 141"/>
                                  <a:gd name="T7" fmla="*/ 69 h 71"/>
                                  <a:gd name="T8" fmla="*/ 2 w 141"/>
                                  <a:gd name="T9" fmla="*/ 69 h 71"/>
                                  <a:gd name="T10" fmla="*/ 2 w 141"/>
                                  <a:gd name="T11" fmla="*/ 64 h 71"/>
                                  <a:gd name="T12" fmla="*/ 68 w 141"/>
                                  <a:gd name="T13" fmla="*/ 1 h 71"/>
                                  <a:gd name="T14" fmla="*/ 73 w 141"/>
                                  <a:gd name="T15" fmla="*/ 1 h 71"/>
                                  <a:gd name="T16" fmla="*/ 139 w 141"/>
                                  <a:gd name="T17" fmla="*/ 64 h 71"/>
                                  <a:gd name="T18" fmla="*/ 140 w 141"/>
                                  <a:gd name="T19" fmla="*/ 69 h 71"/>
                                  <a:gd name="T20" fmla="*/ 137 w 141"/>
                                  <a:gd name="T21" fmla="*/ 7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41" h="71">
                                    <a:moveTo>
                                      <a:pt x="137" y="70"/>
                                    </a:moveTo>
                                    <a:cubicBezTo>
                                      <a:pt x="136" y="70"/>
                                      <a:pt x="135" y="70"/>
                                      <a:pt x="134" y="69"/>
                                    </a:cubicBezTo>
                                    <a:cubicBezTo>
                                      <a:pt x="71" y="10"/>
                                      <a:pt x="71" y="10"/>
                                      <a:pt x="71" y="10"/>
                                    </a:cubicBezTo>
                                    <a:cubicBezTo>
                                      <a:pt x="7" y="69"/>
                                      <a:pt x="7" y="69"/>
                                      <a:pt x="7" y="69"/>
                                    </a:cubicBezTo>
                                    <a:cubicBezTo>
                                      <a:pt x="6" y="71"/>
                                      <a:pt x="3" y="71"/>
                                      <a:pt x="2" y="69"/>
                                    </a:cubicBezTo>
                                    <a:cubicBezTo>
                                      <a:pt x="0" y="68"/>
                                      <a:pt x="0" y="65"/>
                                      <a:pt x="2" y="64"/>
                                    </a:cubicBezTo>
                                    <a:cubicBezTo>
                                      <a:pt x="68" y="1"/>
                                      <a:pt x="68" y="1"/>
                                      <a:pt x="68" y="1"/>
                                    </a:cubicBezTo>
                                    <a:cubicBezTo>
                                      <a:pt x="69" y="0"/>
                                      <a:pt x="72" y="0"/>
                                      <a:pt x="73" y="1"/>
                                    </a:cubicBezTo>
                                    <a:cubicBezTo>
                                      <a:pt x="139" y="64"/>
                                      <a:pt x="139" y="64"/>
                                      <a:pt x="139" y="64"/>
                                    </a:cubicBezTo>
                                    <a:cubicBezTo>
                                      <a:pt x="141" y="65"/>
                                      <a:pt x="141" y="68"/>
                                      <a:pt x="140" y="69"/>
                                    </a:cubicBezTo>
                                    <a:cubicBezTo>
                                      <a:pt x="139" y="70"/>
                                      <a:pt x="138" y="70"/>
                                      <a:pt x="137" y="7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63" name="Freeform 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3" y="5475"/>
                                <a:ext cx="195" cy="248"/>
                              </a:xfrm>
                              <a:custGeom>
                                <a:avLst/>
                                <a:gdLst>
                                  <a:gd name="T0" fmla="*/ 37 w 41"/>
                                  <a:gd name="T1" fmla="*/ 52 h 52"/>
                                  <a:gd name="T2" fmla="*/ 4 w 41"/>
                                  <a:gd name="T3" fmla="*/ 52 h 52"/>
                                  <a:gd name="T4" fmla="*/ 0 w 41"/>
                                  <a:gd name="T5" fmla="*/ 48 h 52"/>
                                  <a:gd name="T6" fmla="*/ 0 w 41"/>
                                  <a:gd name="T7" fmla="*/ 4 h 52"/>
                                  <a:gd name="T8" fmla="*/ 4 w 41"/>
                                  <a:gd name="T9" fmla="*/ 0 h 52"/>
                                  <a:gd name="T10" fmla="*/ 37 w 41"/>
                                  <a:gd name="T11" fmla="*/ 0 h 52"/>
                                  <a:gd name="T12" fmla="*/ 41 w 41"/>
                                  <a:gd name="T13" fmla="*/ 4 h 52"/>
                                  <a:gd name="T14" fmla="*/ 41 w 41"/>
                                  <a:gd name="T15" fmla="*/ 48 h 52"/>
                                  <a:gd name="T16" fmla="*/ 37 w 41"/>
                                  <a:gd name="T17" fmla="*/ 52 h 52"/>
                                  <a:gd name="T18" fmla="*/ 8 w 41"/>
                                  <a:gd name="T19" fmla="*/ 44 h 52"/>
                                  <a:gd name="T20" fmla="*/ 33 w 41"/>
                                  <a:gd name="T21" fmla="*/ 44 h 52"/>
                                  <a:gd name="T22" fmla="*/ 33 w 41"/>
                                  <a:gd name="T23" fmla="*/ 8 h 52"/>
                                  <a:gd name="T24" fmla="*/ 8 w 41"/>
                                  <a:gd name="T25" fmla="*/ 8 h 52"/>
                                  <a:gd name="T26" fmla="*/ 8 w 41"/>
                                  <a:gd name="T27" fmla="*/ 44 h 5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41" h="52">
                                    <a:moveTo>
                                      <a:pt x="37" y="52"/>
                                    </a:moveTo>
                                    <a:cubicBezTo>
                                      <a:pt x="4" y="52"/>
                                      <a:pt x="4" y="52"/>
                                      <a:pt x="4" y="52"/>
                                    </a:cubicBezTo>
                                    <a:cubicBezTo>
                                      <a:pt x="2" y="52"/>
                                      <a:pt x="0" y="51"/>
                                      <a:pt x="0" y="48"/>
                                    </a:cubicBezTo>
                                    <a:cubicBezTo>
                                      <a:pt x="0" y="4"/>
                                      <a:pt x="0" y="4"/>
                                      <a:pt x="0" y="4"/>
                                    </a:cubicBezTo>
                                    <a:cubicBezTo>
                                      <a:pt x="0" y="2"/>
                                      <a:pt x="2" y="0"/>
                                      <a:pt x="4" y="0"/>
                                    </a:cubicBezTo>
                                    <a:cubicBezTo>
                                      <a:pt x="37" y="0"/>
                                      <a:pt x="37" y="0"/>
                                      <a:pt x="37" y="0"/>
                                    </a:cubicBezTo>
                                    <a:cubicBezTo>
                                      <a:pt x="39" y="0"/>
                                      <a:pt x="41" y="2"/>
                                      <a:pt x="41" y="4"/>
                                    </a:cubicBezTo>
                                    <a:cubicBezTo>
                                      <a:pt x="41" y="48"/>
                                      <a:pt x="41" y="48"/>
                                      <a:pt x="41" y="48"/>
                                    </a:cubicBezTo>
                                    <a:cubicBezTo>
                                      <a:pt x="41" y="51"/>
                                      <a:pt x="39" y="52"/>
                                      <a:pt x="37" y="52"/>
                                    </a:cubicBezTo>
                                    <a:close/>
                                    <a:moveTo>
                                      <a:pt x="8" y="44"/>
                                    </a:moveTo>
                                    <a:cubicBezTo>
                                      <a:pt x="33" y="44"/>
                                      <a:pt x="33" y="44"/>
                                      <a:pt x="33" y="44"/>
                                    </a:cubicBezTo>
                                    <a:cubicBezTo>
                                      <a:pt x="33" y="8"/>
                                      <a:pt x="33" y="8"/>
                                      <a:pt x="33" y="8"/>
                                    </a:cubicBezTo>
                                    <a:cubicBezTo>
                                      <a:pt x="8" y="8"/>
                                      <a:pt x="8" y="8"/>
                                      <a:pt x="8" y="8"/>
                                    </a:cubicBezTo>
                                    <a:lnTo>
                                      <a:pt x="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</wpg:grpSp>
                      <wpg:grpSp>
                        <wpg:cNvPr id="8" name="组合 8"/>
                        <wpg:cNvGrpSpPr/>
                        <wpg:grpSpPr>
                          <a:xfrm>
                            <a:off x="9477" y="1213"/>
                            <a:ext cx="3960" cy="668"/>
                            <a:chOff x="9477" y="1002"/>
                            <a:chExt cx="3960" cy="668"/>
                          </a:xfrm>
                        </wpg:grpSpPr>
                        <wps:wsp>
                          <wps:cNvPr id="267" name="文本框 267"/>
                          <wps:cNvSpPr txBox="1"/>
                          <wps:spPr>
                            <a:xfrm>
                              <a:off x="9999" y="1002"/>
                              <a:ext cx="3438" cy="6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eastAsia" w:ascii="微软雅黑" w:hAnsi="微软雅黑" w:eastAsia="微软雅黑" w:cs="微软雅黑"/>
                                    <w:sz w:val="24"/>
                                    <w:szCs w:val="3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sz w:val="24"/>
                                    <w:szCs w:val="32"/>
                                    <w:lang w:val="en-US" w:eastAsia="zh-CN"/>
                                  </w:rPr>
                                  <w:t>学历：学士学位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313" name="组合 312"/>
                          <wpg:cNvGrpSpPr/>
                          <wpg:grpSpPr>
                            <a:xfrm rot="0">
                              <a:off x="9477" y="1196"/>
                              <a:ext cx="447" cy="447"/>
                              <a:chOff x="10020" y="4888"/>
                              <a:chExt cx="1146" cy="1146"/>
                            </a:xfrm>
                          </wpg:grpSpPr>
                          <wps:wsp>
                            <wps:cNvPr id="264" name="Oval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020" y="4888"/>
                                <a:ext cx="1146" cy="114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65" name="Freeform 60"/>
                            <wps:cNvSpPr/>
                            <wps:spPr bwMode="auto">
                              <a:xfrm>
                                <a:off x="10297" y="5291"/>
                                <a:ext cx="354" cy="459"/>
                              </a:xfrm>
                              <a:custGeom>
                                <a:avLst/>
                                <a:gdLst>
                                  <a:gd name="T0" fmla="*/ 4 w 84"/>
                                  <a:gd name="T1" fmla="*/ 109 h 109"/>
                                  <a:gd name="T2" fmla="*/ 4 w 84"/>
                                  <a:gd name="T3" fmla="*/ 109 h 109"/>
                                  <a:gd name="T4" fmla="*/ 1 w 84"/>
                                  <a:gd name="T5" fmla="*/ 104 h 109"/>
                                  <a:gd name="T6" fmla="*/ 77 w 84"/>
                                  <a:gd name="T7" fmla="*/ 1 h 109"/>
                                  <a:gd name="T8" fmla="*/ 82 w 84"/>
                                  <a:gd name="T9" fmla="*/ 3 h 109"/>
                                  <a:gd name="T10" fmla="*/ 81 w 84"/>
                                  <a:gd name="T11" fmla="*/ 8 h 109"/>
                                  <a:gd name="T12" fmla="*/ 8 w 84"/>
                                  <a:gd name="T13" fmla="*/ 106 h 109"/>
                                  <a:gd name="T14" fmla="*/ 4 w 84"/>
                                  <a:gd name="T15" fmla="*/ 109 h 10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</a:cxnLst>
                                <a:rect l="0" t="0" r="r" b="b"/>
                                <a:pathLst>
                                  <a:path w="84" h="109">
                                    <a:moveTo>
                                      <a:pt x="4" y="109"/>
                                    </a:moveTo>
                                    <a:cubicBezTo>
                                      <a:pt x="4" y="109"/>
                                      <a:pt x="4" y="109"/>
                                      <a:pt x="4" y="109"/>
                                    </a:cubicBezTo>
                                    <a:cubicBezTo>
                                      <a:pt x="2" y="109"/>
                                      <a:pt x="0" y="107"/>
                                      <a:pt x="1" y="104"/>
                                    </a:cubicBezTo>
                                    <a:cubicBezTo>
                                      <a:pt x="1" y="102"/>
                                      <a:pt x="12" y="45"/>
                                      <a:pt x="77" y="1"/>
                                    </a:cubicBezTo>
                                    <a:cubicBezTo>
                                      <a:pt x="79" y="0"/>
                                      <a:pt x="81" y="1"/>
                                      <a:pt x="82" y="3"/>
                                    </a:cubicBezTo>
                                    <a:cubicBezTo>
                                      <a:pt x="84" y="4"/>
                                      <a:pt x="83" y="7"/>
                                      <a:pt x="81" y="8"/>
                                    </a:cubicBezTo>
                                    <a:cubicBezTo>
                                      <a:pt x="20" y="50"/>
                                      <a:pt x="8" y="105"/>
                                      <a:pt x="8" y="106"/>
                                    </a:cubicBezTo>
                                    <a:cubicBezTo>
                                      <a:pt x="8" y="108"/>
                                      <a:pt x="6" y="109"/>
                                      <a:pt x="4" y="109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  <wps:wsp>
                            <wps:cNvPr id="266" name="Freeform 6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0269" y="5170"/>
                                <a:ext cx="614" cy="478"/>
                              </a:xfrm>
                              <a:custGeom>
                                <a:avLst/>
                                <a:gdLst>
                                  <a:gd name="T0" fmla="*/ 36 w 146"/>
                                  <a:gd name="T1" fmla="*/ 114 h 114"/>
                                  <a:gd name="T2" fmla="*/ 36 w 146"/>
                                  <a:gd name="T3" fmla="*/ 114 h 114"/>
                                  <a:gd name="T4" fmla="*/ 20 w 146"/>
                                  <a:gd name="T5" fmla="*/ 112 h 114"/>
                                  <a:gd name="T6" fmla="*/ 17 w 146"/>
                                  <a:gd name="T7" fmla="*/ 110 h 114"/>
                                  <a:gd name="T8" fmla="*/ 25 w 146"/>
                                  <a:gd name="T9" fmla="*/ 38 h 114"/>
                                  <a:gd name="T10" fmla="*/ 29 w 146"/>
                                  <a:gd name="T11" fmla="*/ 36 h 114"/>
                                  <a:gd name="T12" fmla="*/ 32 w 146"/>
                                  <a:gd name="T13" fmla="*/ 39 h 114"/>
                                  <a:gd name="T14" fmla="*/ 34 w 146"/>
                                  <a:gd name="T15" fmla="*/ 46 h 114"/>
                                  <a:gd name="T16" fmla="*/ 131 w 146"/>
                                  <a:gd name="T17" fmla="*/ 0 h 114"/>
                                  <a:gd name="T18" fmla="*/ 142 w 146"/>
                                  <a:gd name="T19" fmla="*/ 1 h 114"/>
                                  <a:gd name="T20" fmla="*/ 146 w 146"/>
                                  <a:gd name="T21" fmla="*/ 4 h 114"/>
                                  <a:gd name="T22" fmla="*/ 143 w 146"/>
                                  <a:gd name="T23" fmla="*/ 9 h 114"/>
                                  <a:gd name="T24" fmla="*/ 110 w 146"/>
                                  <a:gd name="T25" fmla="*/ 53 h 114"/>
                                  <a:gd name="T26" fmla="*/ 76 w 146"/>
                                  <a:gd name="T27" fmla="*/ 93 h 114"/>
                                  <a:gd name="T28" fmla="*/ 80 w 146"/>
                                  <a:gd name="T29" fmla="*/ 94 h 114"/>
                                  <a:gd name="T30" fmla="*/ 83 w 146"/>
                                  <a:gd name="T31" fmla="*/ 97 h 114"/>
                                  <a:gd name="T32" fmla="*/ 81 w 146"/>
                                  <a:gd name="T33" fmla="*/ 102 h 114"/>
                                  <a:gd name="T34" fmla="*/ 36 w 146"/>
                                  <a:gd name="T35" fmla="*/ 114 h 114"/>
                                  <a:gd name="T36" fmla="*/ 24 w 146"/>
                                  <a:gd name="T37" fmla="*/ 105 h 114"/>
                                  <a:gd name="T38" fmla="*/ 67 w 146"/>
                                  <a:gd name="T39" fmla="*/ 100 h 114"/>
                                  <a:gd name="T40" fmla="*/ 59 w 146"/>
                                  <a:gd name="T41" fmla="*/ 98 h 114"/>
                                  <a:gd name="T42" fmla="*/ 56 w 146"/>
                                  <a:gd name="T43" fmla="*/ 93 h 114"/>
                                  <a:gd name="T44" fmla="*/ 60 w 146"/>
                                  <a:gd name="T45" fmla="*/ 90 h 114"/>
                                  <a:gd name="T46" fmla="*/ 103 w 146"/>
                                  <a:gd name="T47" fmla="*/ 52 h 114"/>
                                  <a:gd name="T48" fmla="*/ 129 w 146"/>
                                  <a:gd name="T49" fmla="*/ 8 h 114"/>
                                  <a:gd name="T50" fmla="*/ 36 w 146"/>
                                  <a:gd name="T51" fmla="*/ 58 h 114"/>
                                  <a:gd name="T52" fmla="*/ 32 w 146"/>
                                  <a:gd name="T53" fmla="*/ 60 h 114"/>
                                  <a:gd name="T54" fmla="*/ 28 w 146"/>
                                  <a:gd name="T55" fmla="*/ 57 h 114"/>
                                  <a:gd name="T56" fmla="*/ 27 w 146"/>
                                  <a:gd name="T57" fmla="*/ 51 h 114"/>
                                  <a:gd name="T58" fmla="*/ 24 w 146"/>
                                  <a:gd name="T59" fmla="*/ 105 h 11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46" h="114">
                                    <a:moveTo>
                                      <a:pt x="36" y="114"/>
                                    </a:moveTo>
                                    <a:cubicBezTo>
                                      <a:pt x="36" y="114"/>
                                      <a:pt x="36" y="114"/>
                                      <a:pt x="36" y="114"/>
                                    </a:cubicBezTo>
                                    <a:cubicBezTo>
                                      <a:pt x="30" y="114"/>
                                      <a:pt x="24" y="113"/>
                                      <a:pt x="20" y="112"/>
                                    </a:cubicBezTo>
                                    <a:cubicBezTo>
                                      <a:pt x="19" y="111"/>
                                      <a:pt x="18" y="111"/>
                                      <a:pt x="17" y="110"/>
                                    </a:cubicBezTo>
                                    <a:cubicBezTo>
                                      <a:pt x="0" y="75"/>
                                      <a:pt x="24" y="40"/>
                                      <a:pt x="25" y="38"/>
                                    </a:cubicBezTo>
                                    <a:cubicBezTo>
                                      <a:pt x="26" y="37"/>
                                      <a:pt x="27" y="36"/>
                                      <a:pt x="29" y="36"/>
                                    </a:cubicBezTo>
                                    <a:cubicBezTo>
                                      <a:pt x="30" y="37"/>
                                      <a:pt x="31" y="38"/>
                                      <a:pt x="32" y="39"/>
                                    </a:cubicBezTo>
                                    <a:cubicBezTo>
                                      <a:pt x="34" y="46"/>
                                      <a:pt x="34" y="46"/>
                                      <a:pt x="34" y="46"/>
                                    </a:cubicBezTo>
                                    <a:cubicBezTo>
                                      <a:pt x="61" y="5"/>
                                      <a:pt x="110" y="0"/>
                                      <a:pt x="131" y="0"/>
                                    </a:cubicBezTo>
                                    <a:cubicBezTo>
                                      <a:pt x="138" y="0"/>
                                      <a:pt x="142" y="1"/>
                                      <a:pt x="142" y="1"/>
                                    </a:cubicBezTo>
                                    <a:cubicBezTo>
                                      <a:pt x="144" y="1"/>
                                      <a:pt x="146" y="3"/>
                                      <a:pt x="146" y="4"/>
                                    </a:cubicBezTo>
                                    <a:cubicBezTo>
                                      <a:pt x="146" y="6"/>
                                      <a:pt x="145" y="8"/>
                                      <a:pt x="143" y="9"/>
                                    </a:cubicBezTo>
                                    <a:cubicBezTo>
                                      <a:pt x="142" y="9"/>
                                      <a:pt x="119" y="19"/>
                                      <a:pt x="110" y="53"/>
                                    </a:cubicBezTo>
                                    <a:cubicBezTo>
                                      <a:pt x="105" y="77"/>
                                      <a:pt x="88" y="88"/>
                                      <a:pt x="76" y="93"/>
                                    </a:cubicBezTo>
                                    <a:cubicBezTo>
                                      <a:pt x="80" y="94"/>
                                      <a:pt x="80" y="94"/>
                                      <a:pt x="80" y="94"/>
                                    </a:cubicBezTo>
                                    <a:cubicBezTo>
                                      <a:pt x="81" y="95"/>
                                      <a:pt x="83" y="96"/>
                                      <a:pt x="83" y="97"/>
                                    </a:cubicBezTo>
                                    <a:cubicBezTo>
                                      <a:pt x="83" y="99"/>
                                      <a:pt x="82" y="101"/>
                                      <a:pt x="81" y="102"/>
                                    </a:cubicBezTo>
                                    <a:cubicBezTo>
                                      <a:pt x="69" y="109"/>
                                      <a:pt x="51" y="114"/>
                                      <a:pt x="36" y="114"/>
                                    </a:cubicBezTo>
                                    <a:close/>
                                    <a:moveTo>
                                      <a:pt x="24" y="105"/>
                                    </a:moveTo>
                                    <a:cubicBezTo>
                                      <a:pt x="35" y="108"/>
                                      <a:pt x="53" y="105"/>
                                      <a:pt x="67" y="100"/>
                                    </a:cubicBezTo>
                                    <a:cubicBezTo>
                                      <a:pt x="59" y="98"/>
                                      <a:pt x="59" y="98"/>
                                      <a:pt x="59" y="98"/>
                                    </a:cubicBezTo>
                                    <a:cubicBezTo>
                                      <a:pt x="57" y="97"/>
                                      <a:pt x="56" y="95"/>
                                      <a:pt x="56" y="93"/>
                                    </a:cubicBezTo>
                                    <a:cubicBezTo>
                                      <a:pt x="56" y="91"/>
                                      <a:pt x="58" y="90"/>
                                      <a:pt x="60" y="90"/>
                                    </a:cubicBezTo>
                                    <a:cubicBezTo>
                                      <a:pt x="61" y="90"/>
                                      <a:pt x="95" y="86"/>
                                      <a:pt x="103" y="52"/>
                                    </a:cubicBezTo>
                                    <a:cubicBezTo>
                                      <a:pt x="108" y="29"/>
                                      <a:pt x="120" y="16"/>
                                      <a:pt x="129" y="8"/>
                                    </a:cubicBezTo>
                                    <a:cubicBezTo>
                                      <a:pt x="106" y="9"/>
                                      <a:pt x="59" y="15"/>
                                      <a:pt x="36" y="58"/>
                                    </a:cubicBezTo>
                                    <a:cubicBezTo>
                                      <a:pt x="35" y="59"/>
                                      <a:pt x="34" y="60"/>
                                      <a:pt x="32" y="60"/>
                                    </a:cubicBezTo>
                                    <a:cubicBezTo>
                                      <a:pt x="30" y="59"/>
                                      <a:pt x="29" y="58"/>
                                      <a:pt x="28" y="57"/>
                                    </a:cubicBezTo>
                                    <a:cubicBezTo>
                                      <a:pt x="27" y="51"/>
                                      <a:pt x="27" y="51"/>
                                      <a:pt x="27" y="51"/>
                                    </a:cubicBezTo>
                                    <a:cubicBezTo>
                                      <a:pt x="21" y="62"/>
                                      <a:pt x="14" y="84"/>
                                      <a:pt x="24" y="10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2.95pt;margin-top:-10.75pt;height:89pt;width:411.05pt;z-index:251677696;mso-width-relative:page;mso-height-relative:page;" coordorigin="9477,1213" coordsize="8221,1780" o:gfxdata="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">
                <o:lock v:ext="edit" aspectratio="f"/>
                <v:group id="_x0000_s1026" o:spid="_x0000_s1026" o:spt="203" style="position:absolute;left:9477;top:1769;height:668;width:4021;" coordorigin="9477,1709" coordsize="4021,668" o:gfxdata="UEsDBAoAAAAAAIdO4kAAAAAAAAAAAAAAAAAEAAAAZHJzL1BLAwQUAAAACACHTuJAdPJJe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v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HTySXu7AAAA2gAAAA8AAAAAAAAAAQAgAAAAIgAAAGRycy9kb3ducmV2LnhtbFBL&#10;AQIUABQAAAAIAIdO4kAzLwWeOwAAADkAAAAVAAAAAAAAAAEAIAAAAAoBAABkcnMvZ3JvdXBzaGFw&#10;ZXhtbC54bWxQSwUGAAAAAAYABgBgAQAAxwMAAAAA&#10;">
                  <o:lock v:ext="edit" aspectratio="f"/>
                  <v:shape id="_x0000_s1026" o:spid="_x0000_s1026" o:spt="202" type="#_x0000_t202" style="position:absolute;left:9999;top:1709;height:668;width:3499;" filled="f" stroked="f" coordsize="21600,21600" o:gfxdata="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gKIM+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微软雅黑" w:hAnsi="微软雅黑" w:eastAsia="微软雅黑" w:cs="微软雅黑"/>
                              <w:sz w:val="24"/>
                              <w:szCs w:val="32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sz w:val="24"/>
                              <w:szCs w:val="32"/>
                              <w:lang w:eastAsia="zh-CN"/>
                            </w:rPr>
                            <w:t>手机：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sz w:val="24"/>
                              <w:szCs w:val="32"/>
                              <w:lang w:val="en-US" w:eastAsia="zh-CN"/>
                            </w:rPr>
                            <w:t>180 0000 0000</w:t>
                          </w:r>
                        </w:p>
                      </w:txbxContent>
                    </v:textbox>
                  </v:shape>
                  <v:group id="组合 2" o:spid="_x0000_s1026" o:spt="203" style="position:absolute;left:9477;top:1872;height:447;width:447;" coordorigin="6145,3216" coordsize="1236,1236" o:gfxdata="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kKr5vAAAANsAAAAPAAAAAAAAAAEAIAAAACIAAABkcnMvZG93bnJldi54bWxQ&#10;SwECFAAUAAAACACHTuJAMy8FnjsAAAA5AAAAFQAAAAAAAAABACAAAAALAQAAZHJzL2dyb3Vwc2hh&#10;cGV4bWwueG1sUEsFBgAAAAAGAAYAYAEAAMgDAAAAAA==&#10;">
                    <o:lock v:ext="edit" aspectratio="f"/>
                    <v:shape id="Oval 29" o:spid="_x0000_s1026" o:spt="3" type="#_x0000_t3" style="position:absolute;left:6145;top:3216;height:1237;width:1237;" fillcolor="#000000 [3213]" filled="t" stroked="f" coordsize="21600,21600" o:gfxdata="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+HIUdugAAANsA&#10;AAAPAAAAAAAAAAEAIAAAACIAAABkcnMvZG93bnJldi54bWxQSwECFAAUAAAACACHTuJAMy8FnjsA&#10;AAA5AAAAEAAAAAAAAAABACAAAAAJAQAAZHJzL3NoYXBleG1sLnhtbFBLBQYAAAAABgAGAFsBAACz&#10;AwAAAAA=&#10;"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30" o:spid="_x0000_s1026" o:spt="100" style="position:absolute;left:6477;top:3558;height:559;width:563;" fillcolor="#FFFFFF" filled="t" stroked="f" coordsize="124,123" o:gfxdata="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gtkVO8AAAA&#10;2wAAAA8AAAAAAAAAAQAgAAAAIgAAAGRycy9kb3ducmV2LnhtbFBLAQIUABQAAAAIAIdO4kAzLwWe&#10;OwAAADkAAAAQAAAAAAAAAAEAIAAAAAsBAABkcnMvc2hhcGV4bWwueG1sUEsFBgAAAAAGAAYAWwEA&#10;ALUDAAAAAA==&#10;" path="m99,123c86,123,61,114,36,88c21,74,11,58,5,43c0,29,0,18,5,12c6,12,7,11,8,10c12,6,17,0,25,0c30,0,35,3,41,9c54,26,49,34,41,42c40,43,40,43,40,43c39,44,39,46,42,51c45,55,50,61,57,67c72,83,78,84,80,84c80,84,80,84,80,84c81,84,81,84,81,84c82,83,82,83,82,83c86,79,90,75,97,75c102,75,107,78,115,83c121,88,124,93,124,99c124,106,118,112,114,116c113,117,112,118,111,118c109,121,104,123,99,123xm25,8c21,8,17,12,13,16c13,17,12,17,11,18c9,21,8,29,12,41c18,54,28,69,41,83c64,105,86,115,99,115c102,115,105,114,106,113c107,112,107,111,108,111c112,107,116,103,116,99c116,96,114,93,110,90c104,85,100,83,97,83c94,83,91,85,88,89c86,90,86,90,86,90c85,92,83,92,80,92c80,92,80,92,80,92c76,92,68,90,51,73c44,66,39,60,36,55c31,47,30,41,34,38c35,36,35,36,35,36c42,30,45,27,34,14c31,10,28,8,25,8xe">
                      <v:path o:connectlocs="449,559;163,399;22,195;22,54;36,45;113,0;186,40;186,190;181,195;190,231;258,304;363,381;363,381;367,381;372,377;440,340;522,377;563,449;517,527;503,536;449,559;113,36;59,72;49,81;54,186;186,377;449,522;481,513;490,504;526,449;499,409;440,377;399,404;390,409;363,418;363,418;231,331;163,249;154,172;158,163;154,63;113,36" o:connectangles="0,0,0,0,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31" o:spid="_x0000_s1026" o:spt="100" style="position:absolute;left:6794;top:3635;height:163;width:169;" fillcolor="#FFFFFF" filled="t" stroked="f" coordsize="37,36" o:gfxdata="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+C52rsAAADb&#10;AAAADwAAAAAAAAABACAAAAAiAAAAZHJzL2Rvd25yZXYueG1sUEsBAhQAFAAAAAgAh07iQDMvBZ47&#10;AAAAOQAAABAAAAAAAAAAAQAgAAAACgEAAGRycy9zaGFwZXhtbC54bWxQSwUGAAAAAAYABgBbAQAA&#10;tAMAAAAA&#10;" path="m29,36c29,36,28,36,28,36c26,35,25,33,26,30c28,25,27,19,22,14c18,10,11,9,6,11c4,12,2,11,1,9c0,7,1,5,3,4c11,0,21,2,28,9c35,15,37,25,33,33c33,35,31,36,29,36xe">
                      <v:path o:connectlocs="132,163;127,163;118,135;100,63;27,49;4,40;13,18;127,40;150,149;132,163" o:connectangles="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32" o:spid="_x0000_s1026" o:spt="100" style="position:absolute;left:6758;top:3539;height:292;width:296;" fillcolor="#FFFFFF" filled="t" stroked="f" coordsize="65,64" o:gfxdata="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P1Hf7sAAADb&#10;AAAADwAAAAAAAAABACAAAAAiAAAAZHJzL2Rvd25yZXYueG1sUEsBAhQAFAAAAAgAh07iQDMvBZ47&#10;AAAAOQAAABAAAAAAAAAAAQAgAAAACgEAAGRycy9zaGFwZXhtbC54bWxQSwUGAAAAAAYABgBbAQAA&#10;tAMAAAAA&#10;" path="m55,64c55,64,54,64,54,64c52,63,51,61,52,59c57,46,54,32,44,22c34,12,19,9,6,15c4,16,2,15,1,13c0,11,1,8,3,8c19,0,37,4,50,16c62,28,65,46,59,62c58,63,57,64,55,64xe">
                      <v:path o:connectlocs="250,292;245,292;236,269;200,100;27,68;4,59;13,36;227,73;268,282;250,292" o:connectangles="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v:group>
                <v:group id="_x0000_s1026" o:spid="_x0000_s1026" o:spt="203" style="position:absolute;left:13593;top:1769;height:668;width:4105;" coordorigin="13593,1724" coordsize="4105,668" o:gfxdata="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u+7OC+AAAA2gAAAA8AAAAAAAAAAQAgAAAAIgAAAGRycy9kb3ducmV2Lnht&#10;bFBLAQIUABQAAAAIAIdO4kAzLwWeOwAAADkAAAAVAAAAAAAAAAEAIAAAAA0BAABkcnMvZ3JvdXBz&#10;aGFwZXhtbC54bWxQSwUGAAAAAAYABgBgAQAAygMAAAAA&#10;">
                  <o:lock v:ext="edit" aspectratio="f"/>
                  <v:shape id="_x0000_s1026" o:spid="_x0000_s1026" o:spt="202" type="#_x0000_t202" style="position:absolute;left:14054;top:1724;height:668;width:3644;" filled="f" stroked="f" coordsize="21600,21600" o:gfxdata="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zdyRj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微软雅黑" w:hAnsi="微软雅黑" w:eastAsia="微软雅黑" w:cs="微软雅黑"/>
                              <w:sz w:val="24"/>
                              <w:szCs w:val="32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sz w:val="24"/>
                              <w:szCs w:val="32"/>
                              <w:lang w:eastAsia="zh-CN"/>
                            </w:rPr>
                            <w:t>微信：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sz w:val="24"/>
                              <w:szCs w:val="32"/>
                              <w:lang w:val="en-US" w:eastAsia="zh-CN"/>
                            </w:rPr>
                            <w:t>1234567</w:t>
                          </w:r>
                        </w:p>
                      </w:txbxContent>
                    </v:textbox>
                  </v:shape>
                  <v:group id="组合 3" o:spid="_x0000_s1026" o:spt="203" style="position:absolute;left:13593;top:1872;height:447;width:447;" coordorigin="2507,1399" coordsize="1236,1236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Oval 8" o:spid="_x0000_s1026" o:spt="3" type="#_x0000_t3" style="position:absolute;left:2507;top:1399;height:1236;width:1237;" fillcolor="#000000 [3213]" filled="t" stroked="f" coordsize="21600,21600" o:gfxdata="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QKLR17gAAADbAAAA&#10;DwAAAAAAAAABACAAAAAiAAAAZHJzL2Rvd25yZXYueG1sUEsBAhQAFAAAAAgAh07iQDMvBZ47AAAA&#10;OQAAABAAAAAAAAAAAQAgAAAABwEAAGRycy9zaGFwZXhtbC54bWxQSwUGAAAAAAYABgBbAQAAsQMA&#10;AAAA&#10;">
                      <v:fill on="t" focussize="0,0"/>
                      <v:stroke on="f"/>
                      <v:imagedata o:title=""/>
                      <o:lock v:ext="edit" aspectratio="f"/>
                    </v:shape>
                    <v:shape id="Oval 100" o:spid="_x0000_s1026" o:spt="3" type="#_x0000_t3" style="position:absolute;left:2917;top:1948;height:73;width:77;" fillcolor="#FFFFFF" filled="t" stroked="f" coordsize="21600,21600" o:gfxdata="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qY6MW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shape>
                    <v:shape id="Oval 101" o:spid="_x0000_s1026" o:spt="3" type="#_x0000_t3" style="position:absolute;left:3084;top:1948;height:73;width:79;" fillcolor="#FFFFFF" filled="t" stroked="f" coordsize="21600,21600" o:gfxdata="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XUTV6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/>
                      <v:imagedata o:title=""/>
                      <o:lock v:ext="edit" aspectratio="f"/>
                    </v:shape>
                    <v:shape id="Oval 102" o:spid="_x0000_s1026" o:spt="3" type="#_x0000_t3" style="position:absolute;left:3253;top:1948;height:73;width:77;" fillcolor="#FFFFFF" filled="t" stroked="f" coordsize="21600,21600" o:gfxdata="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QbTKbsAAADb&#10;AAAADwAAAAAAAAABACAAAAAiAAAAZHJzL2Rvd25yZXYueG1sUEsBAhQAFAAAAAgAh07iQDMvBZ47&#10;AAAAOQAAABAAAAAAAAAAAQAgAAAACgEAAGRycy9zaGFwZXhtbC54bWxQSwUGAAAAAAYABgBbAQAA&#10;tAMAAAAA&#10;"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103" o:spid="_x0000_s1026" o:spt="100" style="position:absolute;left:2803;top:1731;height:613;width:640;" fillcolor="#FFFFFF" filled="t" stroked="f" coordsize="141,135" o:gfxdata="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jVuMi/&#10;AAAA2wAAAA8AAAAAAAAAAQAgAAAAIgAAAGRycy9kb3ducmV2LnhtbFBLAQIUABQAAAAIAIdO4kAz&#10;LwWeOwAAADkAAAAQAAAAAAAAAAEAIAAAAA4BAABkcnMvc2hhcGV4bWwueG1sUEsFBgAAAAAGAAYA&#10;WwEAALgDAAAAAA==&#10;" path="m35,135c34,135,33,134,33,134c32,133,31,132,31,131c31,100,31,100,31,100c12,90,0,73,0,55c0,25,32,0,71,0c109,0,141,25,141,55c141,85,109,110,71,110c70,110,69,110,68,110c37,134,37,134,37,134c36,134,36,135,35,135xm71,8c36,8,8,29,8,55c8,71,19,85,36,94c38,95,39,96,39,98c39,122,39,122,39,122c64,102,64,102,64,102c65,102,66,101,67,102c67,102,67,102,67,102c69,102,70,102,71,102c105,102,133,81,133,55c133,29,105,8,71,8xe">
                      <v:path o:connectlocs="158,613;149,608;140,594;140,454;0,249;322,0;640,249;322,499;308,499;167,608;158,613;322,36;36,249;163,426;177,444;177,553;290,463;304,463;304,463;322,463;603,249;322,36" o:connectangles="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v:group>
                <v:group id="_x0000_s1026" o:spid="_x0000_s1026" o:spt="203" style="position:absolute;left:13593;top:2325;height:668;width:4105;" coordorigin="13593,2424" coordsize="4105,668" o:gfxdata="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vJT3i7AAAA2gAAAA8AAAAAAAAAAQAgAAAAIgAAAGRycy9kb3ducmV2LnhtbFBL&#10;AQIUABQAAAAIAIdO4kAzLwWeOwAAADkAAAAVAAAAAAAAAAEAIAAAAAoBAABkcnMvZ3JvdXBzaGFw&#10;ZXhtbC54bWxQSwUGAAAAAAYABgBgAQAAxwMAAAAA&#10;">
                  <o:lock v:ext="edit" aspectratio="f"/>
                  <v:shape id="_x0000_s1026" o:spid="_x0000_s1026" o:spt="202" type="#_x0000_t202" style="position:absolute;left:14054;top:2424;height:668;width:3644;" filled="f" stroked="f" coordsize="21600,21600" o:gfxdata="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w7gfi/&#10;AAAA3A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微软雅黑" w:hAnsi="微软雅黑" w:eastAsia="微软雅黑" w:cs="微软雅黑"/>
                              <w:sz w:val="24"/>
                              <w:szCs w:val="32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sz w:val="24"/>
                              <w:szCs w:val="32"/>
                              <w:lang w:eastAsia="zh-CN"/>
                            </w:rPr>
                            <w:t>邮箱：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color w:val="auto"/>
                              <w:sz w:val="24"/>
                              <w:szCs w:val="32"/>
                              <w:u w:val="none"/>
                              <w:lang w:val="en-US"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color w:val="auto"/>
                              <w:sz w:val="24"/>
                              <w:szCs w:val="32"/>
                              <w:u w:val="none"/>
                              <w:lang w:val="en-US" w:eastAsia="zh-CN"/>
                            </w:rPr>
                            <w:instrText xml:space="preserve"> HYPERLINK "mailto:123456@163.com" </w:instrTex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color w:val="auto"/>
                              <w:sz w:val="24"/>
                              <w:szCs w:val="32"/>
                              <w:u w:val="none"/>
                              <w:lang w:val="en-US" w:eastAsia="zh-CN"/>
                            </w:rPr>
                            <w:fldChar w:fldCharType="separate"/>
                          </w:r>
                          <w:r>
                            <w:rPr>
                              <w:rStyle w:val="8"/>
                              <w:rFonts w:hint="eastAsia" w:ascii="微软雅黑" w:hAnsi="微软雅黑" w:eastAsia="微软雅黑" w:cs="微软雅黑"/>
                              <w:color w:val="auto"/>
                              <w:sz w:val="24"/>
                              <w:szCs w:val="32"/>
                              <w:u w:val="none"/>
                              <w:lang w:val="en-US" w:eastAsia="zh-CN"/>
                            </w:rPr>
                            <w:t>123456@163.com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color w:val="auto"/>
                              <w:sz w:val="24"/>
                              <w:szCs w:val="32"/>
                              <w:u w:val="none"/>
                              <w:lang w:val="en-US" w:eastAsia="zh-CN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组合 140" o:spid="_x0000_s1026" o:spt="203" style="position:absolute;left:13593;top:2548;height:447;width:447;" coordorigin="2507,6854" coordsize="1236,1236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Oval 23" o:spid="_x0000_s1026" o:spt="3" type="#_x0000_t3" style="position:absolute;left:2507;top:6854;height:1237;width:1237;" fillcolor="#000000 [3213]" filled="t" stroked="f" coordsize="21600,21600" o:gfxdata="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QEEJvQAA&#10;ANsAAAAPAAAAAAAAAAEAIAAAACIAAABkcnMvZG93bnJldi54bWxQSwECFAAUAAAACACHTuJAMy8F&#10;njsAAAA5AAAAEAAAAAAAAAABACAAAAAMAQAAZHJzL3NoYXBleG1sLnhtbFBLBQYAAAAABgAGAFsB&#10;AAC2AwAAAAA=&#10;"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45" o:spid="_x0000_s1026" o:spt="100" style="position:absolute;left:3176;top:7455;height:136;width:140;" fillcolor="#FFFFFF" filled="t" stroked="f" coordsize="31,30" o:gfxdata="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S/B+7sAAADb&#10;AAAADwAAAAAAAAABACAAAAAiAAAAZHJzL2Rvd25yZXYueG1sUEsBAhQAFAAAAAgAh07iQDMvBZ47&#10;AAAAOQAAABAAAAAAAAAAAQAgAAAACgEAAGRycy9zaGFwZXhtbC54bWxQSwUGAAAAAAYABgBbAQAA&#10;tAMAAAAA&#10;" path="m27,30c26,30,25,30,24,29c1,8,1,8,1,8c0,6,0,4,1,2c3,0,5,0,7,2c30,23,30,23,30,23c31,25,31,27,30,29c29,30,28,30,27,30xe">
                      <v:path o:connectlocs="121,136;108,131;4,36;4,9;31,9;135,104;135,131;121,136" o:connectangles="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46" o:spid="_x0000_s1026" o:spt="100" style="position:absolute;left:2930;top:7455;height:136;width:146;" fillcolor="#FFFFFF" filled="t" stroked="f" coordsize="32,30" o:gfxdata="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iDP+bvQAA&#10;ANsAAAAPAAAAAAAAAAEAIAAAACIAAABkcnMvZG93bnJldi54bWxQSwECFAAUAAAACACHTuJAMy8F&#10;njsAAAA5AAAAEAAAAAAAAAABACAAAAAMAQAAZHJzL3NoYXBleG1sLnhtbFBLBQYAAAAABgAGAFsB&#10;AAC2AwAAAAA=&#10;" path="m4,30c3,30,2,30,1,29c0,27,0,25,1,23c24,2,24,2,24,2c26,0,29,0,30,2c32,4,32,6,30,8c7,29,7,29,7,29c6,30,5,30,4,30xe">
                      <v:path o:connectlocs="18,136;4,131;4,104;109,9;136,9;136,36;31,131;18,136" o:connectangles="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47" o:spid="_x0000_s1026" o:spt="100" style="position:absolute;left:2834;top:7263;height:419;width:582;" fillcolor="#FFFFFF" filled="t" stroked="f" coordsize="128,92" o:gfxdata="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cR1rsAAADb&#10;AAAADwAAAAAAAAABACAAAAAiAAAAZHJzL2Rvd25yZXYueG1sUEsBAhQAFAAAAAgAh07iQDMvBZ47&#10;AAAAOQAAABAAAAAAAAAAAQAgAAAACgEAAGRycy9zaGFwZXhtbC54bWxQSwUGAAAAAAYABgBbAQAA&#10;tAMAAAAA&#10;" path="m116,92c12,92,12,92,12,92c5,92,0,87,0,80c0,12,0,12,0,12c0,6,5,0,12,0c116,0,116,0,116,0c122,0,128,6,128,12c128,80,128,80,128,80c128,87,122,92,116,92xm12,8c9,8,8,10,8,12c8,80,8,80,8,80c8,83,9,84,12,84c116,84,116,84,116,84c118,84,120,83,120,80c120,12,120,12,120,12c120,10,118,8,116,8l12,8xe">
                      <v:path o:connectlocs="527,419;54,419;0,364;0,54;54,0;527,0;582,54;582,364;527,419;54,36;36,54;36,364;54,382;527,382;545,364;545,54;527,36;54,36" o:connectangles="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48" o:spid="_x0000_s1026" o:spt="100" style="position:absolute;left:2853;top:7286;height:256;width:540;" fillcolor="#FFFFFF" filled="t" stroked="f" coordsize="119,56" o:gfxdata="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OGdEBtwAAANsAAAAP&#10;AAAAAAAAAAEAIAAAACIAAABkcnMvZG93bnJldi54bWxQSwECFAAUAAAACACHTuJAMy8FnjsAAAA5&#10;AAAAEAAAAAAAAAABACAAAAAGAQAAZHJzL3NoYXBleG1sLnhtbFBLBQYAAAAABgAGAFsBAACwAwAA&#10;AAA=&#10;" path="m60,56c59,56,58,56,57,55c2,8,2,8,2,8c1,7,0,4,2,2c3,1,6,0,7,2c60,47,60,47,60,47c112,2,112,2,112,2c113,0,116,1,117,2c119,4,119,7,117,8c62,55,62,55,62,55c61,56,61,56,60,56xe">
                      <v:path o:connectlocs="272,256;258,251;9,36;9,9;31,9;272,214;508,9;530,9;530,36;281,251;272,256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v:group>
                <v:group id="_x0000_s1026" o:spid="_x0000_s1026" o:spt="203" style="position:absolute;left:13593;top:1213;height:668;width:4105;" coordorigin="13593,1024" coordsize="4105,668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202" type="#_x0000_t202" style="position:absolute;left:14054;top:1024;height:668;width:3644;" filled="f" stroked="f" coordsize="21600,21600" o:gfxdata="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DpboU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微软雅黑" w:hAnsi="微软雅黑" w:eastAsia="微软雅黑" w:cs="微软雅黑"/>
                              <w:sz w:val="24"/>
                              <w:szCs w:val="32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sz w:val="24"/>
                              <w:szCs w:val="32"/>
                              <w:lang w:eastAsia="zh-CN"/>
                            </w:rPr>
                            <w:t>出生日期：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sz w:val="24"/>
                              <w:szCs w:val="32"/>
                              <w:lang w:val="en-US" w:eastAsia="zh-CN"/>
                            </w:rPr>
                            <w:t>1990/4/25</w:t>
                          </w:r>
                        </w:p>
                      </w:txbxContent>
                    </v:textbox>
                  </v:shape>
                  <v:group id="组合 2" o:spid="_x0000_s1026" o:spt="203" style="position:absolute;left:13593;top:1196;height:447;width:447;" coordorigin="6019,8172" coordsize="1118,1118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Oval 237" o:spid="_x0000_s1026" o:spt="3" type="#_x0000_t3" style="position:absolute;left:6019;top:8172;height:1118;width:1118;" fillcolor="#000000 [3213]" filled="t" stroked="f" coordsize="21600,21600" o:gfxdata="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dUoed&#10;wAAAANwAAAAPAAAAAAAAAAEAIAAAACIAAABkcnMvZG93bnJldi54bWxQSwECFAAUAAAACACHTuJA&#10;My8FnjsAAAA5AAAAEAAAAAAAAAABACAAAAAPAQAAZHJzL3NoYXBleG1sLnhtbFBLBQYAAAAABgAG&#10;AFsBAAC5AwAAAAA=&#10;"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320" o:spid="_x0000_s1026" o:spt="100" style="position:absolute;left:6307;top:8505;height:533;width:538;" fillcolor="#FFFFFF" filled="t" stroked="f" coordsize="131,130" o:gfxdata="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0unHxugAAANwA&#10;AAAPAAAAAAAAAAEAIAAAACIAAABkcnMvZG93bnJldi54bWxQSwECFAAUAAAACACHTuJAMy8FnjsA&#10;AAA5AAAAEAAAAAAAAAABACAAAAAJAQAAZHJzL3NoYXBleG1sLnhtbFBLBQYAAAAABgAGAFsBAACz&#10;AwAAAAA=&#10;" path="m66,130c30,130,0,101,0,65c0,54,3,44,8,34c9,32,11,32,13,33c15,34,16,36,15,38c11,46,8,56,8,65c8,97,34,122,66,122c97,122,123,97,123,65c123,33,97,8,66,8c63,8,62,6,62,4c62,1,63,0,66,0c102,0,131,29,131,65c131,101,102,130,66,130xe">
                      <v:path o:connectlocs="271,533;0,266;32,139;53,135;61,155;32,266;271,500;505,266;271,32;254,16;271,0;538,266;271,533" o:connectangles="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321" o:spid="_x0000_s1026" o:spt="100" style="position:absolute;left:6557;top:8422;height:231;width:156;" fillcolor="#FFFFFF" filled="t" stroked="f" coordsize="38,56" o:gfxdata="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Doedr4A&#10;AADcAAAADwAAAAAAAAABACAAAAAiAAAAZHJzL2Rvd25yZXYueG1sUEsBAhQAFAAAAAgAh07iQDMv&#10;BZ47AAAAOQAAABAAAAAAAAAAAQAgAAAADQEAAGRycy9zaGFwZXhtbC54bWxQSwUGAAAAAAYABgBb&#10;AQAAtwMAAAAA&#10;" path="m24,56c23,56,22,56,21,55c1,26,1,26,1,26c1,25,0,24,1,23c1,22,1,21,2,20c31,1,31,1,31,1c33,0,35,0,37,2c38,4,37,6,35,8c10,25,10,25,10,25c27,50,27,50,27,50c29,52,28,54,26,56c26,56,25,56,24,56xe">
                      <v:path o:connectlocs="98,231;86,226;4,107;4,94;8,82;127,4;151,8;143,33;41,103;110,206;106,231;98,231" o:connectangles="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322" o:spid="_x0000_s1026" o:spt="100" style="position:absolute;left:6458;top:8698;height:148;width:102;" fillcolor="#FFFFFF" filled="t" stroked="f" coordsize="25,36" o:gfxdata="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RWWnG/&#10;AAAA3AAAAA8AAAAAAAAAAQAgAAAAIgAAAGRycy9kb3ducmV2LnhtbFBLAQIUABQAAAAIAIdO4kAz&#10;LwWeOwAAADkAAAAQAAAAAAAAAAEAIAAAAA4BAABkcnMvc2hhcGV4bWwueG1sUEsFBgAAAAAGAAYA&#10;WwEAALgDAAAAAA==&#10;" path="m0,36c0,31,0,31,0,31c5,27,5,27,5,27c13,20,16,16,16,12c16,9,15,7,11,7c8,7,5,8,3,10c1,4,1,4,1,4c3,2,8,0,12,0c20,0,25,5,25,11c25,17,20,22,15,26c12,29,12,29,12,29c12,29,12,29,12,29c25,29,25,29,25,29c25,36,25,36,25,36l0,36xe">
                      <v:path o:connectlocs="0,148;0,127;20,111;65,49;44,28;12,41;4,16;48,0;102,45;61,106;48,119;48,119;102,119;102,148;0,148" o:connectangles="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323" o:spid="_x0000_s1026" o:spt="100" style="position:absolute;left:6578;top:8701;height:144;width:115;" fillcolor="#FFFFFF" filled="t" stroked="f" coordsize="28,35" o:gfxdata="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8YMEf&#10;wAAAANwAAAAPAAAAAAAAAAEAIAAAACIAAABkcnMvZG93bnJldi54bWxQSwECFAAUAAAACACHTuJA&#10;My8FnjsAAAA5AAAAEAAAAAAAAAABACAAAAAPAQAAZHJzL3NoYXBleG1sLnhtbFBLBQYAAAAABgAG&#10;AFsBAAC5AwAAAAA=&#10;" path="m16,35c16,26,16,26,16,26c0,26,0,26,0,26c0,21,0,21,0,21c14,0,14,0,14,0c24,0,24,0,24,0c24,20,24,20,24,20c28,20,28,20,28,20c28,26,28,26,28,26c24,26,24,26,24,26c24,35,24,35,24,35l16,35xm16,20c16,13,16,13,16,13c16,10,16,8,16,6c16,6,16,6,16,6c15,8,14,10,13,13c8,20,8,20,8,20c8,20,8,20,8,20l16,20xe">
                      <v:path o:connectlocs="65,144;65,106;0,106;0,86;57,0;98,0;98,82;115,82;115,106;98,106;98,144;65,144;65,82;65,53;65,24;65,24;53,53;32,82;32,82;65,82" o:connectangles="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v:group>
                <v:group id="_x0000_s1026" o:spid="_x0000_s1026" o:spt="203" style="position:absolute;left:9477;top:2325;height:668;width:4187;" coordorigin="9477,2407" coordsize="4187,668" o:gfxdata="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Fd0lL0AAADa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202" type="#_x0000_t202" style="position:absolute;left:10020;top:2407;height:668;width:3644;" filled="f" stroked="f" coordsize="21600,21600" o:gfxdata="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6R+PvQAA&#10;ANw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ascii="微软雅黑" w:hAnsi="微软雅黑" w:eastAsia="微软雅黑" w:cs="微软雅黑"/>
                              <w:sz w:val="24"/>
                              <w:szCs w:val="32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sz w:val="24"/>
                              <w:szCs w:val="32"/>
                              <w:lang w:eastAsia="zh-CN"/>
                            </w:rPr>
                            <w:t>住址：</w:t>
                          </w:r>
                          <w:r>
                            <w:rPr>
                              <w:rFonts w:hint="eastAsia" w:ascii="微软雅黑" w:hAnsi="微软雅黑" w:eastAsia="微软雅黑" w:cs="微软雅黑"/>
                              <w:sz w:val="24"/>
                              <w:szCs w:val="32"/>
                              <w:lang w:val="en-US" w:eastAsia="zh-CN"/>
                            </w:rPr>
                            <w:t>山东济南XX街XX小区</w:t>
                          </w:r>
                        </w:p>
                      </w:txbxContent>
                    </v:textbox>
                  </v:shape>
                  <v:group id="组合 124" o:spid="_x0000_s1026" o:spt="203" style="position:absolute;left:9477;top:2548;height:447;width:447;" coordorigin="6243,4753" coordsize="1296,1294" o:gfxdata="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7et+2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Oval 11" o:spid="_x0000_s1026" o:spt="3" type="#_x0000_t3" style="position:absolute;left:6243;top:4753;height:1295;width:1297;" fillcolor="#000000 [3213]" filled="t" stroked="f" coordsize="21600,21600" o:gfxdata="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4G2dL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23" o:spid="_x0000_s1026" o:spt="100" style="position:absolute;left:6648;top:5415;height:308;width:482;" fillcolor="#FFFFFF" filled="t" stroked="f" coordsize="101,65" o:gfxdata="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GsuM74A&#10;AADcAAAADwAAAAAAAAABACAAAAAiAAAAZHJzL2Rvd25yZXYueG1sUEsBAhQAFAAAAAgAh07iQDMv&#10;BZ47AAAAOQAAABAAAAAAAAAAAQAgAAAADQEAAGRycy9zaGFwZXhtbC54bWxQSwUGAAAAAAYABgBb&#10;AQAAtwMAAAAA&#10;" path="m97,65c4,65,4,65,4,65c2,65,0,64,0,61c0,4,0,4,0,4c0,1,2,0,4,0c6,0,8,1,8,4c8,57,8,57,8,57c93,57,93,57,93,57c93,4,93,4,93,4c93,1,95,0,97,0c99,0,101,1,101,4c101,61,101,61,101,61c101,64,99,65,97,65xe">
                      <v:path o:connectlocs="462,308;19,308;0,289;0,18;19,0;38,18;38,270;443,270;443,18;462,0;482,18;482,289;462,308" o:connectangles="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24" o:spid="_x0000_s1026" o:spt="100" style="position:absolute;left:6648;top:5200;height:253;width:487;" fillcolor="#FFFFFF" filled="t" stroked="f" coordsize="102,53" o:gfxdata="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4uWPvQAA&#10;ANwAAAAPAAAAAAAAAAEAIAAAACIAAABkcnMvZG93bnJldi54bWxQSwECFAAUAAAACACHTuJAMy8F&#10;njsAAAA5AAAAEAAAAAAAAAABACAAAAAMAQAAZHJzL3NoYXBleG1sLnhtbFBLBQYAAAAABgAGAFsB&#10;AAC2AwAAAAA=&#10;" path="m97,53c96,53,95,52,94,52c51,10,51,10,51,10c7,52,7,52,7,52c5,53,3,53,1,52c0,50,0,47,1,46c48,2,48,2,48,2c49,0,52,0,53,2c100,46,100,46,100,46c102,47,102,50,100,52c99,52,98,53,97,53xe">
                      <v:path o:connectlocs="463,253;448,248;243,47;33,248;4,248;4,219;229,9;253,9;477,219;477,248;463,253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25" o:spid="_x0000_s1026" o:spt="100" style="position:absolute;left:6553;top:5075;height:340;width:672;" fillcolor="#FFFFFF" filled="t" stroked="f" coordsize="141,71" o:gfxdata="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w7XnY&#10;wAAAANwAAAAPAAAAAAAAAAEAIAAAACIAAABkcnMvZG93bnJldi54bWxQSwECFAAUAAAACACHTuJA&#10;My8FnjsAAAA5AAAAEAAAAAAAAAABACAAAAAPAQAAZHJzL3NoYXBleG1sLnhtbFBLBQYAAAAABgAG&#10;AFsBAAC5AwAAAAA=&#10;" path="m137,70c136,70,135,70,134,69c71,10,71,10,71,10c7,69,7,69,7,69c6,71,3,71,2,69c0,68,0,65,2,64c68,1,68,1,68,1c69,0,72,0,73,1c139,64,139,64,139,64c141,65,141,68,140,69c139,70,138,70,137,70xe">
                      <v:path o:connectlocs="652,335;638,330;338,47;33,330;9,330;9,306;324,4;347,4;662,306;667,330;652,335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26" o:spid="_x0000_s1026" o:spt="100" style="position:absolute;left:6793;top:5475;height:248;width:195;" fillcolor="#FFFFFF" filled="t" stroked="f" coordsize="41,52" o:gfxdata="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OJERvQAA&#10;ANwAAAAPAAAAAAAAAAEAIAAAACIAAABkcnMvZG93bnJldi54bWxQSwECFAAUAAAACACHTuJAMy8F&#10;njsAAAA5AAAAEAAAAAAAAAABACAAAAAMAQAAZHJzL3NoYXBleG1sLnhtbFBLBQYAAAAABgAGAFsB&#10;AAC2AwAAAAA=&#10;" path="m37,52c4,52,4,52,4,52c2,52,0,51,0,48c0,4,0,4,0,4c0,2,2,0,4,0c37,0,37,0,37,0c39,0,41,2,41,4c41,48,41,48,41,48c41,51,39,52,37,52xm8,44c33,44,33,44,33,44c33,8,33,8,33,8c8,8,8,8,8,8l8,44xe">
                      <v:path o:connectlocs="175,248;19,248;0,228;0,19;19,0;175,0;195,19;195,228;175,248;38,209;156,209;156,38;38,38;38,209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v:group>
                <v:group id="_x0000_s1026" o:spid="_x0000_s1026" o:spt="203" style="position:absolute;left:9477;top:1213;height:668;width:3960;" coordorigin="9477,1002" coordsize="3960,668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  <o:lock v:ext="edit" aspectratio="f"/>
                  <v:shape id="_x0000_s1026" o:spid="_x0000_s1026" o:spt="202" type="#_x0000_t202" style="position:absolute;left:9999;top:1002;height:668;width:3438;" filled="f" stroked="f" coordsize="21600,21600" o:gfxdata="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m2REm&#10;wAAAANwAAAAPAAAAAAAAAAEAIAAAACIAAABkcnMvZG93bnJldi54bWxQSwECFAAUAAAACACHTuJA&#10;My8FnjsAAAA5AAAAEAAAAAAAAAABACAAAAAPAQAAZHJzL3NoYXBleG1sLnhtbFBLBQYAAAAABgAG&#10;AFsBAAC5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eastAsia" w:ascii="微软雅黑" w:hAnsi="微软雅黑" w:eastAsia="微软雅黑" w:cs="微软雅黑"/>
                              <w:sz w:val="24"/>
                              <w:szCs w:val="32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sz w:val="24"/>
                              <w:szCs w:val="32"/>
                              <w:lang w:val="en-US" w:eastAsia="zh-CN"/>
                            </w:rPr>
                            <w:t>学历：学士学位</w:t>
                          </w:r>
                        </w:p>
                      </w:txbxContent>
                    </v:textbox>
                  </v:shape>
                  <v:group id="组合 312" o:spid="_x0000_s1026" o:spt="203" style="position:absolute;left:9477;top:1196;height:447;width:447;" coordorigin="10020,4888" coordsize="1146,1146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Oval 19" o:spid="_x0000_s1026" o:spt="3" type="#_x0000_t3" style="position:absolute;left:10020;top:4888;height:1146;width:1146;" fillcolor="#000000 [3213]" filled="t" stroked="f" coordsize="21600,21600" o:gfxdata="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Ps01e/&#10;AAAA3A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60" o:spid="_x0000_s1026" o:spt="100" style="position:absolute;left:10297;top:5291;height:459;width:354;" fillcolor="#FFFFFF" filled="t" stroked="f" coordsize="84,109" o:gfxdata="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QaACvQAA&#10;ANwAAAAPAAAAAAAAAAEAIAAAACIAAABkcnMvZG93bnJldi54bWxQSwECFAAUAAAACACHTuJAMy8F&#10;njsAAAA5AAAAEAAAAAAAAAABACAAAAAMAQAAZHJzL3NoYXBleG1sLnhtbFBLBQYAAAAABgAGAFsB&#10;AAC2AwAAAAA=&#10;" path="m4,109c4,109,4,109,4,109c2,109,0,107,1,104c1,102,12,45,77,1c79,0,81,1,82,3c84,4,83,7,81,8c20,50,8,105,8,106c8,108,6,109,4,109xe">
                      <v:path o:connectlocs="16,459;16,459;4,437;324,4;345,12;341,33;33,446;16,459" o:connectangles="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reeform 61" o:spid="_x0000_s1026" o:spt="100" style="position:absolute;left:10269;top:5170;height:478;width:614;" fillcolor="#FFFFFF" filled="t" stroked="f" coordsize="146,114" o:gfxdata="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E7v9K/&#10;AAAA3AAAAA8AAAAAAAAAAQAgAAAAIgAAAGRycy9kb3ducmV2LnhtbFBLAQIUABQAAAAIAIdO4kAz&#10;LwWeOwAAADkAAAAQAAAAAAAAAAEAIAAAAA4BAABkcnMvc2hhcGV4bWwueG1sUEsFBgAAAAAGAAYA&#10;WwEAALgDAAAAAA==&#10;" path="m36,114c36,114,36,114,36,114c30,114,24,113,20,112c19,111,18,111,17,110c0,75,24,40,25,38c26,37,27,36,29,36c30,37,31,38,32,39c34,46,34,46,34,46c61,5,110,0,131,0c138,0,142,1,142,1c144,1,146,3,146,4c146,6,145,8,143,9c142,9,119,19,110,53c105,77,88,88,76,93c80,94,80,94,80,94c81,95,83,96,83,97c83,99,82,101,81,102c69,109,51,114,36,114xm24,105c35,108,53,105,67,100c59,98,59,98,59,98c57,97,56,95,56,93c56,91,58,90,60,90c61,90,95,86,103,52c108,29,120,16,129,8c106,9,59,15,36,58c35,59,34,60,32,60c30,59,29,58,28,57c27,51,27,51,27,51c21,62,14,84,24,105xe">
                      <v:path o:connectlocs="151,478;151,478;84,469;71,461;105,159;121,150;134,163;142,192;550,0;597,4;614,16;601,37;462,222;319,389;336,394;349,406;340,427;151,478;100,440;281,419;248,410;235,389;252,377;433,218;542,33;151,243;134,251;117,239;113,213;100,440" o:connectangles="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v:group>
              </v:group>
            </w:pict>
          </mc:Fallback>
        </mc:AlternateContent>
      </w: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4857115</wp:posOffset>
            </wp:positionH>
            <wp:positionV relativeFrom="page">
              <wp:posOffset>427990</wp:posOffset>
            </wp:positionV>
            <wp:extent cx="1168400" cy="1511935"/>
            <wp:effectExtent l="146050" t="154940" r="152400" b="161925"/>
            <wp:wrapNone/>
            <wp:docPr id="7" name="图片 7" descr="p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psb"/>
                    <pic:cNvPicPr>
                      <a:picLocks noChangeAspect="1"/>
                    </pic:cNvPicPr>
                  </pic:nvPicPr>
                  <pic:blipFill>
                    <a:blip r:embed="rId6"/>
                    <a:srcRect t="2309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51193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ffectLst>
                      <a:outerShdw blurRad="127000" sx="105000" sy="105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-579755</wp:posOffset>
                </wp:positionH>
                <wp:positionV relativeFrom="paragraph">
                  <wp:posOffset>40005</wp:posOffset>
                </wp:positionV>
                <wp:extent cx="1163955" cy="387350"/>
                <wp:effectExtent l="0" t="0" r="17145" b="13970"/>
                <wp:wrapNone/>
                <wp:docPr id="314" name="组合 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3955" cy="387350"/>
                          <a:chOff x="8948" y="1983"/>
                          <a:chExt cx="1833" cy="610"/>
                        </a:xfrm>
                      </wpg:grpSpPr>
                      <wps:wsp>
                        <wps:cNvPr id="315" name="矩形 3"/>
                        <wps:cNvSpPr/>
                        <wps:spPr>
                          <a:xfrm>
                            <a:off x="8948" y="2099"/>
                            <a:ext cx="1816" cy="494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 w="158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both"/>
                                <w:rPr>
                                  <w:rFonts w:hint="eastAsia" w:eastAsiaTheme="minorEastAsia"/>
                                  <w:lang w:eastAsia="zh-C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17" name="文本框 257"/>
                        <wps:cNvSpPr txBox="1"/>
                        <wps:spPr>
                          <a:xfrm>
                            <a:off x="8965" y="1983"/>
                            <a:ext cx="1816" cy="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adjustRightInd w:val="0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  <w:t>报考信息</w:t>
                              </w:r>
                            </w:p>
                          </w:txbxContent>
                        </wps:txbx>
                        <wps:bodyPr wrap="square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5.65pt;margin-top:3.15pt;height:30.5pt;width:91.65pt;z-index:251679744;mso-width-relative:page;mso-height-relative:page;" coordorigin="8948,1983" coordsize="1833,610" o:gfxdata="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j31RPdcAAAAHAQAADwAAAAAAAAABACAAAAAiAAAAZHJzL2Rvd25yZXYueG1sUEsBAhQAFAAA&#10;AAgAh07iQPGRMxqbAgAARQYAAA4AAAAAAAAAAQAgAAAAJgEAAGRycy9lMm9Eb2MueG1sUEsFBgAA&#10;AAAGAAYAWQEAADMGAAAAAA==&#10;">
                <o:lock v:ext="edit" aspectratio="f"/>
                <v:rect id="矩形 3" o:spid="_x0000_s1026" o:spt="1" style="position:absolute;left:8948;top:2099;height:494;width:1816;" fillcolor="#434342 [3215]" filled="t" stroked="f" coordsize="21600,21600" o:gfxdata="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MIkZm/&#10;AAAA3AAAAA8AAAAAAAAAAQAgAAAAIgAAAGRycy9kb3ducmV2LnhtbFBLAQIUABQAAAAIAIdO4kAz&#10;LwWeOwAAADkAAAAQAAAAAAAAAAEAIAAAAA4BAABkcnMvc2hhcGV4bWwueG1sUEsFBgAAAAAGAAYA&#10;WwEAALgDAAAAAA==&#10;">
                  <v:fill on="t" focussize="0,0"/>
                  <v:stroke on="f" weight="1.25pt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  <w:rPr>
                            <w:rFonts w:hint="eastAsia" w:eastAsiaTheme="minorEastAsia"/>
                            <w:lang w:eastAsia="zh-CN"/>
                          </w:rPr>
                        </w:pPr>
                      </w:p>
                    </w:txbxContent>
                  </v:textbox>
                </v:rect>
                <v:shape id="文本框 257" o:spid="_x0000_s1026" o:spt="202" type="#_x0000_t202" style="position:absolute;left:8965;top:1983;height:599;width:1816;" filled="f" stroked="f" coordsize="21600,21600" o:gfxdata="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+ngl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adjustRightInd w:val="0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  <w:t>报考信息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6"/>
        <w:tblW w:w="9858" w:type="dxa"/>
        <w:jc w:val="center"/>
        <w:tblBorders>
          <w:top w:val="single" w:color="434342" w:themeColor="text2" w:sz="4" w:space="0"/>
          <w:left w:val="single" w:color="434342" w:themeColor="text2" w:sz="4" w:space="0"/>
          <w:bottom w:val="single" w:color="434342" w:themeColor="text2" w:sz="4" w:space="0"/>
          <w:right w:val="single" w:color="434342" w:themeColor="text2" w:sz="4" w:space="0"/>
          <w:insideH w:val="single" w:color="434342" w:themeColor="text2" w:sz="4" w:space="0"/>
          <w:insideV w:val="single" w:color="434342" w:themeColor="text2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3"/>
        <w:gridCol w:w="1643"/>
        <w:gridCol w:w="1643"/>
        <w:gridCol w:w="1643"/>
        <w:gridCol w:w="1643"/>
        <w:gridCol w:w="1643"/>
      </w:tblGrid>
      <w:tr>
        <w:tblPrEx>
          <w:tblBorders>
            <w:top w:val="single" w:color="434342" w:themeColor="text2" w:sz="4" w:space="0"/>
            <w:left w:val="single" w:color="434342" w:themeColor="text2" w:sz="4" w:space="0"/>
            <w:bottom w:val="single" w:color="434342" w:themeColor="text2" w:sz="4" w:space="0"/>
            <w:right w:val="single" w:color="434342" w:themeColor="text2" w:sz="4" w:space="0"/>
            <w:insideH w:val="single" w:color="434342" w:themeColor="text2" w:sz="4" w:space="0"/>
            <w:insideV w:val="single" w:color="434342" w:themeColor="text2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4" w:hRule="atLeast"/>
          <w:jc w:val="center"/>
        </w:trPr>
        <w:tc>
          <w:tcPr>
            <w:tcW w:w="1643" w:type="dxa"/>
            <w:vMerge w:val="restart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初试成绩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数学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英语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思想政治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专业课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总分</w:t>
            </w:r>
          </w:p>
        </w:tc>
      </w:tr>
      <w:tr>
        <w:tblPrEx>
          <w:tblBorders>
            <w:top w:val="single" w:color="434342" w:themeColor="text2" w:sz="4" w:space="0"/>
            <w:left w:val="single" w:color="434342" w:themeColor="text2" w:sz="4" w:space="0"/>
            <w:bottom w:val="single" w:color="434342" w:themeColor="text2" w:sz="4" w:space="0"/>
            <w:right w:val="single" w:color="434342" w:themeColor="text2" w:sz="4" w:space="0"/>
            <w:insideH w:val="single" w:color="434342" w:themeColor="text2" w:sz="4" w:space="0"/>
            <w:insideV w:val="single" w:color="434342" w:themeColor="text2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3" w:hRule="atLeast"/>
          <w:jc w:val="center"/>
        </w:trPr>
        <w:tc>
          <w:tcPr>
            <w:tcW w:w="1643" w:type="dxa"/>
            <w:vMerge w:val="continue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default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83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default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80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default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75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default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110</w:t>
            </w:r>
          </w:p>
        </w:tc>
        <w:tc>
          <w:tcPr>
            <w:tcW w:w="1643" w:type="dxa"/>
            <w:tcBorders>
              <w:tl2br w:val="nil"/>
              <w:tr2bl w:val="nil"/>
            </w:tcBorders>
            <w:vAlign w:val="center"/>
          </w:tcPr>
          <w:p>
            <w:pPr>
              <w:jc w:val="center"/>
              <w:rPr>
                <w:rFonts w:hint="default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8"/>
                <w:szCs w:val="36"/>
                <w:vertAlign w:val="baseline"/>
                <w:lang w:val="en-US" w:eastAsia="zh-CN"/>
              </w:rPr>
              <w:t>348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-607060</wp:posOffset>
                </wp:positionH>
                <wp:positionV relativeFrom="paragraph">
                  <wp:posOffset>69215</wp:posOffset>
                </wp:positionV>
                <wp:extent cx="1163955" cy="387350"/>
                <wp:effectExtent l="0" t="0" r="17145" b="13970"/>
                <wp:wrapNone/>
                <wp:docPr id="318" name="组合 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3955" cy="387350"/>
                          <a:chOff x="8948" y="1983"/>
                          <a:chExt cx="1833" cy="610"/>
                        </a:xfrm>
                      </wpg:grpSpPr>
                      <wps:wsp>
                        <wps:cNvPr id="274" name="矩形 3"/>
                        <wps:cNvSpPr/>
                        <wps:spPr>
                          <a:xfrm>
                            <a:off x="8948" y="2099"/>
                            <a:ext cx="1816" cy="494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 w="158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both"/>
                                <w:rPr>
                                  <w:rFonts w:hint="eastAsia" w:eastAsiaTheme="minorEastAsia"/>
                                  <w:lang w:eastAsia="zh-C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276" name="文本框 257"/>
                        <wps:cNvSpPr txBox="1"/>
                        <wps:spPr>
                          <a:xfrm>
                            <a:off x="8965" y="1983"/>
                            <a:ext cx="1816" cy="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adjustRightInd w:val="0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wrap="square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7.8pt;margin-top:5.45pt;height:30.5pt;width:91.65pt;z-index:251664384;mso-width-relative:page;mso-height-relative:page;" coordorigin="8948,1983" coordsize="1833,610" o:gfxdata="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PM/8oPZAAAACAEAAA8AAAAAAAAAAQAgAAAAIgAAAGRycy9kb3ducmV2LnhtbFBLAQIUABQA&#10;AAAIAIdO4kBHSqIjmgIAAEUGAAAOAAAAAAAAAAEAIAAAACgBAABkcnMvZTJvRG9jLnhtbFBLBQYA&#10;AAAABgAGAFkBAAA0BgAAAAA=&#10;">
                <o:lock v:ext="edit" aspectratio="f"/>
                <v:rect id="矩形 3" o:spid="_x0000_s1026" o:spt="1" style="position:absolute;left:8948;top:2099;height:494;width:1816;" fillcolor="#434342 [3215]" filled="t" stroked="f" coordsize="21600,21600" o:gfxdata="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3reP74A&#10;AADcAAAADwAAAAAAAAABACAAAAAiAAAAZHJzL2Rvd25yZXYueG1sUEsBAhQAFAAAAAgAh07iQDMv&#10;BZ47AAAAOQAAABAAAAAAAAAAAQAgAAAADQEAAGRycy9zaGFwZXhtbC54bWxQSwUGAAAAAAYABgBb&#10;AQAAtwMAAAAA&#10;">
                  <v:fill on="t" focussize="0,0"/>
                  <v:stroke on="f" weight="1.25pt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  <w:rPr>
                            <w:rFonts w:hint="eastAsia" w:eastAsiaTheme="minorEastAsia"/>
                            <w:lang w:eastAsia="zh-CN"/>
                          </w:rPr>
                        </w:pPr>
                      </w:p>
                    </w:txbxContent>
                  </v:textbox>
                </v:rect>
                <v:shape id="文本框 257" o:spid="_x0000_s1026" o:spt="202" type="#_x0000_t202" style="position:absolute;left:8965;top:1983;height:599;width:1816;" filled="f" stroked="f" coordsize="21600,21600" o:gfxdata="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mIN4O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adjustRightInd w:val="0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  <w:t>教育背景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-588645</wp:posOffset>
                </wp:positionH>
                <wp:positionV relativeFrom="paragraph">
                  <wp:posOffset>64135</wp:posOffset>
                </wp:positionV>
                <wp:extent cx="6477000" cy="1591310"/>
                <wp:effectExtent l="0" t="0" r="0" b="0"/>
                <wp:wrapNone/>
                <wp:docPr id="324" name="文本框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591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both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  <w:t>山东大学：教育专业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>，本科学历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both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>毕业论文：《现代学生的教学研究》，被评为毕业生优秀论文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both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  <w:t>学习成绩：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val="en-US" w:eastAsia="zh-CN"/>
                              </w:rPr>
                              <w:t>GPA 3.85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/>
                                <w:color w:val="auto"/>
                                <w:sz w:val="24"/>
                                <w:szCs w:val="24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24"/>
                              </w:rPr>
                              <w:t>主修课程：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auto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语言学概论、现代汉语、古代汉语、文字学、声韵学、训诂学、中国古代文学、中国现代文学、中国当代文学、外国文学、文学概论、中国文化概论、中国历代文论、古典文献学、马克思主义文论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auto"/>
                                <w:spacing w:val="0"/>
                                <w:sz w:val="24"/>
                                <w:szCs w:val="24"/>
                                <w:shd w:val="clear" w:fill="FFFFFF"/>
                                <w:lang w:eastAsia="zh-CN"/>
                              </w:rPr>
                              <w:t>等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auto"/>
                                <w:spacing w:val="0"/>
                                <w:sz w:val="24"/>
                                <w:szCs w:val="24"/>
                                <w:shd w:val="clear" w:fill="FFFFFF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35pt;margin-top:5.05pt;height:125.3pt;width:510pt;z-index:251680768;mso-width-relative:page;mso-height-relative:page;" filled="f" stroked="f" coordsize="21600,21600" o:gfxdata="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uWkezNYAAAAKAQAADwAAAAAAAAABACAAAAAiAAAAZHJz&#10;L2Rvd25yZXYueG1sUEsBAhQAFAAAAAgAh07iQBD7qMo/AgAAbgQAAA4AAAAAAAAAAQAgAAAAJQEA&#10;AGRycy9lMm9Eb2MueG1sUEsFBgAAAAAGAAYAWQEAANY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both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4"/>
                          <w:szCs w:val="24"/>
                          <w:lang w:eastAsia="zh-CN"/>
                        </w:rPr>
                        <w:t>山东大学：教育专业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  <w:t>，本科学历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both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  <w:t>毕业论文：《现代学生的教学研究》，被评为毕业生优秀论文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both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4"/>
                          <w:szCs w:val="24"/>
                          <w:lang w:eastAsia="zh-CN"/>
                        </w:rPr>
                        <w:t>学习成绩：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4"/>
                          <w:szCs w:val="24"/>
                          <w:lang w:val="en-US" w:eastAsia="zh-CN"/>
                        </w:rPr>
                        <w:t>GPA 3.85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/>
                          <w:color w:val="auto"/>
                          <w:sz w:val="24"/>
                          <w:szCs w:val="24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24"/>
                        </w:rPr>
                        <w:t>主修课程：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auto"/>
                          <w:spacing w:val="0"/>
                          <w:sz w:val="24"/>
                          <w:szCs w:val="24"/>
                          <w:shd w:val="clear" w:fill="FFFFFF"/>
                        </w:rPr>
                        <w:t>语言学概论、现代汉语、古代汉语、文字学、声韵学、训诂学、中国古代文学、中国现代文学、中国当代文学、外国文学、文学概论、中国文化概论、中国历代文论、古典文献学、马克思主义文论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auto"/>
                          <w:spacing w:val="0"/>
                          <w:sz w:val="24"/>
                          <w:szCs w:val="24"/>
                          <w:shd w:val="clear" w:fill="FFFFFF"/>
                          <w:lang w:eastAsia="zh-CN"/>
                        </w:rPr>
                        <w:t>等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auto"/>
                          <w:spacing w:val="0"/>
                          <w:sz w:val="24"/>
                          <w:szCs w:val="24"/>
                          <w:shd w:val="clear" w:fill="FFFFFF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-607060</wp:posOffset>
                </wp:positionH>
                <wp:positionV relativeFrom="paragraph">
                  <wp:posOffset>90170</wp:posOffset>
                </wp:positionV>
                <wp:extent cx="1163955" cy="387350"/>
                <wp:effectExtent l="0" t="0" r="17145" b="13970"/>
                <wp:wrapNone/>
                <wp:docPr id="277" name="组合 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3955" cy="387350"/>
                          <a:chOff x="8948" y="1983"/>
                          <a:chExt cx="1833" cy="610"/>
                        </a:xfrm>
                      </wpg:grpSpPr>
                      <wps:wsp>
                        <wps:cNvPr id="279" name="矩形 3"/>
                        <wps:cNvSpPr/>
                        <wps:spPr>
                          <a:xfrm>
                            <a:off x="8948" y="2099"/>
                            <a:ext cx="1816" cy="494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 w="158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both"/>
                                <w:rPr>
                                  <w:rFonts w:hint="eastAsia" w:eastAsiaTheme="minorEastAsia"/>
                                  <w:lang w:eastAsia="zh-C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281" name="文本框 257"/>
                        <wps:cNvSpPr txBox="1"/>
                        <wps:spPr>
                          <a:xfrm>
                            <a:off x="8965" y="1983"/>
                            <a:ext cx="1816" cy="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adjustRightInd w:val="0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  <w:t>荣誉奖项</w:t>
                              </w:r>
                            </w:p>
                          </w:txbxContent>
                        </wps:txbx>
                        <wps:bodyPr wrap="square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7.8pt;margin-top:7.1pt;height:30.5pt;width:91.65pt;z-index:251661312;mso-width-relative:page;mso-height-relative:page;" coordorigin="8948,1983" coordsize="1833,610" o:gfxdata="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DYguHtkAAAAIAQAADwAAAAAAAAABACAAAAAiAAAAZHJzL2Rvd25yZXYueG1sUEsBAhQAFAAA&#10;AAgAh07iQOq3XIaZAgAARQYAAA4AAAAAAAAAAQAgAAAAKAEAAGRycy9lMm9Eb2MueG1sUEsFBgAA&#10;AAAGAAYAWQEAADMGAAAAAA==&#10;">
                <o:lock v:ext="edit" aspectratio="f"/>
                <v:rect id="矩形 3" o:spid="_x0000_s1026" o:spt="1" style="position:absolute;left:8948;top:2099;height:494;width:1816;" fillcolor="#434342 [3215]" filled="t" stroked="f" coordsize="21600,21600" o:gfxdata="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l7caG/&#10;AAAA3AAAAA8AAAAAAAAAAQAgAAAAIgAAAGRycy9kb3ducmV2LnhtbFBLAQIUABQAAAAIAIdO4kAz&#10;LwWeOwAAADkAAAAQAAAAAAAAAAEAIAAAAA4BAABkcnMvc2hhcGV4bWwueG1sUEsFBgAAAAAGAAYA&#10;WwEAALgDAAAAAA==&#10;">
                  <v:fill on="t" focussize="0,0"/>
                  <v:stroke on="f" weight="1.25pt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  <w:rPr>
                            <w:rFonts w:hint="eastAsia" w:eastAsiaTheme="minorEastAsia"/>
                            <w:lang w:eastAsia="zh-CN"/>
                          </w:rPr>
                        </w:pPr>
                      </w:p>
                    </w:txbxContent>
                  </v:textbox>
                </v:rect>
                <v:shape id="文本框 257" o:spid="_x0000_s1026" o:spt="202" type="#_x0000_t202" style="position:absolute;left:8965;top:1983;height:599;width:1816;" filled="f" stroked="f" coordsize="21600,21600" o:gfxdata="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87Tf0L4A&#10;AADc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adjustRightInd w:val="0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  <w:t>荣誉奖项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-600075</wp:posOffset>
                </wp:positionH>
                <wp:positionV relativeFrom="paragraph">
                  <wp:posOffset>64770</wp:posOffset>
                </wp:positionV>
                <wp:extent cx="6150610" cy="1132840"/>
                <wp:effectExtent l="0" t="0" r="0" b="0"/>
                <wp:wrapNone/>
                <wp:docPr id="325" name="文本框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0610" cy="1132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rFonts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7：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  <w:lang w:eastAsia="zh-CN"/>
                              </w:rPr>
                              <w:t>优秀班干部、三好学生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rFonts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8：学院奖学金、国家奖学金、优秀班干部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rFonts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9：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  <w:lang w:eastAsia="zh-CN"/>
                              </w:rPr>
                              <w:t>校优秀班干部、学校十佳青年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rFonts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2020：省优秀毕业生、国家奖学金、优秀班干部等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25pt;margin-top:5.1pt;height:89.2pt;width:484.3pt;z-index:251681792;mso-width-relative:page;mso-height-relative:page;" filled="f" stroked="f" coordsize="21600,21600" o:gfxdata="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Z/zKR2wAAAAoBAAAPAAAAAAAAAAEAIAAAACIA&#10;AABkcnMvZG93bnJldi54bWxQSwECFAAUAAAACACHTuJAaSPh5j8CAABrBAAADgAAAAAAAAABACAA&#10;AAAq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left"/>
                        <w:textAlignment w:val="auto"/>
                        <w:rPr>
                          <w:rFonts w:ascii="微软雅黑" w:hAnsi="微软雅黑" w:eastAsia="微软雅黑" w:cs="微软雅黑"/>
                          <w:color w:val="auto"/>
                          <w:sz w:val="24"/>
                          <w:szCs w:val="3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32"/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32"/>
                          <w:lang w:val="en-US" w:eastAsia="zh-CN"/>
                        </w:rPr>
                        <w:t>7：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32"/>
                          <w:lang w:eastAsia="zh-CN"/>
                        </w:rPr>
                        <w:t>优秀班干部、三好学生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left"/>
                        <w:textAlignment w:val="auto"/>
                        <w:rPr>
                          <w:rFonts w:ascii="微软雅黑" w:hAnsi="微软雅黑" w:eastAsia="微软雅黑" w:cs="微软雅黑"/>
                          <w:color w:val="auto"/>
                          <w:sz w:val="24"/>
                          <w:szCs w:val="3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32"/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32"/>
                          <w:lang w:val="en-US" w:eastAsia="zh-CN"/>
                        </w:rPr>
                        <w:t>8：学院奖学金、国家奖学金、优秀班干部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left"/>
                        <w:textAlignment w:val="auto"/>
                        <w:rPr>
                          <w:rFonts w:ascii="微软雅黑" w:hAnsi="微软雅黑" w:eastAsia="微软雅黑" w:cs="微软雅黑"/>
                          <w:color w:val="auto"/>
                          <w:sz w:val="24"/>
                          <w:szCs w:val="3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32"/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32"/>
                          <w:lang w:val="en-US" w:eastAsia="zh-CN"/>
                        </w:rPr>
                        <w:t>9：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32"/>
                          <w:lang w:eastAsia="zh-CN"/>
                        </w:rPr>
                        <w:t>校优秀班干部、学校十佳青年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left"/>
                        <w:textAlignment w:val="auto"/>
                        <w:rPr>
                          <w:rFonts w:ascii="微软雅黑" w:hAnsi="微软雅黑" w:eastAsia="微软雅黑" w:cs="微软雅黑"/>
                          <w:color w:val="auto"/>
                          <w:sz w:val="24"/>
                          <w:szCs w:val="3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auto"/>
                          <w:sz w:val="24"/>
                          <w:szCs w:val="32"/>
                          <w:lang w:val="en-US" w:eastAsia="zh-CN"/>
                        </w:rPr>
                        <w:t>2020：省优秀毕业生、国家奖学金、优秀班干部等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-607060</wp:posOffset>
                </wp:positionH>
                <wp:positionV relativeFrom="paragraph">
                  <wp:posOffset>3810</wp:posOffset>
                </wp:positionV>
                <wp:extent cx="1163955" cy="387350"/>
                <wp:effectExtent l="0" t="0" r="17145" b="13970"/>
                <wp:wrapNone/>
                <wp:docPr id="282" name="组合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3955" cy="387350"/>
                          <a:chOff x="8948" y="1983"/>
                          <a:chExt cx="1833" cy="610"/>
                        </a:xfrm>
                      </wpg:grpSpPr>
                      <wps:wsp>
                        <wps:cNvPr id="284" name="矩形 3"/>
                        <wps:cNvSpPr/>
                        <wps:spPr>
                          <a:xfrm>
                            <a:off x="8948" y="2099"/>
                            <a:ext cx="1816" cy="494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 w="158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both"/>
                                <w:rPr>
                                  <w:rFonts w:hint="eastAsia" w:eastAsiaTheme="minorEastAsia"/>
                                  <w:lang w:eastAsia="zh-C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328" name="文本框 257"/>
                        <wps:cNvSpPr txBox="1"/>
                        <wps:spPr>
                          <a:xfrm>
                            <a:off x="8965" y="1983"/>
                            <a:ext cx="1816" cy="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adjustRightInd w:val="0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  <w:t>校园经历</w:t>
                              </w:r>
                            </w:p>
                          </w:txbxContent>
                        </wps:txbx>
                        <wps:bodyPr wrap="square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7.8pt;margin-top:0.3pt;height:30.5pt;width:91.65pt;z-index:251660288;mso-width-relative:page;mso-height-relative:page;" coordorigin="8948,1983" coordsize="1833,610" o:gfxdata="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">
                <o:lock v:ext="edit" aspectratio="f"/>
                <v:rect id="矩形 3" o:spid="_x0000_s1026" o:spt="1" style="position:absolute;left:8948;top:2099;height:494;width:1816;" fillcolor="#434342 [3215]" filled="t" stroked="f" coordsize="21600,21600" o:gfxdata="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q+uGL4A&#10;AADcAAAADwAAAAAAAAABACAAAAAiAAAAZHJzL2Rvd25yZXYueG1sUEsBAhQAFAAAAAgAh07iQDMv&#10;BZ47AAAAOQAAABAAAAAAAAAAAQAgAAAADQEAAGRycy9zaGFwZXhtbC54bWxQSwUGAAAAAAYABgBb&#10;AQAAtwMAAAAA&#10;">
                  <v:fill on="t" focussize="0,0"/>
                  <v:stroke on="f" weight="1.25pt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  <w:rPr>
                            <w:rFonts w:hint="eastAsia" w:eastAsiaTheme="minorEastAsia"/>
                            <w:lang w:eastAsia="zh-CN"/>
                          </w:rPr>
                        </w:pPr>
                      </w:p>
                    </w:txbxContent>
                  </v:textbox>
                </v:rect>
                <v:shape id="文本框 257" o:spid="_x0000_s1026" o:spt="202" type="#_x0000_t202" style="position:absolute;left:8965;top:1983;height:599;width:1816;" filled="f" stroked="f" coordsize="21600,21600" o:gfxdata="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yCSbq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adjustRightInd w:val="0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  <w:t>校园经历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-601980</wp:posOffset>
                </wp:positionH>
                <wp:positionV relativeFrom="paragraph">
                  <wp:posOffset>186055</wp:posOffset>
                </wp:positionV>
                <wp:extent cx="6150610" cy="1356995"/>
                <wp:effectExtent l="0" t="0" r="0" b="0"/>
                <wp:wrapNone/>
                <wp:docPr id="289" name="文本框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0610" cy="1356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2017年：担任学校学生会主席；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2018年：发表散文诗歌集，被评为山东省十佳创作；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2019年：参加学校诗朗诵获得一等奖；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2020年：被评为省优秀毕业生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2017至毕业：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32"/>
                                <w:lang w:eastAsia="zh-CN"/>
                              </w:rPr>
                              <w:t>担任大学学校广播电台校园之声编辑和播音员；校刊发表文章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30余篇；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rFonts w:hint="default" w:ascii="微软雅黑" w:hAnsi="微软雅黑" w:eastAsia="微软雅黑" w:cs="微软雅黑"/>
                                <w:b/>
                                <w:color w:val="404040" w:themeColor="text1" w:themeTint="BF"/>
                                <w:sz w:val="24"/>
                                <w:szCs w:val="24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4pt;margin-top:14.65pt;height:106.85pt;width:484.3pt;z-index:251682816;mso-width-relative:page;mso-height-relative:page;" filled="f" stroked="f" coordsize="21600,21600" o:gfxdata="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vw2q+9oAAAAKAQAADwAAAAAAAAABACAAAAAiAAAA&#10;ZHJzL2Rvd25yZXYueG1sUEsBAhQAFAAAAAgAh07iQI/LQOs+AgAAaw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left"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color w:val="404040" w:themeColor="text1" w:themeTint="BF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4"/>
                          <w:szCs w:val="32"/>
                          <w:lang w:val="en-US" w:eastAsia="zh-CN"/>
                        </w:rPr>
                        <w:t>2017年：担任学校学生会主席；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left"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color w:val="404040" w:themeColor="text1" w:themeTint="BF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4"/>
                          <w:szCs w:val="32"/>
                          <w:lang w:val="en-US" w:eastAsia="zh-CN"/>
                        </w:rPr>
                        <w:t>2018年：发表散文诗歌集，被评为山东省十佳创作；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left"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color w:val="404040" w:themeColor="text1" w:themeTint="BF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4"/>
                          <w:szCs w:val="32"/>
                          <w:lang w:val="en-US" w:eastAsia="zh-CN"/>
                        </w:rPr>
                        <w:t>2019年：参加学校诗朗诵获得一等奖；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left"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color w:val="404040" w:themeColor="text1" w:themeTint="BF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4"/>
                          <w:szCs w:val="32"/>
                          <w:lang w:val="en-US" w:eastAsia="zh-CN"/>
                        </w:rPr>
                        <w:t>2020年：被评为省优秀毕业生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4"/>
                          <w:szCs w:val="3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4"/>
                          <w:szCs w:val="32"/>
                          <w:lang w:val="en-US" w:eastAsia="zh-CN"/>
                        </w:rPr>
                        <w:t>2017至毕业：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4"/>
                          <w:szCs w:val="32"/>
                          <w:lang w:eastAsia="zh-CN"/>
                        </w:rPr>
                        <w:t>担任大学学校广播电台校园之声编辑和播音员；校刊发表文章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4"/>
                          <w:szCs w:val="32"/>
                          <w:lang w:val="en-US" w:eastAsia="zh-CN"/>
                        </w:rPr>
                        <w:t>30余篇；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left"/>
                        <w:textAlignment w:val="auto"/>
                        <w:rPr>
                          <w:rFonts w:hint="default" w:ascii="微软雅黑" w:hAnsi="微软雅黑" w:eastAsia="微软雅黑" w:cs="微软雅黑"/>
                          <w:b/>
                          <w:color w:val="404040" w:themeColor="text1" w:themeTint="BF"/>
                          <w:sz w:val="24"/>
                          <w:szCs w:val="24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-607060</wp:posOffset>
                </wp:positionH>
                <wp:positionV relativeFrom="paragraph">
                  <wp:posOffset>158115</wp:posOffset>
                </wp:positionV>
                <wp:extent cx="1163955" cy="387350"/>
                <wp:effectExtent l="0" t="0" r="17145" b="13970"/>
                <wp:wrapNone/>
                <wp:docPr id="329" name="组合 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3955" cy="387350"/>
                          <a:chOff x="8948" y="1983"/>
                          <a:chExt cx="1833" cy="610"/>
                        </a:xfrm>
                      </wpg:grpSpPr>
                      <wps:wsp>
                        <wps:cNvPr id="290" name="矩形 3"/>
                        <wps:cNvSpPr/>
                        <wps:spPr>
                          <a:xfrm>
                            <a:off x="8948" y="2099"/>
                            <a:ext cx="1816" cy="494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 w="1587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both"/>
                                <w:rPr>
                                  <w:rFonts w:hint="eastAsia" w:eastAsiaTheme="minorEastAsia"/>
                                  <w:lang w:eastAsia="zh-CN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292" name="文本框 257"/>
                        <wps:cNvSpPr txBox="1"/>
                        <wps:spPr>
                          <a:xfrm>
                            <a:off x="8965" y="1983"/>
                            <a:ext cx="1816" cy="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4"/>
                                <w:adjustRightInd w:val="0"/>
                                <w:snapToGrid w:val="0"/>
                                <w:spacing w:before="0" w:beforeAutospacing="0" w:after="0" w:afterAutospacing="0"/>
                                <w:jc w:val="center"/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FFFFFF"/>
                                  <w:kern w:val="24"/>
                                  <w:sz w:val="32"/>
                                  <w:szCs w:val="32"/>
                                  <w:lang w:eastAsia="zh-CN"/>
                                </w:rPr>
                                <w:t>个人评价</w:t>
                              </w:r>
                            </w:p>
                          </w:txbxContent>
                        </wps:txbx>
                        <wps:bodyPr wrap="square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7.8pt;margin-top:12.45pt;height:30.5pt;width:91.65pt;z-index:251659264;mso-width-relative:page;mso-height-relative:page;" coordorigin="8948,1983" coordsize="1833,610" o:gfxdata="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HM8O+PaAAAACAEAAA8AAAAAAAAAAQAgAAAAIgAAAGRycy9kb3ducmV2LnhtbFBLAQIU&#10;ABQAAAAIAIdO4kCFcag7nAIAAEUGAAAOAAAAAAAAAAEAIAAAACkBAABkcnMvZTJvRG9jLnhtbFBL&#10;BQYAAAAABgAGAFkBAAA3BgAAAAA=&#10;">
                <o:lock v:ext="edit" aspectratio="f"/>
                <v:rect id="矩形 3" o:spid="_x0000_s1026" o:spt="1" style="position:absolute;left:8948;top:2099;height:494;width:1816;" fillcolor="#434342 [3215]" filled="t" stroked="f" coordsize="21600,21600" o:gfxdata="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E0+xrsAAADc&#10;AAAADwAAAAAAAAABACAAAAAiAAAAZHJzL2Rvd25yZXYueG1sUEsBAhQAFAAAAAgAh07iQDMvBZ47&#10;AAAAOQAAABAAAAAAAAAAAQAgAAAACgEAAGRycy9zaGFwZXhtbC54bWxQSwUGAAAAAAYABgBbAQAA&#10;tAMAAAAA&#10;">
                  <v:fill on="t" focussize="0,0"/>
                  <v:stroke on="f" weight="1.25pt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  <w:rPr>
                            <w:rFonts w:hint="eastAsia" w:eastAsiaTheme="minorEastAsia"/>
                            <w:lang w:eastAsia="zh-CN"/>
                          </w:rPr>
                        </w:pPr>
                      </w:p>
                    </w:txbxContent>
                  </v:textbox>
                </v:rect>
                <v:shape id="文本框 257" o:spid="_x0000_s1026" o:spt="202" type="#_x0000_t202" style="position:absolute;left:8965;top:1983;height:599;width:1816;" filled="f" stroked="f" coordsize="21600,21600" o:gfxdata="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v9d6vQAA&#10;ANw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4"/>
                          <w:adjustRightInd w:val="0"/>
                          <w:snapToGrid w:val="0"/>
                          <w:spacing w:before="0" w:beforeAutospacing="0" w:after="0" w:afterAutospacing="0"/>
                          <w:jc w:val="center"/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</w:pPr>
                        <w:r>
                          <w:rPr>
                            <w:rFonts w:hint="eastAsia" w:ascii="微软雅黑" w:hAnsi="微软雅黑" w:eastAsia="微软雅黑"/>
                            <w:b/>
                            <w:color w:val="FFFFFF"/>
                            <w:kern w:val="24"/>
                            <w:sz w:val="32"/>
                            <w:szCs w:val="32"/>
                            <w:lang w:eastAsia="zh-CN"/>
                          </w:rPr>
                          <w:t>个人评价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-601980</wp:posOffset>
                </wp:positionH>
                <wp:positionV relativeFrom="paragraph">
                  <wp:posOffset>132715</wp:posOffset>
                </wp:positionV>
                <wp:extent cx="6477000" cy="1061085"/>
                <wp:effectExtent l="0" t="0" r="0" b="0"/>
                <wp:wrapNone/>
                <wp:docPr id="331" name="文本框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61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为人沉稳，心态好，能和身边的人很好相处.学习勤奋，有很强的进取心，做事认真负责，有强烈的团队合作意识。</w:t>
                            </w:r>
                          </w:p>
                          <w:p>
                            <w:pPr>
                              <w:pStyle w:val="9"/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400" w:lineRule="exact"/>
                              <w:ind w:left="420" w:leftChars="0" w:hanging="420" w:firstLineChars="0"/>
                              <w:jc w:val="left"/>
                              <w:textAlignment w:val="auto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auto"/>
                                <w:sz w:val="24"/>
                                <w:szCs w:val="32"/>
                                <w:lang w:val="en-US" w:eastAsia="zh-CN"/>
                              </w:rPr>
                              <w:t>性格开朗，乐观向上，有一定的组织和领导能力，善于发现问题，对新鲜事物充满好奇心。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7.4pt;margin-top:10.45pt;height:83.55pt;width:510pt;z-index:251683840;mso-width-relative:page;mso-height-relative:page;" filled="f" stroked="f" coordsize="21600,21600" o:gfxdata="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Iqw6SLXAAAACgEAAA8AAAAAAAAAAQAgAAAAIgAAAGRy&#10;cy9kb3ducmV2LnhtbFBLAQIUABQAAAAIAIdO4kAmnhCJPwIAAG4EAAAOAAAAAAAAAAEAIAAAACYB&#10;AABkcnMvZTJvRG9jLnhtbFBLBQYAAAAABgAGAFkBAADX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4"/>
                          <w:szCs w:val="32"/>
                          <w:lang w:val="en-US" w:eastAsia="zh-CN"/>
                        </w:rPr>
                        <w:t>为人沉稳，心态好，能和身边的人很好相处.学习勤奋，有很强的进取心，做事认真负责，有强烈的团队合作意识。</w:t>
                      </w:r>
                    </w:p>
                    <w:p>
                      <w:pPr>
                        <w:pStyle w:val="9"/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400" w:lineRule="exact"/>
                        <w:ind w:left="420" w:leftChars="0" w:hanging="420" w:firstLineChars="0"/>
                        <w:jc w:val="left"/>
                        <w:textAlignment w:val="auto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4"/>
                          <w:szCs w:val="3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auto"/>
                          <w:sz w:val="24"/>
                          <w:szCs w:val="32"/>
                          <w:lang w:val="en-US" w:eastAsia="zh-CN"/>
                        </w:rPr>
                        <w:t>性格开朗，乐观向上，有一定的组织和领导能力，善于发现问题，对新鲜事物充满好奇心。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347345</wp:posOffset>
                </wp:positionH>
                <wp:positionV relativeFrom="paragraph">
                  <wp:posOffset>611505</wp:posOffset>
                </wp:positionV>
                <wp:extent cx="4381500" cy="503555"/>
                <wp:effectExtent l="0" t="0" r="0" b="0"/>
                <wp:wrapNone/>
                <wp:docPr id="333" name="文本框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503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/>
                                <w:color w:val="FFFFFF" w:themeColor="background1"/>
                                <w:sz w:val="5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5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Personal resume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.35pt;margin-top:48.15pt;height:39.65pt;width:345pt;z-index:251684864;mso-width-relative:page;mso-height-relative:page;" filled="f" stroked="f" coordsize="21600,21600" o:gfxdata="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s4KlHtoAAAAJAQAADwAAAAAAAAABACAAAAAiAAAA&#10;ZHJzL2Rvd25yZXYueG1sUEsBAhQAFAAAAAgAh07iQMnfXKQ+AgAAag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/>
                          <w:color w:val="FFFFFF" w:themeColor="background1"/>
                          <w:sz w:val="5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5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Personal 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汉仪菱心体简" w:hAnsi="汉仪菱心体简" w:eastAsia="汉仪菱心体简" w:cs="汉仪菱心体简"/>
          <w:sz w:val="36"/>
          <w:szCs w:val="44"/>
          <w:lang w:val="en-US" w:eastAsia="zh-CN"/>
        </w:rPr>
      </w:pPr>
      <w:r>
        <w:rPr>
          <w:rFonts w:hint="eastAsia" w:ascii="汉仪菱心体简" w:hAnsi="汉仪菱心体简" w:eastAsia="汉仪菱心体简" w:cs="汉仪菱心体简"/>
          <w:sz w:val="36"/>
          <w:szCs w:val="44"/>
          <w:lang w:val="en-US" w:eastAsia="zh-CN"/>
        </w:rPr>
        <w:t>第一步：插入图片</w:t>
      </w:r>
    </w:p>
    <w:p>
      <w:pPr>
        <w:ind w:firstLine="560" w:firstLineChars="200"/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直接复制到文档，或者点击插入-图片-本地图片！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811530</wp:posOffset>
            </wp:positionH>
            <wp:positionV relativeFrom="page">
              <wp:posOffset>1707515</wp:posOffset>
            </wp:positionV>
            <wp:extent cx="3650615" cy="1261745"/>
            <wp:effectExtent l="0" t="0" r="6985" b="14605"/>
            <wp:wrapNone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1153795</wp:posOffset>
                </wp:positionH>
                <wp:positionV relativeFrom="paragraph">
                  <wp:posOffset>38100</wp:posOffset>
                </wp:positionV>
                <wp:extent cx="857250" cy="979170"/>
                <wp:effectExtent l="11430" t="0" r="26670" b="1968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96795" y="1943100"/>
                          <a:ext cx="857250" cy="979170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0.85pt;margin-top:3pt;height:77.1pt;width:67.5pt;z-index:251665408;v-text-anchor:middle;mso-width-relative:page;mso-height-relative:page;" filled="f" stroked="t" coordsize="21600,21600" o:gfxdata="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KBtDUNcAAAAJAQAADwAAAAAAAAABACAAAAAiAAAAZHJzL2Rvd25yZXYueG1sUEsB&#10;AhQAFAAAAAgAh07iQLtgxUtoAgAAwQQAAA4AAAAAAAAAAQAgAAAAJgEAAGRycy9lMm9Eb2MueG1s&#10;UEsFBgAAAAAGAAYAWQEAAAAGAAAAAA==&#10;">
                <v:fill on="f" focussize="0,0"/>
                <v:stroke weight="1.75pt" color="#C00000 [3204]" joinstyle="round"/>
                <v:imagedata o:title=""/>
                <o:lock v:ext="edit" aspectratio="f"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汉仪菱心体简" w:hAnsi="汉仪菱心体简" w:eastAsia="汉仪菱心体简" w:cs="汉仪菱心体简"/>
          <w:sz w:val="36"/>
          <w:szCs w:val="44"/>
          <w:lang w:val="en-US" w:eastAsia="zh-CN"/>
        </w:rPr>
      </w:pPr>
      <w:r>
        <w:rPr>
          <w:rFonts w:hint="eastAsia" w:ascii="汉仪菱心体简" w:hAnsi="汉仪菱心体简" w:eastAsia="汉仪菱心体简" w:cs="汉仪菱心体简"/>
          <w:sz w:val="36"/>
          <w:szCs w:val="44"/>
          <w:lang w:val="en-US" w:eastAsia="zh-CN"/>
        </w:rPr>
        <w:t>第二步：更改图片形状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选中图片点击裁剪，然后裁剪成自己想要的形状即可！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4015105</wp:posOffset>
            </wp:positionH>
            <wp:positionV relativeFrom="page">
              <wp:posOffset>3719830</wp:posOffset>
            </wp:positionV>
            <wp:extent cx="1168400" cy="1511935"/>
            <wp:effectExtent l="9525" t="9525" r="22225" b="21590"/>
            <wp:wrapNone/>
            <wp:docPr id="17" name="图片 17" descr="p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psb"/>
                    <pic:cNvPicPr>
                      <a:picLocks noChangeAspect="1"/>
                    </pic:cNvPicPr>
                  </pic:nvPicPr>
                  <pic:blipFill>
                    <a:blip r:embed="rId6"/>
                    <a:srcRect t="2309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511935"/>
                    </a:xfrm>
                    <a:prstGeom prst="round2Diag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1591945</wp:posOffset>
            </wp:positionH>
            <wp:positionV relativeFrom="page">
              <wp:posOffset>3719830</wp:posOffset>
            </wp:positionV>
            <wp:extent cx="1168400" cy="1511935"/>
            <wp:effectExtent l="9525" t="9525" r="22225" b="21590"/>
            <wp:wrapNone/>
            <wp:docPr id="15" name="图片 15" descr="p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psb"/>
                    <pic:cNvPicPr>
                      <a:picLocks noChangeAspect="1"/>
                    </pic:cNvPicPr>
                  </pic:nvPicPr>
                  <pic:blipFill>
                    <a:blip r:embed="rId6"/>
                    <a:srcRect t="2309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511935"/>
                    </a:xfrm>
                    <a:prstGeom prst="ellipse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11430</wp:posOffset>
            </wp:positionH>
            <wp:positionV relativeFrom="page">
              <wp:posOffset>3719830</wp:posOffset>
            </wp:positionV>
            <wp:extent cx="1168400" cy="1511935"/>
            <wp:effectExtent l="9525" t="9525" r="22225" b="21590"/>
            <wp:wrapNone/>
            <wp:docPr id="14" name="图片 14" descr="p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psb"/>
                    <pic:cNvPicPr>
                      <a:picLocks noChangeAspect="1"/>
                    </pic:cNvPicPr>
                  </pic:nvPicPr>
                  <pic:blipFill>
                    <a:blip r:embed="rId6"/>
                    <a:srcRect t="2309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51193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2803525</wp:posOffset>
            </wp:positionH>
            <wp:positionV relativeFrom="page">
              <wp:posOffset>3719830</wp:posOffset>
            </wp:positionV>
            <wp:extent cx="1168400" cy="1511935"/>
            <wp:effectExtent l="9525" t="9525" r="22225" b="21590"/>
            <wp:wrapNone/>
            <wp:docPr id="16" name="图片 16" descr="p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psb"/>
                    <pic:cNvPicPr>
                      <a:picLocks noChangeAspect="1"/>
                    </pic:cNvPicPr>
                  </pic:nvPicPr>
                  <pic:blipFill>
                    <a:blip r:embed="rId6"/>
                    <a:srcRect t="2309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511935"/>
                    </a:xfrm>
                    <a:prstGeom prst="round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1231900</wp:posOffset>
                </wp:positionH>
                <wp:positionV relativeFrom="paragraph">
                  <wp:posOffset>20955</wp:posOffset>
                </wp:positionV>
                <wp:extent cx="323215" cy="3175"/>
                <wp:effectExtent l="0" t="54610" r="635" b="5651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95220" y="4429760"/>
                          <a:ext cx="323215" cy="31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7pt;margin-top:1.65pt;height:0.25pt;width:25.45pt;z-index:251666432;mso-width-relative:page;mso-height-relative:page;" filled="f" stroked="t" coordsize="21600,21600" o:gfxdata="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E2SA/3XAAAABwEAAA8AAAAAAAAAAQAgAAAA&#10;IgAAAGRycy9kb3ducmV2LnhtbFBLAQIUABQAAAAIAIdO4kCXMyBbDAIAANgDAAAOAAAAAAAAAAEA&#10;IAAAACYBAABkcnMvZTJvRG9jLnhtbFBLBQYAAAAABgAGAFkBAACkBQAAAAA=&#10;">
                <v:fill on="f" focussize="0,0"/>
                <v:stroke weight="2pt" color="#C00000 [3204]" joinstyle="round" endarrow="open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 w:ascii="汉仪菱心体简" w:hAnsi="汉仪菱心体简" w:eastAsia="汉仪菱心体简" w:cs="汉仪菱心体简"/>
          <w:sz w:val="36"/>
          <w:szCs w:val="44"/>
          <w:lang w:val="en-US" w:eastAsia="zh-CN"/>
        </w:rPr>
      </w:pPr>
      <w:r>
        <w:rPr>
          <w:rFonts w:hint="eastAsia" w:ascii="汉仪菱心体简" w:hAnsi="汉仪菱心体简" w:eastAsia="汉仪菱心体简" w:cs="汉仪菱心体简"/>
          <w:sz w:val="36"/>
          <w:szCs w:val="44"/>
          <w:lang w:val="en-US" w:eastAsia="zh-CN"/>
        </w:rPr>
        <w:t>第三步：一键换色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560" w:firstLineChars="20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1、点击页面布局；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560" w:firstLineChars="200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2、点击主题或者颜色；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firstLine="560" w:firstLineChars="200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3、选一个喜欢的色系；、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465455</wp:posOffset>
                </wp:positionH>
                <wp:positionV relativeFrom="paragraph">
                  <wp:posOffset>57150</wp:posOffset>
                </wp:positionV>
                <wp:extent cx="4890770" cy="3633470"/>
                <wp:effectExtent l="0" t="0" r="5080" b="5080"/>
                <wp:wrapNone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0770" cy="3633470"/>
                          <a:chOff x="8147" y="27858"/>
                          <a:chExt cx="7702" cy="5722"/>
                        </a:xfrm>
                      </wpg:grpSpPr>
                      <pic:pic xmlns:pic="http://schemas.openxmlformats.org/drawingml/2006/picture">
                        <pic:nvPicPr>
                          <pic:cNvPr id="21" name="图片 3" descr="研究生复试简历_0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1891" b="71558"/>
                          <a:stretch>
                            <a:fillRect/>
                          </a:stretch>
                        </pic:blipFill>
                        <pic:spPr>
                          <a:xfrm>
                            <a:off x="8147" y="27858"/>
                            <a:ext cx="7702" cy="28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图片 4" descr="研究生复试简历_0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t="2401" b="71599"/>
                          <a:stretch>
                            <a:fillRect/>
                          </a:stretch>
                        </pic:blipFill>
                        <pic:spPr>
                          <a:xfrm>
                            <a:off x="8147" y="30743"/>
                            <a:ext cx="7702" cy="283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6.65pt;margin-top:4.5pt;height:286.1pt;width:385.1pt;z-index:251676672;mso-width-relative:page;mso-height-relative:page;" coordorigin="8147,27858" coordsize="7702,5722" o:gfxdata="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">
                <o:lock v:ext="edit" aspectratio="f"/>
                <v:shape id="图片 3" o:spid="_x0000_s1026" o:spt="75" alt="研究生复试简历_01" type="#_x0000_t75" style="position:absolute;left:8147;top:27858;height:2893;width:7702;" filled="f" o:preferrelative="t" stroked="f" coordsize="21600,21600" o:gfxdata="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T/T6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8" croptop="1239f" cropbottom="46896f" o:title=""/>
                  <o:lock v:ext="edit" aspectratio="t"/>
                </v:shape>
                <v:shape id="图片 4" o:spid="_x0000_s1026" o:spt="75" alt="研究生复试简历_01" type="#_x0000_t75" style="position:absolute;left:8147;top:30743;height:2837;width:7702;" filled="f" o:preferrelative="t" stroked="f" coordsize="21600,21600" o:gfxdata="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nrOH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9" croptop="1574f" cropbottom="46923f" o:title=""/>
                  <o:lock v:ext="edit" aspectratio="t"/>
                </v:shape>
              </v:group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jc w:val="left"/>
        <w:textAlignment w:val="auto"/>
        <w:rPr>
          <w:rFonts w:hint="default"/>
          <w:sz w:val="28"/>
          <w:szCs w:val="28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-74295</wp:posOffset>
                </wp:positionH>
                <wp:positionV relativeFrom="paragraph">
                  <wp:posOffset>4678045</wp:posOffset>
                </wp:positionV>
                <wp:extent cx="5421630" cy="4307840"/>
                <wp:effectExtent l="0" t="0" r="7620" b="16510"/>
                <wp:wrapNone/>
                <wp:docPr id="221" name="组合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1630" cy="4307840"/>
                          <a:chOff x="10070" y="1684"/>
                          <a:chExt cx="8538" cy="6784"/>
                        </a:xfrm>
                        <a:solidFill>
                          <a:schemeClr val="tx2"/>
                        </a:solidFill>
                      </wpg:grpSpPr>
                      <wps:wsp>
                        <wps:cNvPr id="32" name="AutoShape 4"/>
                        <wps:cNvSpPr/>
                        <wps:spPr bwMode="auto">
                          <a:xfrm>
                            <a:off x="17783" y="6319"/>
                            <a:ext cx="745" cy="745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600" h="21600">
                                <a:moveTo>
                                  <a:pt x="17428" y="17466"/>
                                </a:moveTo>
                                <a:cubicBezTo>
                                  <a:pt x="16669" y="16923"/>
                                  <a:pt x="15846" y="16465"/>
                                  <a:pt x="14963" y="16121"/>
                                </a:cubicBezTo>
                                <a:cubicBezTo>
                                  <a:pt x="15595" y="14609"/>
                                  <a:pt x="15967" y="12928"/>
                                  <a:pt x="16010" y="11148"/>
                                </a:cubicBezTo>
                                <a:lnTo>
                                  <a:pt x="20188" y="11148"/>
                                </a:lnTo>
                                <a:cubicBezTo>
                                  <a:pt x="20097" y="13612"/>
                                  <a:pt x="19065" y="15838"/>
                                  <a:pt x="17428" y="17466"/>
                                </a:cubicBezTo>
                                <a:moveTo>
                                  <a:pt x="1411" y="11148"/>
                                </a:moveTo>
                                <a:lnTo>
                                  <a:pt x="5589" y="11148"/>
                                </a:lnTo>
                                <a:cubicBezTo>
                                  <a:pt x="5632" y="12928"/>
                                  <a:pt x="6004" y="14609"/>
                                  <a:pt x="6636" y="16121"/>
                                </a:cubicBezTo>
                                <a:cubicBezTo>
                                  <a:pt x="5753" y="16465"/>
                                  <a:pt x="4931" y="16923"/>
                                  <a:pt x="4171" y="17466"/>
                                </a:cubicBezTo>
                                <a:cubicBezTo>
                                  <a:pt x="2534" y="15838"/>
                                  <a:pt x="1502" y="13612"/>
                                  <a:pt x="1411" y="11148"/>
                                </a:cubicBezTo>
                                <a:moveTo>
                                  <a:pt x="3785" y="4553"/>
                                </a:moveTo>
                                <a:cubicBezTo>
                                  <a:pt x="4579" y="5170"/>
                                  <a:pt x="5448" y="5691"/>
                                  <a:pt x="6388" y="6084"/>
                                </a:cubicBezTo>
                                <a:cubicBezTo>
                                  <a:pt x="5901" y="7433"/>
                                  <a:pt x="5627" y="8908"/>
                                  <a:pt x="5589" y="10451"/>
                                </a:cubicBezTo>
                                <a:lnTo>
                                  <a:pt x="1411" y="10451"/>
                                </a:lnTo>
                                <a:cubicBezTo>
                                  <a:pt x="1494" y="8190"/>
                                  <a:pt x="2376" y="6135"/>
                                  <a:pt x="3785" y="4553"/>
                                </a:cubicBezTo>
                                <a:moveTo>
                                  <a:pt x="11148" y="10451"/>
                                </a:moveTo>
                                <a:lnTo>
                                  <a:pt x="11148" y="6950"/>
                                </a:lnTo>
                                <a:cubicBezTo>
                                  <a:pt x="12339" y="6913"/>
                                  <a:pt x="13484" y="6696"/>
                                  <a:pt x="14558" y="6324"/>
                                </a:cubicBezTo>
                                <a:cubicBezTo>
                                  <a:pt x="15018" y="7598"/>
                                  <a:pt x="15276" y="8992"/>
                                  <a:pt x="15314" y="10451"/>
                                </a:cubicBezTo>
                                <a:cubicBezTo>
                                  <a:pt x="15314" y="10451"/>
                                  <a:pt x="11148" y="10451"/>
                                  <a:pt x="11148" y="10451"/>
                                </a:cubicBezTo>
                                <a:close/>
                                <a:moveTo>
                                  <a:pt x="14311" y="15882"/>
                                </a:moveTo>
                                <a:cubicBezTo>
                                  <a:pt x="13309" y="15559"/>
                                  <a:pt x="12247" y="15380"/>
                                  <a:pt x="11148" y="15346"/>
                                </a:cubicBezTo>
                                <a:lnTo>
                                  <a:pt x="11148" y="11148"/>
                                </a:lnTo>
                                <a:lnTo>
                                  <a:pt x="15314" y="11148"/>
                                </a:lnTo>
                                <a:cubicBezTo>
                                  <a:pt x="15270" y="12844"/>
                                  <a:pt x="14914" y="14445"/>
                                  <a:pt x="14311" y="15882"/>
                                </a:cubicBezTo>
                                <a:moveTo>
                                  <a:pt x="14683" y="16757"/>
                                </a:moveTo>
                                <a:cubicBezTo>
                                  <a:pt x="15476" y="17063"/>
                                  <a:pt x="16218" y="17466"/>
                                  <a:pt x="16904" y="17941"/>
                                </a:cubicBezTo>
                                <a:cubicBezTo>
                                  <a:pt x="15632" y="19031"/>
                                  <a:pt x="14067" y="19781"/>
                                  <a:pt x="12344" y="20068"/>
                                </a:cubicBezTo>
                                <a:cubicBezTo>
                                  <a:pt x="13280" y="19136"/>
                                  <a:pt x="14076" y="18017"/>
                                  <a:pt x="14683" y="16757"/>
                                </a:cubicBezTo>
                                <a:moveTo>
                                  <a:pt x="11148" y="20188"/>
                                </a:moveTo>
                                <a:lnTo>
                                  <a:pt x="11148" y="16043"/>
                                </a:lnTo>
                                <a:cubicBezTo>
                                  <a:pt x="12146" y="16075"/>
                                  <a:pt x="13113" y="16231"/>
                                  <a:pt x="14025" y="16516"/>
                                </a:cubicBezTo>
                                <a:cubicBezTo>
                                  <a:pt x="13314" y="17970"/>
                                  <a:pt x="12343" y="19223"/>
                                  <a:pt x="11185" y="20186"/>
                                </a:cubicBezTo>
                                <a:cubicBezTo>
                                  <a:pt x="11185" y="20186"/>
                                  <a:pt x="11148" y="20188"/>
                                  <a:pt x="11148" y="20188"/>
                                </a:cubicBezTo>
                                <a:close/>
                                <a:moveTo>
                                  <a:pt x="9255" y="20068"/>
                                </a:moveTo>
                                <a:cubicBezTo>
                                  <a:pt x="7532" y="19781"/>
                                  <a:pt x="5967" y="19031"/>
                                  <a:pt x="4695" y="17941"/>
                                </a:cubicBezTo>
                                <a:cubicBezTo>
                                  <a:pt x="5381" y="17466"/>
                                  <a:pt x="6123" y="17063"/>
                                  <a:pt x="6916" y="16757"/>
                                </a:cubicBezTo>
                                <a:cubicBezTo>
                                  <a:pt x="7523" y="18017"/>
                                  <a:pt x="8319" y="19136"/>
                                  <a:pt x="9255" y="20068"/>
                                </a:cubicBezTo>
                                <a:moveTo>
                                  <a:pt x="10451" y="11148"/>
                                </a:moveTo>
                                <a:lnTo>
                                  <a:pt x="10451" y="15346"/>
                                </a:lnTo>
                                <a:cubicBezTo>
                                  <a:pt x="9352" y="15380"/>
                                  <a:pt x="8290" y="15559"/>
                                  <a:pt x="7288" y="15882"/>
                                </a:cubicBezTo>
                                <a:cubicBezTo>
                                  <a:pt x="6685" y="14445"/>
                                  <a:pt x="6329" y="12844"/>
                                  <a:pt x="6285" y="11148"/>
                                </a:cubicBezTo>
                                <a:cubicBezTo>
                                  <a:pt x="6285" y="11148"/>
                                  <a:pt x="10451" y="11148"/>
                                  <a:pt x="10451" y="11148"/>
                                </a:cubicBezTo>
                                <a:close/>
                                <a:moveTo>
                                  <a:pt x="7041" y="6324"/>
                                </a:moveTo>
                                <a:cubicBezTo>
                                  <a:pt x="8115" y="6696"/>
                                  <a:pt x="9260" y="6913"/>
                                  <a:pt x="10451" y="6950"/>
                                </a:cubicBezTo>
                                <a:lnTo>
                                  <a:pt x="10451" y="10451"/>
                                </a:lnTo>
                                <a:lnTo>
                                  <a:pt x="6285" y="10451"/>
                                </a:lnTo>
                                <a:cubicBezTo>
                                  <a:pt x="6324" y="8992"/>
                                  <a:pt x="6581" y="7598"/>
                                  <a:pt x="7041" y="6324"/>
                                </a:cubicBezTo>
                                <a:moveTo>
                                  <a:pt x="6651" y="5442"/>
                                </a:moveTo>
                                <a:cubicBezTo>
                                  <a:pt x="5790" y="5084"/>
                                  <a:pt x="4993" y="4609"/>
                                  <a:pt x="4263" y="4050"/>
                                </a:cubicBezTo>
                                <a:cubicBezTo>
                                  <a:pt x="5606" y="2749"/>
                                  <a:pt x="7332" y="1851"/>
                                  <a:pt x="9255" y="1531"/>
                                </a:cubicBezTo>
                                <a:cubicBezTo>
                                  <a:pt x="8175" y="2610"/>
                                  <a:pt x="7286" y="3939"/>
                                  <a:pt x="6651" y="5442"/>
                                </a:cubicBezTo>
                                <a:moveTo>
                                  <a:pt x="10451" y="1411"/>
                                </a:moveTo>
                                <a:lnTo>
                                  <a:pt x="10451" y="6253"/>
                                </a:lnTo>
                                <a:cubicBezTo>
                                  <a:pt x="9352" y="6217"/>
                                  <a:pt x="8296" y="6021"/>
                                  <a:pt x="7303" y="5681"/>
                                </a:cubicBezTo>
                                <a:cubicBezTo>
                                  <a:pt x="8029" y="3972"/>
                                  <a:pt x="9101" y="2507"/>
                                  <a:pt x="10415" y="1413"/>
                                </a:cubicBezTo>
                                <a:cubicBezTo>
                                  <a:pt x="10427" y="1412"/>
                                  <a:pt x="10439" y="1411"/>
                                  <a:pt x="10451" y="1411"/>
                                </a:cubicBezTo>
                                <a:moveTo>
                                  <a:pt x="12344" y="1531"/>
                                </a:moveTo>
                                <a:cubicBezTo>
                                  <a:pt x="14267" y="1851"/>
                                  <a:pt x="15993" y="2749"/>
                                  <a:pt x="17336" y="4050"/>
                                </a:cubicBezTo>
                                <a:cubicBezTo>
                                  <a:pt x="16606" y="4609"/>
                                  <a:pt x="15809" y="5084"/>
                                  <a:pt x="14948" y="5442"/>
                                </a:cubicBezTo>
                                <a:cubicBezTo>
                                  <a:pt x="14313" y="3939"/>
                                  <a:pt x="13424" y="2610"/>
                                  <a:pt x="12344" y="1531"/>
                                </a:cubicBezTo>
                                <a:moveTo>
                                  <a:pt x="11184" y="1413"/>
                                </a:moveTo>
                                <a:cubicBezTo>
                                  <a:pt x="12498" y="2507"/>
                                  <a:pt x="13570" y="3972"/>
                                  <a:pt x="14296" y="5681"/>
                                </a:cubicBezTo>
                                <a:cubicBezTo>
                                  <a:pt x="13303" y="6021"/>
                                  <a:pt x="12247" y="6217"/>
                                  <a:pt x="11148" y="6253"/>
                                </a:cubicBezTo>
                                <a:lnTo>
                                  <a:pt x="11148" y="1411"/>
                                </a:lnTo>
                                <a:cubicBezTo>
                                  <a:pt x="11160" y="1411"/>
                                  <a:pt x="11172" y="1412"/>
                                  <a:pt x="11184" y="1413"/>
                                </a:cubicBezTo>
                                <a:moveTo>
                                  <a:pt x="10414" y="20186"/>
                                </a:moveTo>
                                <a:cubicBezTo>
                                  <a:pt x="9256" y="19223"/>
                                  <a:pt x="8285" y="17970"/>
                                  <a:pt x="7574" y="16516"/>
                                </a:cubicBezTo>
                                <a:cubicBezTo>
                                  <a:pt x="8486" y="16231"/>
                                  <a:pt x="9453" y="16075"/>
                                  <a:pt x="10451" y="16043"/>
                                </a:cubicBezTo>
                                <a:lnTo>
                                  <a:pt x="10451" y="20188"/>
                                </a:lnTo>
                                <a:cubicBezTo>
                                  <a:pt x="10451" y="20188"/>
                                  <a:pt x="10414" y="20186"/>
                                  <a:pt x="10414" y="20186"/>
                                </a:cubicBezTo>
                                <a:close/>
                                <a:moveTo>
                                  <a:pt x="20188" y="10451"/>
                                </a:moveTo>
                                <a:lnTo>
                                  <a:pt x="16010" y="10451"/>
                                </a:lnTo>
                                <a:cubicBezTo>
                                  <a:pt x="15972" y="8908"/>
                                  <a:pt x="15698" y="7433"/>
                                  <a:pt x="15211" y="6084"/>
                                </a:cubicBezTo>
                                <a:cubicBezTo>
                                  <a:pt x="16151" y="5691"/>
                                  <a:pt x="17020" y="5170"/>
                                  <a:pt x="17814" y="4553"/>
                                </a:cubicBezTo>
                                <a:cubicBezTo>
                                  <a:pt x="19223" y="6135"/>
                                  <a:pt x="20105" y="8190"/>
                                  <a:pt x="20188" y="10451"/>
                                </a:cubicBezTo>
                                <a:moveTo>
                                  <a:pt x="10800" y="0"/>
                                </a:moveTo>
                                <a:cubicBezTo>
                                  <a:pt x="4835" y="0"/>
                                  <a:pt x="0" y="4835"/>
                                  <a:pt x="0" y="10800"/>
                                </a:cubicBezTo>
                                <a:cubicBezTo>
                                  <a:pt x="0" y="16764"/>
                                  <a:pt x="4835" y="21600"/>
                                  <a:pt x="10800" y="21600"/>
                                </a:cubicBezTo>
                                <a:cubicBezTo>
                                  <a:pt x="16764" y="21600"/>
                                  <a:pt x="21600" y="16764"/>
                                  <a:pt x="21600" y="10800"/>
                                </a:cubicBezTo>
                                <a:cubicBezTo>
                                  <a:pt x="21600" y="4835"/>
                                  <a:pt x="16764" y="0"/>
                                  <a:pt x="10800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217" name="组合 216"/>
                        <wpg:cNvGrpSpPr/>
                        <wpg:grpSpPr>
                          <a:xfrm rot="0">
                            <a:off x="16223" y="6369"/>
                            <a:ext cx="766" cy="624"/>
                            <a:chOff x="16223" y="6369"/>
                            <a:chExt cx="766" cy="624"/>
                          </a:xfrm>
                          <a:grpFill/>
                        </wpg:grpSpPr>
                        <wps:wsp>
                          <wps:cNvPr id="35" name="AutoShape 5"/>
                          <wps:cNvSpPr/>
                          <wps:spPr bwMode="auto">
                            <a:xfrm>
                              <a:off x="16750" y="6559"/>
                              <a:ext cx="145" cy="19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7999" y="18900"/>
                                  </a:moveTo>
                                  <a:lnTo>
                                    <a:pt x="3600" y="18900"/>
                                  </a:lnTo>
                                  <a:lnTo>
                                    <a:pt x="3600" y="2700"/>
                                  </a:lnTo>
                                  <a:lnTo>
                                    <a:pt x="7200" y="2700"/>
                                  </a:lnTo>
                                  <a:lnTo>
                                    <a:pt x="17999" y="14850"/>
                                  </a:lnTo>
                                  <a:cubicBezTo>
                                    <a:pt x="17999" y="14850"/>
                                    <a:pt x="17999" y="18900"/>
                                    <a:pt x="17999" y="18900"/>
                                  </a:cubicBezTo>
                                  <a:close/>
                                  <a:moveTo>
                                    <a:pt x="10195" y="1202"/>
                                  </a:moveTo>
                                  <a:cubicBezTo>
                                    <a:pt x="9527" y="450"/>
                                    <a:pt x="8402" y="0"/>
                                    <a:pt x="7200" y="0"/>
                                  </a:cubicBezTo>
                                  <a:lnTo>
                                    <a:pt x="3600" y="0"/>
                                  </a:lnTo>
                                  <a:cubicBezTo>
                                    <a:pt x="1610" y="0"/>
                                    <a:pt x="0" y="1207"/>
                                    <a:pt x="0" y="2700"/>
                                  </a:cubicBezTo>
                                  <a:lnTo>
                                    <a:pt x="0" y="18900"/>
                                  </a:lnTo>
                                  <a:cubicBezTo>
                                    <a:pt x="0" y="20392"/>
                                    <a:pt x="1610" y="21599"/>
                                    <a:pt x="3600" y="21599"/>
                                  </a:cubicBezTo>
                                  <a:lnTo>
                                    <a:pt x="17999" y="21599"/>
                                  </a:lnTo>
                                  <a:cubicBezTo>
                                    <a:pt x="19989" y="21599"/>
                                    <a:pt x="21600" y="20392"/>
                                    <a:pt x="21600" y="18900"/>
                                  </a:cubicBezTo>
                                  <a:lnTo>
                                    <a:pt x="21600" y="14850"/>
                                  </a:lnTo>
                                  <a:cubicBezTo>
                                    <a:pt x="21600" y="14317"/>
                                    <a:pt x="21389" y="13795"/>
                                    <a:pt x="20995" y="13352"/>
                                  </a:cubicBezTo>
                                  <a:cubicBezTo>
                                    <a:pt x="20995" y="13352"/>
                                    <a:pt x="10195" y="1202"/>
                                    <a:pt x="10195" y="120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40" name="AutoShape 6"/>
                          <wps:cNvSpPr/>
                          <wps:spPr bwMode="auto">
                            <a:xfrm>
                              <a:off x="16223" y="6369"/>
                              <a:ext cx="767" cy="6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250" y="16615"/>
                                  </a:moveTo>
                                  <a:cubicBezTo>
                                    <a:pt x="20250" y="17074"/>
                                    <a:pt x="19948" y="17446"/>
                                    <a:pt x="19575" y="17446"/>
                                  </a:cubicBezTo>
                                  <a:lnTo>
                                    <a:pt x="18803" y="17446"/>
                                  </a:lnTo>
                                  <a:cubicBezTo>
                                    <a:pt x="18501" y="16016"/>
                                    <a:pt x="17453" y="14953"/>
                                    <a:pt x="16200" y="14953"/>
                                  </a:cubicBezTo>
                                  <a:cubicBezTo>
                                    <a:pt x="14945" y="14953"/>
                                    <a:pt x="13897" y="16016"/>
                                    <a:pt x="13595" y="17446"/>
                                  </a:cubicBezTo>
                                  <a:lnTo>
                                    <a:pt x="10029" y="17446"/>
                                  </a:lnTo>
                                  <a:cubicBezTo>
                                    <a:pt x="9727" y="16016"/>
                                    <a:pt x="8679" y="14953"/>
                                    <a:pt x="7425" y="14953"/>
                                  </a:cubicBezTo>
                                  <a:cubicBezTo>
                                    <a:pt x="6170" y="14953"/>
                                    <a:pt x="5122" y="16016"/>
                                    <a:pt x="4820" y="17446"/>
                                  </a:cubicBezTo>
                                  <a:lnTo>
                                    <a:pt x="4050" y="17446"/>
                                  </a:lnTo>
                                  <a:cubicBezTo>
                                    <a:pt x="3677" y="17446"/>
                                    <a:pt x="3375" y="17074"/>
                                    <a:pt x="3375" y="16615"/>
                                  </a:cubicBezTo>
                                  <a:lnTo>
                                    <a:pt x="3375" y="14123"/>
                                  </a:lnTo>
                                  <a:lnTo>
                                    <a:pt x="12150" y="14123"/>
                                  </a:lnTo>
                                  <a:cubicBezTo>
                                    <a:pt x="13266" y="14123"/>
                                    <a:pt x="14175" y="13005"/>
                                    <a:pt x="14175" y="11630"/>
                                  </a:cubicBezTo>
                                  <a:lnTo>
                                    <a:pt x="14175" y="5815"/>
                                  </a:lnTo>
                                  <a:lnTo>
                                    <a:pt x="16875" y="5815"/>
                                  </a:lnTo>
                                  <a:cubicBezTo>
                                    <a:pt x="17100" y="5815"/>
                                    <a:pt x="17311" y="5954"/>
                                    <a:pt x="17436" y="6185"/>
                                  </a:cubicBezTo>
                                  <a:lnTo>
                                    <a:pt x="20136" y="11169"/>
                                  </a:lnTo>
                                  <a:cubicBezTo>
                                    <a:pt x="20210" y="11306"/>
                                    <a:pt x="20250" y="11466"/>
                                    <a:pt x="20250" y="11630"/>
                                  </a:cubicBezTo>
                                  <a:cubicBezTo>
                                    <a:pt x="20250" y="11630"/>
                                    <a:pt x="20250" y="16615"/>
                                    <a:pt x="20250" y="16615"/>
                                  </a:cubicBezTo>
                                  <a:close/>
                                  <a:moveTo>
                                    <a:pt x="16200" y="19938"/>
                                  </a:moveTo>
                                  <a:cubicBezTo>
                                    <a:pt x="15454" y="19938"/>
                                    <a:pt x="14850" y="19193"/>
                                    <a:pt x="14850" y="18276"/>
                                  </a:cubicBezTo>
                                  <a:cubicBezTo>
                                    <a:pt x="14850" y="17360"/>
                                    <a:pt x="15454" y="16615"/>
                                    <a:pt x="16200" y="16615"/>
                                  </a:cubicBezTo>
                                  <a:cubicBezTo>
                                    <a:pt x="16945" y="16615"/>
                                    <a:pt x="17550" y="17360"/>
                                    <a:pt x="17550" y="18276"/>
                                  </a:cubicBezTo>
                                  <a:cubicBezTo>
                                    <a:pt x="17550" y="19193"/>
                                    <a:pt x="16945" y="19938"/>
                                    <a:pt x="16200" y="19938"/>
                                  </a:cubicBezTo>
                                  <a:moveTo>
                                    <a:pt x="7425" y="19938"/>
                                  </a:moveTo>
                                  <a:cubicBezTo>
                                    <a:pt x="6679" y="19938"/>
                                    <a:pt x="6075" y="19193"/>
                                    <a:pt x="6075" y="18276"/>
                                  </a:cubicBezTo>
                                  <a:cubicBezTo>
                                    <a:pt x="6075" y="17360"/>
                                    <a:pt x="6679" y="16615"/>
                                    <a:pt x="7425" y="16615"/>
                                  </a:cubicBezTo>
                                  <a:cubicBezTo>
                                    <a:pt x="8170" y="16615"/>
                                    <a:pt x="8775" y="17360"/>
                                    <a:pt x="8775" y="18276"/>
                                  </a:cubicBezTo>
                                  <a:cubicBezTo>
                                    <a:pt x="8775" y="19193"/>
                                    <a:pt x="8170" y="19938"/>
                                    <a:pt x="7425" y="19938"/>
                                  </a:cubicBezTo>
                                  <a:moveTo>
                                    <a:pt x="2024" y="12461"/>
                                  </a:moveTo>
                                  <a:cubicBezTo>
                                    <a:pt x="1652" y="12461"/>
                                    <a:pt x="1349" y="12089"/>
                                    <a:pt x="1349" y="11630"/>
                                  </a:cubicBezTo>
                                  <a:lnTo>
                                    <a:pt x="1349" y="2492"/>
                                  </a:lnTo>
                                  <a:cubicBezTo>
                                    <a:pt x="1349" y="2033"/>
                                    <a:pt x="1652" y="1661"/>
                                    <a:pt x="2024" y="1661"/>
                                  </a:cubicBezTo>
                                  <a:lnTo>
                                    <a:pt x="12150" y="1661"/>
                                  </a:lnTo>
                                  <a:cubicBezTo>
                                    <a:pt x="12523" y="1661"/>
                                    <a:pt x="12825" y="2033"/>
                                    <a:pt x="12825" y="2492"/>
                                  </a:cubicBezTo>
                                  <a:lnTo>
                                    <a:pt x="12825" y="4153"/>
                                  </a:lnTo>
                                  <a:lnTo>
                                    <a:pt x="12825" y="5815"/>
                                  </a:lnTo>
                                  <a:lnTo>
                                    <a:pt x="12825" y="11630"/>
                                  </a:lnTo>
                                  <a:cubicBezTo>
                                    <a:pt x="12825" y="12089"/>
                                    <a:pt x="12523" y="12461"/>
                                    <a:pt x="12150" y="12461"/>
                                  </a:cubicBezTo>
                                  <a:cubicBezTo>
                                    <a:pt x="12150" y="12461"/>
                                    <a:pt x="2024" y="12461"/>
                                    <a:pt x="2024" y="12461"/>
                                  </a:cubicBezTo>
                                  <a:close/>
                                  <a:moveTo>
                                    <a:pt x="21259" y="10248"/>
                                  </a:moveTo>
                                  <a:lnTo>
                                    <a:pt x="18559" y="5263"/>
                                  </a:lnTo>
                                  <a:cubicBezTo>
                                    <a:pt x="18182" y="4568"/>
                                    <a:pt x="17552" y="4153"/>
                                    <a:pt x="16875" y="4153"/>
                                  </a:cubicBezTo>
                                  <a:lnTo>
                                    <a:pt x="14175" y="4153"/>
                                  </a:lnTo>
                                  <a:lnTo>
                                    <a:pt x="14175" y="2492"/>
                                  </a:lnTo>
                                  <a:cubicBezTo>
                                    <a:pt x="14175" y="1117"/>
                                    <a:pt x="13266" y="0"/>
                                    <a:pt x="12150" y="0"/>
                                  </a:cubicBezTo>
                                  <a:lnTo>
                                    <a:pt x="2024" y="0"/>
                                  </a:lnTo>
                                  <a:cubicBezTo>
                                    <a:pt x="908" y="0"/>
                                    <a:pt x="0" y="1117"/>
                                    <a:pt x="0" y="2492"/>
                                  </a:cubicBezTo>
                                  <a:lnTo>
                                    <a:pt x="0" y="11630"/>
                                  </a:lnTo>
                                  <a:cubicBezTo>
                                    <a:pt x="0" y="13005"/>
                                    <a:pt x="908" y="14123"/>
                                    <a:pt x="2024" y="14123"/>
                                  </a:cubicBezTo>
                                  <a:lnTo>
                                    <a:pt x="2025" y="14123"/>
                                  </a:lnTo>
                                  <a:lnTo>
                                    <a:pt x="2025" y="16615"/>
                                  </a:lnTo>
                                  <a:cubicBezTo>
                                    <a:pt x="2025" y="17989"/>
                                    <a:pt x="2933" y="19107"/>
                                    <a:pt x="4050" y="19107"/>
                                  </a:cubicBezTo>
                                  <a:lnTo>
                                    <a:pt x="4820" y="19107"/>
                                  </a:lnTo>
                                  <a:cubicBezTo>
                                    <a:pt x="5122" y="20537"/>
                                    <a:pt x="6170" y="21600"/>
                                    <a:pt x="7425" y="21600"/>
                                  </a:cubicBezTo>
                                  <a:cubicBezTo>
                                    <a:pt x="8679" y="21600"/>
                                    <a:pt x="9727" y="20537"/>
                                    <a:pt x="10029" y="19107"/>
                                  </a:cubicBezTo>
                                  <a:lnTo>
                                    <a:pt x="13595" y="19107"/>
                                  </a:lnTo>
                                  <a:cubicBezTo>
                                    <a:pt x="13897" y="20537"/>
                                    <a:pt x="14945" y="21600"/>
                                    <a:pt x="16200" y="21600"/>
                                  </a:cubicBezTo>
                                  <a:cubicBezTo>
                                    <a:pt x="17453" y="21600"/>
                                    <a:pt x="18501" y="20537"/>
                                    <a:pt x="18803" y="19107"/>
                                  </a:cubicBezTo>
                                  <a:lnTo>
                                    <a:pt x="19575" y="19107"/>
                                  </a:lnTo>
                                  <a:cubicBezTo>
                                    <a:pt x="20691" y="19107"/>
                                    <a:pt x="21599" y="17989"/>
                                    <a:pt x="21599" y="16615"/>
                                  </a:cubicBezTo>
                                  <a:lnTo>
                                    <a:pt x="21599" y="11630"/>
                                  </a:lnTo>
                                  <a:cubicBezTo>
                                    <a:pt x="21599" y="11137"/>
                                    <a:pt x="21482" y="10658"/>
                                    <a:pt x="21259" y="1024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216" name="组合 215"/>
                        <wpg:cNvGrpSpPr/>
                        <wpg:grpSpPr>
                          <a:xfrm rot="0">
                            <a:off x="14685" y="6294"/>
                            <a:ext cx="768" cy="770"/>
                            <a:chOff x="14685" y="6294"/>
                            <a:chExt cx="768" cy="770"/>
                          </a:xfrm>
                          <a:grpFill/>
                        </wpg:grpSpPr>
                        <wps:wsp>
                          <wps:cNvPr id="41" name="AutoShape 7"/>
                          <wps:cNvSpPr/>
                          <wps:spPr bwMode="auto">
                            <a:xfrm>
                              <a:off x="14685" y="6294"/>
                              <a:ext cx="768" cy="770"/>
                            </a:xfrm>
                            <a:custGeom>
                              <a:avLst/>
                              <a:gdLst>
                                <a:gd name="T0" fmla="+- 0 10800 1271"/>
                                <a:gd name="T1" fmla="*/ T0 w 19058"/>
                                <a:gd name="T2" fmla="+- 0 10799 1270"/>
                                <a:gd name="T3" fmla="*/ 10799 h 19059"/>
                                <a:gd name="T4" fmla="+- 0 10800 1271"/>
                                <a:gd name="T5" fmla="*/ T4 w 19058"/>
                                <a:gd name="T6" fmla="+- 0 10799 1270"/>
                                <a:gd name="T7" fmla="*/ 10799 h 19059"/>
                                <a:gd name="T8" fmla="+- 0 10800 1271"/>
                                <a:gd name="T9" fmla="*/ T8 w 19058"/>
                                <a:gd name="T10" fmla="+- 0 10799 1270"/>
                                <a:gd name="T11" fmla="*/ 10799 h 19059"/>
                                <a:gd name="T12" fmla="+- 0 10800 1271"/>
                                <a:gd name="T13" fmla="*/ T12 w 19058"/>
                                <a:gd name="T14" fmla="+- 0 10799 1270"/>
                                <a:gd name="T15" fmla="*/ 10799 h 190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9058" h="19059">
                                  <a:moveTo>
                                    <a:pt x="6430" y="17268"/>
                                  </a:moveTo>
                                  <a:cubicBezTo>
                                    <a:pt x="2162" y="15559"/>
                                    <a:pt x="82" y="10698"/>
                                    <a:pt x="1790" y="6431"/>
                                  </a:cubicBezTo>
                                  <a:cubicBezTo>
                                    <a:pt x="3499" y="2164"/>
                                    <a:pt x="8360" y="81"/>
                                    <a:pt x="12627" y="1791"/>
                                  </a:cubicBezTo>
                                  <a:cubicBezTo>
                                    <a:pt x="16894" y="3499"/>
                                    <a:pt x="18975" y="8361"/>
                                    <a:pt x="17267" y="12628"/>
                                  </a:cubicBezTo>
                                  <a:cubicBezTo>
                                    <a:pt x="15558" y="16895"/>
                                    <a:pt x="10696" y="18976"/>
                                    <a:pt x="6430" y="17268"/>
                                  </a:cubicBezTo>
                                  <a:moveTo>
                                    <a:pt x="13070" y="685"/>
                                  </a:moveTo>
                                  <a:cubicBezTo>
                                    <a:pt x="8186" y="-1270"/>
                                    <a:pt x="2641" y="1103"/>
                                    <a:pt x="685" y="5987"/>
                                  </a:cubicBezTo>
                                  <a:cubicBezTo>
                                    <a:pt x="-1271" y="10872"/>
                                    <a:pt x="1103" y="16418"/>
                                    <a:pt x="5987" y="18373"/>
                                  </a:cubicBezTo>
                                  <a:cubicBezTo>
                                    <a:pt x="10871" y="20330"/>
                                    <a:pt x="16416" y="17955"/>
                                    <a:pt x="18373" y="13071"/>
                                  </a:cubicBezTo>
                                  <a:cubicBezTo>
                                    <a:pt x="20329" y="8186"/>
                                    <a:pt x="17954" y="2641"/>
                                    <a:pt x="13070" y="68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42" name="AutoShape 8"/>
                          <wps:cNvSpPr/>
                          <wps:spPr bwMode="auto">
                            <a:xfrm>
                              <a:off x="15020" y="6634"/>
                              <a:ext cx="98" cy="95"/>
                            </a:xfrm>
                            <a:custGeom>
                              <a:avLst/>
                              <a:gdLst>
                                <a:gd name="T0" fmla="+- 0 10801 1272"/>
                                <a:gd name="T1" fmla="*/ T0 w 19059"/>
                                <a:gd name="T2" fmla="+- 0 10800 1272"/>
                                <a:gd name="T3" fmla="*/ 10800 h 19056"/>
                                <a:gd name="T4" fmla="+- 0 10801 1272"/>
                                <a:gd name="T5" fmla="*/ T4 w 19059"/>
                                <a:gd name="T6" fmla="+- 0 10800 1272"/>
                                <a:gd name="T7" fmla="*/ 10800 h 19056"/>
                                <a:gd name="T8" fmla="+- 0 10801 1272"/>
                                <a:gd name="T9" fmla="*/ T8 w 19059"/>
                                <a:gd name="T10" fmla="+- 0 10800 1272"/>
                                <a:gd name="T11" fmla="*/ 10800 h 19056"/>
                                <a:gd name="T12" fmla="+- 0 10801 1272"/>
                                <a:gd name="T13" fmla="*/ T12 w 19059"/>
                                <a:gd name="T14" fmla="+- 0 10800 1272"/>
                                <a:gd name="T15" fmla="*/ 10800 h 1905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9059" h="19056">
                                  <a:moveTo>
                                    <a:pt x="7753" y="13951"/>
                                  </a:moveTo>
                                  <a:cubicBezTo>
                                    <a:pt x="5315" y="12969"/>
                                    <a:pt x="4129" y="10197"/>
                                    <a:pt x="5101" y="7755"/>
                                  </a:cubicBezTo>
                                  <a:cubicBezTo>
                                    <a:pt x="6083" y="5323"/>
                                    <a:pt x="8860" y="4132"/>
                                    <a:pt x="11298" y="5104"/>
                                  </a:cubicBezTo>
                                  <a:cubicBezTo>
                                    <a:pt x="13735" y="6081"/>
                                    <a:pt x="14926" y="8858"/>
                                    <a:pt x="13949" y="11300"/>
                                  </a:cubicBezTo>
                                  <a:cubicBezTo>
                                    <a:pt x="12972" y="13737"/>
                                    <a:pt x="10195" y="14923"/>
                                    <a:pt x="7753" y="13951"/>
                                  </a:cubicBezTo>
                                  <a:moveTo>
                                    <a:pt x="13070" y="686"/>
                                  </a:moveTo>
                                  <a:cubicBezTo>
                                    <a:pt x="8190" y="-1272"/>
                                    <a:pt x="2640" y="1104"/>
                                    <a:pt x="686" y="5988"/>
                                  </a:cubicBezTo>
                                  <a:cubicBezTo>
                                    <a:pt x="-1272" y="10872"/>
                                    <a:pt x="1105" y="16416"/>
                                    <a:pt x="5985" y="18369"/>
                                  </a:cubicBezTo>
                                  <a:cubicBezTo>
                                    <a:pt x="10870" y="20328"/>
                                    <a:pt x="16415" y="17951"/>
                                    <a:pt x="18374" y="13072"/>
                                  </a:cubicBezTo>
                                  <a:cubicBezTo>
                                    <a:pt x="20328" y="8188"/>
                                    <a:pt x="17960" y="2644"/>
                                    <a:pt x="13070" y="68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43" name="AutoShape 9"/>
                          <wps:cNvSpPr/>
                          <wps:spPr bwMode="auto">
                            <a:xfrm>
                              <a:off x="14923" y="6539"/>
                              <a:ext cx="290" cy="285"/>
                            </a:xfrm>
                            <a:custGeom>
                              <a:avLst/>
                              <a:gdLst>
                                <a:gd name="T0" fmla="+- 0 10800 1271"/>
                                <a:gd name="T1" fmla="*/ T0 w 19059"/>
                                <a:gd name="T2" fmla="+- 0 10800 1271"/>
                                <a:gd name="T3" fmla="*/ 10800 h 19058"/>
                                <a:gd name="T4" fmla="+- 0 10800 1271"/>
                                <a:gd name="T5" fmla="*/ T4 w 19059"/>
                                <a:gd name="T6" fmla="+- 0 10800 1271"/>
                                <a:gd name="T7" fmla="*/ 10800 h 19058"/>
                                <a:gd name="T8" fmla="+- 0 10800 1271"/>
                                <a:gd name="T9" fmla="*/ T8 w 19059"/>
                                <a:gd name="T10" fmla="+- 0 10800 1271"/>
                                <a:gd name="T11" fmla="*/ 10800 h 19058"/>
                                <a:gd name="T12" fmla="+- 0 10800 1271"/>
                                <a:gd name="T13" fmla="*/ T12 w 19059"/>
                                <a:gd name="T14" fmla="+- 0 10800 1271"/>
                                <a:gd name="T15" fmla="*/ 10800 h 190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9059" h="19058">
                                  <a:moveTo>
                                    <a:pt x="7169" y="15424"/>
                                  </a:moveTo>
                                  <a:cubicBezTo>
                                    <a:pt x="3916" y="14123"/>
                                    <a:pt x="2331" y="10417"/>
                                    <a:pt x="3632" y="7167"/>
                                  </a:cubicBezTo>
                                  <a:cubicBezTo>
                                    <a:pt x="4934" y="3917"/>
                                    <a:pt x="8638" y="2331"/>
                                    <a:pt x="11889" y="3632"/>
                                  </a:cubicBezTo>
                                  <a:cubicBezTo>
                                    <a:pt x="15141" y="4934"/>
                                    <a:pt x="16728" y="8640"/>
                                    <a:pt x="15425" y="11890"/>
                                  </a:cubicBezTo>
                                  <a:cubicBezTo>
                                    <a:pt x="14124" y="15140"/>
                                    <a:pt x="10419" y="16728"/>
                                    <a:pt x="7169" y="15424"/>
                                  </a:cubicBezTo>
                                  <a:moveTo>
                                    <a:pt x="13071" y="685"/>
                                  </a:moveTo>
                                  <a:cubicBezTo>
                                    <a:pt x="8186" y="-1271"/>
                                    <a:pt x="2639" y="1104"/>
                                    <a:pt x="686" y="5987"/>
                                  </a:cubicBezTo>
                                  <a:cubicBezTo>
                                    <a:pt x="-1271" y="10871"/>
                                    <a:pt x="1104" y="16416"/>
                                    <a:pt x="5987" y="18372"/>
                                  </a:cubicBezTo>
                                  <a:cubicBezTo>
                                    <a:pt x="10874" y="20329"/>
                                    <a:pt x="16418" y="17955"/>
                                    <a:pt x="18375" y="13070"/>
                                  </a:cubicBezTo>
                                  <a:cubicBezTo>
                                    <a:pt x="20328" y="8186"/>
                                    <a:pt x="17956" y="2641"/>
                                    <a:pt x="13071" y="68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44" name="AutoShape 10"/>
                          <wps:cNvSpPr/>
                          <wps:spPr bwMode="auto">
                            <a:xfrm>
                              <a:off x="15118" y="6729"/>
                              <a:ext cx="117" cy="125"/>
                            </a:xfrm>
                            <a:custGeom>
                              <a:avLst/>
                              <a:gdLst>
                                <a:gd name="T0" fmla="+- 0 10804 288"/>
                                <a:gd name="T1" fmla="*/ T0 w 21033"/>
                                <a:gd name="T2" fmla="+- 0 10798 277"/>
                                <a:gd name="T3" fmla="*/ 10798 h 21043"/>
                                <a:gd name="T4" fmla="+- 0 10804 288"/>
                                <a:gd name="T5" fmla="*/ T4 w 21033"/>
                                <a:gd name="T6" fmla="+- 0 10798 277"/>
                                <a:gd name="T7" fmla="*/ 10798 h 21043"/>
                                <a:gd name="T8" fmla="+- 0 10804 288"/>
                                <a:gd name="T9" fmla="*/ T8 w 21033"/>
                                <a:gd name="T10" fmla="+- 0 10798 277"/>
                                <a:gd name="T11" fmla="*/ 10798 h 21043"/>
                                <a:gd name="T12" fmla="+- 0 10804 288"/>
                                <a:gd name="T13" fmla="*/ T12 w 21033"/>
                                <a:gd name="T14" fmla="+- 0 10798 277"/>
                                <a:gd name="T15" fmla="*/ 10798 h 210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033" h="21043">
                                  <a:moveTo>
                                    <a:pt x="20881" y="2825"/>
                                  </a:moveTo>
                                  <a:cubicBezTo>
                                    <a:pt x="21312" y="1771"/>
                                    <a:pt x="20787" y="572"/>
                                    <a:pt x="19713" y="149"/>
                                  </a:cubicBezTo>
                                  <a:cubicBezTo>
                                    <a:pt x="18636" y="-277"/>
                                    <a:pt x="17414" y="238"/>
                                    <a:pt x="16984" y="1296"/>
                                  </a:cubicBezTo>
                                  <a:lnTo>
                                    <a:pt x="16980" y="1292"/>
                                  </a:lnTo>
                                  <a:cubicBezTo>
                                    <a:pt x="13964" y="8692"/>
                                    <a:pt x="8182" y="14184"/>
                                    <a:pt x="1269" y="17089"/>
                                  </a:cubicBezTo>
                                  <a:cubicBezTo>
                                    <a:pt x="207" y="17536"/>
                                    <a:pt x="-288" y="18747"/>
                                    <a:pt x="170" y="19789"/>
                                  </a:cubicBezTo>
                                  <a:cubicBezTo>
                                    <a:pt x="629" y="20840"/>
                                    <a:pt x="1863" y="21323"/>
                                    <a:pt x="2924" y="20876"/>
                                  </a:cubicBezTo>
                                  <a:cubicBezTo>
                                    <a:pt x="2961" y="20860"/>
                                    <a:pt x="2982" y="20828"/>
                                    <a:pt x="3014" y="20815"/>
                                  </a:cubicBezTo>
                                  <a:cubicBezTo>
                                    <a:pt x="10874" y="17480"/>
                                    <a:pt x="17451" y="11227"/>
                                    <a:pt x="20877" y="2825"/>
                                  </a:cubicBezTo>
                                  <a:cubicBezTo>
                                    <a:pt x="20877" y="2825"/>
                                    <a:pt x="20881" y="2825"/>
                                    <a:pt x="20881" y="282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46" name="AutoShape 11"/>
                          <wps:cNvSpPr/>
                          <wps:spPr bwMode="auto">
                            <a:xfrm>
                              <a:off x="15163" y="6779"/>
                              <a:ext cx="172" cy="175"/>
                            </a:xfrm>
                            <a:custGeom>
                              <a:avLst/>
                              <a:gdLst>
                                <a:gd name="T0" fmla="+- 0 10803 203"/>
                                <a:gd name="T1" fmla="*/ T0 w 21201"/>
                                <a:gd name="T2" fmla="+- 0 10798 194"/>
                                <a:gd name="T3" fmla="*/ 10798 h 21209"/>
                                <a:gd name="T4" fmla="+- 0 10803 203"/>
                                <a:gd name="T5" fmla="*/ T4 w 21201"/>
                                <a:gd name="T6" fmla="+- 0 10798 194"/>
                                <a:gd name="T7" fmla="*/ 10798 h 21209"/>
                                <a:gd name="T8" fmla="+- 0 10803 203"/>
                                <a:gd name="T9" fmla="*/ T8 w 21201"/>
                                <a:gd name="T10" fmla="+- 0 10798 194"/>
                                <a:gd name="T11" fmla="*/ 10798 h 21209"/>
                                <a:gd name="T12" fmla="+- 0 10803 203"/>
                                <a:gd name="T13" fmla="*/ T12 w 21201"/>
                                <a:gd name="T14" fmla="+- 0 10798 194"/>
                                <a:gd name="T15" fmla="*/ 10798 h 212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201" h="21209">
                                  <a:moveTo>
                                    <a:pt x="20267" y="104"/>
                                  </a:moveTo>
                                  <a:cubicBezTo>
                                    <a:pt x="19508" y="-194"/>
                                    <a:pt x="18645" y="169"/>
                                    <a:pt x="18339" y="912"/>
                                  </a:cubicBezTo>
                                  <a:cubicBezTo>
                                    <a:pt x="14991" y="9110"/>
                                    <a:pt x="8568" y="15198"/>
                                    <a:pt x="894" y="18420"/>
                                  </a:cubicBezTo>
                                  <a:cubicBezTo>
                                    <a:pt x="144" y="18735"/>
                                    <a:pt x="-203" y="19589"/>
                                    <a:pt x="121" y="20327"/>
                                  </a:cubicBezTo>
                                  <a:cubicBezTo>
                                    <a:pt x="442" y="21068"/>
                                    <a:pt x="1314" y="21406"/>
                                    <a:pt x="2067" y="21090"/>
                                  </a:cubicBezTo>
                                  <a:cubicBezTo>
                                    <a:pt x="2102" y="21073"/>
                                    <a:pt x="2125" y="21042"/>
                                    <a:pt x="2159" y="21025"/>
                                  </a:cubicBezTo>
                                  <a:cubicBezTo>
                                    <a:pt x="10491" y="17500"/>
                                    <a:pt x="17461" y="10881"/>
                                    <a:pt x="21095" y="1994"/>
                                  </a:cubicBezTo>
                                  <a:cubicBezTo>
                                    <a:pt x="21397" y="1250"/>
                                    <a:pt x="21026" y="404"/>
                                    <a:pt x="20267" y="10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47" name="AutoShape 12"/>
                          <wps:cNvSpPr/>
                          <wps:spPr bwMode="auto">
                            <a:xfrm>
                              <a:off x="15140" y="6754"/>
                              <a:ext cx="145" cy="150"/>
                            </a:xfrm>
                            <a:custGeom>
                              <a:avLst/>
                              <a:gdLst>
                                <a:gd name="T0" fmla="+- 0 10802 238"/>
                                <a:gd name="T1" fmla="*/ T0 w 21128"/>
                                <a:gd name="T2" fmla="+- 0 10797 227"/>
                                <a:gd name="T3" fmla="*/ 10797 h 21141"/>
                                <a:gd name="T4" fmla="+- 0 10802 238"/>
                                <a:gd name="T5" fmla="*/ T4 w 21128"/>
                                <a:gd name="T6" fmla="+- 0 10797 227"/>
                                <a:gd name="T7" fmla="*/ 10797 h 21141"/>
                                <a:gd name="T8" fmla="+- 0 10802 238"/>
                                <a:gd name="T9" fmla="*/ T8 w 21128"/>
                                <a:gd name="T10" fmla="+- 0 10797 227"/>
                                <a:gd name="T11" fmla="*/ 10797 h 21141"/>
                                <a:gd name="T12" fmla="+- 0 10802 238"/>
                                <a:gd name="T13" fmla="*/ T12 w 21128"/>
                                <a:gd name="T14" fmla="+- 0 10797 227"/>
                                <a:gd name="T15" fmla="*/ 10797 h 2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128" h="21141">
                                  <a:moveTo>
                                    <a:pt x="20035" y="122"/>
                                  </a:moveTo>
                                  <a:cubicBezTo>
                                    <a:pt x="19142" y="-227"/>
                                    <a:pt x="18134" y="195"/>
                                    <a:pt x="17778" y="1071"/>
                                  </a:cubicBezTo>
                                  <a:cubicBezTo>
                                    <a:pt x="14571" y="8936"/>
                                    <a:pt x="8412" y="14778"/>
                                    <a:pt x="1051" y="17867"/>
                                  </a:cubicBezTo>
                                  <a:lnTo>
                                    <a:pt x="1054" y="17867"/>
                                  </a:lnTo>
                                  <a:cubicBezTo>
                                    <a:pt x="172" y="18240"/>
                                    <a:pt x="-238" y="19242"/>
                                    <a:pt x="142" y="20108"/>
                                  </a:cubicBezTo>
                                  <a:cubicBezTo>
                                    <a:pt x="522" y="20973"/>
                                    <a:pt x="1543" y="21372"/>
                                    <a:pt x="2425" y="21003"/>
                                  </a:cubicBezTo>
                                  <a:cubicBezTo>
                                    <a:pt x="2459" y="20986"/>
                                    <a:pt x="2476" y="20956"/>
                                    <a:pt x="2514" y="20936"/>
                                  </a:cubicBezTo>
                                  <a:cubicBezTo>
                                    <a:pt x="10651" y="17491"/>
                                    <a:pt x="17459" y="11027"/>
                                    <a:pt x="21002" y="2339"/>
                                  </a:cubicBezTo>
                                  <a:cubicBezTo>
                                    <a:pt x="21361" y="1463"/>
                                    <a:pt x="20927" y="472"/>
                                    <a:pt x="20035" y="12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49" name="AutoShape 13"/>
                          <wps:cNvSpPr/>
                          <wps:spPr bwMode="auto">
                            <a:xfrm>
                              <a:off x="14900" y="6514"/>
                              <a:ext cx="120" cy="120"/>
                            </a:xfrm>
                            <a:custGeom>
                              <a:avLst/>
                              <a:gdLst>
                                <a:gd name="T0" fmla="+- 0 10797 278"/>
                                <a:gd name="T1" fmla="*/ T0 w 21039"/>
                                <a:gd name="T2" fmla="+- 0 10803 281"/>
                                <a:gd name="T3" fmla="*/ 10803 h 21044"/>
                                <a:gd name="T4" fmla="+- 0 10797 278"/>
                                <a:gd name="T5" fmla="*/ T4 w 21039"/>
                                <a:gd name="T6" fmla="+- 0 10803 281"/>
                                <a:gd name="T7" fmla="*/ 10803 h 21044"/>
                                <a:gd name="T8" fmla="+- 0 10797 278"/>
                                <a:gd name="T9" fmla="*/ T8 w 21039"/>
                                <a:gd name="T10" fmla="+- 0 10803 281"/>
                                <a:gd name="T11" fmla="*/ 10803 h 21044"/>
                                <a:gd name="T12" fmla="+- 0 10797 278"/>
                                <a:gd name="T13" fmla="*/ T12 w 21039"/>
                                <a:gd name="T14" fmla="+- 0 10803 281"/>
                                <a:gd name="T15" fmla="*/ 10803 h 210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039" h="21044">
                                  <a:moveTo>
                                    <a:pt x="20871" y="1248"/>
                                  </a:moveTo>
                                  <a:cubicBezTo>
                                    <a:pt x="20411" y="197"/>
                                    <a:pt x="19177" y="-281"/>
                                    <a:pt x="18112" y="169"/>
                                  </a:cubicBezTo>
                                  <a:cubicBezTo>
                                    <a:pt x="18075" y="181"/>
                                    <a:pt x="18050" y="214"/>
                                    <a:pt x="18021" y="226"/>
                                  </a:cubicBezTo>
                                  <a:cubicBezTo>
                                    <a:pt x="10159" y="3562"/>
                                    <a:pt x="3583" y="9820"/>
                                    <a:pt x="152" y="18220"/>
                                  </a:cubicBezTo>
                                  <a:lnTo>
                                    <a:pt x="148" y="18220"/>
                                  </a:lnTo>
                                  <a:cubicBezTo>
                                    <a:pt x="-278" y="19278"/>
                                    <a:pt x="242" y="20473"/>
                                    <a:pt x="1320" y="20896"/>
                                  </a:cubicBezTo>
                                  <a:cubicBezTo>
                                    <a:pt x="2398" y="21318"/>
                                    <a:pt x="3620" y="20803"/>
                                    <a:pt x="4046" y="19749"/>
                                  </a:cubicBezTo>
                                  <a:lnTo>
                                    <a:pt x="4051" y="19749"/>
                                  </a:lnTo>
                                  <a:cubicBezTo>
                                    <a:pt x="7068" y="12356"/>
                                    <a:pt x="12856" y="6858"/>
                                    <a:pt x="19764" y="3956"/>
                                  </a:cubicBezTo>
                                  <a:cubicBezTo>
                                    <a:pt x="20830" y="3506"/>
                                    <a:pt x="21322" y="2298"/>
                                    <a:pt x="20871" y="124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50" name="AutoShape 14"/>
                          <wps:cNvSpPr/>
                          <wps:spPr bwMode="auto">
                            <a:xfrm>
                              <a:off x="14803" y="6419"/>
                              <a:ext cx="172" cy="175"/>
                            </a:xfrm>
                            <a:custGeom>
                              <a:avLst/>
                              <a:gdLst>
                                <a:gd name="T0" fmla="+- 0 10797 198"/>
                                <a:gd name="T1" fmla="*/ T0 w 21199"/>
                                <a:gd name="T2" fmla="+- 0 10802 198"/>
                                <a:gd name="T3" fmla="*/ 10802 h 21208"/>
                                <a:gd name="T4" fmla="+- 0 10797 198"/>
                                <a:gd name="T5" fmla="*/ T4 w 21199"/>
                                <a:gd name="T6" fmla="+- 0 10802 198"/>
                                <a:gd name="T7" fmla="*/ 10802 h 21208"/>
                                <a:gd name="T8" fmla="+- 0 10797 198"/>
                                <a:gd name="T9" fmla="*/ T8 w 21199"/>
                                <a:gd name="T10" fmla="+- 0 10802 198"/>
                                <a:gd name="T11" fmla="*/ 10802 h 21208"/>
                                <a:gd name="T12" fmla="+- 0 10797 198"/>
                                <a:gd name="T13" fmla="*/ T12 w 21199"/>
                                <a:gd name="T14" fmla="+- 0 10802 198"/>
                                <a:gd name="T15" fmla="*/ 10802 h 2120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199" h="21208">
                                  <a:moveTo>
                                    <a:pt x="21077" y="880"/>
                                  </a:moveTo>
                                  <a:cubicBezTo>
                                    <a:pt x="20753" y="142"/>
                                    <a:pt x="19881" y="-198"/>
                                    <a:pt x="19129" y="117"/>
                                  </a:cubicBezTo>
                                  <a:cubicBezTo>
                                    <a:pt x="19097" y="131"/>
                                    <a:pt x="19071" y="162"/>
                                    <a:pt x="19039" y="179"/>
                                  </a:cubicBezTo>
                                  <a:cubicBezTo>
                                    <a:pt x="10706" y="3707"/>
                                    <a:pt x="3739" y="10322"/>
                                    <a:pt x="106" y="19208"/>
                                  </a:cubicBezTo>
                                  <a:cubicBezTo>
                                    <a:pt x="-198" y="19957"/>
                                    <a:pt x="172" y="20803"/>
                                    <a:pt x="934" y="21101"/>
                                  </a:cubicBezTo>
                                  <a:cubicBezTo>
                                    <a:pt x="1689" y="21401"/>
                                    <a:pt x="2552" y="21041"/>
                                    <a:pt x="2859" y="20292"/>
                                  </a:cubicBezTo>
                                  <a:cubicBezTo>
                                    <a:pt x="6206" y="12096"/>
                                    <a:pt x="12625" y="6008"/>
                                    <a:pt x="20301" y="2787"/>
                                  </a:cubicBezTo>
                                  <a:cubicBezTo>
                                    <a:pt x="21051" y="2469"/>
                                    <a:pt x="21402" y="1618"/>
                                    <a:pt x="21077" y="88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51" name="AutoShape 15"/>
                          <wps:cNvSpPr/>
                          <wps:spPr bwMode="auto">
                            <a:xfrm>
                              <a:off x="14853" y="6464"/>
                              <a:ext cx="145" cy="150"/>
                            </a:xfrm>
                            <a:custGeom>
                              <a:avLst/>
                              <a:gdLst>
                                <a:gd name="T0" fmla="+- 0 10796 232"/>
                                <a:gd name="T1" fmla="*/ T0 w 21129"/>
                                <a:gd name="T2" fmla="+- 0 10804 234"/>
                                <a:gd name="T3" fmla="*/ 10804 h 21141"/>
                                <a:gd name="T4" fmla="+- 0 10796 232"/>
                                <a:gd name="T5" fmla="*/ T4 w 21129"/>
                                <a:gd name="T6" fmla="+- 0 10804 234"/>
                                <a:gd name="T7" fmla="*/ 10804 h 21141"/>
                                <a:gd name="T8" fmla="+- 0 10796 232"/>
                                <a:gd name="T9" fmla="*/ T8 w 21129"/>
                                <a:gd name="T10" fmla="+- 0 10804 234"/>
                                <a:gd name="T11" fmla="*/ 10804 h 21141"/>
                                <a:gd name="T12" fmla="+- 0 10796 232"/>
                                <a:gd name="T13" fmla="*/ T12 w 21129"/>
                                <a:gd name="T14" fmla="+- 0 10804 234"/>
                                <a:gd name="T15" fmla="*/ 10804 h 2114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129" h="21141">
                                  <a:moveTo>
                                    <a:pt x="20075" y="3267"/>
                                  </a:moveTo>
                                  <a:cubicBezTo>
                                    <a:pt x="20953" y="2898"/>
                                    <a:pt x="21368" y="1899"/>
                                    <a:pt x="20987" y="1030"/>
                                  </a:cubicBezTo>
                                  <a:cubicBezTo>
                                    <a:pt x="20611" y="168"/>
                                    <a:pt x="19589" y="-234"/>
                                    <a:pt x="18707" y="138"/>
                                  </a:cubicBezTo>
                                  <a:cubicBezTo>
                                    <a:pt x="18670" y="152"/>
                                    <a:pt x="18649" y="185"/>
                                    <a:pt x="18615" y="198"/>
                                  </a:cubicBezTo>
                                  <a:cubicBezTo>
                                    <a:pt x="10481" y="3647"/>
                                    <a:pt x="3673" y="10118"/>
                                    <a:pt x="124" y="18802"/>
                                  </a:cubicBezTo>
                                  <a:cubicBezTo>
                                    <a:pt x="-232" y="19678"/>
                                    <a:pt x="205" y="20666"/>
                                    <a:pt x="1094" y="21019"/>
                                  </a:cubicBezTo>
                                  <a:cubicBezTo>
                                    <a:pt x="1983" y="21366"/>
                                    <a:pt x="2991" y="20946"/>
                                    <a:pt x="3354" y="20071"/>
                                  </a:cubicBezTo>
                                  <a:cubicBezTo>
                                    <a:pt x="6561" y="12205"/>
                                    <a:pt x="12717" y="6360"/>
                                    <a:pt x="20075" y="3274"/>
                                  </a:cubicBezTo>
                                  <a:cubicBezTo>
                                    <a:pt x="20075" y="3274"/>
                                    <a:pt x="20075" y="3267"/>
                                    <a:pt x="20075" y="32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215" name="组合 214"/>
                        <wpg:cNvGrpSpPr/>
                        <wpg:grpSpPr>
                          <a:xfrm rot="0">
                            <a:off x="13145" y="6319"/>
                            <a:ext cx="770" cy="744"/>
                            <a:chOff x="13145" y="6319"/>
                            <a:chExt cx="770" cy="744"/>
                          </a:xfrm>
                          <a:grpFill/>
                        </wpg:grpSpPr>
                        <wps:wsp>
                          <wps:cNvPr id="52" name="AutoShape 16"/>
                          <wps:cNvSpPr/>
                          <wps:spPr bwMode="auto">
                            <a:xfrm>
                              <a:off x="13530" y="6729"/>
                              <a:ext cx="98" cy="9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0"/>
                                  </a:moveTo>
                                  <a:cubicBezTo>
                                    <a:pt x="4838" y="0"/>
                                    <a:pt x="0" y="4841"/>
                                    <a:pt x="0" y="10800"/>
                                  </a:cubicBezTo>
                                  <a:cubicBezTo>
                                    <a:pt x="0" y="16758"/>
                                    <a:pt x="4838" y="21599"/>
                                    <a:pt x="10800" y="21599"/>
                                  </a:cubicBezTo>
                                  <a:cubicBezTo>
                                    <a:pt x="16761" y="21599"/>
                                    <a:pt x="21600" y="16758"/>
                                    <a:pt x="21600" y="10800"/>
                                  </a:cubicBezTo>
                                  <a:cubicBezTo>
                                    <a:pt x="21600" y="4841"/>
                                    <a:pt x="16761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53" name="AutoShape 17"/>
                          <wps:cNvSpPr/>
                          <wps:spPr bwMode="auto">
                            <a:xfrm>
                              <a:off x="13145" y="6319"/>
                              <a:ext cx="770" cy="745"/>
                            </a:xfrm>
                            <a:custGeom>
                              <a:avLst/>
                              <a:gdLst>
                                <a:gd name="T0" fmla="*/ 10473 w 20946"/>
                                <a:gd name="T1" fmla="*/ 10800 h 21600"/>
                                <a:gd name="T2" fmla="*/ 10473 w 20946"/>
                                <a:gd name="T3" fmla="*/ 10800 h 21600"/>
                                <a:gd name="T4" fmla="*/ 10473 w 20946"/>
                                <a:gd name="T5" fmla="*/ 10800 h 21600"/>
                                <a:gd name="T6" fmla="*/ 10473 w 20946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946" h="21600">
                                  <a:moveTo>
                                    <a:pt x="18509" y="15329"/>
                                  </a:moveTo>
                                  <a:lnTo>
                                    <a:pt x="11782" y="15329"/>
                                  </a:lnTo>
                                  <a:cubicBezTo>
                                    <a:pt x="10699" y="15329"/>
                                    <a:pt x="9818" y="14391"/>
                                    <a:pt x="9818" y="13238"/>
                                  </a:cubicBezTo>
                                  <a:cubicBezTo>
                                    <a:pt x="9818" y="12086"/>
                                    <a:pt x="10699" y="11148"/>
                                    <a:pt x="11782" y="11148"/>
                                  </a:cubicBezTo>
                                  <a:lnTo>
                                    <a:pt x="17673" y="11148"/>
                                  </a:lnTo>
                                  <a:cubicBezTo>
                                    <a:pt x="18077" y="11142"/>
                                    <a:pt x="18477" y="10934"/>
                                    <a:pt x="18721" y="10588"/>
                                  </a:cubicBezTo>
                                  <a:cubicBezTo>
                                    <a:pt x="18789" y="10491"/>
                                    <a:pt x="18842" y="10381"/>
                                    <a:pt x="18885" y="10267"/>
                                  </a:cubicBezTo>
                                  <a:cubicBezTo>
                                    <a:pt x="18890" y="10251"/>
                                    <a:pt x="18901" y="10239"/>
                                    <a:pt x="18906" y="10224"/>
                                  </a:cubicBezTo>
                                  <a:cubicBezTo>
                                    <a:pt x="19377" y="10880"/>
                                    <a:pt x="19636" y="11686"/>
                                    <a:pt x="19636" y="12541"/>
                                  </a:cubicBezTo>
                                  <a:cubicBezTo>
                                    <a:pt x="19636" y="13613"/>
                                    <a:pt x="19230" y="14607"/>
                                    <a:pt x="18509" y="15329"/>
                                  </a:cubicBezTo>
                                  <a:moveTo>
                                    <a:pt x="17673" y="17767"/>
                                  </a:moveTo>
                                  <a:cubicBezTo>
                                    <a:pt x="17673" y="19114"/>
                                    <a:pt x="16647" y="20206"/>
                                    <a:pt x="15382" y="20206"/>
                                  </a:cubicBezTo>
                                  <a:lnTo>
                                    <a:pt x="3600" y="20206"/>
                                  </a:lnTo>
                                  <a:cubicBezTo>
                                    <a:pt x="2334" y="20206"/>
                                    <a:pt x="1309" y="19114"/>
                                    <a:pt x="1309" y="17767"/>
                                  </a:cubicBezTo>
                                  <a:lnTo>
                                    <a:pt x="1309" y="6786"/>
                                  </a:lnTo>
                                  <a:cubicBezTo>
                                    <a:pt x="1931" y="7334"/>
                                    <a:pt x="2730" y="7664"/>
                                    <a:pt x="3600" y="7664"/>
                                  </a:cubicBezTo>
                                  <a:lnTo>
                                    <a:pt x="14400" y="7664"/>
                                  </a:lnTo>
                                  <a:lnTo>
                                    <a:pt x="17018" y="7664"/>
                                  </a:lnTo>
                                  <a:cubicBezTo>
                                    <a:pt x="17379" y="7664"/>
                                    <a:pt x="17673" y="7976"/>
                                    <a:pt x="17673" y="8361"/>
                                  </a:cubicBezTo>
                                  <a:lnTo>
                                    <a:pt x="17673" y="9754"/>
                                  </a:lnTo>
                                  <a:lnTo>
                                    <a:pt x="11782" y="9754"/>
                                  </a:lnTo>
                                  <a:cubicBezTo>
                                    <a:pt x="9974" y="9754"/>
                                    <a:pt x="8509" y="11314"/>
                                    <a:pt x="8509" y="13238"/>
                                  </a:cubicBezTo>
                                  <a:cubicBezTo>
                                    <a:pt x="8509" y="15163"/>
                                    <a:pt x="9974" y="16722"/>
                                    <a:pt x="11782" y="16722"/>
                                  </a:cubicBezTo>
                                  <a:lnTo>
                                    <a:pt x="17673" y="16722"/>
                                  </a:lnTo>
                                  <a:cubicBezTo>
                                    <a:pt x="17673" y="16722"/>
                                    <a:pt x="17673" y="17767"/>
                                    <a:pt x="17673" y="17767"/>
                                  </a:cubicBezTo>
                                  <a:close/>
                                  <a:moveTo>
                                    <a:pt x="16363" y="5574"/>
                                  </a:moveTo>
                                  <a:lnTo>
                                    <a:pt x="16363" y="6270"/>
                                  </a:lnTo>
                                  <a:lnTo>
                                    <a:pt x="14400" y="6270"/>
                                  </a:lnTo>
                                  <a:lnTo>
                                    <a:pt x="3600" y="6270"/>
                                  </a:lnTo>
                                  <a:cubicBezTo>
                                    <a:pt x="3246" y="6270"/>
                                    <a:pt x="2916" y="6179"/>
                                    <a:pt x="2617" y="6027"/>
                                  </a:cubicBezTo>
                                  <a:lnTo>
                                    <a:pt x="2617" y="5574"/>
                                  </a:lnTo>
                                  <a:cubicBezTo>
                                    <a:pt x="2617" y="5574"/>
                                    <a:pt x="16363" y="5574"/>
                                    <a:pt x="16363" y="5574"/>
                                  </a:cubicBezTo>
                                  <a:close/>
                                  <a:moveTo>
                                    <a:pt x="16363" y="4877"/>
                                  </a:moveTo>
                                  <a:lnTo>
                                    <a:pt x="2617" y="4877"/>
                                  </a:lnTo>
                                  <a:lnTo>
                                    <a:pt x="2617" y="4180"/>
                                  </a:lnTo>
                                  <a:lnTo>
                                    <a:pt x="16363" y="4180"/>
                                  </a:lnTo>
                                  <a:cubicBezTo>
                                    <a:pt x="16363" y="4180"/>
                                    <a:pt x="16363" y="4877"/>
                                    <a:pt x="16363" y="4877"/>
                                  </a:cubicBezTo>
                                  <a:close/>
                                  <a:moveTo>
                                    <a:pt x="16363" y="3483"/>
                                  </a:moveTo>
                                  <a:lnTo>
                                    <a:pt x="2617" y="3483"/>
                                  </a:lnTo>
                                  <a:lnTo>
                                    <a:pt x="2617" y="2787"/>
                                  </a:lnTo>
                                  <a:lnTo>
                                    <a:pt x="16363" y="2787"/>
                                  </a:lnTo>
                                  <a:cubicBezTo>
                                    <a:pt x="16363" y="2787"/>
                                    <a:pt x="16363" y="3483"/>
                                    <a:pt x="16363" y="3483"/>
                                  </a:cubicBezTo>
                                  <a:close/>
                                  <a:moveTo>
                                    <a:pt x="3600" y="1393"/>
                                  </a:moveTo>
                                  <a:lnTo>
                                    <a:pt x="14400" y="1393"/>
                                  </a:lnTo>
                                  <a:lnTo>
                                    <a:pt x="17018" y="1393"/>
                                  </a:lnTo>
                                  <a:cubicBezTo>
                                    <a:pt x="17379" y="1393"/>
                                    <a:pt x="17673" y="1705"/>
                                    <a:pt x="17673" y="2090"/>
                                  </a:cubicBezTo>
                                  <a:lnTo>
                                    <a:pt x="17673" y="3832"/>
                                  </a:lnTo>
                                  <a:lnTo>
                                    <a:pt x="17673" y="4180"/>
                                  </a:lnTo>
                                  <a:lnTo>
                                    <a:pt x="17673" y="6398"/>
                                  </a:lnTo>
                                  <a:cubicBezTo>
                                    <a:pt x="17466" y="6321"/>
                                    <a:pt x="17249" y="6270"/>
                                    <a:pt x="17018" y="6270"/>
                                  </a:cubicBezTo>
                                  <a:lnTo>
                                    <a:pt x="17018" y="5574"/>
                                  </a:lnTo>
                                  <a:lnTo>
                                    <a:pt x="17018" y="4180"/>
                                  </a:lnTo>
                                  <a:lnTo>
                                    <a:pt x="17018" y="2787"/>
                                  </a:lnTo>
                                  <a:cubicBezTo>
                                    <a:pt x="17018" y="2401"/>
                                    <a:pt x="16724" y="2090"/>
                                    <a:pt x="16363" y="2090"/>
                                  </a:cubicBezTo>
                                  <a:lnTo>
                                    <a:pt x="2617" y="2090"/>
                                  </a:lnTo>
                                  <a:cubicBezTo>
                                    <a:pt x="2256" y="2090"/>
                                    <a:pt x="1963" y="2401"/>
                                    <a:pt x="1963" y="2787"/>
                                  </a:cubicBezTo>
                                  <a:lnTo>
                                    <a:pt x="1963" y="4180"/>
                                  </a:lnTo>
                                  <a:lnTo>
                                    <a:pt x="1963" y="5534"/>
                                  </a:lnTo>
                                  <a:cubicBezTo>
                                    <a:pt x="1559" y="5094"/>
                                    <a:pt x="1309" y="4495"/>
                                    <a:pt x="1309" y="3832"/>
                                  </a:cubicBezTo>
                                  <a:cubicBezTo>
                                    <a:pt x="1309" y="2485"/>
                                    <a:pt x="2334" y="1393"/>
                                    <a:pt x="3600" y="1393"/>
                                  </a:cubicBezTo>
                                  <a:moveTo>
                                    <a:pt x="18983" y="8361"/>
                                  </a:moveTo>
                                  <a:lnTo>
                                    <a:pt x="18982" y="8361"/>
                                  </a:lnTo>
                                  <a:lnTo>
                                    <a:pt x="18982" y="4180"/>
                                  </a:lnTo>
                                  <a:lnTo>
                                    <a:pt x="18982" y="3832"/>
                                  </a:lnTo>
                                  <a:lnTo>
                                    <a:pt x="18982" y="2090"/>
                                  </a:lnTo>
                                  <a:cubicBezTo>
                                    <a:pt x="18982" y="935"/>
                                    <a:pt x="18102" y="0"/>
                                    <a:pt x="17018" y="0"/>
                                  </a:cubicBezTo>
                                  <a:lnTo>
                                    <a:pt x="14400" y="0"/>
                                  </a:lnTo>
                                  <a:lnTo>
                                    <a:pt x="3600" y="0"/>
                                  </a:lnTo>
                                  <a:cubicBezTo>
                                    <a:pt x="1614" y="0"/>
                                    <a:pt x="0" y="1719"/>
                                    <a:pt x="0" y="3832"/>
                                  </a:cubicBezTo>
                                  <a:lnTo>
                                    <a:pt x="0" y="17767"/>
                                  </a:lnTo>
                                  <a:cubicBezTo>
                                    <a:pt x="0" y="19880"/>
                                    <a:pt x="1614" y="21600"/>
                                    <a:pt x="3600" y="21600"/>
                                  </a:cubicBezTo>
                                  <a:lnTo>
                                    <a:pt x="15382" y="21600"/>
                                  </a:lnTo>
                                  <a:cubicBezTo>
                                    <a:pt x="17366" y="21600"/>
                                    <a:pt x="18982" y="19880"/>
                                    <a:pt x="18982" y="17767"/>
                                  </a:cubicBezTo>
                                  <a:lnTo>
                                    <a:pt x="18982" y="16722"/>
                                  </a:lnTo>
                                  <a:lnTo>
                                    <a:pt x="18983" y="16722"/>
                                  </a:lnTo>
                                  <a:cubicBezTo>
                                    <a:pt x="21600" y="14631"/>
                                    <a:pt x="21600" y="10452"/>
                                    <a:pt x="18983" y="836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214" name="组合 213"/>
                        <wpg:cNvGrpSpPr/>
                        <wpg:grpSpPr>
                          <a:xfrm rot="0">
                            <a:off x="11608" y="6294"/>
                            <a:ext cx="770" cy="770"/>
                            <a:chOff x="11608" y="6294"/>
                            <a:chExt cx="770" cy="770"/>
                          </a:xfrm>
                          <a:grpFill/>
                        </wpg:grpSpPr>
                        <wps:wsp>
                          <wps:cNvPr id="54" name="AutoShape 18"/>
                          <wps:cNvSpPr/>
                          <wps:spPr bwMode="auto">
                            <a:xfrm>
                              <a:off x="11608" y="6294"/>
                              <a:ext cx="770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249" y="19799"/>
                                  </a:moveTo>
                                  <a:cubicBezTo>
                                    <a:pt x="20249" y="20048"/>
                                    <a:pt x="20048" y="20249"/>
                                    <a:pt x="19799" y="20249"/>
                                  </a:cubicBezTo>
                                  <a:lnTo>
                                    <a:pt x="1800" y="20249"/>
                                  </a:lnTo>
                                  <a:cubicBezTo>
                                    <a:pt x="1551" y="20249"/>
                                    <a:pt x="1349" y="20048"/>
                                    <a:pt x="1349" y="19799"/>
                                  </a:cubicBezTo>
                                  <a:lnTo>
                                    <a:pt x="1349" y="3824"/>
                                  </a:lnTo>
                                  <a:cubicBezTo>
                                    <a:pt x="1349" y="3576"/>
                                    <a:pt x="1551" y="3375"/>
                                    <a:pt x="1800" y="3375"/>
                                  </a:cubicBezTo>
                                  <a:lnTo>
                                    <a:pt x="4724" y="3375"/>
                                  </a:lnTo>
                                  <a:lnTo>
                                    <a:pt x="4724" y="4725"/>
                                  </a:lnTo>
                                  <a:cubicBezTo>
                                    <a:pt x="4724" y="5098"/>
                                    <a:pt x="5027" y="5400"/>
                                    <a:pt x="5399" y="5400"/>
                                  </a:cubicBezTo>
                                  <a:cubicBezTo>
                                    <a:pt x="5772" y="5400"/>
                                    <a:pt x="6074" y="5098"/>
                                    <a:pt x="6074" y="4725"/>
                                  </a:cubicBezTo>
                                  <a:lnTo>
                                    <a:pt x="6074" y="3375"/>
                                  </a:lnTo>
                                  <a:lnTo>
                                    <a:pt x="10124" y="3375"/>
                                  </a:lnTo>
                                  <a:lnTo>
                                    <a:pt x="10124" y="4725"/>
                                  </a:lnTo>
                                  <a:cubicBezTo>
                                    <a:pt x="10124" y="5098"/>
                                    <a:pt x="10427" y="5400"/>
                                    <a:pt x="10800" y="5400"/>
                                  </a:cubicBezTo>
                                  <a:cubicBezTo>
                                    <a:pt x="11172" y="5400"/>
                                    <a:pt x="11474" y="5098"/>
                                    <a:pt x="11474" y="4725"/>
                                  </a:cubicBezTo>
                                  <a:lnTo>
                                    <a:pt x="11474" y="3375"/>
                                  </a:lnTo>
                                  <a:lnTo>
                                    <a:pt x="15524" y="3375"/>
                                  </a:lnTo>
                                  <a:lnTo>
                                    <a:pt x="15524" y="4725"/>
                                  </a:lnTo>
                                  <a:cubicBezTo>
                                    <a:pt x="15524" y="5098"/>
                                    <a:pt x="15827" y="5400"/>
                                    <a:pt x="16199" y="5400"/>
                                  </a:cubicBezTo>
                                  <a:cubicBezTo>
                                    <a:pt x="16572" y="5400"/>
                                    <a:pt x="16874" y="5098"/>
                                    <a:pt x="16874" y="4725"/>
                                  </a:cubicBezTo>
                                  <a:lnTo>
                                    <a:pt x="16874" y="3375"/>
                                  </a:lnTo>
                                  <a:lnTo>
                                    <a:pt x="19799" y="3375"/>
                                  </a:lnTo>
                                  <a:cubicBezTo>
                                    <a:pt x="20048" y="3375"/>
                                    <a:pt x="20249" y="3576"/>
                                    <a:pt x="20249" y="3824"/>
                                  </a:cubicBezTo>
                                  <a:cubicBezTo>
                                    <a:pt x="20249" y="3824"/>
                                    <a:pt x="20249" y="19799"/>
                                    <a:pt x="20249" y="19799"/>
                                  </a:cubicBezTo>
                                  <a:close/>
                                  <a:moveTo>
                                    <a:pt x="19799" y="2025"/>
                                  </a:moveTo>
                                  <a:lnTo>
                                    <a:pt x="16874" y="2025"/>
                                  </a:lnTo>
                                  <a:lnTo>
                                    <a:pt x="16874" y="675"/>
                                  </a:lnTo>
                                  <a:cubicBezTo>
                                    <a:pt x="16874" y="301"/>
                                    <a:pt x="16572" y="0"/>
                                    <a:pt x="16199" y="0"/>
                                  </a:cubicBezTo>
                                  <a:cubicBezTo>
                                    <a:pt x="15827" y="0"/>
                                    <a:pt x="15524" y="301"/>
                                    <a:pt x="15524" y="675"/>
                                  </a:cubicBezTo>
                                  <a:lnTo>
                                    <a:pt x="15524" y="2025"/>
                                  </a:lnTo>
                                  <a:lnTo>
                                    <a:pt x="11474" y="2025"/>
                                  </a:lnTo>
                                  <a:lnTo>
                                    <a:pt x="11474" y="675"/>
                                  </a:lnTo>
                                  <a:cubicBezTo>
                                    <a:pt x="11474" y="301"/>
                                    <a:pt x="11172" y="0"/>
                                    <a:pt x="10800" y="0"/>
                                  </a:cubicBezTo>
                                  <a:cubicBezTo>
                                    <a:pt x="10427" y="0"/>
                                    <a:pt x="10124" y="301"/>
                                    <a:pt x="10124" y="675"/>
                                  </a:cubicBezTo>
                                  <a:lnTo>
                                    <a:pt x="10124" y="2025"/>
                                  </a:lnTo>
                                  <a:lnTo>
                                    <a:pt x="6074" y="2025"/>
                                  </a:lnTo>
                                  <a:lnTo>
                                    <a:pt x="6074" y="675"/>
                                  </a:lnTo>
                                  <a:cubicBezTo>
                                    <a:pt x="6074" y="301"/>
                                    <a:pt x="5772" y="0"/>
                                    <a:pt x="5399" y="0"/>
                                  </a:cubicBezTo>
                                  <a:cubicBezTo>
                                    <a:pt x="5027" y="0"/>
                                    <a:pt x="4724" y="301"/>
                                    <a:pt x="4724" y="675"/>
                                  </a:cubicBezTo>
                                  <a:lnTo>
                                    <a:pt x="4724" y="2025"/>
                                  </a:lnTo>
                                  <a:lnTo>
                                    <a:pt x="1800" y="2025"/>
                                  </a:lnTo>
                                  <a:cubicBezTo>
                                    <a:pt x="805" y="2025"/>
                                    <a:pt x="0" y="2830"/>
                                    <a:pt x="0" y="3824"/>
                                  </a:cubicBezTo>
                                  <a:lnTo>
                                    <a:pt x="0" y="19799"/>
                                  </a:lnTo>
                                  <a:cubicBezTo>
                                    <a:pt x="0" y="20793"/>
                                    <a:pt x="805" y="21599"/>
                                    <a:pt x="1800" y="21599"/>
                                  </a:cubicBezTo>
                                  <a:lnTo>
                                    <a:pt x="19799" y="21599"/>
                                  </a:lnTo>
                                  <a:cubicBezTo>
                                    <a:pt x="20794" y="21599"/>
                                    <a:pt x="21600" y="20793"/>
                                    <a:pt x="21600" y="19799"/>
                                  </a:cubicBezTo>
                                  <a:lnTo>
                                    <a:pt x="21600" y="3824"/>
                                  </a:lnTo>
                                  <a:cubicBezTo>
                                    <a:pt x="21600" y="2830"/>
                                    <a:pt x="20794" y="2025"/>
                                    <a:pt x="19799" y="202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55" name="AutoShape 19"/>
                          <wps:cNvSpPr/>
                          <wps:spPr bwMode="auto">
                            <a:xfrm>
                              <a:off x="11778" y="6584"/>
                              <a:ext cx="95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21599"/>
                                  </a:moveTo>
                                  <a:lnTo>
                                    <a:pt x="21600" y="21599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0" y="0"/>
                                    <a:pt x="0" y="21599"/>
                                    <a:pt x="0" y="2159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56" name="AutoShape 20"/>
                          <wps:cNvSpPr/>
                          <wps:spPr bwMode="auto">
                            <a:xfrm>
                              <a:off x="11778" y="6704"/>
                              <a:ext cx="95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21599"/>
                                  </a:moveTo>
                                  <a:lnTo>
                                    <a:pt x="21600" y="21599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0" y="0"/>
                                    <a:pt x="0" y="21599"/>
                                    <a:pt x="0" y="2159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57" name="AutoShape 21"/>
                          <wps:cNvSpPr/>
                          <wps:spPr bwMode="auto">
                            <a:xfrm>
                              <a:off x="11778" y="6824"/>
                              <a:ext cx="95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21599"/>
                                  </a:moveTo>
                                  <a:lnTo>
                                    <a:pt x="21600" y="21599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0" y="0"/>
                                    <a:pt x="0" y="21599"/>
                                    <a:pt x="0" y="2159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58" name="AutoShape 22"/>
                          <wps:cNvSpPr/>
                          <wps:spPr bwMode="auto">
                            <a:xfrm>
                              <a:off x="11945" y="6824"/>
                              <a:ext cx="95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21599"/>
                                  </a:moveTo>
                                  <a:lnTo>
                                    <a:pt x="21600" y="21599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0" y="0"/>
                                    <a:pt x="0" y="21599"/>
                                    <a:pt x="0" y="2159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59" name="AutoShape 23"/>
                          <wps:cNvSpPr/>
                          <wps:spPr bwMode="auto">
                            <a:xfrm>
                              <a:off x="11945" y="6704"/>
                              <a:ext cx="95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21599"/>
                                  </a:moveTo>
                                  <a:lnTo>
                                    <a:pt x="21600" y="21599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0" y="0"/>
                                    <a:pt x="0" y="21599"/>
                                    <a:pt x="0" y="2159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60" name="AutoShape 24"/>
                          <wps:cNvSpPr/>
                          <wps:spPr bwMode="auto">
                            <a:xfrm>
                              <a:off x="11945" y="6584"/>
                              <a:ext cx="95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21599"/>
                                  </a:moveTo>
                                  <a:lnTo>
                                    <a:pt x="21600" y="21599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0" y="0"/>
                                    <a:pt x="0" y="21599"/>
                                    <a:pt x="0" y="2159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61" name="AutoShape 25"/>
                          <wps:cNvSpPr/>
                          <wps:spPr bwMode="auto">
                            <a:xfrm>
                              <a:off x="12113" y="6824"/>
                              <a:ext cx="97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21599"/>
                                  </a:moveTo>
                                  <a:lnTo>
                                    <a:pt x="21600" y="21599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0" y="0"/>
                                    <a:pt x="0" y="21599"/>
                                    <a:pt x="0" y="2159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62" name="AutoShape 26"/>
                          <wps:cNvSpPr/>
                          <wps:spPr bwMode="auto">
                            <a:xfrm>
                              <a:off x="12113" y="6704"/>
                              <a:ext cx="97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21599"/>
                                  </a:moveTo>
                                  <a:lnTo>
                                    <a:pt x="21600" y="21599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0" y="0"/>
                                    <a:pt x="0" y="21599"/>
                                    <a:pt x="0" y="2159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63" name="AutoShape 27"/>
                          <wps:cNvSpPr/>
                          <wps:spPr bwMode="auto">
                            <a:xfrm>
                              <a:off x="12113" y="6584"/>
                              <a:ext cx="97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21599"/>
                                  </a:moveTo>
                                  <a:lnTo>
                                    <a:pt x="21600" y="21599"/>
                                  </a:lnTo>
                                  <a:lnTo>
                                    <a:pt x="21600" y="0"/>
                                  </a:lnTo>
                                  <a:lnTo>
                                    <a:pt x="0" y="0"/>
                                  </a:lnTo>
                                  <a:cubicBezTo>
                                    <a:pt x="0" y="0"/>
                                    <a:pt x="0" y="21599"/>
                                    <a:pt x="0" y="2159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64" name="AutoShape 28"/>
                        <wps:cNvSpPr/>
                        <wps:spPr bwMode="auto">
                          <a:xfrm>
                            <a:off x="10070" y="6294"/>
                            <a:ext cx="770" cy="770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600" h="21600">
                                <a:moveTo>
                                  <a:pt x="20249" y="9450"/>
                                </a:moveTo>
                                <a:cubicBezTo>
                                  <a:pt x="20249" y="9823"/>
                                  <a:pt x="19947" y="10124"/>
                                  <a:pt x="19575" y="10124"/>
                                </a:cubicBezTo>
                                <a:lnTo>
                                  <a:pt x="18324" y="10124"/>
                                </a:lnTo>
                                <a:lnTo>
                                  <a:pt x="15624" y="5400"/>
                                </a:lnTo>
                                <a:lnTo>
                                  <a:pt x="17549" y="5400"/>
                                </a:lnTo>
                                <a:cubicBezTo>
                                  <a:pt x="17762" y="5400"/>
                                  <a:pt x="17962" y="5500"/>
                                  <a:pt x="18089" y="5670"/>
                                </a:cubicBezTo>
                                <a:lnTo>
                                  <a:pt x="20114" y="8370"/>
                                </a:lnTo>
                                <a:cubicBezTo>
                                  <a:pt x="20202" y="8486"/>
                                  <a:pt x="20249" y="8628"/>
                                  <a:pt x="20249" y="8774"/>
                                </a:cubicBezTo>
                                <a:cubicBezTo>
                                  <a:pt x="20249" y="8774"/>
                                  <a:pt x="20249" y="9450"/>
                                  <a:pt x="20249" y="9450"/>
                                </a:cubicBezTo>
                                <a:close/>
                                <a:moveTo>
                                  <a:pt x="18224" y="20249"/>
                                </a:moveTo>
                                <a:lnTo>
                                  <a:pt x="14174" y="20249"/>
                                </a:lnTo>
                                <a:lnTo>
                                  <a:pt x="14174" y="13500"/>
                                </a:lnTo>
                                <a:cubicBezTo>
                                  <a:pt x="14174" y="13126"/>
                                  <a:pt x="13872" y="12825"/>
                                  <a:pt x="13499" y="12825"/>
                                </a:cubicBezTo>
                                <a:lnTo>
                                  <a:pt x="8437" y="12825"/>
                                </a:lnTo>
                                <a:cubicBezTo>
                                  <a:pt x="8064" y="12825"/>
                                  <a:pt x="7762" y="13126"/>
                                  <a:pt x="7762" y="13500"/>
                                </a:cubicBezTo>
                                <a:lnTo>
                                  <a:pt x="7762" y="20249"/>
                                </a:lnTo>
                                <a:lnTo>
                                  <a:pt x="3374" y="20249"/>
                                </a:lnTo>
                                <a:lnTo>
                                  <a:pt x="3374" y="11475"/>
                                </a:lnTo>
                                <a:lnTo>
                                  <a:pt x="18224" y="11475"/>
                                </a:lnTo>
                                <a:cubicBezTo>
                                  <a:pt x="18224" y="11475"/>
                                  <a:pt x="18224" y="20249"/>
                                  <a:pt x="18224" y="20249"/>
                                </a:cubicBezTo>
                                <a:close/>
                                <a:moveTo>
                                  <a:pt x="13499" y="20249"/>
                                </a:moveTo>
                                <a:lnTo>
                                  <a:pt x="8437" y="20249"/>
                                </a:lnTo>
                                <a:lnTo>
                                  <a:pt x="8437" y="13500"/>
                                </a:lnTo>
                                <a:lnTo>
                                  <a:pt x="13499" y="13500"/>
                                </a:lnTo>
                                <a:cubicBezTo>
                                  <a:pt x="13499" y="13500"/>
                                  <a:pt x="13499" y="20249"/>
                                  <a:pt x="13499" y="20249"/>
                                </a:cubicBezTo>
                                <a:close/>
                                <a:moveTo>
                                  <a:pt x="1349" y="9450"/>
                                </a:moveTo>
                                <a:lnTo>
                                  <a:pt x="1349" y="8774"/>
                                </a:lnTo>
                                <a:cubicBezTo>
                                  <a:pt x="1349" y="8628"/>
                                  <a:pt x="1397" y="8486"/>
                                  <a:pt x="1485" y="8370"/>
                                </a:cubicBezTo>
                                <a:lnTo>
                                  <a:pt x="3510" y="5670"/>
                                </a:lnTo>
                                <a:cubicBezTo>
                                  <a:pt x="3637" y="5500"/>
                                  <a:pt x="3837" y="5400"/>
                                  <a:pt x="4049" y="5400"/>
                                </a:cubicBezTo>
                                <a:lnTo>
                                  <a:pt x="5975" y="5400"/>
                                </a:lnTo>
                                <a:lnTo>
                                  <a:pt x="3275" y="10124"/>
                                </a:lnTo>
                                <a:lnTo>
                                  <a:pt x="2024" y="10124"/>
                                </a:lnTo>
                                <a:cubicBezTo>
                                  <a:pt x="1652" y="10124"/>
                                  <a:pt x="1349" y="9823"/>
                                  <a:pt x="1349" y="9450"/>
                                </a:cubicBezTo>
                                <a:moveTo>
                                  <a:pt x="13369" y="5400"/>
                                </a:moveTo>
                                <a:lnTo>
                                  <a:pt x="14846" y="5400"/>
                                </a:lnTo>
                                <a:lnTo>
                                  <a:pt x="17546" y="10124"/>
                                </a:lnTo>
                                <a:lnTo>
                                  <a:pt x="14719" y="10124"/>
                                </a:lnTo>
                                <a:cubicBezTo>
                                  <a:pt x="14719" y="10124"/>
                                  <a:pt x="13369" y="5400"/>
                                  <a:pt x="13369" y="5400"/>
                                </a:cubicBezTo>
                                <a:close/>
                                <a:moveTo>
                                  <a:pt x="11137" y="5400"/>
                                </a:moveTo>
                                <a:lnTo>
                                  <a:pt x="12666" y="5400"/>
                                </a:lnTo>
                                <a:lnTo>
                                  <a:pt x="14016" y="10124"/>
                                </a:lnTo>
                                <a:lnTo>
                                  <a:pt x="11137" y="10124"/>
                                </a:lnTo>
                                <a:cubicBezTo>
                                  <a:pt x="11137" y="10124"/>
                                  <a:pt x="11137" y="5400"/>
                                  <a:pt x="11137" y="5400"/>
                                </a:cubicBezTo>
                                <a:close/>
                                <a:moveTo>
                                  <a:pt x="8932" y="5400"/>
                                </a:moveTo>
                                <a:lnTo>
                                  <a:pt x="10462" y="5400"/>
                                </a:lnTo>
                                <a:lnTo>
                                  <a:pt x="10462" y="10124"/>
                                </a:lnTo>
                                <a:lnTo>
                                  <a:pt x="7582" y="10124"/>
                                </a:lnTo>
                                <a:cubicBezTo>
                                  <a:pt x="7582" y="10124"/>
                                  <a:pt x="8932" y="5400"/>
                                  <a:pt x="8932" y="5400"/>
                                </a:cubicBezTo>
                                <a:close/>
                                <a:moveTo>
                                  <a:pt x="6880" y="10124"/>
                                </a:moveTo>
                                <a:lnTo>
                                  <a:pt x="4052" y="10124"/>
                                </a:lnTo>
                                <a:lnTo>
                                  <a:pt x="6752" y="5400"/>
                                </a:lnTo>
                                <a:lnTo>
                                  <a:pt x="8230" y="5400"/>
                                </a:lnTo>
                                <a:cubicBezTo>
                                  <a:pt x="8230" y="5400"/>
                                  <a:pt x="6880" y="10124"/>
                                  <a:pt x="6880" y="10124"/>
                                </a:cubicBezTo>
                                <a:close/>
                                <a:moveTo>
                                  <a:pt x="17549" y="1350"/>
                                </a:moveTo>
                                <a:lnTo>
                                  <a:pt x="17549" y="4050"/>
                                </a:lnTo>
                                <a:lnTo>
                                  <a:pt x="4049" y="4050"/>
                                </a:lnTo>
                                <a:lnTo>
                                  <a:pt x="4049" y="1350"/>
                                </a:lnTo>
                                <a:cubicBezTo>
                                  <a:pt x="4049" y="1350"/>
                                  <a:pt x="17549" y="1350"/>
                                  <a:pt x="17549" y="1350"/>
                                </a:cubicBezTo>
                                <a:close/>
                                <a:moveTo>
                                  <a:pt x="21194" y="7560"/>
                                </a:moveTo>
                                <a:lnTo>
                                  <a:pt x="19170" y="4861"/>
                                </a:lnTo>
                                <a:cubicBezTo>
                                  <a:pt x="19091" y="4755"/>
                                  <a:pt x="18997" y="4663"/>
                                  <a:pt x="18899" y="4576"/>
                                </a:cubicBezTo>
                                <a:lnTo>
                                  <a:pt x="18899" y="1350"/>
                                </a:lnTo>
                                <a:cubicBezTo>
                                  <a:pt x="18899" y="605"/>
                                  <a:pt x="18295" y="0"/>
                                  <a:pt x="17549" y="0"/>
                                </a:cubicBezTo>
                                <a:lnTo>
                                  <a:pt x="4049" y="0"/>
                                </a:lnTo>
                                <a:cubicBezTo>
                                  <a:pt x="3304" y="0"/>
                                  <a:pt x="2699" y="605"/>
                                  <a:pt x="2699" y="1350"/>
                                </a:cubicBezTo>
                                <a:lnTo>
                                  <a:pt x="2699" y="4576"/>
                                </a:lnTo>
                                <a:cubicBezTo>
                                  <a:pt x="2602" y="4663"/>
                                  <a:pt x="2508" y="4754"/>
                                  <a:pt x="2430" y="4860"/>
                                </a:cubicBezTo>
                                <a:lnTo>
                                  <a:pt x="406" y="7559"/>
                                </a:lnTo>
                                <a:cubicBezTo>
                                  <a:pt x="143" y="7907"/>
                                  <a:pt x="0" y="8338"/>
                                  <a:pt x="0" y="8774"/>
                                </a:cubicBezTo>
                                <a:lnTo>
                                  <a:pt x="0" y="9450"/>
                                </a:lnTo>
                                <a:cubicBezTo>
                                  <a:pt x="0" y="10566"/>
                                  <a:pt x="908" y="11475"/>
                                  <a:pt x="2024" y="11475"/>
                                </a:cubicBezTo>
                                <a:lnTo>
                                  <a:pt x="2024" y="20249"/>
                                </a:lnTo>
                                <a:cubicBezTo>
                                  <a:pt x="2024" y="20994"/>
                                  <a:pt x="2629" y="21599"/>
                                  <a:pt x="3374" y="21599"/>
                                </a:cubicBezTo>
                                <a:lnTo>
                                  <a:pt x="18224" y="21599"/>
                                </a:lnTo>
                                <a:cubicBezTo>
                                  <a:pt x="18970" y="21599"/>
                                  <a:pt x="19575" y="20994"/>
                                  <a:pt x="19575" y="20249"/>
                                </a:cubicBezTo>
                                <a:lnTo>
                                  <a:pt x="19575" y="11475"/>
                                </a:lnTo>
                                <a:cubicBezTo>
                                  <a:pt x="20691" y="11475"/>
                                  <a:pt x="21600" y="10566"/>
                                  <a:pt x="21600" y="9450"/>
                                </a:cubicBezTo>
                                <a:lnTo>
                                  <a:pt x="21600" y="8774"/>
                                </a:lnTo>
                                <a:cubicBezTo>
                                  <a:pt x="21600" y="8338"/>
                                  <a:pt x="21456" y="7907"/>
                                  <a:pt x="21194" y="756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s:wsp>
                        <wps:cNvPr id="65" name="AutoShape 29"/>
                        <wps:cNvSpPr/>
                        <wps:spPr bwMode="auto">
                          <a:xfrm>
                            <a:off x="17758" y="4784"/>
                            <a:ext cx="770" cy="695"/>
                          </a:xfrm>
                          <a:custGeom>
                            <a:avLst/>
                            <a:gdLst>
                              <a:gd name="T0" fmla="+- 0 10736 439"/>
                              <a:gd name="T1" fmla="*/ T0 w 20595"/>
                              <a:gd name="T2" fmla="+- 0 10869 621"/>
                              <a:gd name="T3" fmla="*/ 10869 h 20497"/>
                              <a:gd name="T4" fmla="+- 0 10736 439"/>
                              <a:gd name="T5" fmla="*/ T4 w 20595"/>
                              <a:gd name="T6" fmla="+- 0 10869 621"/>
                              <a:gd name="T7" fmla="*/ 10869 h 20497"/>
                              <a:gd name="T8" fmla="+- 0 10736 439"/>
                              <a:gd name="T9" fmla="*/ T8 w 20595"/>
                              <a:gd name="T10" fmla="+- 0 10869 621"/>
                              <a:gd name="T11" fmla="*/ 10869 h 20497"/>
                              <a:gd name="T12" fmla="+- 0 10736 439"/>
                              <a:gd name="T13" fmla="*/ T12 w 20595"/>
                              <a:gd name="T14" fmla="+- 0 10869 621"/>
                              <a:gd name="T15" fmla="*/ 10869 h 20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595" h="20497">
                                <a:moveTo>
                                  <a:pt x="18898" y="1863"/>
                                </a:moveTo>
                                <a:cubicBezTo>
                                  <a:pt x="16636" y="-621"/>
                                  <a:pt x="12968" y="-621"/>
                                  <a:pt x="10707" y="1863"/>
                                </a:cubicBezTo>
                                <a:lnTo>
                                  <a:pt x="1317" y="12053"/>
                                </a:lnTo>
                                <a:cubicBezTo>
                                  <a:pt x="-439" y="13982"/>
                                  <a:pt x="-439" y="17121"/>
                                  <a:pt x="1317" y="19050"/>
                                </a:cubicBezTo>
                                <a:cubicBezTo>
                                  <a:pt x="3073" y="20979"/>
                                  <a:pt x="5931" y="20979"/>
                                  <a:pt x="7687" y="19050"/>
                                </a:cubicBezTo>
                                <a:lnTo>
                                  <a:pt x="17078" y="8860"/>
                                </a:lnTo>
                                <a:cubicBezTo>
                                  <a:pt x="18335" y="7479"/>
                                  <a:pt x="18335" y="5242"/>
                                  <a:pt x="17078" y="3862"/>
                                </a:cubicBezTo>
                                <a:cubicBezTo>
                                  <a:pt x="15821" y="2482"/>
                                  <a:pt x="13783" y="2482"/>
                                  <a:pt x="12527" y="3862"/>
                                </a:cubicBezTo>
                                <a:lnTo>
                                  <a:pt x="5467" y="11614"/>
                                </a:lnTo>
                                <a:cubicBezTo>
                                  <a:pt x="5216" y="11891"/>
                                  <a:pt x="5216" y="12337"/>
                                  <a:pt x="5467" y="12614"/>
                                </a:cubicBezTo>
                                <a:cubicBezTo>
                                  <a:pt x="5719" y="12890"/>
                                  <a:pt x="6126" y="12890"/>
                                  <a:pt x="6378" y="12614"/>
                                </a:cubicBezTo>
                                <a:lnTo>
                                  <a:pt x="13437" y="4861"/>
                                </a:lnTo>
                                <a:cubicBezTo>
                                  <a:pt x="14190" y="4035"/>
                                  <a:pt x="15414" y="4035"/>
                                  <a:pt x="16167" y="4861"/>
                                </a:cubicBezTo>
                                <a:cubicBezTo>
                                  <a:pt x="16920" y="5688"/>
                                  <a:pt x="16920" y="7034"/>
                                  <a:pt x="16167" y="7860"/>
                                </a:cubicBezTo>
                                <a:lnTo>
                                  <a:pt x="6777" y="18050"/>
                                </a:lnTo>
                                <a:cubicBezTo>
                                  <a:pt x="5520" y="19430"/>
                                  <a:pt x="3484" y="19430"/>
                                  <a:pt x="2227" y="18050"/>
                                </a:cubicBezTo>
                                <a:cubicBezTo>
                                  <a:pt x="970" y="16670"/>
                                  <a:pt x="970" y="14433"/>
                                  <a:pt x="2227" y="13053"/>
                                </a:cubicBezTo>
                                <a:lnTo>
                                  <a:pt x="11525" y="2963"/>
                                </a:lnTo>
                                <a:cubicBezTo>
                                  <a:pt x="13285" y="1030"/>
                                  <a:pt x="16139" y="1030"/>
                                  <a:pt x="17896" y="2963"/>
                                </a:cubicBezTo>
                                <a:cubicBezTo>
                                  <a:pt x="19657" y="4896"/>
                                  <a:pt x="19657" y="8027"/>
                                  <a:pt x="17897" y="9959"/>
                                </a:cubicBezTo>
                                <a:lnTo>
                                  <a:pt x="10929" y="17611"/>
                                </a:lnTo>
                                <a:cubicBezTo>
                                  <a:pt x="10677" y="17888"/>
                                  <a:pt x="10677" y="18334"/>
                                  <a:pt x="10929" y="18610"/>
                                </a:cubicBezTo>
                                <a:cubicBezTo>
                                  <a:pt x="11181" y="18887"/>
                                  <a:pt x="11588" y="18887"/>
                                  <a:pt x="11839" y="18610"/>
                                </a:cubicBezTo>
                                <a:lnTo>
                                  <a:pt x="18898" y="10859"/>
                                </a:lnTo>
                                <a:cubicBezTo>
                                  <a:pt x="21160" y="8375"/>
                                  <a:pt x="21160" y="4347"/>
                                  <a:pt x="18898" y="1863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208" name="组合 207"/>
                        <wpg:cNvGrpSpPr/>
                        <wpg:grpSpPr>
                          <a:xfrm rot="0">
                            <a:off x="16340" y="4759"/>
                            <a:ext cx="530" cy="770"/>
                            <a:chOff x="16340" y="4759"/>
                            <a:chExt cx="530" cy="770"/>
                          </a:xfrm>
                          <a:grpFill/>
                        </wpg:grpSpPr>
                        <wps:wsp>
                          <wps:cNvPr id="66" name="AutoShape 30"/>
                          <wps:cNvSpPr/>
                          <wps:spPr bwMode="auto">
                            <a:xfrm>
                              <a:off x="16340" y="4759"/>
                              <a:ext cx="530" cy="770"/>
                            </a:xfrm>
                            <a:custGeom>
                              <a:avLst/>
                              <a:gdLst>
                                <a:gd name="T0" fmla="*/ 10383 w 20767"/>
                                <a:gd name="T1" fmla="*/ 10800 h 21600"/>
                                <a:gd name="T2" fmla="*/ 10383 w 20767"/>
                                <a:gd name="T3" fmla="*/ 10800 h 21600"/>
                                <a:gd name="T4" fmla="*/ 10383 w 20767"/>
                                <a:gd name="T5" fmla="*/ 10800 h 21600"/>
                                <a:gd name="T6" fmla="*/ 10383 w 20767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0767" h="21600">
                                  <a:moveTo>
                                    <a:pt x="18566" y="16551"/>
                                  </a:moveTo>
                                  <a:cubicBezTo>
                                    <a:pt x="17960" y="18284"/>
                                    <a:pt x="17274" y="20249"/>
                                    <a:pt x="9436" y="20249"/>
                                  </a:cubicBezTo>
                                  <a:cubicBezTo>
                                    <a:pt x="4711" y="20249"/>
                                    <a:pt x="1888" y="17809"/>
                                    <a:pt x="1888" y="15451"/>
                                  </a:cubicBezTo>
                                  <a:cubicBezTo>
                                    <a:pt x="1888" y="13645"/>
                                    <a:pt x="2349" y="12161"/>
                                    <a:pt x="2835" y="10591"/>
                                  </a:cubicBezTo>
                                  <a:cubicBezTo>
                                    <a:pt x="3454" y="8600"/>
                                    <a:pt x="4088" y="6563"/>
                                    <a:pt x="3813" y="3868"/>
                                  </a:cubicBezTo>
                                  <a:cubicBezTo>
                                    <a:pt x="6723" y="6750"/>
                                    <a:pt x="7759" y="10567"/>
                                    <a:pt x="7759" y="10567"/>
                                  </a:cubicBezTo>
                                  <a:cubicBezTo>
                                    <a:pt x="7759" y="10567"/>
                                    <a:pt x="10468" y="7846"/>
                                    <a:pt x="11196" y="6582"/>
                                  </a:cubicBezTo>
                                  <a:cubicBezTo>
                                    <a:pt x="11755" y="7395"/>
                                    <a:pt x="12267" y="10124"/>
                                    <a:pt x="12267" y="12825"/>
                                  </a:cubicBezTo>
                                  <a:cubicBezTo>
                                    <a:pt x="12267" y="12825"/>
                                    <a:pt x="14773" y="11347"/>
                                    <a:pt x="16653" y="9127"/>
                                  </a:cubicBezTo>
                                  <a:cubicBezTo>
                                    <a:pt x="18632" y="11666"/>
                                    <a:pt x="19346" y="14320"/>
                                    <a:pt x="18566" y="16551"/>
                                  </a:cubicBezTo>
                                  <a:moveTo>
                                    <a:pt x="16041" y="6075"/>
                                  </a:moveTo>
                                  <a:cubicBezTo>
                                    <a:pt x="15982" y="7879"/>
                                    <a:pt x="14088" y="9404"/>
                                    <a:pt x="14088" y="9404"/>
                                  </a:cubicBezTo>
                                  <a:cubicBezTo>
                                    <a:pt x="14088" y="6046"/>
                                    <a:pt x="10380" y="3375"/>
                                    <a:pt x="10380" y="3375"/>
                                  </a:cubicBezTo>
                                  <a:cubicBezTo>
                                    <a:pt x="10380" y="3375"/>
                                    <a:pt x="10330" y="5373"/>
                                    <a:pt x="8452" y="7389"/>
                                  </a:cubicBezTo>
                                  <a:cubicBezTo>
                                    <a:pt x="6574" y="2686"/>
                                    <a:pt x="938" y="0"/>
                                    <a:pt x="938" y="0"/>
                                  </a:cubicBezTo>
                                  <a:cubicBezTo>
                                    <a:pt x="3756" y="7389"/>
                                    <a:pt x="0" y="10076"/>
                                    <a:pt x="0" y="15451"/>
                                  </a:cubicBezTo>
                                  <a:cubicBezTo>
                                    <a:pt x="0" y="18604"/>
                                    <a:pt x="3730" y="21599"/>
                                    <a:pt x="9436" y="21599"/>
                                  </a:cubicBezTo>
                                  <a:cubicBezTo>
                                    <a:pt x="17888" y="21599"/>
                                    <a:pt x="19523" y="19379"/>
                                    <a:pt x="20396" y="16878"/>
                                  </a:cubicBezTo>
                                  <a:cubicBezTo>
                                    <a:pt x="21599" y="13436"/>
                                    <a:pt x="19797" y="9432"/>
                                    <a:pt x="16041" y="607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67" name="AutoShape 31"/>
                          <wps:cNvSpPr/>
                          <wps:spPr bwMode="auto">
                            <a:xfrm>
                              <a:off x="16438" y="5094"/>
                              <a:ext cx="340" cy="275"/>
                            </a:xfrm>
                            <a:custGeom>
                              <a:avLst/>
                              <a:gdLst>
                                <a:gd name="T0" fmla="*/ 10641 w 21282"/>
                                <a:gd name="T1" fmla="*/ 10800 h 21600"/>
                                <a:gd name="T2" fmla="*/ 10641 w 21282"/>
                                <a:gd name="T3" fmla="*/ 10800 h 21600"/>
                                <a:gd name="T4" fmla="*/ 10641 w 21282"/>
                                <a:gd name="T5" fmla="*/ 10800 h 21600"/>
                                <a:gd name="T6" fmla="*/ 10641 w 21282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282" h="21600">
                                  <a:moveTo>
                                    <a:pt x="20698" y="5891"/>
                                  </a:moveTo>
                                  <a:lnTo>
                                    <a:pt x="19424" y="7749"/>
                                  </a:lnTo>
                                  <a:cubicBezTo>
                                    <a:pt x="17846" y="10064"/>
                                    <a:pt x="16352" y="12259"/>
                                    <a:pt x="12365" y="14784"/>
                                  </a:cubicBezTo>
                                  <a:cubicBezTo>
                                    <a:pt x="11794" y="12631"/>
                                    <a:pt x="11275" y="10259"/>
                                    <a:pt x="11275" y="6631"/>
                                  </a:cubicBezTo>
                                  <a:lnTo>
                                    <a:pt x="11275" y="3408"/>
                                  </a:lnTo>
                                  <a:lnTo>
                                    <a:pt x="9000" y="7893"/>
                                  </a:lnTo>
                                  <a:cubicBezTo>
                                    <a:pt x="8233" y="9421"/>
                                    <a:pt x="7598" y="10690"/>
                                    <a:pt x="6649" y="12373"/>
                                  </a:cubicBezTo>
                                  <a:cubicBezTo>
                                    <a:pt x="5211" y="8296"/>
                                    <a:pt x="4195" y="5281"/>
                                    <a:pt x="3422" y="2545"/>
                                  </a:cubicBezTo>
                                  <a:lnTo>
                                    <a:pt x="2705" y="0"/>
                                  </a:lnTo>
                                  <a:lnTo>
                                    <a:pt x="1926" y="2847"/>
                                  </a:lnTo>
                                  <a:cubicBezTo>
                                    <a:pt x="936" y="6469"/>
                                    <a:pt x="0" y="9891"/>
                                    <a:pt x="0" y="18771"/>
                                  </a:cubicBezTo>
                                  <a:cubicBezTo>
                                    <a:pt x="0" y="19292"/>
                                    <a:pt x="333" y="19714"/>
                                    <a:pt x="749" y="19714"/>
                                  </a:cubicBezTo>
                                  <a:cubicBezTo>
                                    <a:pt x="1162" y="19714"/>
                                    <a:pt x="1499" y="19292"/>
                                    <a:pt x="1499" y="18771"/>
                                  </a:cubicBezTo>
                                  <a:cubicBezTo>
                                    <a:pt x="1499" y="11964"/>
                                    <a:pt x="2037" y="8594"/>
                                    <a:pt x="2758" y="5681"/>
                                  </a:cubicBezTo>
                                  <a:cubicBezTo>
                                    <a:pt x="3537" y="8174"/>
                                    <a:pt x="4520" y="11009"/>
                                    <a:pt x="5812" y="14638"/>
                                  </a:cubicBezTo>
                                  <a:lnTo>
                                    <a:pt x="6339" y="16117"/>
                                  </a:lnTo>
                                  <a:lnTo>
                                    <a:pt x="7100" y="14811"/>
                                  </a:lnTo>
                                  <a:cubicBezTo>
                                    <a:pt x="8344" y="12681"/>
                                    <a:pt x="9085" y="11248"/>
                                    <a:pt x="9896" y="9638"/>
                                  </a:cubicBezTo>
                                  <a:cubicBezTo>
                                    <a:pt x="10133" y="12428"/>
                                    <a:pt x="10681" y="14428"/>
                                    <a:pt x="11223" y="16408"/>
                                  </a:cubicBezTo>
                                  <a:lnTo>
                                    <a:pt x="11495" y="17404"/>
                                  </a:lnTo>
                                  <a:lnTo>
                                    <a:pt x="12253" y="16953"/>
                                  </a:lnTo>
                                  <a:cubicBezTo>
                                    <a:pt x="16306" y="14531"/>
                                    <a:pt x="18203" y="12327"/>
                                    <a:pt x="19708" y="10211"/>
                                  </a:cubicBezTo>
                                  <a:cubicBezTo>
                                    <a:pt x="19942" y="13727"/>
                                    <a:pt x="19573" y="17574"/>
                                    <a:pt x="18698" y="20305"/>
                                  </a:cubicBezTo>
                                  <a:cubicBezTo>
                                    <a:pt x="18543" y="20787"/>
                                    <a:pt x="18730" y="21336"/>
                                    <a:pt x="19114" y="21531"/>
                                  </a:cubicBezTo>
                                  <a:cubicBezTo>
                                    <a:pt x="19204" y="21577"/>
                                    <a:pt x="19301" y="21599"/>
                                    <a:pt x="19395" y="21599"/>
                                  </a:cubicBezTo>
                                  <a:cubicBezTo>
                                    <a:pt x="19690" y="21599"/>
                                    <a:pt x="19972" y="21377"/>
                                    <a:pt x="20089" y="21008"/>
                                  </a:cubicBezTo>
                                  <a:cubicBezTo>
                                    <a:pt x="21251" y="17380"/>
                                    <a:pt x="21600" y="12213"/>
                                    <a:pt x="20976" y="7841"/>
                                  </a:cubicBezTo>
                                  <a:cubicBezTo>
                                    <a:pt x="20976" y="7841"/>
                                    <a:pt x="20698" y="5891"/>
                                    <a:pt x="20698" y="589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68" name="AutoShape 32"/>
                        <wps:cNvSpPr/>
                        <wps:spPr bwMode="auto">
                          <a:xfrm>
                            <a:off x="14685" y="4809"/>
                            <a:ext cx="768" cy="670"/>
                          </a:xfrm>
                          <a:custGeom>
                            <a:avLst/>
                            <a:gdLst>
                              <a:gd name="T0" fmla="+- 0 10800 108"/>
                              <a:gd name="T1" fmla="*/ T0 w 21384"/>
                              <a:gd name="T2" fmla="*/ 10800 h 21600"/>
                              <a:gd name="T3" fmla="+- 0 10800 108"/>
                              <a:gd name="T4" fmla="*/ T3 w 21384"/>
                              <a:gd name="T5" fmla="*/ 10800 h 21600"/>
                              <a:gd name="T6" fmla="+- 0 10800 108"/>
                              <a:gd name="T7" fmla="*/ T6 w 21384"/>
                              <a:gd name="T8" fmla="*/ 10800 h 21600"/>
                              <a:gd name="T9" fmla="+- 0 10800 108"/>
                              <a:gd name="T10" fmla="*/ T9 w 21384"/>
                              <a:gd name="T11" fmla="*/ 10800 h 216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1384" h="21600">
                                <a:moveTo>
                                  <a:pt x="18710" y="9257"/>
                                </a:moveTo>
                                <a:lnTo>
                                  <a:pt x="16706" y="7714"/>
                                </a:lnTo>
                                <a:lnTo>
                                  <a:pt x="16706" y="20057"/>
                                </a:lnTo>
                                <a:lnTo>
                                  <a:pt x="4677" y="20057"/>
                                </a:lnTo>
                                <a:lnTo>
                                  <a:pt x="4677" y="7714"/>
                                </a:lnTo>
                                <a:lnTo>
                                  <a:pt x="2673" y="9257"/>
                                </a:lnTo>
                                <a:lnTo>
                                  <a:pt x="1336" y="4628"/>
                                </a:lnTo>
                                <a:lnTo>
                                  <a:pt x="4677" y="1542"/>
                                </a:lnTo>
                                <a:lnTo>
                                  <a:pt x="7468" y="1542"/>
                                </a:lnTo>
                                <a:cubicBezTo>
                                  <a:pt x="7841" y="2871"/>
                                  <a:pt x="9136" y="3857"/>
                                  <a:pt x="10691" y="3857"/>
                                </a:cubicBezTo>
                                <a:cubicBezTo>
                                  <a:pt x="12247" y="3857"/>
                                  <a:pt x="13542" y="2871"/>
                                  <a:pt x="13915" y="1542"/>
                                </a:cubicBezTo>
                                <a:lnTo>
                                  <a:pt x="16706" y="1542"/>
                                </a:lnTo>
                                <a:lnTo>
                                  <a:pt x="20047" y="4628"/>
                                </a:lnTo>
                                <a:cubicBezTo>
                                  <a:pt x="20047" y="4628"/>
                                  <a:pt x="18710" y="9257"/>
                                  <a:pt x="18710" y="9257"/>
                                </a:cubicBezTo>
                                <a:close/>
                                <a:moveTo>
                                  <a:pt x="13200" y="1542"/>
                                </a:moveTo>
                                <a:cubicBezTo>
                                  <a:pt x="12831" y="2438"/>
                                  <a:pt x="11852" y="3085"/>
                                  <a:pt x="10691" y="3085"/>
                                </a:cubicBezTo>
                                <a:cubicBezTo>
                                  <a:pt x="9531" y="3085"/>
                                  <a:pt x="8552" y="2438"/>
                                  <a:pt x="8183" y="1542"/>
                                </a:cubicBezTo>
                                <a:cubicBezTo>
                                  <a:pt x="8183" y="1542"/>
                                  <a:pt x="13200" y="1542"/>
                                  <a:pt x="13200" y="1542"/>
                                </a:cubicBezTo>
                                <a:close/>
                                <a:moveTo>
                                  <a:pt x="20882" y="3423"/>
                                </a:moveTo>
                                <a:lnTo>
                                  <a:pt x="17541" y="338"/>
                                </a:lnTo>
                                <a:cubicBezTo>
                                  <a:pt x="17303" y="119"/>
                                  <a:pt x="17009" y="0"/>
                                  <a:pt x="16706" y="0"/>
                                </a:cubicBezTo>
                                <a:lnTo>
                                  <a:pt x="4677" y="0"/>
                                </a:lnTo>
                                <a:cubicBezTo>
                                  <a:pt x="4374" y="0"/>
                                  <a:pt x="4080" y="119"/>
                                  <a:pt x="3842" y="338"/>
                                </a:cubicBezTo>
                                <a:lnTo>
                                  <a:pt x="501" y="3423"/>
                                </a:lnTo>
                                <a:cubicBezTo>
                                  <a:pt x="64" y="3827"/>
                                  <a:pt x="-108" y="4503"/>
                                  <a:pt x="68" y="5116"/>
                                </a:cubicBezTo>
                                <a:lnTo>
                                  <a:pt x="1405" y="9745"/>
                                </a:lnTo>
                                <a:cubicBezTo>
                                  <a:pt x="1537" y="10201"/>
                                  <a:pt x="1845" y="10560"/>
                                  <a:pt x="2239" y="10716"/>
                                </a:cubicBezTo>
                                <a:cubicBezTo>
                                  <a:pt x="2380" y="10772"/>
                                  <a:pt x="2527" y="10800"/>
                                  <a:pt x="2673" y="10800"/>
                                </a:cubicBezTo>
                                <a:cubicBezTo>
                                  <a:pt x="2905" y="10800"/>
                                  <a:pt x="3136" y="10729"/>
                                  <a:pt x="3341" y="10593"/>
                                </a:cubicBezTo>
                                <a:lnTo>
                                  <a:pt x="3341" y="20057"/>
                                </a:lnTo>
                                <a:cubicBezTo>
                                  <a:pt x="3341" y="20908"/>
                                  <a:pt x="3940" y="21600"/>
                                  <a:pt x="4677" y="21600"/>
                                </a:cubicBezTo>
                                <a:lnTo>
                                  <a:pt x="16706" y="21600"/>
                                </a:lnTo>
                                <a:cubicBezTo>
                                  <a:pt x="17443" y="21600"/>
                                  <a:pt x="18042" y="20908"/>
                                  <a:pt x="18042" y="20057"/>
                                </a:cubicBezTo>
                                <a:lnTo>
                                  <a:pt x="18042" y="10593"/>
                                </a:lnTo>
                                <a:cubicBezTo>
                                  <a:pt x="18247" y="10729"/>
                                  <a:pt x="18478" y="10800"/>
                                  <a:pt x="18710" y="10800"/>
                                </a:cubicBezTo>
                                <a:cubicBezTo>
                                  <a:pt x="18856" y="10800"/>
                                  <a:pt x="19002" y="10772"/>
                                  <a:pt x="19144" y="10716"/>
                                </a:cubicBezTo>
                                <a:cubicBezTo>
                                  <a:pt x="19538" y="10560"/>
                                  <a:pt x="19846" y="10201"/>
                                  <a:pt x="19978" y="9745"/>
                                </a:cubicBezTo>
                                <a:lnTo>
                                  <a:pt x="21315" y="5116"/>
                                </a:lnTo>
                                <a:cubicBezTo>
                                  <a:pt x="21491" y="4503"/>
                                  <a:pt x="21319" y="3827"/>
                                  <a:pt x="20882" y="3423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207" name="组合 206"/>
                        <wpg:cNvGrpSpPr/>
                        <wpg:grpSpPr>
                          <a:xfrm rot="0">
                            <a:off x="13145" y="4759"/>
                            <a:ext cx="770" cy="770"/>
                            <a:chOff x="13145" y="4759"/>
                            <a:chExt cx="770" cy="770"/>
                          </a:xfrm>
                          <a:grpFill/>
                        </wpg:grpSpPr>
                        <wps:wsp>
                          <wps:cNvPr id="69" name="AutoShape 33"/>
                          <wps:cNvSpPr/>
                          <wps:spPr bwMode="auto">
                            <a:xfrm>
                              <a:off x="13145" y="5049"/>
                              <a:ext cx="770" cy="480"/>
                            </a:xfrm>
                            <a:custGeom>
                              <a:avLst/>
                              <a:gdLst>
                                <a:gd name="T0" fmla="*/ 10752 w 21505"/>
                                <a:gd name="T1" fmla="*/ 10800 h 21600"/>
                                <a:gd name="T2" fmla="*/ 10752 w 21505"/>
                                <a:gd name="T3" fmla="*/ 10800 h 21600"/>
                                <a:gd name="T4" fmla="*/ 10752 w 21505"/>
                                <a:gd name="T5" fmla="*/ 10800 h 21600"/>
                                <a:gd name="T6" fmla="*/ 10752 w 21505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505" h="21600">
                                  <a:moveTo>
                                    <a:pt x="17472" y="17279"/>
                                  </a:moveTo>
                                  <a:lnTo>
                                    <a:pt x="17472" y="18899"/>
                                  </a:lnTo>
                                  <a:cubicBezTo>
                                    <a:pt x="17472" y="19198"/>
                                    <a:pt x="17321" y="19439"/>
                                    <a:pt x="17136" y="19439"/>
                                  </a:cubicBezTo>
                                  <a:lnTo>
                                    <a:pt x="4368" y="19439"/>
                                  </a:lnTo>
                                  <a:cubicBezTo>
                                    <a:pt x="4182" y="19439"/>
                                    <a:pt x="4032" y="19198"/>
                                    <a:pt x="4032" y="18899"/>
                                  </a:cubicBezTo>
                                  <a:lnTo>
                                    <a:pt x="4032" y="17279"/>
                                  </a:lnTo>
                                  <a:lnTo>
                                    <a:pt x="1344" y="12419"/>
                                  </a:lnTo>
                                  <a:cubicBezTo>
                                    <a:pt x="1344" y="12121"/>
                                    <a:pt x="1494" y="11879"/>
                                    <a:pt x="1680" y="11879"/>
                                  </a:cubicBezTo>
                                  <a:lnTo>
                                    <a:pt x="3360" y="11879"/>
                                  </a:lnTo>
                                  <a:lnTo>
                                    <a:pt x="4032" y="11879"/>
                                  </a:lnTo>
                                  <a:lnTo>
                                    <a:pt x="4704" y="11879"/>
                                  </a:lnTo>
                                  <a:lnTo>
                                    <a:pt x="5376" y="11879"/>
                                  </a:lnTo>
                                  <a:lnTo>
                                    <a:pt x="6048" y="11879"/>
                                  </a:lnTo>
                                  <a:lnTo>
                                    <a:pt x="6720" y="11879"/>
                                  </a:lnTo>
                                  <a:lnTo>
                                    <a:pt x="7392" y="11879"/>
                                  </a:lnTo>
                                  <a:lnTo>
                                    <a:pt x="8064" y="11879"/>
                                  </a:lnTo>
                                  <a:lnTo>
                                    <a:pt x="8736" y="11879"/>
                                  </a:lnTo>
                                  <a:lnTo>
                                    <a:pt x="12768" y="11879"/>
                                  </a:lnTo>
                                  <a:lnTo>
                                    <a:pt x="13440" y="11879"/>
                                  </a:lnTo>
                                  <a:lnTo>
                                    <a:pt x="14112" y="11879"/>
                                  </a:lnTo>
                                  <a:lnTo>
                                    <a:pt x="14784" y="11879"/>
                                  </a:lnTo>
                                  <a:lnTo>
                                    <a:pt x="15456" y="11879"/>
                                  </a:lnTo>
                                  <a:lnTo>
                                    <a:pt x="16128" y="11879"/>
                                  </a:lnTo>
                                  <a:lnTo>
                                    <a:pt x="16800" y="11879"/>
                                  </a:lnTo>
                                  <a:lnTo>
                                    <a:pt x="17472" y="11879"/>
                                  </a:lnTo>
                                  <a:lnTo>
                                    <a:pt x="18144" y="11879"/>
                                  </a:lnTo>
                                  <a:lnTo>
                                    <a:pt x="19824" y="11879"/>
                                  </a:lnTo>
                                  <a:cubicBezTo>
                                    <a:pt x="20009" y="11879"/>
                                    <a:pt x="20160" y="12121"/>
                                    <a:pt x="20160" y="12419"/>
                                  </a:cubicBezTo>
                                  <a:cubicBezTo>
                                    <a:pt x="20160" y="12419"/>
                                    <a:pt x="17472" y="17279"/>
                                    <a:pt x="17472" y="17279"/>
                                  </a:cubicBezTo>
                                  <a:close/>
                                  <a:moveTo>
                                    <a:pt x="10752" y="4320"/>
                                  </a:moveTo>
                                  <a:cubicBezTo>
                                    <a:pt x="8625" y="4320"/>
                                    <a:pt x="6826" y="6601"/>
                                    <a:pt x="6246" y="9719"/>
                                  </a:cubicBezTo>
                                  <a:lnTo>
                                    <a:pt x="5552" y="9719"/>
                                  </a:lnTo>
                                  <a:cubicBezTo>
                                    <a:pt x="6152" y="6000"/>
                                    <a:pt x="8252" y="3239"/>
                                    <a:pt x="10752" y="3239"/>
                                  </a:cubicBezTo>
                                  <a:cubicBezTo>
                                    <a:pt x="12934" y="3239"/>
                                    <a:pt x="14813" y="5344"/>
                                    <a:pt x="15654" y="8353"/>
                                  </a:cubicBezTo>
                                  <a:lnTo>
                                    <a:pt x="15054" y="8835"/>
                                  </a:lnTo>
                                  <a:cubicBezTo>
                                    <a:pt x="14323" y="6180"/>
                                    <a:pt x="12671" y="4320"/>
                                    <a:pt x="10752" y="4320"/>
                                  </a:cubicBezTo>
                                  <a:moveTo>
                                    <a:pt x="10752" y="8639"/>
                                  </a:moveTo>
                                  <a:cubicBezTo>
                                    <a:pt x="10158" y="8639"/>
                                    <a:pt x="9630" y="9061"/>
                                    <a:pt x="9260" y="9719"/>
                                  </a:cubicBezTo>
                                  <a:lnTo>
                                    <a:pt x="8437" y="9719"/>
                                  </a:lnTo>
                                  <a:cubicBezTo>
                                    <a:pt x="8904" y="8435"/>
                                    <a:pt x="9761" y="7560"/>
                                    <a:pt x="10752" y="7560"/>
                                  </a:cubicBezTo>
                                  <a:cubicBezTo>
                                    <a:pt x="11742" y="7560"/>
                                    <a:pt x="12600" y="8435"/>
                                    <a:pt x="13066" y="9719"/>
                                  </a:cubicBezTo>
                                  <a:lnTo>
                                    <a:pt x="12244" y="9719"/>
                                  </a:lnTo>
                                  <a:cubicBezTo>
                                    <a:pt x="11874" y="9061"/>
                                    <a:pt x="11345" y="8639"/>
                                    <a:pt x="10752" y="8639"/>
                                  </a:cubicBezTo>
                                  <a:moveTo>
                                    <a:pt x="13827" y="9719"/>
                                  </a:moveTo>
                                  <a:cubicBezTo>
                                    <a:pt x="13307" y="7816"/>
                                    <a:pt x="12126" y="6479"/>
                                    <a:pt x="10752" y="6479"/>
                                  </a:cubicBezTo>
                                  <a:cubicBezTo>
                                    <a:pt x="9378" y="6479"/>
                                    <a:pt x="8197" y="7816"/>
                                    <a:pt x="7676" y="9719"/>
                                  </a:cubicBezTo>
                                  <a:lnTo>
                                    <a:pt x="6955" y="9719"/>
                                  </a:lnTo>
                                  <a:cubicBezTo>
                                    <a:pt x="7510" y="7207"/>
                                    <a:pt x="9001" y="5400"/>
                                    <a:pt x="10752" y="5400"/>
                                  </a:cubicBezTo>
                                  <a:cubicBezTo>
                                    <a:pt x="12409" y="5400"/>
                                    <a:pt x="13834" y="7015"/>
                                    <a:pt x="14454" y="9317"/>
                                  </a:cubicBezTo>
                                  <a:lnTo>
                                    <a:pt x="13953" y="9719"/>
                                  </a:lnTo>
                                  <a:cubicBezTo>
                                    <a:pt x="13953" y="9719"/>
                                    <a:pt x="13827" y="9719"/>
                                    <a:pt x="13827" y="9719"/>
                                  </a:cubicBezTo>
                                  <a:close/>
                                  <a:moveTo>
                                    <a:pt x="10752" y="1080"/>
                                  </a:moveTo>
                                  <a:cubicBezTo>
                                    <a:pt x="13459" y="1080"/>
                                    <a:pt x="15792" y="3672"/>
                                    <a:pt x="16856" y="7388"/>
                                  </a:cubicBezTo>
                                  <a:lnTo>
                                    <a:pt x="16256" y="7869"/>
                                  </a:lnTo>
                                  <a:cubicBezTo>
                                    <a:pt x="15305" y="4504"/>
                                    <a:pt x="13201" y="2160"/>
                                    <a:pt x="10752" y="2160"/>
                                  </a:cubicBezTo>
                                  <a:cubicBezTo>
                                    <a:pt x="7874" y="2160"/>
                                    <a:pt x="5470" y="5392"/>
                                    <a:pt x="4858" y="9719"/>
                                  </a:cubicBezTo>
                                  <a:lnTo>
                                    <a:pt x="4167" y="9719"/>
                                  </a:lnTo>
                                  <a:cubicBezTo>
                                    <a:pt x="4792" y="4796"/>
                                    <a:pt x="7507" y="1080"/>
                                    <a:pt x="10752" y="1080"/>
                                  </a:cubicBezTo>
                                  <a:moveTo>
                                    <a:pt x="17336" y="9719"/>
                                  </a:moveTo>
                                  <a:lnTo>
                                    <a:pt x="16958" y="9719"/>
                                  </a:lnTo>
                                  <a:lnTo>
                                    <a:pt x="17294" y="9449"/>
                                  </a:lnTo>
                                  <a:cubicBezTo>
                                    <a:pt x="17307" y="9540"/>
                                    <a:pt x="17325" y="9628"/>
                                    <a:pt x="17336" y="9719"/>
                                  </a:cubicBezTo>
                                  <a:moveTo>
                                    <a:pt x="19824" y="9719"/>
                                  </a:moveTo>
                                  <a:lnTo>
                                    <a:pt x="18016" y="9719"/>
                                  </a:lnTo>
                                  <a:cubicBezTo>
                                    <a:pt x="17986" y="9461"/>
                                    <a:pt x="17948" y="9209"/>
                                    <a:pt x="17908" y="8957"/>
                                  </a:cubicBezTo>
                                  <a:lnTo>
                                    <a:pt x="21132" y="6366"/>
                                  </a:lnTo>
                                  <a:cubicBezTo>
                                    <a:pt x="21464" y="6099"/>
                                    <a:pt x="21599" y="5450"/>
                                    <a:pt x="21433" y="4916"/>
                                  </a:cubicBezTo>
                                  <a:cubicBezTo>
                                    <a:pt x="21267" y="4383"/>
                                    <a:pt x="20864" y="4169"/>
                                    <a:pt x="20532" y="4433"/>
                                  </a:cubicBezTo>
                                  <a:lnTo>
                                    <a:pt x="17456" y="6905"/>
                                  </a:lnTo>
                                  <a:cubicBezTo>
                                    <a:pt x="16282" y="2836"/>
                                    <a:pt x="13721" y="0"/>
                                    <a:pt x="10752" y="0"/>
                                  </a:cubicBezTo>
                                  <a:cubicBezTo>
                                    <a:pt x="7135" y="0"/>
                                    <a:pt x="4122" y="4198"/>
                                    <a:pt x="3488" y="9719"/>
                                  </a:cubicBezTo>
                                  <a:lnTo>
                                    <a:pt x="1680" y="9719"/>
                                  </a:lnTo>
                                  <a:cubicBezTo>
                                    <a:pt x="754" y="9719"/>
                                    <a:pt x="0" y="10930"/>
                                    <a:pt x="0" y="12419"/>
                                  </a:cubicBezTo>
                                  <a:cubicBezTo>
                                    <a:pt x="0" y="12949"/>
                                    <a:pt x="121" y="13459"/>
                                    <a:pt x="339" y="13855"/>
                                  </a:cubicBezTo>
                                  <a:lnTo>
                                    <a:pt x="2688" y="18101"/>
                                  </a:lnTo>
                                  <a:lnTo>
                                    <a:pt x="2688" y="18899"/>
                                  </a:lnTo>
                                  <a:cubicBezTo>
                                    <a:pt x="2688" y="20389"/>
                                    <a:pt x="3442" y="21599"/>
                                    <a:pt x="4368" y="21599"/>
                                  </a:cubicBezTo>
                                  <a:lnTo>
                                    <a:pt x="17136" y="21599"/>
                                  </a:lnTo>
                                  <a:cubicBezTo>
                                    <a:pt x="18062" y="21599"/>
                                    <a:pt x="18816" y="20389"/>
                                    <a:pt x="18816" y="18899"/>
                                  </a:cubicBezTo>
                                  <a:lnTo>
                                    <a:pt x="18816" y="18101"/>
                                  </a:lnTo>
                                  <a:lnTo>
                                    <a:pt x="21165" y="13855"/>
                                  </a:lnTo>
                                  <a:cubicBezTo>
                                    <a:pt x="21383" y="13459"/>
                                    <a:pt x="21504" y="12949"/>
                                    <a:pt x="21504" y="12419"/>
                                  </a:cubicBezTo>
                                  <a:cubicBezTo>
                                    <a:pt x="21504" y="10930"/>
                                    <a:pt x="20750" y="9719"/>
                                    <a:pt x="19824" y="971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70" name="AutoShape 34"/>
                          <wps:cNvSpPr/>
                          <wps:spPr bwMode="auto">
                            <a:xfrm>
                              <a:off x="13338" y="4854"/>
                              <a:ext cx="55" cy="180"/>
                            </a:xfrm>
                            <a:custGeom>
                              <a:avLst/>
                              <a:gdLst>
                                <a:gd name="T0" fmla="+- 0 10758 2273"/>
                                <a:gd name="T1" fmla="*/ T0 w 16970"/>
                                <a:gd name="T2" fmla="*/ 10800 h 21600"/>
                                <a:gd name="T3" fmla="+- 0 10758 2273"/>
                                <a:gd name="T4" fmla="*/ T3 w 16970"/>
                                <a:gd name="T5" fmla="*/ 10800 h 21600"/>
                                <a:gd name="T6" fmla="+- 0 10758 2273"/>
                                <a:gd name="T7" fmla="*/ T6 w 16970"/>
                                <a:gd name="T8" fmla="*/ 10800 h 21600"/>
                                <a:gd name="T9" fmla="+- 0 10758 2273"/>
                                <a:gd name="T10" fmla="*/ T9 w 16970"/>
                                <a:gd name="T11" fmla="*/ 10800 h 216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970" h="21600">
                                  <a:moveTo>
                                    <a:pt x="1763" y="20770"/>
                                  </a:moveTo>
                                  <a:cubicBezTo>
                                    <a:pt x="1785" y="20787"/>
                                    <a:pt x="1800" y="20804"/>
                                    <a:pt x="1822" y="20820"/>
                                  </a:cubicBezTo>
                                  <a:lnTo>
                                    <a:pt x="1840" y="20820"/>
                                  </a:lnTo>
                                  <a:cubicBezTo>
                                    <a:pt x="2471" y="21282"/>
                                    <a:pt x="3719" y="21600"/>
                                    <a:pt x="5169" y="21600"/>
                                  </a:cubicBezTo>
                                  <a:cubicBezTo>
                                    <a:pt x="7249" y="21600"/>
                                    <a:pt x="8949" y="20947"/>
                                    <a:pt x="8949" y="20151"/>
                                  </a:cubicBezTo>
                                  <a:cubicBezTo>
                                    <a:pt x="8949" y="20027"/>
                                    <a:pt x="8890" y="19906"/>
                                    <a:pt x="8813" y="19791"/>
                                  </a:cubicBezTo>
                                  <a:cubicBezTo>
                                    <a:pt x="8827" y="19771"/>
                                    <a:pt x="8827" y="19755"/>
                                    <a:pt x="8805" y="19735"/>
                                  </a:cubicBezTo>
                                  <a:cubicBezTo>
                                    <a:pt x="5994" y="17195"/>
                                    <a:pt x="8670" y="14408"/>
                                    <a:pt x="11954" y="11407"/>
                                  </a:cubicBezTo>
                                  <a:cubicBezTo>
                                    <a:pt x="15517" y="8164"/>
                                    <a:pt x="19327" y="4564"/>
                                    <a:pt x="15125" y="902"/>
                                  </a:cubicBezTo>
                                  <a:cubicBezTo>
                                    <a:pt x="14593" y="374"/>
                                    <a:pt x="13264" y="0"/>
                                    <a:pt x="11701" y="0"/>
                                  </a:cubicBezTo>
                                  <a:cubicBezTo>
                                    <a:pt x="9671" y="0"/>
                                    <a:pt x="8016" y="632"/>
                                    <a:pt x="8016" y="1411"/>
                                  </a:cubicBezTo>
                                  <a:cubicBezTo>
                                    <a:pt x="8016" y="1583"/>
                                    <a:pt x="8108" y="1746"/>
                                    <a:pt x="8259" y="1898"/>
                                  </a:cubicBezTo>
                                  <a:cubicBezTo>
                                    <a:pt x="8259" y="1904"/>
                                    <a:pt x="8259" y="1909"/>
                                    <a:pt x="8266" y="1915"/>
                                  </a:cubicBezTo>
                                  <a:cubicBezTo>
                                    <a:pt x="8273" y="1923"/>
                                    <a:pt x="8281" y="1932"/>
                                    <a:pt x="8295" y="1940"/>
                                  </a:cubicBezTo>
                                  <a:lnTo>
                                    <a:pt x="8325" y="1974"/>
                                  </a:lnTo>
                                  <a:cubicBezTo>
                                    <a:pt x="11360" y="4592"/>
                                    <a:pt x="8424" y="7275"/>
                                    <a:pt x="5106" y="10305"/>
                                  </a:cubicBezTo>
                                  <a:cubicBezTo>
                                    <a:pt x="1605" y="13500"/>
                                    <a:pt x="-2273" y="17040"/>
                                    <a:pt x="1635" y="20649"/>
                                  </a:cubicBezTo>
                                  <a:cubicBezTo>
                                    <a:pt x="1671" y="20691"/>
                                    <a:pt x="1719" y="20730"/>
                                    <a:pt x="1763" y="2077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71" name="AutoShape 35"/>
                          <wps:cNvSpPr/>
                          <wps:spPr bwMode="auto">
                            <a:xfrm>
                              <a:off x="13628" y="4854"/>
                              <a:ext cx="52" cy="180"/>
                            </a:xfrm>
                            <a:custGeom>
                              <a:avLst/>
                              <a:gdLst>
                                <a:gd name="T0" fmla="+- 0 10758 2273"/>
                                <a:gd name="T1" fmla="*/ T0 w 16970"/>
                                <a:gd name="T2" fmla="*/ 10800 h 21600"/>
                                <a:gd name="T3" fmla="+- 0 10758 2273"/>
                                <a:gd name="T4" fmla="*/ T3 w 16970"/>
                                <a:gd name="T5" fmla="*/ 10800 h 21600"/>
                                <a:gd name="T6" fmla="+- 0 10758 2273"/>
                                <a:gd name="T7" fmla="*/ T6 w 16970"/>
                                <a:gd name="T8" fmla="*/ 10800 h 21600"/>
                                <a:gd name="T9" fmla="+- 0 10758 2273"/>
                                <a:gd name="T10" fmla="*/ T9 w 16970"/>
                                <a:gd name="T11" fmla="*/ 10800 h 216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970" h="21600">
                                  <a:moveTo>
                                    <a:pt x="1763" y="20770"/>
                                  </a:moveTo>
                                  <a:cubicBezTo>
                                    <a:pt x="1785" y="20787"/>
                                    <a:pt x="1800" y="20804"/>
                                    <a:pt x="1822" y="20820"/>
                                  </a:cubicBezTo>
                                  <a:lnTo>
                                    <a:pt x="1840" y="20820"/>
                                  </a:lnTo>
                                  <a:cubicBezTo>
                                    <a:pt x="2471" y="21282"/>
                                    <a:pt x="3719" y="21600"/>
                                    <a:pt x="5169" y="21600"/>
                                  </a:cubicBezTo>
                                  <a:cubicBezTo>
                                    <a:pt x="7249" y="21600"/>
                                    <a:pt x="8949" y="20950"/>
                                    <a:pt x="8949" y="20151"/>
                                  </a:cubicBezTo>
                                  <a:cubicBezTo>
                                    <a:pt x="8949" y="20027"/>
                                    <a:pt x="8890" y="19906"/>
                                    <a:pt x="8813" y="19791"/>
                                  </a:cubicBezTo>
                                  <a:cubicBezTo>
                                    <a:pt x="8827" y="19771"/>
                                    <a:pt x="8827" y="19755"/>
                                    <a:pt x="8805" y="19735"/>
                                  </a:cubicBezTo>
                                  <a:cubicBezTo>
                                    <a:pt x="5994" y="17195"/>
                                    <a:pt x="8670" y="14408"/>
                                    <a:pt x="11954" y="11407"/>
                                  </a:cubicBezTo>
                                  <a:cubicBezTo>
                                    <a:pt x="15517" y="8164"/>
                                    <a:pt x="19327" y="4564"/>
                                    <a:pt x="15125" y="902"/>
                                  </a:cubicBezTo>
                                  <a:cubicBezTo>
                                    <a:pt x="14593" y="374"/>
                                    <a:pt x="13264" y="0"/>
                                    <a:pt x="11701" y="0"/>
                                  </a:cubicBezTo>
                                  <a:cubicBezTo>
                                    <a:pt x="9671" y="0"/>
                                    <a:pt x="8016" y="632"/>
                                    <a:pt x="8016" y="1411"/>
                                  </a:cubicBezTo>
                                  <a:cubicBezTo>
                                    <a:pt x="8016" y="1583"/>
                                    <a:pt x="8108" y="1746"/>
                                    <a:pt x="8259" y="1898"/>
                                  </a:cubicBezTo>
                                  <a:cubicBezTo>
                                    <a:pt x="8259" y="1904"/>
                                    <a:pt x="8259" y="1909"/>
                                    <a:pt x="8266" y="1915"/>
                                  </a:cubicBezTo>
                                  <a:cubicBezTo>
                                    <a:pt x="8273" y="1923"/>
                                    <a:pt x="8281" y="1932"/>
                                    <a:pt x="8295" y="1940"/>
                                  </a:cubicBezTo>
                                  <a:lnTo>
                                    <a:pt x="8325" y="1974"/>
                                  </a:lnTo>
                                  <a:cubicBezTo>
                                    <a:pt x="11360" y="4592"/>
                                    <a:pt x="8424" y="7275"/>
                                    <a:pt x="5106" y="10305"/>
                                  </a:cubicBezTo>
                                  <a:cubicBezTo>
                                    <a:pt x="1605" y="13500"/>
                                    <a:pt x="-2273" y="17040"/>
                                    <a:pt x="1635" y="20649"/>
                                  </a:cubicBezTo>
                                  <a:cubicBezTo>
                                    <a:pt x="1671" y="20691"/>
                                    <a:pt x="1719" y="20730"/>
                                    <a:pt x="1763" y="2077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72" name="AutoShape 36"/>
                          <wps:cNvSpPr/>
                          <wps:spPr bwMode="auto">
                            <a:xfrm>
                              <a:off x="13505" y="4759"/>
                              <a:ext cx="55" cy="180"/>
                            </a:xfrm>
                            <a:custGeom>
                              <a:avLst/>
                              <a:gdLst>
                                <a:gd name="T0" fmla="+- 0 10758 2273"/>
                                <a:gd name="T1" fmla="*/ T0 w 16970"/>
                                <a:gd name="T2" fmla="*/ 10800 h 21600"/>
                                <a:gd name="T3" fmla="+- 0 10758 2273"/>
                                <a:gd name="T4" fmla="*/ T3 w 16970"/>
                                <a:gd name="T5" fmla="*/ 10800 h 21600"/>
                                <a:gd name="T6" fmla="+- 0 10758 2273"/>
                                <a:gd name="T7" fmla="*/ T6 w 16970"/>
                                <a:gd name="T8" fmla="*/ 10800 h 21600"/>
                                <a:gd name="T9" fmla="+- 0 10758 2273"/>
                                <a:gd name="T10" fmla="*/ T9 w 16970"/>
                                <a:gd name="T11" fmla="*/ 10800 h 216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970" h="21600">
                                  <a:moveTo>
                                    <a:pt x="1763" y="20770"/>
                                  </a:moveTo>
                                  <a:cubicBezTo>
                                    <a:pt x="1785" y="20787"/>
                                    <a:pt x="1800" y="20804"/>
                                    <a:pt x="1822" y="20820"/>
                                  </a:cubicBezTo>
                                  <a:lnTo>
                                    <a:pt x="1840" y="20820"/>
                                  </a:lnTo>
                                  <a:cubicBezTo>
                                    <a:pt x="2471" y="21282"/>
                                    <a:pt x="3719" y="21600"/>
                                    <a:pt x="5169" y="21600"/>
                                  </a:cubicBezTo>
                                  <a:cubicBezTo>
                                    <a:pt x="7249" y="21600"/>
                                    <a:pt x="8949" y="20950"/>
                                    <a:pt x="8949" y="20151"/>
                                  </a:cubicBezTo>
                                  <a:cubicBezTo>
                                    <a:pt x="8949" y="20027"/>
                                    <a:pt x="8890" y="19906"/>
                                    <a:pt x="8813" y="19791"/>
                                  </a:cubicBezTo>
                                  <a:cubicBezTo>
                                    <a:pt x="8827" y="19771"/>
                                    <a:pt x="8827" y="19755"/>
                                    <a:pt x="8805" y="19735"/>
                                  </a:cubicBezTo>
                                  <a:cubicBezTo>
                                    <a:pt x="5994" y="17195"/>
                                    <a:pt x="8670" y="14408"/>
                                    <a:pt x="11954" y="11407"/>
                                  </a:cubicBezTo>
                                  <a:cubicBezTo>
                                    <a:pt x="15517" y="8164"/>
                                    <a:pt x="19327" y="4564"/>
                                    <a:pt x="15125" y="902"/>
                                  </a:cubicBezTo>
                                  <a:cubicBezTo>
                                    <a:pt x="14593" y="374"/>
                                    <a:pt x="13264" y="0"/>
                                    <a:pt x="11701" y="0"/>
                                  </a:cubicBezTo>
                                  <a:cubicBezTo>
                                    <a:pt x="9671" y="0"/>
                                    <a:pt x="8016" y="632"/>
                                    <a:pt x="8016" y="1411"/>
                                  </a:cubicBezTo>
                                  <a:cubicBezTo>
                                    <a:pt x="8016" y="1583"/>
                                    <a:pt x="8108" y="1749"/>
                                    <a:pt x="8259" y="1898"/>
                                  </a:cubicBezTo>
                                  <a:cubicBezTo>
                                    <a:pt x="8259" y="1904"/>
                                    <a:pt x="8259" y="1909"/>
                                    <a:pt x="8266" y="1915"/>
                                  </a:cubicBezTo>
                                  <a:cubicBezTo>
                                    <a:pt x="8273" y="1923"/>
                                    <a:pt x="8281" y="1932"/>
                                    <a:pt x="8295" y="1940"/>
                                  </a:cubicBezTo>
                                  <a:lnTo>
                                    <a:pt x="8325" y="1974"/>
                                  </a:lnTo>
                                  <a:cubicBezTo>
                                    <a:pt x="11360" y="4592"/>
                                    <a:pt x="8424" y="7275"/>
                                    <a:pt x="5106" y="10305"/>
                                  </a:cubicBezTo>
                                  <a:cubicBezTo>
                                    <a:pt x="1605" y="13500"/>
                                    <a:pt x="-2273" y="17040"/>
                                    <a:pt x="1635" y="20649"/>
                                  </a:cubicBezTo>
                                  <a:cubicBezTo>
                                    <a:pt x="1675" y="20691"/>
                                    <a:pt x="1719" y="20730"/>
                                    <a:pt x="1763" y="2077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220" name="组合 219"/>
                        <wpg:cNvGrpSpPr/>
                        <wpg:grpSpPr>
                          <a:xfrm>
                            <a:off x="11608" y="4759"/>
                            <a:ext cx="770" cy="770"/>
                            <a:chOff x="11608" y="4759"/>
                            <a:chExt cx="770" cy="770"/>
                          </a:xfrm>
                          <a:grpFill/>
                        </wpg:grpSpPr>
                        <wps:wsp>
                          <wps:cNvPr id="73" name="AutoShape 37"/>
                          <wps:cNvSpPr/>
                          <wps:spPr bwMode="auto">
                            <a:xfrm>
                              <a:off x="11608" y="4829"/>
                              <a:ext cx="700" cy="700"/>
                            </a:xfrm>
                            <a:custGeom>
                              <a:avLst/>
                              <a:gdLst>
                                <a:gd name="T0" fmla="+- 0 10849 98"/>
                                <a:gd name="T1" fmla="*/ T0 w 21502"/>
                                <a:gd name="T2" fmla="*/ 10800 h 21600"/>
                                <a:gd name="T3" fmla="+- 0 10849 98"/>
                                <a:gd name="T4" fmla="*/ T3 w 21502"/>
                                <a:gd name="T5" fmla="*/ 10800 h 21600"/>
                                <a:gd name="T6" fmla="+- 0 10849 98"/>
                                <a:gd name="T7" fmla="*/ T6 w 21502"/>
                                <a:gd name="T8" fmla="*/ 10800 h 21600"/>
                                <a:gd name="T9" fmla="+- 0 10849 98"/>
                                <a:gd name="T10" fmla="*/ T9 w 21502"/>
                                <a:gd name="T11" fmla="*/ 10800 h 216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1502" h="21600">
                                  <a:moveTo>
                                    <a:pt x="19917" y="7880"/>
                                  </a:moveTo>
                                  <a:lnTo>
                                    <a:pt x="18875" y="8932"/>
                                  </a:lnTo>
                                  <a:cubicBezTo>
                                    <a:pt x="18730" y="9079"/>
                                    <a:pt x="18497" y="9079"/>
                                    <a:pt x="18353" y="8932"/>
                                  </a:cubicBezTo>
                                  <a:lnTo>
                                    <a:pt x="17048" y="7617"/>
                                  </a:lnTo>
                                  <a:lnTo>
                                    <a:pt x="15991" y="10290"/>
                                  </a:lnTo>
                                  <a:lnTo>
                                    <a:pt x="16080" y="10064"/>
                                  </a:lnTo>
                                  <a:cubicBezTo>
                                    <a:pt x="13859" y="7826"/>
                                    <a:pt x="11601" y="7544"/>
                                    <a:pt x="9565" y="7291"/>
                                  </a:cubicBezTo>
                                  <a:cubicBezTo>
                                    <a:pt x="8910" y="7210"/>
                                    <a:pt x="8276" y="7126"/>
                                    <a:pt x="7652" y="6990"/>
                                  </a:cubicBezTo>
                                  <a:lnTo>
                                    <a:pt x="13918" y="4456"/>
                                  </a:lnTo>
                                  <a:lnTo>
                                    <a:pt x="12652" y="3179"/>
                                  </a:lnTo>
                                  <a:cubicBezTo>
                                    <a:pt x="12508" y="3033"/>
                                    <a:pt x="12508" y="2798"/>
                                    <a:pt x="12652" y="2652"/>
                                  </a:cubicBezTo>
                                  <a:lnTo>
                                    <a:pt x="13695" y="1598"/>
                                  </a:lnTo>
                                  <a:cubicBezTo>
                                    <a:pt x="13840" y="1453"/>
                                    <a:pt x="14073" y="1453"/>
                                    <a:pt x="14217" y="1598"/>
                                  </a:cubicBezTo>
                                  <a:lnTo>
                                    <a:pt x="19917" y="7353"/>
                                  </a:lnTo>
                                  <a:cubicBezTo>
                                    <a:pt x="20062" y="7499"/>
                                    <a:pt x="20062" y="7734"/>
                                    <a:pt x="19917" y="7880"/>
                                  </a:cubicBezTo>
                                  <a:moveTo>
                                    <a:pt x="12292" y="19639"/>
                                  </a:moveTo>
                                  <a:cubicBezTo>
                                    <a:pt x="12200" y="19872"/>
                                    <a:pt x="11999" y="20044"/>
                                    <a:pt x="11756" y="20095"/>
                                  </a:cubicBezTo>
                                  <a:cubicBezTo>
                                    <a:pt x="11700" y="20106"/>
                                    <a:pt x="11643" y="20111"/>
                                    <a:pt x="11587" y="20110"/>
                                  </a:cubicBezTo>
                                  <a:cubicBezTo>
                                    <a:pt x="11400" y="20105"/>
                                    <a:pt x="11219" y="20030"/>
                                    <a:pt x="11084" y="19892"/>
                                  </a:cubicBezTo>
                                  <a:lnTo>
                                    <a:pt x="1692" y="10517"/>
                                  </a:lnTo>
                                  <a:cubicBezTo>
                                    <a:pt x="1519" y="10343"/>
                                    <a:pt x="1443" y="10094"/>
                                    <a:pt x="1488" y="9852"/>
                                  </a:cubicBezTo>
                                  <a:cubicBezTo>
                                    <a:pt x="1533" y="9610"/>
                                    <a:pt x="1695" y="9407"/>
                                    <a:pt x="1917" y="9308"/>
                                  </a:cubicBezTo>
                                  <a:lnTo>
                                    <a:pt x="6505" y="7453"/>
                                  </a:lnTo>
                                  <a:cubicBezTo>
                                    <a:pt x="9597" y="8490"/>
                                    <a:pt x="12689" y="7491"/>
                                    <a:pt x="15781" y="10821"/>
                                  </a:cubicBezTo>
                                  <a:cubicBezTo>
                                    <a:pt x="15781" y="10821"/>
                                    <a:pt x="12292" y="19639"/>
                                    <a:pt x="12292" y="19639"/>
                                  </a:cubicBezTo>
                                  <a:close/>
                                  <a:moveTo>
                                    <a:pt x="15260" y="545"/>
                                  </a:moveTo>
                                  <a:cubicBezTo>
                                    <a:pt x="14912" y="193"/>
                                    <a:pt x="14449" y="0"/>
                                    <a:pt x="13956" y="0"/>
                                  </a:cubicBezTo>
                                  <a:cubicBezTo>
                                    <a:pt x="13463" y="0"/>
                                    <a:pt x="13000" y="193"/>
                                    <a:pt x="12651" y="546"/>
                                  </a:cubicBezTo>
                                  <a:lnTo>
                                    <a:pt x="11610" y="1598"/>
                                  </a:lnTo>
                                  <a:cubicBezTo>
                                    <a:pt x="11261" y="1949"/>
                                    <a:pt x="11068" y="2417"/>
                                    <a:pt x="11068" y="2915"/>
                                  </a:cubicBezTo>
                                  <a:cubicBezTo>
                                    <a:pt x="11068" y="3265"/>
                                    <a:pt x="11164" y="3601"/>
                                    <a:pt x="11342" y="3893"/>
                                  </a:cubicBezTo>
                                  <a:lnTo>
                                    <a:pt x="1324" y="7944"/>
                                  </a:lnTo>
                                  <a:cubicBezTo>
                                    <a:pt x="654" y="8241"/>
                                    <a:pt x="173" y="8851"/>
                                    <a:pt x="38" y="9575"/>
                                  </a:cubicBezTo>
                                  <a:cubicBezTo>
                                    <a:pt x="-98" y="10302"/>
                                    <a:pt x="130" y="11048"/>
                                    <a:pt x="654" y="11576"/>
                                  </a:cubicBezTo>
                                  <a:lnTo>
                                    <a:pt x="10041" y="20946"/>
                                  </a:lnTo>
                                  <a:cubicBezTo>
                                    <a:pt x="10445" y="21354"/>
                                    <a:pt x="10982" y="21586"/>
                                    <a:pt x="11549" y="21599"/>
                                  </a:cubicBezTo>
                                  <a:cubicBezTo>
                                    <a:pt x="11562" y="21599"/>
                                    <a:pt x="11593" y="21599"/>
                                    <a:pt x="11605" y="21599"/>
                                  </a:cubicBezTo>
                                  <a:cubicBezTo>
                                    <a:pt x="11754" y="21599"/>
                                    <a:pt x="11906" y="21584"/>
                                    <a:pt x="12056" y="21553"/>
                                  </a:cubicBezTo>
                                  <a:cubicBezTo>
                                    <a:pt x="12789" y="21399"/>
                                    <a:pt x="13390" y="20888"/>
                                    <a:pt x="13662" y="20191"/>
                                  </a:cubicBezTo>
                                  <a:lnTo>
                                    <a:pt x="17604" y="10229"/>
                                  </a:lnTo>
                                  <a:cubicBezTo>
                                    <a:pt x="17902" y="10426"/>
                                    <a:pt x="18250" y="10532"/>
                                    <a:pt x="18613" y="10532"/>
                                  </a:cubicBezTo>
                                  <a:cubicBezTo>
                                    <a:pt x="19107" y="10532"/>
                                    <a:pt x="19570" y="10338"/>
                                    <a:pt x="19918" y="9986"/>
                                  </a:cubicBezTo>
                                  <a:lnTo>
                                    <a:pt x="20957" y="8937"/>
                                  </a:lnTo>
                                  <a:cubicBezTo>
                                    <a:pt x="21308" y="8585"/>
                                    <a:pt x="21502" y="8116"/>
                                    <a:pt x="21502" y="7617"/>
                                  </a:cubicBezTo>
                                  <a:cubicBezTo>
                                    <a:pt x="21502" y="7117"/>
                                    <a:pt x="21308" y="6648"/>
                                    <a:pt x="20961" y="6300"/>
                                  </a:cubicBezTo>
                                  <a:cubicBezTo>
                                    <a:pt x="20961" y="6300"/>
                                    <a:pt x="15260" y="545"/>
                                    <a:pt x="15260" y="54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g:grpSp>
                          <wpg:cNvPr id="206" name="组合 205"/>
                          <wpg:cNvGrpSpPr/>
                          <wpg:grpSpPr>
                            <a:xfrm rot="0">
                              <a:off x="11800" y="4759"/>
                              <a:ext cx="578" cy="574"/>
                              <a:chOff x="11800" y="4759"/>
                              <a:chExt cx="578" cy="574"/>
                            </a:xfrm>
                            <a:grpFill/>
                          </wpg:grpSpPr>
                          <wps:wsp>
                            <wps:cNvPr id="74" name="AutoShape 38"/>
                            <wps:cNvSpPr/>
                            <wps:spPr bwMode="auto">
                              <a:xfrm>
                                <a:off x="11945" y="5144"/>
                                <a:ext cx="120" cy="120"/>
                              </a:xfrm>
                              <a:custGeom>
                                <a:avLst/>
                                <a:gdLst>
                                  <a:gd name="T0" fmla="*/ 10800 w 21600"/>
                                  <a:gd name="T1" fmla="*/ 10800 h 21600"/>
                                  <a:gd name="T2" fmla="*/ 10800 w 21600"/>
                                  <a:gd name="T3" fmla="*/ 10800 h 21600"/>
                                  <a:gd name="T4" fmla="*/ 10800 w 21600"/>
                                  <a:gd name="T5" fmla="*/ 10800 h 21600"/>
                                  <a:gd name="T6" fmla="*/ 10800 w 21600"/>
                                  <a:gd name="T7" fmla="*/ 108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10800" y="4320"/>
                                    </a:moveTo>
                                    <a:cubicBezTo>
                                      <a:pt x="14381" y="4320"/>
                                      <a:pt x="17279" y="7222"/>
                                      <a:pt x="17279" y="10800"/>
                                    </a:cubicBezTo>
                                    <a:cubicBezTo>
                                      <a:pt x="17279" y="14377"/>
                                      <a:pt x="14381" y="17279"/>
                                      <a:pt x="10800" y="17279"/>
                                    </a:cubicBezTo>
                                    <a:cubicBezTo>
                                      <a:pt x="7218" y="17279"/>
                                      <a:pt x="4319" y="14377"/>
                                      <a:pt x="4319" y="10800"/>
                                    </a:cubicBezTo>
                                    <a:cubicBezTo>
                                      <a:pt x="4319" y="7222"/>
                                      <a:pt x="7218" y="4320"/>
                                      <a:pt x="10800" y="4320"/>
                                    </a:cubicBezTo>
                                    <a:moveTo>
                                      <a:pt x="10800" y="21599"/>
                                    </a:moveTo>
                                    <a:cubicBezTo>
                                      <a:pt x="16752" y="21599"/>
                                      <a:pt x="21600" y="16756"/>
                                      <a:pt x="21600" y="10800"/>
                                    </a:cubicBezTo>
                                    <a:cubicBezTo>
                                      <a:pt x="21600" y="4843"/>
                                      <a:pt x="16752" y="0"/>
                                      <a:pt x="10800" y="0"/>
                                    </a:cubicBezTo>
                                    <a:cubicBezTo>
                                      <a:pt x="4847" y="0"/>
                                      <a:pt x="0" y="4843"/>
                                      <a:pt x="0" y="10800"/>
                                    </a:cubicBezTo>
                                    <a:cubicBezTo>
                                      <a:pt x="0" y="16756"/>
                                      <a:pt x="4847" y="21599"/>
                                      <a:pt x="10800" y="21599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bodyPr lIns="50800" tIns="50800" rIns="50800" bIns="50800" anchor="ctr"/>
                          </wps:wsp>
                          <wps:wsp>
                            <wps:cNvPr id="75" name="AutoShape 39"/>
                            <wps:cNvSpPr/>
                            <wps:spPr bwMode="auto">
                              <a:xfrm>
                                <a:off x="12258" y="4759"/>
                                <a:ext cx="120" cy="120"/>
                              </a:xfrm>
                              <a:custGeom>
                                <a:avLst/>
                                <a:gdLst>
                                  <a:gd name="T0" fmla="*/ 10800 w 21600"/>
                                  <a:gd name="T1" fmla="*/ 10800 h 21600"/>
                                  <a:gd name="T2" fmla="*/ 10800 w 21600"/>
                                  <a:gd name="T3" fmla="*/ 10800 h 21600"/>
                                  <a:gd name="T4" fmla="*/ 10800 w 21600"/>
                                  <a:gd name="T5" fmla="*/ 10800 h 21600"/>
                                  <a:gd name="T6" fmla="*/ 10800 w 21600"/>
                                  <a:gd name="T7" fmla="*/ 108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10800" y="17279"/>
                                    </a:moveTo>
                                    <a:cubicBezTo>
                                      <a:pt x="7218" y="17279"/>
                                      <a:pt x="4320" y="14377"/>
                                      <a:pt x="4320" y="10800"/>
                                    </a:cubicBezTo>
                                    <a:cubicBezTo>
                                      <a:pt x="4320" y="7222"/>
                                      <a:pt x="7218" y="4320"/>
                                      <a:pt x="10800" y="4320"/>
                                    </a:cubicBezTo>
                                    <a:cubicBezTo>
                                      <a:pt x="14381" y="4320"/>
                                      <a:pt x="17280" y="7222"/>
                                      <a:pt x="17280" y="10800"/>
                                    </a:cubicBezTo>
                                    <a:cubicBezTo>
                                      <a:pt x="17280" y="14377"/>
                                      <a:pt x="14381" y="17279"/>
                                      <a:pt x="10800" y="17279"/>
                                    </a:cubicBezTo>
                                    <a:moveTo>
                                      <a:pt x="10800" y="0"/>
                                    </a:moveTo>
                                    <a:cubicBezTo>
                                      <a:pt x="4847" y="0"/>
                                      <a:pt x="0" y="4843"/>
                                      <a:pt x="0" y="10800"/>
                                    </a:cubicBezTo>
                                    <a:cubicBezTo>
                                      <a:pt x="0" y="16756"/>
                                      <a:pt x="4847" y="21599"/>
                                      <a:pt x="10800" y="21599"/>
                                    </a:cubicBezTo>
                                    <a:cubicBezTo>
                                      <a:pt x="16752" y="21599"/>
                                      <a:pt x="21600" y="16756"/>
                                      <a:pt x="21600" y="10800"/>
                                    </a:cubicBezTo>
                                    <a:cubicBezTo>
                                      <a:pt x="21600" y="4843"/>
                                      <a:pt x="16752" y="0"/>
                                      <a:pt x="10800" y="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bodyPr lIns="50800" tIns="50800" rIns="50800" bIns="50800" anchor="ctr"/>
                          </wps:wsp>
                          <wps:wsp>
                            <wps:cNvPr id="76" name="AutoShape 40"/>
                            <wps:cNvSpPr/>
                            <wps:spPr bwMode="auto">
                              <a:xfrm>
                                <a:off x="11800" y="5119"/>
                                <a:ext cx="95" cy="95"/>
                              </a:xfrm>
                              <a:custGeom>
                                <a:avLst/>
                                <a:gdLst>
                                  <a:gd name="T0" fmla="*/ 10800 w 21600"/>
                                  <a:gd name="T1" fmla="*/ 10800 h 21600"/>
                                  <a:gd name="T2" fmla="*/ 10800 w 21600"/>
                                  <a:gd name="T3" fmla="*/ 10800 h 21600"/>
                                  <a:gd name="T4" fmla="*/ 10800 w 21600"/>
                                  <a:gd name="T5" fmla="*/ 10800 h 21600"/>
                                  <a:gd name="T6" fmla="*/ 10800 w 21600"/>
                                  <a:gd name="T7" fmla="*/ 108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10800" y="5400"/>
                                    </a:moveTo>
                                    <a:cubicBezTo>
                                      <a:pt x="13779" y="5400"/>
                                      <a:pt x="16199" y="7815"/>
                                      <a:pt x="16199" y="10800"/>
                                    </a:cubicBezTo>
                                    <a:cubicBezTo>
                                      <a:pt x="16199" y="13784"/>
                                      <a:pt x="13779" y="16200"/>
                                      <a:pt x="10800" y="16200"/>
                                    </a:cubicBezTo>
                                    <a:cubicBezTo>
                                      <a:pt x="7820" y="16200"/>
                                      <a:pt x="5399" y="13784"/>
                                      <a:pt x="5399" y="10800"/>
                                    </a:cubicBezTo>
                                    <a:cubicBezTo>
                                      <a:pt x="5399" y="7815"/>
                                      <a:pt x="7820" y="5400"/>
                                      <a:pt x="10800" y="5400"/>
                                    </a:cubicBezTo>
                                    <a:moveTo>
                                      <a:pt x="0" y="10800"/>
                                    </a:moveTo>
                                    <a:cubicBezTo>
                                      <a:pt x="0" y="16753"/>
                                      <a:pt x="4843" y="21599"/>
                                      <a:pt x="10800" y="21599"/>
                                    </a:cubicBezTo>
                                    <a:cubicBezTo>
                                      <a:pt x="16756" y="21599"/>
                                      <a:pt x="21600" y="16753"/>
                                      <a:pt x="21600" y="10800"/>
                                    </a:cubicBezTo>
                                    <a:cubicBezTo>
                                      <a:pt x="21600" y="4846"/>
                                      <a:pt x="16756" y="0"/>
                                      <a:pt x="10800" y="0"/>
                                    </a:cubicBezTo>
                                    <a:cubicBezTo>
                                      <a:pt x="4843" y="0"/>
                                      <a:pt x="0" y="4846"/>
                                      <a:pt x="0" y="1080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bodyPr lIns="50800" tIns="50800" rIns="50800" bIns="50800" anchor="ctr"/>
                          </wps:wsp>
                          <wps:wsp>
                            <wps:cNvPr id="77" name="AutoShape 41"/>
                            <wps:cNvSpPr/>
                            <wps:spPr bwMode="auto">
                              <a:xfrm>
                                <a:off x="11895" y="5289"/>
                                <a:ext cx="50" cy="45"/>
                              </a:xfrm>
                              <a:custGeom>
                                <a:avLst/>
                                <a:gdLst>
                                  <a:gd name="T0" fmla="*/ 10800 w 21600"/>
                                  <a:gd name="T1" fmla="*/ 10800 h 21600"/>
                                  <a:gd name="T2" fmla="*/ 10800 w 21600"/>
                                  <a:gd name="T3" fmla="*/ 10800 h 21600"/>
                                  <a:gd name="T4" fmla="*/ 10800 w 21600"/>
                                  <a:gd name="T5" fmla="*/ 10800 h 21600"/>
                                  <a:gd name="T6" fmla="*/ 10800 w 21600"/>
                                  <a:gd name="T7" fmla="*/ 108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10800" y="21599"/>
                                    </a:moveTo>
                                    <a:cubicBezTo>
                                      <a:pt x="16758" y="21599"/>
                                      <a:pt x="21600" y="16769"/>
                                      <a:pt x="21600" y="10800"/>
                                    </a:cubicBezTo>
                                    <a:cubicBezTo>
                                      <a:pt x="21600" y="4830"/>
                                      <a:pt x="16758" y="0"/>
                                      <a:pt x="10800" y="0"/>
                                    </a:cubicBezTo>
                                    <a:cubicBezTo>
                                      <a:pt x="4841" y="0"/>
                                      <a:pt x="0" y="4830"/>
                                      <a:pt x="0" y="10800"/>
                                    </a:cubicBezTo>
                                    <a:cubicBezTo>
                                      <a:pt x="0" y="16769"/>
                                      <a:pt x="4841" y="21599"/>
                                      <a:pt x="10800" y="21599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bodyPr lIns="50800" tIns="50800" rIns="50800" bIns="50800" anchor="ctr"/>
                          </wps:wsp>
                          <wps:wsp>
                            <wps:cNvPr id="78" name="AutoShape 42"/>
                            <wps:cNvSpPr/>
                            <wps:spPr bwMode="auto">
                              <a:xfrm>
                                <a:off x="12280" y="4924"/>
                                <a:ext cx="48" cy="50"/>
                              </a:xfrm>
                              <a:custGeom>
                                <a:avLst/>
                                <a:gdLst>
                                  <a:gd name="T0" fmla="*/ 10800 w 21600"/>
                                  <a:gd name="T1" fmla="*/ 10800 h 21600"/>
                                  <a:gd name="T2" fmla="*/ 10800 w 21600"/>
                                  <a:gd name="T3" fmla="*/ 10800 h 21600"/>
                                  <a:gd name="T4" fmla="*/ 10800 w 21600"/>
                                  <a:gd name="T5" fmla="*/ 10800 h 21600"/>
                                  <a:gd name="T6" fmla="*/ 10800 w 21600"/>
                                  <a:gd name="T7" fmla="*/ 10800 h 216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21600" h="21600">
                                    <a:moveTo>
                                      <a:pt x="10800" y="0"/>
                                    </a:moveTo>
                                    <a:cubicBezTo>
                                      <a:pt x="4841" y="0"/>
                                      <a:pt x="0" y="4830"/>
                                      <a:pt x="0" y="10800"/>
                                    </a:cubicBezTo>
                                    <a:cubicBezTo>
                                      <a:pt x="0" y="16769"/>
                                      <a:pt x="4841" y="21599"/>
                                      <a:pt x="10800" y="21599"/>
                                    </a:cubicBezTo>
                                    <a:cubicBezTo>
                                      <a:pt x="16758" y="21599"/>
                                      <a:pt x="21600" y="16769"/>
                                      <a:pt x="21600" y="10800"/>
                                    </a:cubicBezTo>
                                    <a:cubicBezTo>
                                      <a:pt x="21600" y="4830"/>
                                      <a:pt x="16758" y="0"/>
                                      <a:pt x="10800" y="0"/>
                                    </a:cubicBezTo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ffectLst/>
                            </wps:spPr>
                            <wps:bodyPr lIns="50800" tIns="50800" rIns="50800" bIns="50800" anchor="ctr"/>
                          </wps:wsp>
                        </wpg:grpSp>
                      </wpg:grpSp>
                      <wpg:grpSp>
                        <wpg:cNvPr id="79" name="组合 204"/>
                        <wpg:cNvGrpSpPr/>
                        <wpg:grpSpPr>
                          <a:xfrm rot="0">
                            <a:off x="10070" y="4809"/>
                            <a:ext cx="770" cy="669"/>
                            <a:chOff x="10070" y="4809"/>
                            <a:chExt cx="770" cy="669"/>
                          </a:xfrm>
                          <a:grpFill/>
                        </wpg:grpSpPr>
                        <wps:wsp>
                          <wps:cNvPr id="80" name="AutoShape 43"/>
                          <wps:cNvSpPr/>
                          <wps:spPr bwMode="auto">
                            <a:xfrm>
                              <a:off x="10070" y="4809"/>
                              <a:ext cx="770" cy="55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951" y="9367"/>
                                  </a:moveTo>
                                  <a:cubicBezTo>
                                    <a:pt x="10901" y="9383"/>
                                    <a:pt x="10851" y="9391"/>
                                    <a:pt x="10800" y="9391"/>
                                  </a:cubicBezTo>
                                  <a:cubicBezTo>
                                    <a:pt x="10748" y="9391"/>
                                    <a:pt x="10698" y="9383"/>
                                    <a:pt x="10648" y="9367"/>
                                  </a:cubicBezTo>
                                  <a:lnTo>
                                    <a:pt x="1873" y="6550"/>
                                  </a:lnTo>
                                  <a:cubicBezTo>
                                    <a:pt x="1566" y="6452"/>
                                    <a:pt x="1349" y="6072"/>
                                    <a:pt x="1349" y="5634"/>
                                  </a:cubicBezTo>
                                  <a:cubicBezTo>
                                    <a:pt x="1349" y="5197"/>
                                    <a:pt x="1566" y="4817"/>
                                    <a:pt x="1873" y="4719"/>
                                  </a:cubicBezTo>
                                  <a:lnTo>
                                    <a:pt x="10648" y="1902"/>
                                  </a:lnTo>
                                  <a:cubicBezTo>
                                    <a:pt x="10698" y="1886"/>
                                    <a:pt x="10748" y="1878"/>
                                    <a:pt x="10800" y="1878"/>
                                  </a:cubicBezTo>
                                  <a:cubicBezTo>
                                    <a:pt x="10851" y="1878"/>
                                    <a:pt x="10901" y="1886"/>
                                    <a:pt x="10951" y="1902"/>
                                  </a:cubicBezTo>
                                  <a:lnTo>
                                    <a:pt x="19726" y="4719"/>
                                  </a:lnTo>
                                  <a:cubicBezTo>
                                    <a:pt x="20033" y="4817"/>
                                    <a:pt x="20249" y="5197"/>
                                    <a:pt x="20249" y="5634"/>
                                  </a:cubicBezTo>
                                  <a:cubicBezTo>
                                    <a:pt x="20249" y="6072"/>
                                    <a:pt x="20033" y="6452"/>
                                    <a:pt x="19726" y="6550"/>
                                  </a:cubicBezTo>
                                  <a:cubicBezTo>
                                    <a:pt x="19726" y="6550"/>
                                    <a:pt x="10951" y="9367"/>
                                    <a:pt x="10951" y="9367"/>
                                  </a:cubicBezTo>
                                  <a:close/>
                                  <a:moveTo>
                                    <a:pt x="16874" y="16904"/>
                                  </a:moveTo>
                                  <a:cubicBezTo>
                                    <a:pt x="16874" y="17942"/>
                                    <a:pt x="14849" y="19721"/>
                                    <a:pt x="10800" y="19721"/>
                                  </a:cubicBezTo>
                                  <a:cubicBezTo>
                                    <a:pt x="6749" y="19721"/>
                                    <a:pt x="4724" y="17942"/>
                                    <a:pt x="4724" y="16904"/>
                                  </a:cubicBezTo>
                                  <a:lnTo>
                                    <a:pt x="4724" y="9394"/>
                                  </a:lnTo>
                                  <a:lnTo>
                                    <a:pt x="10353" y="11200"/>
                                  </a:lnTo>
                                  <a:cubicBezTo>
                                    <a:pt x="10501" y="11246"/>
                                    <a:pt x="10651" y="11269"/>
                                    <a:pt x="10800" y="11269"/>
                                  </a:cubicBezTo>
                                  <a:cubicBezTo>
                                    <a:pt x="10949" y="11269"/>
                                    <a:pt x="11098" y="11246"/>
                                    <a:pt x="11255" y="11198"/>
                                  </a:cubicBezTo>
                                  <a:lnTo>
                                    <a:pt x="16874" y="9394"/>
                                  </a:lnTo>
                                  <a:cubicBezTo>
                                    <a:pt x="16874" y="9394"/>
                                    <a:pt x="16874" y="16904"/>
                                    <a:pt x="16874" y="16904"/>
                                  </a:cubicBezTo>
                                  <a:close/>
                                  <a:moveTo>
                                    <a:pt x="21600" y="5634"/>
                                  </a:moveTo>
                                  <a:cubicBezTo>
                                    <a:pt x="21600" y="4314"/>
                                    <a:pt x="20954" y="3185"/>
                                    <a:pt x="20030" y="2888"/>
                                  </a:cubicBezTo>
                                  <a:lnTo>
                                    <a:pt x="11246" y="68"/>
                                  </a:lnTo>
                                  <a:cubicBezTo>
                                    <a:pt x="11098" y="22"/>
                                    <a:pt x="10949" y="0"/>
                                    <a:pt x="10800" y="0"/>
                                  </a:cubicBezTo>
                                  <a:cubicBezTo>
                                    <a:pt x="10651" y="0"/>
                                    <a:pt x="10501" y="22"/>
                                    <a:pt x="10344" y="71"/>
                                  </a:cubicBezTo>
                                  <a:lnTo>
                                    <a:pt x="1570" y="2888"/>
                                  </a:lnTo>
                                  <a:cubicBezTo>
                                    <a:pt x="645" y="3185"/>
                                    <a:pt x="0" y="4314"/>
                                    <a:pt x="0" y="5634"/>
                                  </a:cubicBezTo>
                                  <a:cubicBezTo>
                                    <a:pt x="0" y="6955"/>
                                    <a:pt x="645" y="8084"/>
                                    <a:pt x="1569" y="8380"/>
                                  </a:cubicBezTo>
                                  <a:lnTo>
                                    <a:pt x="3374" y="8960"/>
                                  </a:lnTo>
                                  <a:lnTo>
                                    <a:pt x="3374" y="16904"/>
                                  </a:lnTo>
                                  <a:cubicBezTo>
                                    <a:pt x="3374" y="19397"/>
                                    <a:pt x="5425" y="21600"/>
                                    <a:pt x="10800" y="21600"/>
                                  </a:cubicBezTo>
                                  <a:cubicBezTo>
                                    <a:pt x="16174" y="21600"/>
                                    <a:pt x="18224" y="19397"/>
                                    <a:pt x="18224" y="16904"/>
                                  </a:cubicBezTo>
                                  <a:lnTo>
                                    <a:pt x="18224" y="8960"/>
                                  </a:lnTo>
                                  <a:lnTo>
                                    <a:pt x="20030" y="8380"/>
                                  </a:lnTo>
                                  <a:cubicBezTo>
                                    <a:pt x="20954" y="8084"/>
                                    <a:pt x="21600" y="6955"/>
                                    <a:pt x="21600" y="563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81" name="AutoShape 44"/>
                          <wps:cNvSpPr/>
                          <wps:spPr bwMode="auto">
                            <a:xfrm>
                              <a:off x="10768" y="5049"/>
                              <a:ext cx="47" cy="26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1963"/>
                                  </a:moveTo>
                                  <a:lnTo>
                                    <a:pt x="0" y="19636"/>
                                  </a:lnTo>
                                  <a:cubicBezTo>
                                    <a:pt x="0" y="20721"/>
                                    <a:pt x="4841" y="21599"/>
                                    <a:pt x="10800" y="21599"/>
                                  </a:cubicBezTo>
                                  <a:cubicBezTo>
                                    <a:pt x="16758" y="21599"/>
                                    <a:pt x="21600" y="20721"/>
                                    <a:pt x="21600" y="19636"/>
                                  </a:cubicBezTo>
                                  <a:lnTo>
                                    <a:pt x="21600" y="1963"/>
                                  </a:lnTo>
                                  <a:cubicBezTo>
                                    <a:pt x="21600" y="878"/>
                                    <a:pt x="16758" y="0"/>
                                    <a:pt x="10800" y="0"/>
                                  </a:cubicBezTo>
                                  <a:cubicBezTo>
                                    <a:pt x="4841" y="0"/>
                                    <a:pt x="0" y="878"/>
                                    <a:pt x="0" y="1963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82" name="AutoShape 45"/>
                          <wps:cNvSpPr/>
                          <wps:spPr bwMode="auto">
                            <a:xfrm>
                              <a:off x="10743" y="5334"/>
                              <a:ext cx="97" cy="1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0"/>
                                  </a:moveTo>
                                  <a:cubicBezTo>
                                    <a:pt x="4838" y="0"/>
                                    <a:pt x="0" y="10427"/>
                                    <a:pt x="0" y="14400"/>
                                  </a:cubicBezTo>
                                  <a:cubicBezTo>
                                    <a:pt x="0" y="18372"/>
                                    <a:pt x="4838" y="21599"/>
                                    <a:pt x="10800" y="21599"/>
                                  </a:cubicBezTo>
                                  <a:cubicBezTo>
                                    <a:pt x="16761" y="21599"/>
                                    <a:pt x="21600" y="18372"/>
                                    <a:pt x="21600" y="14400"/>
                                  </a:cubicBezTo>
                                  <a:cubicBezTo>
                                    <a:pt x="21600" y="10427"/>
                                    <a:pt x="16761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83" name="AutoShape 46"/>
                        <wps:cNvSpPr/>
                        <wps:spPr bwMode="auto">
                          <a:xfrm>
                            <a:off x="17758" y="3219"/>
                            <a:ext cx="770" cy="770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600" h="21600">
                                <a:moveTo>
                                  <a:pt x="16874" y="17549"/>
                                </a:moveTo>
                                <a:cubicBezTo>
                                  <a:pt x="15513" y="17549"/>
                                  <a:pt x="14343" y="15612"/>
                                  <a:pt x="13809" y="12825"/>
                                </a:cubicBezTo>
                                <a:lnTo>
                                  <a:pt x="15524" y="12825"/>
                                </a:lnTo>
                                <a:cubicBezTo>
                                  <a:pt x="17038" y="12825"/>
                                  <a:pt x="18224" y="11343"/>
                                  <a:pt x="18224" y="9450"/>
                                </a:cubicBezTo>
                                <a:cubicBezTo>
                                  <a:pt x="18224" y="7558"/>
                                  <a:pt x="17038" y="6075"/>
                                  <a:pt x="15524" y="6075"/>
                                </a:cubicBezTo>
                                <a:lnTo>
                                  <a:pt x="13809" y="6075"/>
                                </a:lnTo>
                                <a:cubicBezTo>
                                  <a:pt x="14343" y="3289"/>
                                  <a:pt x="15513" y="1350"/>
                                  <a:pt x="16874" y="1350"/>
                                </a:cubicBezTo>
                                <a:cubicBezTo>
                                  <a:pt x="18739" y="1350"/>
                                  <a:pt x="20249" y="4976"/>
                                  <a:pt x="20249" y="9450"/>
                                </a:cubicBezTo>
                                <a:cubicBezTo>
                                  <a:pt x="20249" y="13923"/>
                                  <a:pt x="18739" y="17549"/>
                                  <a:pt x="16874" y="17549"/>
                                </a:cubicBezTo>
                                <a:moveTo>
                                  <a:pt x="8926" y="11482"/>
                                </a:moveTo>
                                <a:lnTo>
                                  <a:pt x="8774" y="11482"/>
                                </a:lnTo>
                                <a:lnTo>
                                  <a:pt x="8774" y="11475"/>
                                </a:lnTo>
                                <a:cubicBezTo>
                                  <a:pt x="8028" y="11475"/>
                                  <a:pt x="7424" y="10569"/>
                                  <a:pt x="7424" y="9450"/>
                                </a:cubicBezTo>
                                <a:cubicBezTo>
                                  <a:pt x="7424" y="8332"/>
                                  <a:pt x="8028" y="7425"/>
                                  <a:pt x="8774" y="7425"/>
                                </a:cubicBezTo>
                                <a:lnTo>
                                  <a:pt x="8926" y="7425"/>
                                </a:lnTo>
                                <a:cubicBezTo>
                                  <a:pt x="10200" y="7425"/>
                                  <a:pt x="11391" y="6924"/>
                                  <a:pt x="12441" y="6063"/>
                                </a:cubicBezTo>
                                <a:cubicBezTo>
                                  <a:pt x="12248" y="7149"/>
                                  <a:pt x="12149" y="8300"/>
                                  <a:pt x="12149" y="9450"/>
                                </a:cubicBezTo>
                                <a:cubicBezTo>
                                  <a:pt x="12149" y="10603"/>
                                  <a:pt x="12248" y="11758"/>
                                  <a:pt x="12442" y="12846"/>
                                </a:cubicBezTo>
                                <a:cubicBezTo>
                                  <a:pt x="11393" y="11983"/>
                                  <a:pt x="10200" y="11482"/>
                                  <a:pt x="8926" y="11482"/>
                                </a:cubicBezTo>
                                <a:moveTo>
                                  <a:pt x="8096" y="20249"/>
                                </a:moveTo>
                                <a:lnTo>
                                  <a:pt x="5396" y="20249"/>
                                </a:lnTo>
                                <a:lnTo>
                                  <a:pt x="5396" y="14175"/>
                                </a:lnTo>
                                <a:cubicBezTo>
                                  <a:pt x="5396" y="13683"/>
                                  <a:pt x="5264" y="13223"/>
                                  <a:pt x="5033" y="12825"/>
                                </a:cubicBezTo>
                                <a:lnTo>
                                  <a:pt x="5505" y="12825"/>
                                </a:lnTo>
                                <a:lnTo>
                                  <a:pt x="5505" y="12832"/>
                                </a:lnTo>
                                <a:lnTo>
                                  <a:pt x="7535" y="12832"/>
                                </a:lnTo>
                                <a:cubicBezTo>
                                  <a:pt x="7463" y="13042"/>
                                  <a:pt x="7421" y="13265"/>
                                  <a:pt x="7421" y="13500"/>
                                </a:cubicBezTo>
                                <a:lnTo>
                                  <a:pt x="7421" y="18225"/>
                                </a:lnTo>
                                <a:cubicBezTo>
                                  <a:pt x="7421" y="18874"/>
                                  <a:pt x="7784" y="19307"/>
                                  <a:pt x="8001" y="19565"/>
                                </a:cubicBezTo>
                                <a:cubicBezTo>
                                  <a:pt x="8031" y="19601"/>
                                  <a:pt x="8065" y="19638"/>
                                  <a:pt x="8096" y="19677"/>
                                </a:cubicBezTo>
                                <a:cubicBezTo>
                                  <a:pt x="8096" y="19677"/>
                                  <a:pt x="8096" y="20249"/>
                                  <a:pt x="8096" y="20249"/>
                                </a:cubicBezTo>
                                <a:close/>
                                <a:moveTo>
                                  <a:pt x="1349" y="9450"/>
                                </a:moveTo>
                                <a:cubicBezTo>
                                  <a:pt x="1349" y="8332"/>
                                  <a:pt x="1953" y="7425"/>
                                  <a:pt x="2699" y="7425"/>
                                </a:cubicBezTo>
                                <a:lnTo>
                                  <a:pt x="7434" y="7425"/>
                                </a:lnTo>
                                <a:cubicBezTo>
                                  <a:pt x="7014" y="7916"/>
                                  <a:pt x="6749" y="8631"/>
                                  <a:pt x="6749" y="9450"/>
                                </a:cubicBezTo>
                                <a:cubicBezTo>
                                  <a:pt x="6749" y="10270"/>
                                  <a:pt x="7014" y="10984"/>
                                  <a:pt x="7434" y="11475"/>
                                </a:cubicBezTo>
                                <a:lnTo>
                                  <a:pt x="2699" y="11475"/>
                                </a:lnTo>
                                <a:cubicBezTo>
                                  <a:pt x="1953" y="11475"/>
                                  <a:pt x="1349" y="10569"/>
                                  <a:pt x="1349" y="9450"/>
                                </a:cubicBezTo>
                                <a:moveTo>
                                  <a:pt x="13499" y="9450"/>
                                </a:moveTo>
                                <a:cubicBezTo>
                                  <a:pt x="13499" y="8749"/>
                                  <a:pt x="13540" y="8073"/>
                                  <a:pt x="13610" y="7425"/>
                                </a:cubicBezTo>
                                <a:lnTo>
                                  <a:pt x="15524" y="7425"/>
                                </a:lnTo>
                                <a:cubicBezTo>
                                  <a:pt x="16269" y="7425"/>
                                  <a:pt x="16874" y="8332"/>
                                  <a:pt x="16874" y="9450"/>
                                </a:cubicBezTo>
                                <a:cubicBezTo>
                                  <a:pt x="16874" y="10569"/>
                                  <a:pt x="16269" y="11475"/>
                                  <a:pt x="15524" y="11475"/>
                                </a:cubicBezTo>
                                <a:lnTo>
                                  <a:pt x="13610" y="11475"/>
                                </a:lnTo>
                                <a:cubicBezTo>
                                  <a:pt x="13540" y="10826"/>
                                  <a:pt x="13499" y="10151"/>
                                  <a:pt x="13499" y="9450"/>
                                </a:cubicBezTo>
                                <a:moveTo>
                                  <a:pt x="16874" y="0"/>
                                </a:moveTo>
                                <a:cubicBezTo>
                                  <a:pt x="15489" y="0"/>
                                  <a:pt x="14400" y="951"/>
                                  <a:pt x="13618" y="2420"/>
                                </a:cubicBezTo>
                                <a:lnTo>
                                  <a:pt x="13604" y="2412"/>
                                </a:lnTo>
                                <a:cubicBezTo>
                                  <a:pt x="12469" y="4635"/>
                                  <a:pt x="10778" y="6075"/>
                                  <a:pt x="8926" y="6075"/>
                                </a:cubicBezTo>
                                <a:lnTo>
                                  <a:pt x="8479" y="6075"/>
                                </a:lnTo>
                                <a:lnTo>
                                  <a:pt x="5505" y="6075"/>
                                </a:lnTo>
                                <a:lnTo>
                                  <a:pt x="2699" y="6075"/>
                                </a:lnTo>
                                <a:cubicBezTo>
                                  <a:pt x="1185" y="6075"/>
                                  <a:pt x="0" y="7558"/>
                                  <a:pt x="0" y="9450"/>
                                </a:cubicBezTo>
                                <a:cubicBezTo>
                                  <a:pt x="0" y="11343"/>
                                  <a:pt x="1185" y="12825"/>
                                  <a:pt x="2699" y="12825"/>
                                </a:cubicBezTo>
                                <a:cubicBezTo>
                                  <a:pt x="3443" y="12827"/>
                                  <a:pt x="4046" y="13430"/>
                                  <a:pt x="4046" y="14175"/>
                                </a:cubicBezTo>
                                <a:lnTo>
                                  <a:pt x="4046" y="20249"/>
                                </a:lnTo>
                                <a:cubicBezTo>
                                  <a:pt x="4046" y="20996"/>
                                  <a:pt x="4651" y="21599"/>
                                  <a:pt x="5396" y="21599"/>
                                </a:cubicBezTo>
                                <a:lnTo>
                                  <a:pt x="8096" y="21599"/>
                                </a:lnTo>
                                <a:cubicBezTo>
                                  <a:pt x="8842" y="21599"/>
                                  <a:pt x="9446" y="20996"/>
                                  <a:pt x="9446" y="20249"/>
                                </a:cubicBezTo>
                                <a:lnTo>
                                  <a:pt x="9446" y="19575"/>
                                </a:lnTo>
                                <a:cubicBezTo>
                                  <a:pt x="9446" y="18900"/>
                                  <a:pt x="8771" y="18598"/>
                                  <a:pt x="8771" y="18225"/>
                                </a:cubicBezTo>
                                <a:lnTo>
                                  <a:pt x="8771" y="13500"/>
                                </a:lnTo>
                                <a:cubicBezTo>
                                  <a:pt x="8771" y="13484"/>
                                  <a:pt x="8781" y="13473"/>
                                  <a:pt x="8782" y="13458"/>
                                </a:cubicBezTo>
                                <a:cubicBezTo>
                                  <a:pt x="8789" y="13361"/>
                                  <a:pt x="8815" y="13271"/>
                                  <a:pt x="8859" y="13191"/>
                                </a:cubicBezTo>
                                <a:cubicBezTo>
                                  <a:pt x="8871" y="13169"/>
                                  <a:pt x="8884" y="13151"/>
                                  <a:pt x="8898" y="13132"/>
                                </a:cubicBezTo>
                                <a:cubicBezTo>
                                  <a:pt x="8952" y="13051"/>
                                  <a:pt x="9020" y="12985"/>
                                  <a:pt x="9103" y="12934"/>
                                </a:cubicBezTo>
                                <a:cubicBezTo>
                                  <a:pt x="9107" y="12931"/>
                                  <a:pt x="9108" y="12927"/>
                                  <a:pt x="9112" y="12925"/>
                                </a:cubicBezTo>
                                <a:cubicBezTo>
                                  <a:pt x="9115" y="12925"/>
                                  <a:pt x="9117" y="12922"/>
                                  <a:pt x="9120" y="12922"/>
                                </a:cubicBezTo>
                                <a:cubicBezTo>
                                  <a:pt x="9174" y="12892"/>
                                  <a:pt x="9238" y="12885"/>
                                  <a:pt x="9299" y="12868"/>
                                </a:cubicBezTo>
                                <a:cubicBezTo>
                                  <a:pt x="11003" y="13049"/>
                                  <a:pt x="12545" y="14424"/>
                                  <a:pt x="13604" y="16495"/>
                                </a:cubicBezTo>
                                <a:lnTo>
                                  <a:pt x="13621" y="16487"/>
                                </a:lnTo>
                                <a:cubicBezTo>
                                  <a:pt x="14404" y="17950"/>
                                  <a:pt x="15490" y="18900"/>
                                  <a:pt x="16874" y="18900"/>
                                </a:cubicBezTo>
                                <a:cubicBezTo>
                                  <a:pt x="19977" y="18900"/>
                                  <a:pt x="21600" y="14145"/>
                                  <a:pt x="21600" y="9450"/>
                                </a:cubicBezTo>
                                <a:cubicBezTo>
                                  <a:pt x="21600" y="4754"/>
                                  <a:pt x="19977" y="0"/>
                                  <a:pt x="16874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s:wsp>
                        <wps:cNvPr id="84" name="AutoShape 47"/>
                        <wps:cNvSpPr/>
                        <wps:spPr bwMode="auto">
                          <a:xfrm>
                            <a:off x="16223" y="3219"/>
                            <a:ext cx="767" cy="770"/>
                          </a:xfrm>
                          <a:custGeom>
                            <a:avLst/>
                            <a:gdLst>
                              <a:gd name="T0" fmla="+- 0 10853 107"/>
                              <a:gd name="T1" fmla="*/ T0 w 21493"/>
                              <a:gd name="T2" fmla="*/ 10800 h 21600"/>
                              <a:gd name="T3" fmla="+- 0 10853 107"/>
                              <a:gd name="T4" fmla="*/ T3 w 21493"/>
                              <a:gd name="T5" fmla="*/ 10800 h 21600"/>
                              <a:gd name="T6" fmla="+- 0 10853 107"/>
                              <a:gd name="T7" fmla="*/ T6 w 21493"/>
                              <a:gd name="T8" fmla="*/ 10800 h 21600"/>
                              <a:gd name="T9" fmla="+- 0 10853 107"/>
                              <a:gd name="T10" fmla="*/ T9 w 21493"/>
                              <a:gd name="T11" fmla="*/ 10800 h 216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1493" h="21600">
                                <a:moveTo>
                                  <a:pt x="20123" y="3375"/>
                                </a:moveTo>
                                <a:lnTo>
                                  <a:pt x="8704" y="5400"/>
                                </a:lnTo>
                                <a:lnTo>
                                  <a:pt x="8704" y="4725"/>
                                </a:lnTo>
                                <a:lnTo>
                                  <a:pt x="8704" y="3375"/>
                                </a:lnTo>
                                <a:lnTo>
                                  <a:pt x="20123" y="1350"/>
                                </a:lnTo>
                                <a:lnTo>
                                  <a:pt x="20123" y="2700"/>
                                </a:lnTo>
                                <a:cubicBezTo>
                                  <a:pt x="20123" y="2700"/>
                                  <a:pt x="20123" y="3375"/>
                                  <a:pt x="20123" y="3375"/>
                                </a:cubicBezTo>
                                <a:close/>
                                <a:moveTo>
                                  <a:pt x="17901" y="18014"/>
                                </a:moveTo>
                                <a:cubicBezTo>
                                  <a:pt x="16291" y="18553"/>
                                  <a:pt x="14628" y="18025"/>
                                  <a:pt x="14187" y="16839"/>
                                </a:cubicBezTo>
                                <a:cubicBezTo>
                                  <a:pt x="13745" y="15651"/>
                                  <a:pt x="14691" y="14251"/>
                                  <a:pt x="16300" y="13712"/>
                                </a:cubicBezTo>
                                <a:cubicBezTo>
                                  <a:pt x="17910" y="13173"/>
                                  <a:pt x="19573" y="13699"/>
                                  <a:pt x="20014" y="14886"/>
                                </a:cubicBezTo>
                                <a:cubicBezTo>
                                  <a:pt x="20456" y="16074"/>
                                  <a:pt x="19510" y="17474"/>
                                  <a:pt x="17901" y="18014"/>
                                </a:cubicBezTo>
                                <a:moveTo>
                                  <a:pt x="5163" y="20039"/>
                                </a:moveTo>
                                <a:cubicBezTo>
                                  <a:pt x="3554" y="20578"/>
                                  <a:pt x="1890" y="20050"/>
                                  <a:pt x="1450" y="18864"/>
                                </a:cubicBezTo>
                                <a:cubicBezTo>
                                  <a:pt x="1008" y="17676"/>
                                  <a:pt x="1954" y="16276"/>
                                  <a:pt x="3562" y="15737"/>
                                </a:cubicBezTo>
                                <a:cubicBezTo>
                                  <a:pt x="5172" y="15198"/>
                                  <a:pt x="6836" y="15724"/>
                                  <a:pt x="7277" y="16911"/>
                                </a:cubicBezTo>
                                <a:cubicBezTo>
                                  <a:pt x="7719" y="18099"/>
                                  <a:pt x="6773" y="19499"/>
                                  <a:pt x="5163" y="20039"/>
                                </a:cubicBezTo>
                                <a:moveTo>
                                  <a:pt x="21012" y="316"/>
                                </a:moveTo>
                                <a:cubicBezTo>
                                  <a:pt x="20770" y="110"/>
                                  <a:pt x="20463" y="0"/>
                                  <a:pt x="20149" y="0"/>
                                </a:cubicBezTo>
                                <a:cubicBezTo>
                                  <a:pt x="20072" y="0"/>
                                  <a:pt x="19993" y="6"/>
                                  <a:pt x="19916" y="21"/>
                                </a:cubicBezTo>
                                <a:lnTo>
                                  <a:pt x="8497" y="2046"/>
                                </a:lnTo>
                                <a:cubicBezTo>
                                  <a:pt x="7855" y="2159"/>
                                  <a:pt x="7387" y="2719"/>
                                  <a:pt x="7387" y="3375"/>
                                </a:cubicBezTo>
                                <a:lnTo>
                                  <a:pt x="7387" y="4725"/>
                                </a:lnTo>
                                <a:lnTo>
                                  <a:pt x="7387" y="5400"/>
                                </a:lnTo>
                                <a:lnTo>
                                  <a:pt x="7387" y="14964"/>
                                </a:lnTo>
                                <a:cubicBezTo>
                                  <a:pt x="6706" y="14467"/>
                                  <a:pt x="5822" y="14175"/>
                                  <a:pt x="4839" y="14175"/>
                                </a:cubicBezTo>
                                <a:cubicBezTo>
                                  <a:pt x="4268" y="14175"/>
                                  <a:pt x="3696" y="14269"/>
                                  <a:pt x="3139" y="14455"/>
                                </a:cubicBezTo>
                                <a:cubicBezTo>
                                  <a:pt x="1865" y="14882"/>
                                  <a:pt x="843" y="15739"/>
                                  <a:pt x="336" y="16807"/>
                                </a:cubicBezTo>
                                <a:cubicBezTo>
                                  <a:pt x="-56" y="17633"/>
                                  <a:pt x="-107" y="18530"/>
                                  <a:pt x="192" y="19336"/>
                                </a:cubicBezTo>
                                <a:cubicBezTo>
                                  <a:pt x="703" y="20711"/>
                                  <a:pt x="2155" y="21599"/>
                                  <a:pt x="3892" y="21599"/>
                                </a:cubicBezTo>
                                <a:cubicBezTo>
                                  <a:pt x="4462" y="21599"/>
                                  <a:pt x="5033" y="21506"/>
                                  <a:pt x="5590" y="21319"/>
                                </a:cubicBezTo>
                                <a:cubicBezTo>
                                  <a:pt x="6865" y="20893"/>
                                  <a:pt x="7887" y="20036"/>
                                  <a:pt x="8394" y="18969"/>
                                </a:cubicBezTo>
                                <a:cubicBezTo>
                                  <a:pt x="8612" y="18509"/>
                                  <a:pt x="8714" y="18027"/>
                                  <a:pt x="8718" y="17549"/>
                                </a:cubicBezTo>
                                <a:lnTo>
                                  <a:pt x="8730" y="17549"/>
                                </a:lnTo>
                                <a:lnTo>
                                  <a:pt x="8730" y="6750"/>
                                </a:lnTo>
                                <a:cubicBezTo>
                                  <a:pt x="8807" y="6750"/>
                                  <a:pt x="8886" y="6743"/>
                                  <a:pt x="8964" y="6730"/>
                                </a:cubicBezTo>
                                <a:lnTo>
                                  <a:pt x="20149" y="4746"/>
                                </a:lnTo>
                                <a:lnTo>
                                  <a:pt x="20149" y="12939"/>
                                </a:lnTo>
                                <a:cubicBezTo>
                                  <a:pt x="19468" y="12442"/>
                                  <a:pt x="18584" y="12150"/>
                                  <a:pt x="17600" y="12150"/>
                                </a:cubicBezTo>
                                <a:cubicBezTo>
                                  <a:pt x="17030" y="12150"/>
                                  <a:pt x="16459" y="12244"/>
                                  <a:pt x="15902" y="12430"/>
                                </a:cubicBezTo>
                                <a:cubicBezTo>
                                  <a:pt x="14628" y="12857"/>
                                  <a:pt x="13606" y="13714"/>
                                  <a:pt x="13098" y="14782"/>
                                </a:cubicBezTo>
                                <a:cubicBezTo>
                                  <a:pt x="12706" y="15608"/>
                                  <a:pt x="12656" y="16505"/>
                                  <a:pt x="12955" y="17311"/>
                                </a:cubicBezTo>
                                <a:cubicBezTo>
                                  <a:pt x="13466" y="18686"/>
                                  <a:pt x="14918" y="19575"/>
                                  <a:pt x="16653" y="19575"/>
                                </a:cubicBezTo>
                                <a:cubicBezTo>
                                  <a:pt x="17224" y="19575"/>
                                  <a:pt x="17796" y="19481"/>
                                  <a:pt x="18352" y="19294"/>
                                </a:cubicBezTo>
                                <a:cubicBezTo>
                                  <a:pt x="19627" y="18868"/>
                                  <a:pt x="20649" y="18011"/>
                                  <a:pt x="21157" y="16944"/>
                                </a:cubicBezTo>
                                <a:cubicBezTo>
                                  <a:pt x="21374" y="16484"/>
                                  <a:pt x="21477" y="16002"/>
                                  <a:pt x="21480" y="15525"/>
                                </a:cubicBezTo>
                                <a:lnTo>
                                  <a:pt x="21493" y="15525"/>
                                </a:lnTo>
                                <a:lnTo>
                                  <a:pt x="21493" y="3375"/>
                                </a:lnTo>
                                <a:lnTo>
                                  <a:pt x="21493" y="2700"/>
                                </a:lnTo>
                                <a:lnTo>
                                  <a:pt x="21493" y="1350"/>
                                </a:lnTo>
                                <a:cubicBezTo>
                                  <a:pt x="21493" y="951"/>
                                  <a:pt x="21317" y="572"/>
                                  <a:pt x="21012" y="316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200" name="组合 199"/>
                        <wpg:cNvGrpSpPr/>
                        <wpg:grpSpPr>
                          <a:xfrm rot="0">
                            <a:off x="14733" y="3219"/>
                            <a:ext cx="672" cy="770"/>
                            <a:chOff x="14733" y="3219"/>
                            <a:chExt cx="672" cy="770"/>
                          </a:xfrm>
                          <a:grpFill/>
                        </wpg:grpSpPr>
                        <wps:wsp>
                          <wps:cNvPr id="85" name="AutoShape 48"/>
                          <wps:cNvSpPr/>
                          <wps:spPr bwMode="auto">
                            <a:xfrm>
                              <a:off x="14733" y="3219"/>
                              <a:ext cx="672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7425"/>
                                  </a:moveTo>
                                  <a:cubicBezTo>
                                    <a:pt x="5687" y="7425"/>
                                    <a:pt x="1542" y="6064"/>
                                    <a:pt x="1542" y="4387"/>
                                  </a:cubicBezTo>
                                  <a:cubicBezTo>
                                    <a:pt x="1542" y="2709"/>
                                    <a:pt x="5687" y="1350"/>
                                    <a:pt x="10800" y="1350"/>
                                  </a:cubicBezTo>
                                  <a:cubicBezTo>
                                    <a:pt x="15912" y="1350"/>
                                    <a:pt x="20057" y="2709"/>
                                    <a:pt x="20057" y="4387"/>
                                  </a:cubicBezTo>
                                  <a:cubicBezTo>
                                    <a:pt x="20057" y="6064"/>
                                    <a:pt x="15912" y="7425"/>
                                    <a:pt x="10800" y="7425"/>
                                  </a:cubicBezTo>
                                  <a:moveTo>
                                    <a:pt x="20057" y="9112"/>
                                  </a:moveTo>
                                  <a:lnTo>
                                    <a:pt x="20054" y="9112"/>
                                  </a:lnTo>
                                  <a:cubicBezTo>
                                    <a:pt x="20054" y="9119"/>
                                    <a:pt x="20057" y="9127"/>
                                    <a:pt x="20057" y="9133"/>
                                  </a:cubicBezTo>
                                  <a:cubicBezTo>
                                    <a:pt x="20057" y="10800"/>
                                    <a:pt x="15912" y="12150"/>
                                    <a:pt x="10800" y="12150"/>
                                  </a:cubicBezTo>
                                  <a:cubicBezTo>
                                    <a:pt x="5687" y="12150"/>
                                    <a:pt x="1542" y="10800"/>
                                    <a:pt x="1542" y="9133"/>
                                  </a:cubicBezTo>
                                  <a:cubicBezTo>
                                    <a:pt x="1542" y="9127"/>
                                    <a:pt x="1545" y="9119"/>
                                    <a:pt x="1545" y="9112"/>
                                  </a:cubicBezTo>
                                  <a:lnTo>
                                    <a:pt x="1542" y="9112"/>
                                  </a:lnTo>
                                  <a:lnTo>
                                    <a:pt x="1542" y="6793"/>
                                  </a:lnTo>
                                  <a:cubicBezTo>
                                    <a:pt x="3564" y="8140"/>
                                    <a:pt x="7271" y="8774"/>
                                    <a:pt x="10800" y="8774"/>
                                  </a:cubicBezTo>
                                  <a:cubicBezTo>
                                    <a:pt x="14328" y="8774"/>
                                    <a:pt x="18035" y="8140"/>
                                    <a:pt x="20057" y="6793"/>
                                  </a:cubicBezTo>
                                  <a:cubicBezTo>
                                    <a:pt x="20057" y="6793"/>
                                    <a:pt x="20057" y="9112"/>
                                    <a:pt x="20057" y="9112"/>
                                  </a:cubicBezTo>
                                  <a:close/>
                                  <a:moveTo>
                                    <a:pt x="20057" y="13162"/>
                                  </a:moveTo>
                                  <a:lnTo>
                                    <a:pt x="20054" y="13162"/>
                                  </a:lnTo>
                                  <a:cubicBezTo>
                                    <a:pt x="20054" y="13169"/>
                                    <a:pt x="20057" y="13177"/>
                                    <a:pt x="20057" y="13183"/>
                                  </a:cubicBezTo>
                                  <a:cubicBezTo>
                                    <a:pt x="20057" y="14850"/>
                                    <a:pt x="15912" y="16200"/>
                                    <a:pt x="10800" y="16200"/>
                                  </a:cubicBezTo>
                                  <a:cubicBezTo>
                                    <a:pt x="5687" y="16200"/>
                                    <a:pt x="1542" y="14850"/>
                                    <a:pt x="1542" y="13183"/>
                                  </a:cubicBezTo>
                                  <a:cubicBezTo>
                                    <a:pt x="1542" y="13177"/>
                                    <a:pt x="1545" y="13169"/>
                                    <a:pt x="1545" y="13162"/>
                                  </a:cubicBezTo>
                                  <a:lnTo>
                                    <a:pt x="1542" y="13162"/>
                                  </a:lnTo>
                                  <a:lnTo>
                                    <a:pt x="1542" y="10640"/>
                                  </a:lnTo>
                                  <a:cubicBezTo>
                                    <a:pt x="3136" y="12077"/>
                                    <a:pt x="6982" y="12825"/>
                                    <a:pt x="10800" y="12825"/>
                                  </a:cubicBezTo>
                                  <a:cubicBezTo>
                                    <a:pt x="14617" y="12825"/>
                                    <a:pt x="18463" y="12077"/>
                                    <a:pt x="20057" y="10640"/>
                                  </a:cubicBezTo>
                                  <a:cubicBezTo>
                                    <a:pt x="20057" y="10640"/>
                                    <a:pt x="20057" y="13162"/>
                                    <a:pt x="20057" y="13162"/>
                                  </a:cubicBezTo>
                                  <a:close/>
                                  <a:moveTo>
                                    <a:pt x="20057" y="17212"/>
                                  </a:moveTo>
                                  <a:cubicBezTo>
                                    <a:pt x="20057" y="18889"/>
                                    <a:pt x="15912" y="20249"/>
                                    <a:pt x="10800" y="20249"/>
                                  </a:cubicBezTo>
                                  <a:cubicBezTo>
                                    <a:pt x="5687" y="20249"/>
                                    <a:pt x="1542" y="18889"/>
                                    <a:pt x="1542" y="17212"/>
                                  </a:cubicBezTo>
                                  <a:lnTo>
                                    <a:pt x="1542" y="14690"/>
                                  </a:lnTo>
                                  <a:cubicBezTo>
                                    <a:pt x="3136" y="16127"/>
                                    <a:pt x="6982" y="16875"/>
                                    <a:pt x="10800" y="16875"/>
                                  </a:cubicBezTo>
                                  <a:cubicBezTo>
                                    <a:pt x="14617" y="16875"/>
                                    <a:pt x="18463" y="16127"/>
                                    <a:pt x="20057" y="14690"/>
                                  </a:cubicBezTo>
                                  <a:cubicBezTo>
                                    <a:pt x="20057" y="14690"/>
                                    <a:pt x="20057" y="17212"/>
                                    <a:pt x="20057" y="17212"/>
                                  </a:cubicBezTo>
                                  <a:close/>
                                  <a:moveTo>
                                    <a:pt x="10800" y="0"/>
                                  </a:moveTo>
                                  <a:cubicBezTo>
                                    <a:pt x="5598" y="0"/>
                                    <a:pt x="0" y="1372"/>
                                    <a:pt x="0" y="4387"/>
                                  </a:cubicBezTo>
                                  <a:lnTo>
                                    <a:pt x="0" y="17212"/>
                                  </a:lnTo>
                                  <a:cubicBezTo>
                                    <a:pt x="0" y="20226"/>
                                    <a:pt x="5598" y="21599"/>
                                    <a:pt x="10800" y="21599"/>
                                  </a:cubicBezTo>
                                  <a:cubicBezTo>
                                    <a:pt x="16001" y="21599"/>
                                    <a:pt x="21599" y="20226"/>
                                    <a:pt x="21599" y="17212"/>
                                  </a:cubicBezTo>
                                  <a:lnTo>
                                    <a:pt x="21599" y="4387"/>
                                  </a:lnTo>
                                  <a:cubicBezTo>
                                    <a:pt x="21599" y="1372"/>
                                    <a:pt x="16001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86" name="AutoShape 49"/>
                          <wps:cNvSpPr/>
                          <wps:spPr bwMode="auto">
                            <a:xfrm>
                              <a:off x="15260" y="3819"/>
                              <a:ext cx="48" cy="5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21599"/>
                                  </a:moveTo>
                                  <a:cubicBezTo>
                                    <a:pt x="16769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30"/>
                                    <a:pt x="16769" y="0"/>
                                    <a:pt x="10800" y="0"/>
                                  </a:cubicBezTo>
                                  <a:cubicBezTo>
                                    <a:pt x="4830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69"/>
                                    <a:pt x="4830" y="21599"/>
                                    <a:pt x="108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87" name="AutoShape 50"/>
                          <wps:cNvSpPr/>
                          <wps:spPr bwMode="auto">
                            <a:xfrm>
                              <a:off x="15260" y="3679"/>
                              <a:ext cx="48" cy="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21599"/>
                                  </a:moveTo>
                                  <a:cubicBezTo>
                                    <a:pt x="16769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30"/>
                                    <a:pt x="16769" y="0"/>
                                    <a:pt x="10800" y="0"/>
                                  </a:cubicBezTo>
                                  <a:cubicBezTo>
                                    <a:pt x="4830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69"/>
                                    <a:pt x="4830" y="21599"/>
                                    <a:pt x="108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88" name="AutoShape 51"/>
                          <wps:cNvSpPr/>
                          <wps:spPr bwMode="auto">
                            <a:xfrm>
                              <a:off x="15260" y="3534"/>
                              <a:ext cx="48" cy="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21599"/>
                                  </a:moveTo>
                                  <a:cubicBezTo>
                                    <a:pt x="16769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30"/>
                                    <a:pt x="16769" y="0"/>
                                    <a:pt x="10800" y="0"/>
                                  </a:cubicBezTo>
                                  <a:cubicBezTo>
                                    <a:pt x="4830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69"/>
                                    <a:pt x="4830" y="21599"/>
                                    <a:pt x="108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99" name="组合 198"/>
                        <wpg:cNvGrpSpPr/>
                        <wpg:grpSpPr>
                          <a:xfrm rot="0">
                            <a:off x="13145" y="3219"/>
                            <a:ext cx="770" cy="770"/>
                            <a:chOff x="13145" y="3219"/>
                            <a:chExt cx="770" cy="770"/>
                          </a:xfrm>
                          <a:grpFill/>
                        </wpg:grpSpPr>
                        <wps:wsp>
                          <wps:cNvPr id="89" name="AutoShape 52"/>
                          <wps:cNvSpPr/>
                          <wps:spPr bwMode="auto">
                            <a:xfrm>
                              <a:off x="13145" y="3219"/>
                              <a:ext cx="770" cy="770"/>
                            </a:xfrm>
                            <a:custGeom>
                              <a:avLst/>
                              <a:gdLst>
                                <a:gd name="T0" fmla="+- 0 10800 87"/>
                                <a:gd name="T1" fmla="*/ T0 w 21426"/>
                                <a:gd name="T2" fmla="+- 0 10799 73"/>
                                <a:gd name="T3" fmla="*/ 10799 h 21453"/>
                                <a:gd name="T4" fmla="+- 0 10800 87"/>
                                <a:gd name="T5" fmla="*/ T4 w 21426"/>
                                <a:gd name="T6" fmla="+- 0 10799 73"/>
                                <a:gd name="T7" fmla="*/ 10799 h 21453"/>
                                <a:gd name="T8" fmla="+- 0 10800 87"/>
                                <a:gd name="T9" fmla="*/ T8 w 21426"/>
                                <a:gd name="T10" fmla="+- 0 10799 73"/>
                                <a:gd name="T11" fmla="*/ 10799 h 21453"/>
                                <a:gd name="T12" fmla="+- 0 10800 87"/>
                                <a:gd name="T13" fmla="*/ T12 w 21426"/>
                                <a:gd name="T14" fmla="+- 0 10799 73"/>
                                <a:gd name="T15" fmla="*/ 10799 h 214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426" h="21453">
                                  <a:moveTo>
                                    <a:pt x="8034" y="20112"/>
                                  </a:moveTo>
                                  <a:cubicBezTo>
                                    <a:pt x="5816" y="17892"/>
                                    <a:pt x="3556" y="15628"/>
                                    <a:pt x="1338" y="13408"/>
                                  </a:cubicBezTo>
                                  <a:cubicBezTo>
                                    <a:pt x="3241" y="7240"/>
                                    <a:pt x="11488" y="7509"/>
                                    <a:pt x="13391" y="1341"/>
                                  </a:cubicBezTo>
                                  <a:cubicBezTo>
                                    <a:pt x="15609" y="3560"/>
                                    <a:pt x="17869" y="5825"/>
                                    <a:pt x="20087" y="8045"/>
                                  </a:cubicBezTo>
                                  <a:cubicBezTo>
                                    <a:pt x="18184" y="14212"/>
                                    <a:pt x="9937" y="13944"/>
                                    <a:pt x="8034" y="20112"/>
                                  </a:cubicBezTo>
                                  <a:moveTo>
                                    <a:pt x="21034" y="7097"/>
                                  </a:moveTo>
                                  <a:lnTo>
                                    <a:pt x="14338" y="393"/>
                                  </a:lnTo>
                                  <a:cubicBezTo>
                                    <a:pt x="14006" y="60"/>
                                    <a:pt x="13525" y="-73"/>
                                    <a:pt x="13069" y="39"/>
                                  </a:cubicBezTo>
                                  <a:cubicBezTo>
                                    <a:pt x="12828" y="98"/>
                                    <a:pt x="12614" y="222"/>
                                    <a:pt x="12444" y="393"/>
                                  </a:cubicBezTo>
                                  <a:cubicBezTo>
                                    <a:pt x="12292" y="545"/>
                                    <a:pt x="12177" y="733"/>
                                    <a:pt x="12112" y="944"/>
                                  </a:cubicBezTo>
                                  <a:cubicBezTo>
                                    <a:pt x="11808" y="1929"/>
                                    <a:pt x="11283" y="2785"/>
                                    <a:pt x="10507" y="3562"/>
                                  </a:cubicBezTo>
                                  <a:cubicBezTo>
                                    <a:pt x="9471" y="4598"/>
                                    <a:pt x="8121" y="5384"/>
                                    <a:pt x="6693" y="6214"/>
                                  </a:cubicBezTo>
                                  <a:cubicBezTo>
                                    <a:pt x="5177" y="7094"/>
                                    <a:pt x="3611" y="8006"/>
                                    <a:pt x="2328" y="9290"/>
                                  </a:cubicBezTo>
                                  <a:cubicBezTo>
                                    <a:pt x="1237" y="10383"/>
                                    <a:pt x="493" y="11600"/>
                                    <a:pt x="59" y="13011"/>
                                  </a:cubicBezTo>
                                  <a:cubicBezTo>
                                    <a:pt x="-87" y="13488"/>
                                    <a:pt x="40" y="14004"/>
                                    <a:pt x="391" y="14356"/>
                                  </a:cubicBezTo>
                                  <a:lnTo>
                                    <a:pt x="7087" y="21060"/>
                                  </a:lnTo>
                                  <a:cubicBezTo>
                                    <a:pt x="7419" y="21393"/>
                                    <a:pt x="7900" y="21526"/>
                                    <a:pt x="8356" y="21414"/>
                                  </a:cubicBezTo>
                                  <a:cubicBezTo>
                                    <a:pt x="8597" y="21354"/>
                                    <a:pt x="8811" y="21231"/>
                                    <a:pt x="8981" y="21060"/>
                                  </a:cubicBezTo>
                                  <a:cubicBezTo>
                                    <a:pt x="9133" y="20908"/>
                                    <a:pt x="9248" y="20720"/>
                                    <a:pt x="9314" y="20508"/>
                                  </a:cubicBezTo>
                                  <a:cubicBezTo>
                                    <a:pt x="9617" y="19523"/>
                                    <a:pt x="10142" y="18667"/>
                                    <a:pt x="10918" y="17890"/>
                                  </a:cubicBezTo>
                                  <a:cubicBezTo>
                                    <a:pt x="11954" y="16853"/>
                                    <a:pt x="13304" y="16069"/>
                                    <a:pt x="14733" y="15239"/>
                                  </a:cubicBezTo>
                                  <a:cubicBezTo>
                                    <a:pt x="16248" y="14357"/>
                                    <a:pt x="17814" y="13446"/>
                                    <a:pt x="19097" y="12162"/>
                                  </a:cubicBezTo>
                                  <a:cubicBezTo>
                                    <a:pt x="20188" y="11070"/>
                                    <a:pt x="20932" y="9852"/>
                                    <a:pt x="21366" y="8440"/>
                                  </a:cubicBezTo>
                                  <a:cubicBezTo>
                                    <a:pt x="21512" y="7965"/>
                                    <a:pt x="21385" y="7448"/>
                                    <a:pt x="21034" y="7097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90" name="AutoShape 53"/>
                          <wps:cNvSpPr/>
                          <wps:spPr bwMode="auto">
                            <a:xfrm>
                              <a:off x="13435" y="3484"/>
                              <a:ext cx="208" cy="215"/>
                            </a:xfrm>
                            <a:custGeom>
                              <a:avLst/>
                              <a:gdLst>
                                <a:gd name="T0" fmla="+- 0 10801 59"/>
                                <a:gd name="T1" fmla="*/ T0 w 21484"/>
                                <a:gd name="T2" fmla="+- 0 10799 41"/>
                                <a:gd name="T3" fmla="*/ 10799 h 21516"/>
                                <a:gd name="T4" fmla="+- 0 10801 59"/>
                                <a:gd name="T5" fmla="*/ T4 w 21484"/>
                                <a:gd name="T6" fmla="+- 0 10799 41"/>
                                <a:gd name="T7" fmla="*/ 10799 h 21516"/>
                                <a:gd name="T8" fmla="+- 0 10801 59"/>
                                <a:gd name="T9" fmla="*/ T8 w 21484"/>
                                <a:gd name="T10" fmla="+- 0 10799 41"/>
                                <a:gd name="T11" fmla="*/ 10799 h 21516"/>
                                <a:gd name="T12" fmla="+- 0 10801 59"/>
                                <a:gd name="T13" fmla="*/ T12 w 21484"/>
                                <a:gd name="T14" fmla="+- 0 10799 41"/>
                                <a:gd name="T15" fmla="*/ 10799 h 215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484" h="21516">
                                  <a:moveTo>
                                    <a:pt x="17511" y="14987"/>
                                  </a:moveTo>
                                  <a:cubicBezTo>
                                    <a:pt x="17287" y="15384"/>
                                    <a:pt x="17032" y="15740"/>
                                    <a:pt x="16731" y="16049"/>
                                  </a:cubicBezTo>
                                  <a:cubicBezTo>
                                    <a:pt x="15340" y="14692"/>
                                    <a:pt x="13947" y="13205"/>
                                    <a:pt x="12559" y="11675"/>
                                  </a:cubicBezTo>
                                  <a:cubicBezTo>
                                    <a:pt x="12912" y="11521"/>
                                    <a:pt x="13287" y="11362"/>
                                    <a:pt x="13689" y="11198"/>
                                  </a:cubicBezTo>
                                  <a:cubicBezTo>
                                    <a:pt x="14092" y="11034"/>
                                    <a:pt x="14494" y="10927"/>
                                    <a:pt x="14895" y="10861"/>
                                  </a:cubicBezTo>
                                  <a:cubicBezTo>
                                    <a:pt x="15308" y="10801"/>
                                    <a:pt x="15715" y="10819"/>
                                    <a:pt x="16122" y="10913"/>
                                  </a:cubicBezTo>
                                  <a:cubicBezTo>
                                    <a:pt x="16527" y="11011"/>
                                    <a:pt x="16909" y="11222"/>
                                    <a:pt x="17262" y="11554"/>
                                  </a:cubicBezTo>
                                  <a:cubicBezTo>
                                    <a:pt x="17612" y="11890"/>
                                    <a:pt x="17835" y="12244"/>
                                    <a:pt x="17923" y="12620"/>
                                  </a:cubicBezTo>
                                  <a:cubicBezTo>
                                    <a:pt x="18020" y="13004"/>
                                    <a:pt x="18025" y="13392"/>
                                    <a:pt x="17958" y="13789"/>
                                  </a:cubicBezTo>
                                  <a:cubicBezTo>
                                    <a:pt x="17883" y="14187"/>
                                    <a:pt x="17738" y="14585"/>
                                    <a:pt x="17511" y="14987"/>
                                  </a:cubicBezTo>
                                  <a:moveTo>
                                    <a:pt x="5799" y="10193"/>
                                  </a:moveTo>
                                  <a:cubicBezTo>
                                    <a:pt x="5096" y="10221"/>
                                    <a:pt x="4482" y="9996"/>
                                    <a:pt x="3946" y="9496"/>
                                  </a:cubicBezTo>
                                  <a:cubicBezTo>
                                    <a:pt x="3717" y="9285"/>
                                    <a:pt x="3558" y="9028"/>
                                    <a:pt x="3461" y="8724"/>
                                  </a:cubicBezTo>
                                  <a:cubicBezTo>
                                    <a:pt x="3359" y="8420"/>
                                    <a:pt x="3326" y="8088"/>
                                    <a:pt x="3366" y="7723"/>
                                  </a:cubicBezTo>
                                  <a:cubicBezTo>
                                    <a:pt x="3397" y="7363"/>
                                    <a:pt x="3509" y="6989"/>
                                    <a:pt x="3703" y="6610"/>
                                  </a:cubicBezTo>
                                  <a:cubicBezTo>
                                    <a:pt x="3889" y="6231"/>
                                    <a:pt x="4160" y="5852"/>
                                    <a:pt x="4510" y="5487"/>
                                  </a:cubicBezTo>
                                  <a:cubicBezTo>
                                    <a:pt x="5768" y="6694"/>
                                    <a:pt x="7022" y="8018"/>
                                    <a:pt x="8282" y="9388"/>
                                  </a:cubicBezTo>
                                  <a:cubicBezTo>
                                    <a:pt x="7330" y="9893"/>
                                    <a:pt x="6501" y="10164"/>
                                    <a:pt x="5799" y="10193"/>
                                  </a:cubicBezTo>
                                  <a:moveTo>
                                    <a:pt x="19678" y="8570"/>
                                  </a:moveTo>
                                  <a:cubicBezTo>
                                    <a:pt x="18868" y="7915"/>
                                    <a:pt x="18055" y="7470"/>
                                    <a:pt x="17235" y="7250"/>
                                  </a:cubicBezTo>
                                  <a:cubicBezTo>
                                    <a:pt x="16421" y="7031"/>
                                    <a:pt x="15603" y="6942"/>
                                    <a:pt x="14779" y="6998"/>
                                  </a:cubicBezTo>
                                  <a:cubicBezTo>
                                    <a:pt x="13964" y="7059"/>
                                    <a:pt x="13130" y="7236"/>
                                    <a:pt x="12296" y="7545"/>
                                  </a:cubicBezTo>
                                  <a:cubicBezTo>
                                    <a:pt x="11462" y="7859"/>
                                    <a:pt x="10625" y="8200"/>
                                    <a:pt x="9782" y="8593"/>
                                  </a:cubicBezTo>
                                  <a:cubicBezTo>
                                    <a:pt x="8448" y="7115"/>
                                    <a:pt x="7114" y="5658"/>
                                    <a:pt x="5778" y="4299"/>
                                  </a:cubicBezTo>
                                  <a:cubicBezTo>
                                    <a:pt x="6382" y="3775"/>
                                    <a:pt x="6963" y="3509"/>
                                    <a:pt x="7526" y="3490"/>
                                  </a:cubicBezTo>
                                  <a:cubicBezTo>
                                    <a:pt x="8088" y="3467"/>
                                    <a:pt x="8631" y="3523"/>
                                    <a:pt x="9145" y="3649"/>
                                  </a:cubicBezTo>
                                  <a:cubicBezTo>
                                    <a:pt x="9669" y="3775"/>
                                    <a:pt x="10149" y="3883"/>
                                    <a:pt x="10590" y="3967"/>
                                  </a:cubicBezTo>
                                  <a:cubicBezTo>
                                    <a:pt x="11038" y="4051"/>
                                    <a:pt x="11424" y="3958"/>
                                    <a:pt x="11765" y="3682"/>
                                  </a:cubicBezTo>
                                  <a:cubicBezTo>
                                    <a:pt x="12123" y="3382"/>
                                    <a:pt x="12321" y="2994"/>
                                    <a:pt x="12351" y="2526"/>
                                  </a:cubicBezTo>
                                  <a:cubicBezTo>
                                    <a:pt x="12376" y="2054"/>
                                    <a:pt x="12189" y="1596"/>
                                    <a:pt x="11782" y="1147"/>
                                  </a:cubicBezTo>
                                  <a:cubicBezTo>
                                    <a:pt x="11258" y="569"/>
                                    <a:pt x="10630" y="216"/>
                                    <a:pt x="9872" y="85"/>
                                  </a:cubicBezTo>
                                  <a:cubicBezTo>
                                    <a:pt x="9126" y="-41"/>
                                    <a:pt x="8358" y="-30"/>
                                    <a:pt x="7564" y="136"/>
                                  </a:cubicBezTo>
                                  <a:cubicBezTo>
                                    <a:pt x="6780" y="309"/>
                                    <a:pt x="6032" y="595"/>
                                    <a:pt x="5324" y="997"/>
                                  </a:cubicBezTo>
                                  <a:cubicBezTo>
                                    <a:pt x="4617" y="1399"/>
                                    <a:pt x="4048" y="1811"/>
                                    <a:pt x="3626" y="2213"/>
                                  </a:cubicBezTo>
                                  <a:cubicBezTo>
                                    <a:pt x="3464" y="2066"/>
                                    <a:pt x="3302" y="1918"/>
                                    <a:pt x="3141" y="1773"/>
                                  </a:cubicBezTo>
                                  <a:cubicBezTo>
                                    <a:pt x="2963" y="1614"/>
                                    <a:pt x="2739" y="1530"/>
                                    <a:pt x="2471" y="1535"/>
                                  </a:cubicBezTo>
                                  <a:cubicBezTo>
                                    <a:pt x="2200" y="1535"/>
                                    <a:pt x="1977" y="1647"/>
                                    <a:pt x="1793" y="1853"/>
                                  </a:cubicBezTo>
                                  <a:cubicBezTo>
                                    <a:pt x="1615" y="2054"/>
                                    <a:pt x="1530" y="2288"/>
                                    <a:pt x="1565" y="2536"/>
                                  </a:cubicBezTo>
                                  <a:cubicBezTo>
                                    <a:pt x="1589" y="2793"/>
                                    <a:pt x="1696" y="2989"/>
                                    <a:pt x="1880" y="3139"/>
                                  </a:cubicBezTo>
                                  <a:cubicBezTo>
                                    <a:pt x="2044" y="3270"/>
                                    <a:pt x="2203" y="3401"/>
                                    <a:pt x="2364" y="3537"/>
                                  </a:cubicBezTo>
                                  <a:cubicBezTo>
                                    <a:pt x="1731" y="4276"/>
                                    <a:pt x="1207" y="5094"/>
                                    <a:pt x="795" y="5957"/>
                                  </a:cubicBezTo>
                                  <a:cubicBezTo>
                                    <a:pt x="378" y="6820"/>
                                    <a:pt x="130" y="7676"/>
                                    <a:pt x="37" y="8509"/>
                                  </a:cubicBezTo>
                                  <a:cubicBezTo>
                                    <a:pt x="-59" y="9346"/>
                                    <a:pt x="33" y="10113"/>
                                    <a:pt x="298" y="10824"/>
                                  </a:cubicBezTo>
                                  <a:cubicBezTo>
                                    <a:pt x="566" y="11540"/>
                                    <a:pt x="1056" y="12148"/>
                                    <a:pt x="1774" y="12723"/>
                                  </a:cubicBezTo>
                                  <a:cubicBezTo>
                                    <a:pt x="2942" y="13658"/>
                                    <a:pt x="4321" y="14056"/>
                                    <a:pt x="5915" y="13967"/>
                                  </a:cubicBezTo>
                                  <a:cubicBezTo>
                                    <a:pt x="7507" y="13874"/>
                                    <a:pt x="9223" y="13415"/>
                                    <a:pt x="11064" y="12461"/>
                                  </a:cubicBezTo>
                                  <a:cubicBezTo>
                                    <a:pt x="12532" y="14093"/>
                                    <a:pt x="14002" y="15716"/>
                                    <a:pt x="15470" y="17223"/>
                                  </a:cubicBezTo>
                                  <a:cubicBezTo>
                                    <a:pt x="14849" y="17728"/>
                                    <a:pt x="14305" y="18018"/>
                                    <a:pt x="13826" y="18111"/>
                                  </a:cubicBezTo>
                                  <a:cubicBezTo>
                                    <a:pt x="13344" y="18210"/>
                                    <a:pt x="12917" y="18200"/>
                                    <a:pt x="12530" y="18088"/>
                                  </a:cubicBezTo>
                                  <a:cubicBezTo>
                                    <a:pt x="12142" y="17971"/>
                                    <a:pt x="11782" y="17803"/>
                                    <a:pt x="11455" y="17587"/>
                                  </a:cubicBezTo>
                                  <a:cubicBezTo>
                                    <a:pt x="11125" y="17368"/>
                                    <a:pt x="10799" y="17181"/>
                                    <a:pt x="10474" y="17026"/>
                                  </a:cubicBezTo>
                                  <a:cubicBezTo>
                                    <a:pt x="10154" y="16872"/>
                                    <a:pt x="9823" y="16788"/>
                                    <a:pt x="9486" y="16783"/>
                                  </a:cubicBezTo>
                                  <a:cubicBezTo>
                                    <a:pt x="9145" y="16778"/>
                                    <a:pt x="8785" y="16937"/>
                                    <a:pt x="8388" y="17265"/>
                                  </a:cubicBezTo>
                                  <a:cubicBezTo>
                                    <a:pt x="7981" y="17606"/>
                                    <a:pt x="7777" y="18004"/>
                                    <a:pt x="7777" y="18453"/>
                                  </a:cubicBezTo>
                                  <a:cubicBezTo>
                                    <a:pt x="7777" y="18897"/>
                                    <a:pt x="7991" y="19351"/>
                                    <a:pt x="8408" y="19809"/>
                                  </a:cubicBezTo>
                                  <a:cubicBezTo>
                                    <a:pt x="8830" y="20268"/>
                                    <a:pt x="9379" y="20651"/>
                                    <a:pt x="10042" y="20955"/>
                                  </a:cubicBezTo>
                                  <a:cubicBezTo>
                                    <a:pt x="10708" y="21259"/>
                                    <a:pt x="11455" y="21451"/>
                                    <a:pt x="12279" y="21502"/>
                                  </a:cubicBezTo>
                                  <a:cubicBezTo>
                                    <a:pt x="13103" y="21559"/>
                                    <a:pt x="13970" y="21437"/>
                                    <a:pt x="14886" y="21109"/>
                                  </a:cubicBezTo>
                                  <a:cubicBezTo>
                                    <a:pt x="15807" y="20787"/>
                                    <a:pt x="16721" y="20202"/>
                                    <a:pt x="17617" y="19332"/>
                                  </a:cubicBezTo>
                                  <a:cubicBezTo>
                                    <a:pt x="18051" y="19739"/>
                                    <a:pt x="18489" y="20127"/>
                                    <a:pt x="18921" y="20501"/>
                                  </a:cubicBezTo>
                                  <a:cubicBezTo>
                                    <a:pt x="19107" y="20656"/>
                                    <a:pt x="19328" y="20731"/>
                                    <a:pt x="19601" y="20712"/>
                                  </a:cubicBezTo>
                                  <a:cubicBezTo>
                                    <a:pt x="19861" y="20703"/>
                                    <a:pt x="20090" y="20586"/>
                                    <a:pt x="20269" y="20375"/>
                                  </a:cubicBezTo>
                                  <a:cubicBezTo>
                                    <a:pt x="20455" y="20160"/>
                                    <a:pt x="20532" y="19921"/>
                                    <a:pt x="20503" y="19674"/>
                                  </a:cubicBezTo>
                                  <a:cubicBezTo>
                                    <a:pt x="20477" y="19421"/>
                                    <a:pt x="20371" y="19229"/>
                                    <a:pt x="20192" y="19089"/>
                                  </a:cubicBezTo>
                                  <a:cubicBezTo>
                                    <a:pt x="19755" y="18752"/>
                                    <a:pt x="19321" y="18397"/>
                                    <a:pt x="18884" y="18022"/>
                                  </a:cubicBezTo>
                                  <a:cubicBezTo>
                                    <a:pt x="19626" y="17143"/>
                                    <a:pt x="20221" y="16217"/>
                                    <a:pt x="20664" y="15300"/>
                                  </a:cubicBezTo>
                                  <a:cubicBezTo>
                                    <a:pt x="21103" y="14379"/>
                                    <a:pt x="21367" y="13490"/>
                                    <a:pt x="21453" y="12667"/>
                                  </a:cubicBezTo>
                                  <a:cubicBezTo>
                                    <a:pt x="21540" y="11839"/>
                                    <a:pt x="21439" y="11091"/>
                                    <a:pt x="21159" y="10412"/>
                                  </a:cubicBezTo>
                                  <a:cubicBezTo>
                                    <a:pt x="20880" y="9725"/>
                                    <a:pt x="20386" y="9135"/>
                                    <a:pt x="19678" y="857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91" name="AutoShape 54"/>
                          <wps:cNvSpPr/>
                          <wps:spPr bwMode="auto">
                            <a:xfrm>
                              <a:off x="13410" y="3749"/>
                              <a:ext cx="118" cy="120"/>
                            </a:xfrm>
                            <a:custGeom>
                              <a:avLst/>
                              <a:gdLst>
                                <a:gd name="T0" fmla="+- 0 10791 197"/>
                                <a:gd name="T1" fmla="*/ T0 w 21188"/>
                                <a:gd name="T2" fmla="+- 0 10794 193"/>
                                <a:gd name="T3" fmla="*/ 10794 h 21203"/>
                                <a:gd name="T4" fmla="+- 0 10791 197"/>
                                <a:gd name="T5" fmla="*/ T4 w 21188"/>
                                <a:gd name="T6" fmla="+- 0 10794 193"/>
                                <a:gd name="T7" fmla="*/ 10794 h 21203"/>
                                <a:gd name="T8" fmla="+- 0 10791 197"/>
                                <a:gd name="T9" fmla="*/ T8 w 21188"/>
                                <a:gd name="T10" fmla="+- 0 10794 193"/>
                                <a:gd name="T11" fmla="*/ 10794 h 21203"/>
                                <a:gd name="T12" fmla="+- 0 10791 197"/>
                                <a:gd name="T13" fmla="*/ T12 w 21188"/>
                                <a:gd name="T14" fmla="+- 0 10794 193"/>
                                <a:gd name="T15" fmla="*/ 10794 h 2120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188" h="21203">
                                  <a:moveTo>
                                    <a:pt x="17615" y="468"/>
                                  </a:moveTo>
                                  <a:lnTo>
                                    <a:pt x="17606" y="468"/>
                                  </a:lnTo>
                                  <a:cubicBezTo>
                                    <a:pt x="14870" y="2476"/>
                                    <a:pt x="12200" y="4590"/>
                                    <a:pt x="9727" y="6958"/>
                                  </a:cubicBezTo>
                                  <a:cubicBezTo>
                                    <a:pt x="7348" y="9227"/>
                                    <a:pt x="5200" y="11619"/>
                                    <a:pt x="3329" y="14060"/>
                                  </a:cubicBezTo>
                                  <a:lnTo>
                                    <a:pt x="341" y="17962"/>
                                  </a:lnTo>
                                  <a:lnTo>
                                    <a:pt x="350" y="17970"/>
                                  </a:lnTo>
                                  <a:cubicBezTo>
                                    <a:pt x="-197" y="18786"/>
                                    <a:pt x="-106" y="19880"/>
                                    <a:pt x="638" y="20590"/>
                                  </a:cubicBezTo>
                                  <a:cubicBezTo>
                                    <a:pt x="1491" y="21407"/>
                                    <a:pt x="2889" y="21407"/>
                                    <a:pt x="3746" y="20590"/>
                                  </a:cubicBezTo>
                                  <a:cubicBezTo>
                                    <a:pt x="3877" y="20460"/>
                                    <a:pt x="3984" y="20321"/>
                                    <a:pt x="4069" y="20174"/>
                                  </a:cubicBezTo>
                                  <a:lnTo>
                                    <a:pt x="6867" y="16517"/>
                                  </a:lnTo>
                                  <a:cubicBezTo>
                                    <a:pt x="8601" y="14255"/>
                                    <a:pt x="10606" y="12027"/>
                                    <a:pt x="12824" y="9913"/>
                                  </a:cubicBezTo>
                                  <a:cubicBezTo>
                                    <a:pt x="15281" y="7570"/>
                                    <a:pt x="17557" y="5758"/>
                                    <a:pt x="20329" y="3749"/>
                                  </a:cubicBezTo>
                                  <a:lnTo>
                                    <a:pt x="20321" y="3741"/>
                                  </a:lnTo>
                                  <a:cubicBezTo>
                                    <a:pt x="20400" y="3684"/>
                                    <a:pt x="20473" y="3635"/>
                                    <a:pt x="20543" y="3570"/>
                                  </a:cubicBezTo>
                                  <a:cubicBezTo>
                                    <a:pt x="21402" y="2753"/>
                                    <a:pt x="21402" y="1427"/>
                                    <a:pt x="20543" y="606"/>
                                  </a:cubicBezTo>
                                  <a:cubicBezTo>
                                    <a:pt x="19742" y="-161"/>
                                    <a:pt x="18472" y="-193"/>
                                    <a:pt x="17615" y="46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92" name="AutoShape 55"/>
                          <wps:cNvSpPr/>
                          <wps:spPr bwMode="auto">
                            <a:xfrm>
                              <a:off x="13530" y="3339"/>
                              <a:ext cx="120" cy="125"/>
                            </a:xfrm>
                            <a:custGeom>
                              <a:avLst/>
                              <a:gdLst>
                                <a:gd name="T0" fmla="+- 0 10803 213"/>
                                <a:gd name="T1" fmla="*/ T0 w 21180"/>
                                <a:gd name="T2" fmla="+- 0 10801 203"/>
                                <a:gd name="T3" fmla="*/ 10801 h 21196"/>
                                <a:gd name="T4" fmla="+- 0 10803 213"/>
                                <a:gd name="T5" fmla="*/ T4 w 21180"/>
                                <a:gd name="T6" fmla="+- 0 10801 203"/>
                                <a:gd name="T7" fmla="*/ 10801 h 21196"/>
                                <a:gd name="T8" fmla="+- 0 10803 213"/>
                                <a:gd name="T9" fmla="*/ T8 w 21180"/>
                                <a:gd name="T10" fmla="+- 0 10801 203"/>
                                <a:gd name="T11" fmla="*/ 10801 h 21196"/>
                                <a:gd name="T12" fmla="+- 0 10803 213"/>
                                <a:gd name="T13" fmla="*/ T12 w 21180"/>
                                <a:gd name="T14" fmla="+- 0 10801 203"/>
                                <a:gd name="T15" fmla="*/ 10801 h 2119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180" h="21196">
                                  <a:moveTo>
                                    <a:pt x="8372" y="11356"/>
                                  </a:moveTo>
                                  <a:cubicBezTo>
                                    <a:pt x="6122" y="13508"/>
                                    <a:pt x="3675" y="15444"/>
                                    <a:pt x="1144" y="17292"/>
                                  </a:cubicBezTo>
                                  <a:cubicBezTo>
                                    <a:pt x="963" y="17388"/>
                                    <a:pt x="786" y="17493"/>
                                    <a:pt x="637" y="17645"/>
                                  </a:cubicBezTo>
                                  <a:cubicBezTo>
                                    <a:pt x="-213" y="18457"/>
                                    <a:pt x="-213" y="19774"/>
                                    <a:pt x="637" y="20585"/>
                                  </a:cubicBezTo>
                                  <a:cubicBezTo>
                                    <a:pt x="1464" y="21380"/>
                                    <a:pt x="2796" y="21397"/>
                                    <a:pt x="3652" y="20641"/>
                                  </a:cubicBezTo>
                                  <a:lnTo>
                                    <a:pt x="3665" y="20649"/>
                                  </a:lnTo>
                                  <a:cubicBezTo>
                                    <a:pt x="6364" y="18673"/>
                                    <a:pt x="8988" y="16581"/>
                                    <a:pt x="11419" y="14263"/>
                                  </a:cubicBezTo>
                                  <a:cubicBezTo>
                                    <a:pt x="13759" y="12030"/>
                                    <a:pt x="15873" y="9685"/>
                                    <a:pt x="17715" y="7283"/>
                                  </a:cubicBezTo>
                                  <a:lnTo>
                                    <a:pt x="20663" y="3427"/>
                                  </a:lnTo>
                                  <a:lnTo>
                                    <a:pt x="20654" y="3419"/>
                                  </a:lnTo>
                                  <a:cubicBezTo>
                                    <a:pt x="21386" y="2600"/>
                                    <a:pt x="21357" y="1379"/>
                                    <a:pt x="20541" y="608"/>
                                  </a:cubicBezTo>
                                  <a:cubicBezTo>
                                    <a:pt x="19697" y="-203"/>
                                    <a:pt x="18323" y="-203"/>
                                    <a:pt x="17468" y="608"/>
                                  </a:cubicBezTo>
                                  <a:cubicBezTo>
                                    <a:pt x="17313" y="760"/>
                                    <a:pt x="17197" y="937"/>
                                    <a:pt x="17094" y="1114"/>
                                  </a:cubicBezTo>
                                  <a:lnTo>
                                    <a:pt x="14228" y="4857"/>
                                  </a:lnTo>
                                  <a:cubicBezTo>
                                    <a:pt x="12526" y="7090"/>
                                    <a:pt x="10552" y="9275"/>
                                    <a:pt x="8372" y="1135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98" name="组合 197"/>
                        <wpg:cNvGrpSpPr/>
                        <wpg:grpSpPr>
                          <a:xfrm rot="0">
                            <a:off x="11608" y="3219"/>
                            <a:ext cx="770" cy="770"/>
                            <a:chOff x="11608" y="3219"/>
                            <a:chExt cx="770" cy="770"/>
                          </a:xfrm>
                          <a:grpFill/>
                        </wpg:grpSpPr>
                        <wps:wsp>
                          <wps:cNvPr id="93" name="AutoShape 56"/>
                          <wps:cNvSpPr/>
                          <wps:spPr bwMode="auto">
                            <a:xfrm>
                              <a:off x="11608" y="3219"/>
                              <a:ext cx="242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6988" y="7316"/>
                                  </a:moveTo>
                                  <a:cubicBezTo>
                                    <a:pt x="16954" y="7352"/>
                                    <a:pt x="16923" y="7387"/>
                                    <a:pt x="16883" y="7423"/>
                                  </a:cubicBezTo>
                                  <a:cubicBezTo>
                                    <a:pt x="16677" y="7601"/>
                                    <a:pt x="16414" y="7770"/>
                                    <a:pt x="16066" y="7920"/>
                                  </a:cubicBezTo>
                                  <a:cubicBezTo>
                                    <a:pt x="16057" y="7924"/>
                                    <a:pt x="16044" y="7927"/>
                                    <a:pt x="16038" y="7931"/>
                                  </a:cubicBezTo>
                                  <a:cubicBezTo>
                                    <a:pt x="15662" y="8092"/>
                                    <a:pt x="15214" y="8234"/>
                                    <a:pt x="14705" y="8354"/>
                                  </a:cubicBezTo>
                                  <a:cubicBezTo>
                                    <a:pt x="14697" y="8357"/>
                                    <a:pt x="14692" y="8358"/>
                                    <a:pt x="14686" y="8359"/>
                                  </a:cubicBezTo>
                                  <a:cubicBezTo>
                                    <a:pt x="14163" y="8482"/>
                                    <a:pt x="13584" y="8581"/>
                                    <a:pt x="12960" y="8649"/>
                                  </a:cubicBezTo>
                                  <a:cubicBezTo>
                                    <a:pt x="12279" y="8726"/>
                                    <a:pt x="11560" y="8774"/>
                                    <a:pt x="10800" y="8774"/>
                                  </a:cubicBezTo>
                                  <a:cubicBezTo>
                                    <a:pt x="10037" y="8774"/>
                                    <a:pt x="9318" y="8726"/>
                                    <a:pt x="8640" y="8649"/>
                                  </a:cubicBezTo>
                                  <a:cubicBezTo>
                                    <a:pt x="8016" y="8581"/>
                                    <a:pt x="7435" y="8482"/>
                                    <a:pt x="6914" y="8359"/>
                                  </a:cubicBezTo>
                                  <a:cubicBezTo>
                                    <a:pt x="6908" y="8358"/>
                                    <a:pt x="6901" y="8357"/>
                                    <a:pt x="6893" y="8354"/>
                                  </a:cubicBezTo>
                                  <a:cubicBezTo>
                                    <a:pt x="6385" y="8234"/>
                                    <a:pt x="5937" y="8092"/>
                                    <a:pt x="5562" y="7931"/>
                                  </a:cubicBezTo>
                                  <a:cubicBezTo>
                                    <a:pt x="5553" y="7927"/>
                                    <a:pt x="5541" y="7924"/>
                                    <a:pt x="5531" y="7920"/>
                                  </a:cubicBezTo>
                                  <a:cubicBezTo>
                                    <a:pt x="5184" y="7770"/>
                                    <a:pt x="4921" y="7601"/>
                                    <a:pt x="4715" y="7423"/>
                                  </a:cubicBezTo>
                                  <a:cubicBezTo>
                                    <a:pt x="4676" y="7387"/>
                                    <a:pt x="4644" y="7352"/>
                                    <a:pt x="4612" y="7316"/>
                                  </a:cubicBezTo>
                                  <a:cubicBezTo>
                                    <a:pt x="4437" y="7136"/>
                                    <a:pt x="4320" y="6947"/>
                                    <a:pt x="4320" y="6750"/>
                                  </a:cubicBezTo>
                                  <a:cubicBezTo>
                                    <a:pt x="4320" y="6550"/>
                                    <a:pt x="4437" y="6362"/>
                                    <a:pt x="4612" y="6181"/>
                                  </a:cubicBezTo>
                                  <a:cubicBezTo>
                                    <a:pt x="4644" y="6146"/>
                                    <a:pt x="4676" y="6110"/>
                                    <a:pt x="4715" y="6076"/>
                                  </a:cubicBezTo>
                                  <a:cubicBezTo>
                                    <a:pt x="4921" y="5898"/>
                                    <a:pt x="5184" y="5729"/>
                                    <a:pt x="5531" y="5577"/>
                                  </a:cubicBezTo>
                                  <a:cubicBezTo>
                                    <a:pt x="5541" y="5574"/>
                                    <a:pt x="5553" y="5571"/>
                                    <a:pt x="5562" y="5567"/>
                                  </a:cubicBezTo>
                                  <a:cubicBezTo>
                                    <a:pt x="5937" y="5407"/>
                                    <a:pt x="6385" y="5264"/>
                                    <a:pt x="6893" y="5144"/>
                                  </a:cubicBezTo>
                                  <a:cubicBezTo>
                                    <a:pt x="6901" y="5142"/>
                                    <a:pt x="6908" y="5140"/>
                                    <a:pt x="6914" y="5138"/>
                                  </a:cubicBezTo>
                                  <a:cubicBezTo>
                                    <a:pt x="7435" y="5017"/>
                                    <a:pt x="8016" y="4918"/>
                                    <a:pt x="8640" y="4848"/>
                                  </a:cubicBezTo>
                                  <a:cubicBezTo>
                                    <a:pt x="9318" y="4773"/>
                                    <a:pt x="10037" y="4725"/>
                                    <a:pt x="10800" y="4725"/>
                                  </a:cubicBezTo>
                                  <a:cubicBezTo>
                                    <a:pt x="11560" y="4725"/>
                                    <a:pt x="12279" y="4773"/>
                                    <a:pt x="12960" y="4848"/>
                                  </a:cubicBezTo>
                                  <a:cubicBezTo>
                                    <a:pt x="13584" y="4918"/>
                                    <a:pt x="14163" y="5017"/>
                                    <a:pt x="14686" y="5138"/>
                                  </a:cubicBezTo>
                                  <a:cubicBezTo>
                                    <a:pt x="14692" y="5140"/>
                                    <a:pt x="14697" y="5142"/>
                                    <a:pt x="14705" y="5144"/>
                                  </a:cubicBezTo>
                                  <a:cubicBezTo>
                                    <a:pt x="15214" y="5264"/>
                                    <a:pt x="15662" y="5407"/>
                                    <a:pt x="16038" y="5567"/>
                                  </a:cubicBezTo>
                                  <a:cubicBezTo>
                                    <a:pt x="16044" y="5571"/>
                                    <a:pt x="16057" y="5574"/>
                                    <a:pt x="16066" y="5577"/>
                                  </a:cubicBezTo>
                                  <a:cubicBezTo>
                                    <a:pt x="16414" y="5729"/>
                                    <a:pt x="16677" y="5898"/>
                                    <a:pt x="16883" y="6076"/>
                                  </a:cubicBezTo>
                                  <a:cubicBezTo>
                                    <a:pt x="16923" y="6110"/>
                                    <a:pt x="16954" y="6146"/>
                                    <a:pt x="16988" y="6181"/>
                                  </a:cubicBezTo>
                                  <a:cubicBezTo>
                                    <a:pt x="17161" y="6362"/>
                                    <a:pt x="17280" y="6550"/>
                                    <a:pt x="17280" y="6750"/>
                                  </a:cubicBezTo>
                                  <a:cubicBezTo>
                                    <a:pt x="17280" y="6947"/>
                                    <a:pt x="17161" y="7136"/>
                                    <a:pt x="16988" y="7316"/>
                                  </a:cubicBezTo>
                                  <a:moveTo>
                                    <a:pt x="12960" y="19575"/>
                                  </a:moveTo>
                                  <a:cubicBezTo>
                                    <a:pt x="12960" y="19948"/>
                                    <a:pt x="11992" y="20249"/>
                                    <a:pt x="10800" y="20249"/>
                                  </a:cubicBezTo>
                                  <a:cubicBezTo>
                                    <a:pt x="9606" y="20249"/>
                                    <a:pt x="8640" y="19948"/>
                                    <a:pt x="8640" y="19575"/>
                                  </a:cubicBezTo>
                                  <a:lnTo>
                                    <a:pt x="8640" y="10056"/>
                                  </a:lnTo>
                                  <a:cubicBezTo>
                                    <a:pt x="9338" y="10101"/>
                                    <a:pt x="10059" y="10124"/>
                                    <a:pt x="10800" y="10124"/>
                                  </a:cubicBezTo>
                                  <a:cubicBezTo>
                                    <a:pt x="11541" y="10124"/>
                                    <a:pt x="12262" y="10101"/>
                                    <a:pt x="12960" y="10056"/>
                                  </a:cubicBezTo>
                                  <a:cubicBezTo>
                                    <a:pt x="12960" y="10056"/>
                                    <a:pt x="12960" y="19575"/>
                                    <a:pt x="12960" y="19575"/>
                                  </a:cubicBezTo>
                                  <a:close/>
                                  <a:moveTo>
                                    <a:pt x="8640" y="2025"/>
                                  </a:moveTo>
                                  <a:cubicBezTo>
                                    <a:pt x="8640" y="1651"/>
                                    <a:pt x="9606" y="1350"/>
                                    <a:pt x="10800" y="1350"/>
                                  </a:cubicBezTo>
                                  <a:cubicBezTo>
                                    <a:pt x="11992" y="1350"/>
                                    <a:pt x="12960" y="1651"/>
                                    <a:pt x="12960" y="2025"/>
                                  </a:cubicBezTo>
                                  <a:lnTo>
                                    <a:pt x="12960" y="3442"/>
                                  </a:lnTo>
                                  <a:cubicBezTo>
                                    <a:pt x="12262" y="3398"/>
                                    <a:pt x="11541" y="3375"/>
                                    <a:pt x="10800" y="3375"/>
                                  </a:cubicBezTo>
                                  <a:cubicBezTo>
                                    <a:pt x="10059" y="3375"/>
                                    <a:pt x="9338" y="3398"/>
                                    <a:pt x="8640" y="3442"/>
                                  </a:cubicBezTo>
                                  <a:cubicBezTo>
                                    <a:pt x="8640" y="3442"/>
                                    <a:pt x="8640" y="2025"/>
                                    <a:pt x="8640" y="2025"/>
                                  </a:cubicBezTo>
                                  <a:close/>
                                  <a:moveTo>
                                    <a:pt x="17280" y="4064"/>
                                  </a:moveTo>
                                  <a:lnTo>
                                    <a:pt x="17280" y="2025"/>
                                  </a:lnTo>
                                  <a:cubicBezTo>
                                    <a:pt x="17280" y="908"/>
                                    <a:pt x="14373" y="0"/>
                                    <a:pt x="10800" y="0"/>
                                  </a:cubicBezTo>
                                  <a:cubicBezTo>
                                    <a:pt x="7225" y="0"/>
                                    <a:pt x="4320" y="908"/>
                                    <a:pt x="4320" y="2025"/>
                                  </a:cubicBezTo>
                                  <a:lnTo>
                                    <a:pt x="4320" y="4064"/>
                                  </a:lnTo>
                                  <a:cubicBezTo>
                                    <a:pt x="1710" y="4681"/>
                                    <a:pt x="0" y="5649"/>
                                    <a:pt x="0" y="6750"/>
                                  </a:cubicBezTo>
                                  <a:cubicBezTo>
                                    <a:pt x="0" y="7850"/>
                                    <a:pt x="1710" y="8818"/>
                                    <a:pt x="4320" y="9434"/>
                                  </a:cubicBezTo>
                                  <a:lnTo>
                                    <a:pt x="4320" y="19575"/>
                                  </a:lnTo>
                                  <a:cubicBezTo>
                                    <a:pt x="4320" y="20691"/>
                                    <a:pt x="7225" y="21599"/>
                                    <a:pt x="10800" y="21599"/>
                                  </a:cubicBezTo>
                                  <a:cubicBezTo>
                                    <a:pt x="14373" y="21599"/>
                                    <a:pt x="17280" y="20691"/>
                                    <a:pt x="17280" y="19575"/>
                                  </a:cubicBezTo>
                                  <a:lnTo>
                                    <a:pt x="17280" y="9434"/>
                                  </a:lnTo>
                                  <a:cubicBezTo>
                                    <a:pt x="19889" y="8818"/>
                                    <a:pt x="21600" y="7850"/>
                                    <a:pt x="21600" y="6750"/>
                                  </a:cubicBezTo>
                                  <a:cubicBezTo>
                                    <a:pt x="21600" y="5649"/>
                                    <a:pt x="19889" y="4681"/>
                                    <a:pt x="17280" y="406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94" name="AutoShape 57"/>
                          <wps:cNvSpPr/>
                          <wps:spPr bwMode="auto">
                            <a:xfrm>
                              <a:off x="12138" y="3219"/>
                              <a:ext cx="240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6988" y="7316"/>
                                  </a:moveTo>
                                  <a:cubicBezTo>
                                    <a:pt x="16954" y="7352"/>
                                    <a:pt x="16923" y="7387"/>
                                    <a:pt x="16883" y="7423"/>
                                  </a:cubicBezTo>
                                  <a:cubicBezTo>
                                    <a:pt x="16677" y="7601"/>
                                    <a:pt x="16414" y="7770"/>
                                    <a:pt x="16066" y="7920"/>
                                  </a:cubicBezTo>
                                  <a:cubicBezTo>
                                    <a:pt x="16057" y="7924"/>
                                    <a:pt x="16044" y="7927"/>
                                    <a:pt x="16038" y="7931"/>
                                  </a:cubicBezTo>
                                  <a:cubicBezTo>
                                    <a:pt x="15662" y="8092"/>
                                    <a:pt x="15214" y="8234"/>
                                    <a:pt x="14705" y="8354"/>
                                  </a:cubicBezTo>
                                  <a:cubicBezTo>
                                    <a:pt x="14697" y="8357"/>
                                    <a:pt x="14692" y="8358"/>
                                    <a:pt x="14686" y="8359"/>
                                  </a:cubicBezTo>
                                  <a:cubicBezTo>
                                    <a:pt x="14163" y="8482"/>
                                    <a:pt x="13584" y="8581"/>
                                    <a:pt x="12960" y="8649"/>
                                  </a:cubicBezTo>
                                  <a:cubicBezTo>
                                    <a:pt x="12279" y="8726"/>
                                    <a:pt x="11560" y="8774"/>
                                    <a:pt x="10800" y="8774"/>
                                  </a:cubicBezTo>
                                  <a:cubicBezTo>
                                    <a:pt x="10037" y="8774"/>
                                    <a:pt x="9318" y="8726"/>
                                    <a:pt x="8640" y="8649"/>
                                  </a:cubicBezTo>
                                  <a:cubicBezTo>
                                    <a:pt x="8016" y="8581"/>
                                    <a:pt x="7435" y="8482"/>
                                    <a:pt x="6914" y="8359"/>
                                  </a:cubicBezTo>
                                  <a:cubicBezTo>
                                    <a:pt x="6908" y="8358"/>
                                    <a:pt x="6901" y="8357"/>
                                    <a:pt x="6893" y="8354"/>
                                  </a:cubicBezTo>
                                  <a:cubicBezTo>
                                    <a:pt x="6385" y="8234"/>
                                    <a:pt x="5937" y="8092"/>
                                    <a:pt x="5562" y="7931"/>
                                  </a:cubicBezTo>
                                  <a:cubicBezTo>
                                    <a:pt x="5553" y="7927"/>
                                    <a:pt x="5541" y="7924"/>
                                    <a:pt x="5531" y="7920"/>
                                  </a:cubicBezTo>
                                  <a:cubicBezTo>
                                    <a:pt x="5184" y="7770"/>
                                    <a:pt x="4921" y="7601"/>
                                    <a:pt x="4715" y="7423"/>
                                  </a:cubicBezTo>
                                  <a:cubicBezTo>
                                    <a:pt x="4676" y="7387"/>
                                    <a:pt x="4644" y="7352"/>
                                    <a:pt x="4612" y="7316"/>
                                  </a:cubicBezTo>
                                  <a:cubicBezTo>
                                    <a:pt x="4437" y="7136"/>
                                    <a:pt x="4320" y="6947"/>
                                    <a:pt x="4320" y="6750"/>
                                  </a:cubicBezTo>
                                  <a:cubicBezTo>
                                    <a:pt x="4320" y="6550"/>
                                    <a:pt x="4437" y="6362"/>
                                    <a:pt x="4612" y="6181"/>
                                  </a:cubicBezTo>
                                  <a:cubicBezTo>
                                    <a:pt x="4644" y="6146"/>
                                    <a:pt x="4676" y="6110"/>
                                    <a:pt x="4715" y="6076"/>
                                  </a:cubicBezTo>
                                  <a:cubicBezTo>
                                    <a:pt x="4921" y="5898"/>
                                    <a:pt x="5184" y="5729"/>
                                    <a:pt x="5531" y="5577"/>
                                  </a:cubicBezTo>
                                  <a:cubicBezTo>
                                    <a:pt x="5541" y="5574"/>
                                    <a:pt x="5553" y="5571"/>
                                    <a:pt x="5562" y="5567"/>
                                  </a:cubicBezTo>
                                  <a:cubicBezTo>
                                    <a:pt x="5937" y="5407"/>
                                    <a:pt x="6385" y="5264"/>
                                    <a:pt x="6893" y="5144"/>
                                  </a:cubicBezTo>
                                  <a:cubicBezTo>
                                    <a:pt x="6901" y="5142"/>
                                    <a:pt x="6908" y="5140"/>
                                    <a:pt x="6914" y="5138"/>
                                  </a:cubicBezTo>
                                  <a:cubicBezTo>
                                    <a:pt x="7435" y="5017"/>
                                    <a:pt x="8016" y="4918"/>
                                    <a:pt x="8640" y="4848"/>
                                  </a:cubicBezTo>
                                  <a:cubicBezTo>
                                    <a:pt x="9318" y="4773"/>
                                    <a:pt x="10037" y="4725"/>
                                    <a:pt x="10800" y="4725"/>
                                  </a:cubicBezTo>
                                  <a:cubicBezTo>
                                    <a:pt x="11560" y="4725"/>
                                    <a:pt x="12279" y="4773"/>
                                    <a:pt x="12960" y="4848"/>
                                  </a:cubicBezTo>
                                  <a:cubicBezTo>
                                    <a:pt x="13584" y="4918"/>
                                    <a:pt x="14163" y="5017"/>
                                    <a:pt x="14686" y="5138"/>
                                  </a:cubicBezTo>
                                  <a:cubicBezTo>
                                    <a:pt x="14692" y="5140"/>
                                    <a:pt x="14697" y="5142"/>
                                    <a:pt x="14705" y="5144"/>
                                  </a:cubicBezTo>
                                  <a:cubicBezTo>
                                    <a:pt x="15214" y="5264"/>
                                    <a:pt x="15662" y="5407"/>
                                    <a:pt x="16038" y="5567"/>
                                  </a:cubicBezTo>
                                  <a:cubicBezTo>
                                    <a:pt x="16044" y="5571"/>
                                    <a:pt x="16057" y="5574"/>
                                    <a:pt x="16066" y="5577"/>
                                  </a:cubicBezTo>
                                  <a:cubicBezTo>
                                    <a:pt x="16414" y="5729"/>
                                    <a:pt x="16677" y="5898"/>
                                    <a:pt x="16883" y="6076"/>
                                  </a:cubicBezTo>
                                  <a:cubicBezTo>
                                    <a:pt x="16923" y="6110"/>
                                    <a:pt x="16954" y="6146"/>
                                    <a:pt x="16988" y="6181"/>
                                  </a:cubicBezTo>
                                  <a:cubicBezTo>
                                    <a:pt x="17161" y="6362"/>
                                    <a:pt x="17280" y="6550"/>
                                    <a:pt x="17280" y="6750"/>
                                  </a:cubicBezTo>
                                  <a:cubicBezTo>
                                    <a:pt x="17280" y="6947"/>
                                    <a:pt x="17161" y="7136"/>
                                    <a:pt x="16988" y="7316"/>
                                  </a:cubicBezTo>
                                  <a:moveTo>
                                    <a:pt x="12960" y="19575"/>
                                  </a:moveTo>
                                  <a:cubicBezTo>
                                    <a:pt x="12960" y="19948"/>
                                    <a:pt x="11992" y="20249"/>
                                    <a:pt x="10800" y="20249"/>
                                  </a:cubicBezTo>
                                  <a:cubicBezTo>
                                    <a:pt x="9606" y="20249"/>
                                    <a:pt x="8640" y="19948"/>
                                    <a:pt x="8640" y="19575"/>
                                  </a:cubicBezTo>
                                  <a:lnTo>
                                    <a:pt x="8640" y="10056"/>
                                  </a:lnTo>
                                  <a:cubicBezTo>
                                    <a:pt x="9338" y="10101"/>
                                    <a:pt x="10059" y="10124"/>
                                    <a:pt x="10800" y="10124"/>
                                  </a:cubicBezTo>
                                  <a:cubicBezTo>
                                    <a:pt x="11541" y="10124"/>
                                    <a:pt x="12262" y="10101"/>
                                    <a:pt x="12960" y="10056"/>
                                  </a:cubicBezTo>
                                  <a:cubicBezTo>
                                    <a:pt x="12960" y="10056"/>
                                    <a:pt x="12960" y="19575"/>
                                    <a:pt x="12960" y="19575"/>
                                  </a:cubicBezTo>
                                  <a:close/>
                                  <a:moveTo>
                                    <a:pt x="8640" y="2025"/>
                                  </a:moveTo>
                                  <a:cubicBezTo>
                                    <a:pt x="8640" y="1651"/>
                                    <a:pt x="9606" y="1350"/>
                                    <a:pt x="10800" y="1350"/>
                                  </a:cubicBezTo>
                                  <a:cubicBezTo>
                                    <a:pt x="11992" y="1350"/>
                                    <a:pt x="12960" y="1651"/>
                                    <a:pt x="12960" y="2025"/>
                                  </a:cubicBezTo>
                                  <a:lnTo>
                                    <a:pt x="12960" y="3442"/>
                                  </a:lnTo>
                                  <a:cubicBezTo>
                                    <a:pt x="12262" y="3398"/>
                                    <a:pt x="11541" y="3375"/>
                                    <a:pt x="10800" y="3375"/>
                                  </a:cubicBezTo>
                                  <a:cubicBezTo>
                                    <a:pt x="10059" y="3375"/>
                                    <a:pt x="9338" y="3398"/>
                                    <a:pt x="8640" y="3442"/>
                                  </a:cubicBezTo>
                                  <a:cubicBezTo>
                                    <a:pt x="8640" y="3442"/>
                                    <a:pt x="8640" y="2025"/>
                                    <a:pt x="8640" y="2025"/>
                                  </a:cubicBezTo>
                                  <a:close/>
                                  <a:moveTo>
                                    <a:pt x="17280" y="4064"/>
                                  </a:moveTo>
                                  <a:lnTo>
                                    <a:pt x="17280" y="2025"/>
                                  </a:lnTo>
                                  <a:cubicBezTo>
                                    <a:pt x="17280" y="908"/>
                                    <a:pt x="14373" y="0"/>
                                    <a:pt x="10800" y="0"/>
                                  </a:cubicBezTo>
                                  <a:cubicBezTo>
                                    <a:pt x="7225" y="0"/>
                                    <a:pt x="4320" y="908"/>
                                    <a:pt x="4320" y="2025"/>
                                  </a:cubicBezTo>
                                  <a:lnTo>
                                    <a:pt x="4320" y="4064"/>
                                  </a:lnTo>
                                  <a:cubicBezTo>
                                    <a:pt x="1710" y="4681"/>
                                    <a:pt x="0" y="5649"/>
                                    <a:pt x="0" y="6750"/>
                                  </a:cubicBezTo>
                                  <a:cubicBezTo>
                                    <a:pt x="0" y="7850"/>
                                    <a:pt x="1710" y="8818"/>
                                    <a:pt x="4320" y="9434"/>
                                  </a:cubicBezTo>
                                  <a:lnTo>
                                    <a:pt x="4320" y="19575"/>
                                  </a:lnTo>
                                  <a:cubicBezTo>
                                    <a:pt x="4320" y="20691"/>
                                    <a:pt x="7225" y="21599"/>
                                    <a:pt x="10800" y="21599"/>
                                  </a:cubicBezTo>
                                  <a:cubicBezTo>
                                    <a:pt x="14373" y="21599"/>
                                    <a:pt x="17280" y="20691"/>
                                    <a:pt x="17280" y="19575"/>
                                  </a:cubicBezTo>
                                  <a:lnTo>
                                    <a:pt x="17280" y="9434"/>
                                  </a:lnTo>
                                  <a:cubicBezTo>
                                    <a:pt x="19889" y="8818"/>
                                    <a:pt x="21600" y="7850"/>
                                    <a:pt x="21600" y="6750"/>
                                  </a:cubicBezTo>
                                  <a:cubicBezTo>
                                    <a:pt x="21600" y="5649"/>
                                    <a:pt x="19889" y="4681"/>
                                    <a:pt x="17280" y="406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95" name="AutoShape 58"/>
                          <wps:cNvSpPr/>
                          <wps:spPr bwMode="auto">
                            <a:xfrm>
                              <a:off x="11873" y="3219"/>
                              <a:ext cx="240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6988" y="15416"/>
                                  </a:moveTo>
                                  <a:cubicBezTo>
                                    <a:pt x="16954" y="15452"/>
                                    <a:pt x="16923" y="15487"/>
                                    <a:pt x="16883" y="15523"/>
                                  </a:cubicBezTo>
                                  <a:cubicBezTo>
                                    <a:pt x="16677" y="15701"/>
                                    <a:pt x="16414" y="15870"/>
                                    <a:pt x="16066" y="16020"/>
                                  </a:cubicBezTo>
                                  <a:cubicBezTo>
                                    <a:pt x="16057" y="16024"/>
                                    <a:pt x="16044" y="16027"/>
                                    <a:pt x="16038" y="16031"/>
                                  </a:cubicBezTo>
                                  <a:cubicBezTo>
                                    <a:pt x="15662" y="16192"/>
                                    <a:pt x="15214" y="16334"/>
                                    <a:pt x="14705" y="16454"/>
                                  </a:cubicBezTo>
                                  <a:cubicBezTo>
                                    <a:pt x="14697" y="16457"/>
                                    <a:pt x="14692" y="16458"/>
                                    <a:pt x="14686" y="16459"/>
                                  </a:cubicBezTo>
                                  <a:cubicBezTo>
                                    <a:pt x="14163" y="16582"/>
                                    <a:pt x="13584" y="16681"/>
                                    <a:pt x="12960" y="16749"/>
                                  </a:cubicBezTo>
                                  <a:cubicBezTo>
                                    <a:pt x="12279" y="16826"/>
                                    <a:pt x="11560" y="16875"/>
                                    <a:pt x="10800" y="16875"/>
                                  </a:cubicBezTo>
                                  <a:cubicBezTo>
                                    <a:pt x="10037" y="16875"/>
                                    <a:pt x="9318" y="16826"/>
                                    <a:pt x="8640" y="16749"/>
                                  </a:cubicBezTo>
                                  <a:cubicBezTo>
                                    <a:pt x="8016" y="16681"/>
                                    <a:pt x="7435" y="16582"/>
                                    <a:pt x="6914" y="16459"/>
                                  </a:cubicBezTo>
                                  <a:cubicBezTo>
                                    <a:pt x="6908" y="16458"/>
                                    <a:pt x="6901" y="16457"/>
                                    <a:pt x="6893" y="16454"/>
                                  </a:cubicBezTo>
                                  <a:cubicBezTo>
                                    <a:pt x="6385" y="16334"/>
                                    <a:pt x="5937" y="16192"/>
                                    <a:pt x="5562" y="16031"/>
                                  </a:cubicBezTo>
                                  <a:cubicBezTo>
                                    <a:pt x="5553" y="16027"/>
                                    <a:pt x="5541" y="16024"/>
                                    <a:pt x="5531" y="16020"/>
                                  </a:cubicBezTo>
                                  <a:cubicBezTo>
                                    <a:pt x="5184" y="15870"/>
                                    <a:pt x="4921" y="15701"/>
                                    <a:pt x="4715" y="15523"/>
                                  </a:cubicBezTo>
                                  <a:cubicBezTo>
                                    <a:pt x="4676" y="15487"/>
                                    <a:pt x="4644" y="15452"/>
                                    <a:pt x="4612" y="15416"/>
                                  </a:cubicBezTo>
                                  <a:cubicBezTo>
                                    <a:pt x="4437" y="15236"/>
                                    <a:pt x="4320" y="15047"/>
                                    <a:pt x="4320" y="14850"/>
                                  </a:cubicBezTo>
                                  <a:cubicBezTo>
                                    <a:pt x="4320" y="14650"/>
                                    <a:pt x="4437" y="14462"/>
                                    <a:pt x="4612" y="14281"/>
                                  </a:cubicBezTo>
                                  <a:cubicBezTo>
                                    <a:pt x="4644" y="14246"/>
                                    <a:pt x="4676" y="14210"/>
                                    <a:pt x="4715" y="14176"/>
                                  </a:cubicBezTo>
                                  <a:cubicBezTo>
                                    <a:pt x="4921" y="13998"/>
                                    <a:pt x="5184" y="13829"/>
                                    <a:pt x="5531" y="13677"/>
                                  </a:cubicBezTo>
                                  <a:cubicBezTo>
                                    <a:pt x="5541" y="13674"/>
                                    <a:pt x="5553" y="13671"/>
                                    <a:pt x="5562" y="13667"/>
                                  </a:cubicBezTo>
                                  <a:cubicBezTo>
                                    <a:pt x="5937" y="13507"/>
                                    <a:pt x="6385" y="13364"/>
                                    <a:pt x="6893" y="13244"/>
                                  </a:cubicBezTo>
                                  <a:cubicBezTo>
                                    <a:pt x="6901" y="13242"/>
                                    <a:pt x="6908" y="13240"/>
                                    <a:pt x="6914" y="13238"/>
                                  </a:cubicBezTo>
                                  <a:cubicBezTo>
                                    <a:pt x="7435" y="13117"/>
                                    <a:pt x="8016" y="13018"/>
                                    <a:pt x="8640" y="12948"/>
                                  </a:cubicBezTo>
                                  <a:cubicBezTo>
                                    <a:pt x="9318" y="12873"/>
                                    <a:pt x="10037" y="12825"/>
                                    <a:pt x="10800" y="12825"/>
                                  </a:cubicBezTo>
                                  <a:cubicBezTo>
                                    <a:pt x="11560" y="12825"/>
                                    <a:pt x="12279" y="12873"/>
                                    <a:pt x="12960" y="12948"/>
                                  </a:cubicBezTo>
                                  <a:cubicBezTo>
                                    <a:pt x="13584" y="13018"/>
                                    <a:pt x="14163" y="13117"/>
                                    <a:pt x="14686" y="13238"/>
                                  </a:cubicBezTo>
                                  <a:cubicBezTo>
                                    <a:pt x="14692" y="13240"/>
                                    <a:pt x="14697" y="13242"/>
                                    <a:pt x="14705" y="13244"/>
                                  </a:cubicBezTo>
                                  <a:cubicBezTo>
                                    <a:pt x="15214" y="13364"/>
                                    <a:pt x="15662" y="13507"/>
                                    <a:pt x="16038" y="13667"/>
                                  </a:cubicBezTo>
                                  <a:cubicBezTo>
                                    <a:pt x="16044" y="13671"/>
                                    <a:pt x="16057" y="13674"/>
                                    <a:pt x="16066" y="13677"/>
                                  </a:cubicBezTo>
                                  <a:cubicBezTo>
                                    <a:pt x="16414" y="13829"/>
                                    <a:pt x="16677" y="13998"/>
                                    <a:pt x="16883" y="14176"/>
                                  </a:cubicBezTo>
                                  <a:cubicBezTo>
                                    <a:pt x="16923" y="14210"/>
                                    <a:pt x="16954" y="14246"/>
                                    <a:pt x="16988" y="14281"/>
                                  </a:cubicBezTo>
                                  <a:cubicBezTo>
                                    <a:pt x="17161" y="14462"/>
                                    <a:pt x="17280" y="14650"/>
                                    <a:pt x="17280" y="14850"/>
                                  </a:cubicBezTo>
                                  <a:cubicBezTo>
                                    <a:pt x="17280" y="15047"/>
                                    <a:pt x="17161" y="15236"/>
                                    <a:pt x="16988" y="15416"/>
                                  </a:cubicBezTo>
                                  <a:moveTo>
                                    <a:pt x="12960" y="19575"/>
                                  </a:moveTo>
                                  <a:cubicBezTo>
                                    <a:pt x="12960" y="19948"/>
                                    <a:pt x="11992" y="20249"/>
                                    <a:pt x="10800" y="20249"/>
                                  </a:cubicBezTo>
                                  <a:cubicBezTo>
                                    <a:pt x="9606" y="20249"/>
                                    <a:pt x="8640" y="19948"/>
                                    <a:pt x="8640" y="19575"/>
                                  </a:cubicBezTo>
                                  <a:lnTo>
                                    <a:pt x="8640" y="18156"/>
                                  </a:lnTo>
                                  <a:cubicBezTo>
                                    <a:pt x="9338" y="18201"/>
                                    <a:pt x="10059" y="18225"/>
                                    <a:pt x="10800" y="18225"/>
                                  </a:cubicBezTo>
                                  <a:cubicBezTo>
                                    <a:pt x="11541" y="18225"/>
                                    <a:pt x="12262" y="18201"/>
                                    <a:pt x="12960" y="18156"/>
                                  </a:cubicBezTo>
                                  <a:cubicBezTo>
                                    <a:pt x="12960" y="18156"/>
                                    <a:pt x="12960" y="19575"/>
                                    <a:pt x="12960" y="19575"/>
                                  </a:cubicBezTo>
                                  <a:close/>
                                  <a:moveTo>
                                    <a:pt x="8640" y="2025"/>
                                  </a:moveTo>
                                  <a:cubicBezTo>
                                    <a:pt x="8640" y="1651"/>
                                    <a:pt x="9606" y="1350"/>
                                    <a:pt x="10800" y="1350"/>
                                  </a:cubicBezTo>
                                  <a:cubicBezTo>
                                    <a:pt x="11992" y="1350"/>
                                    <a:pt x="12960" y="1651"/>
                                    <a:pt x="12960" y="2025"/>
                                  </a:cubicBezTo>
                                  <a:lnTo>
                                    <a:pt x="12960" y="11542"/>
                                  </a:lnTo>
                                  <a:cubicBezTo>
                                    <a:pt x="12262" y="11498"/>
                                    <a:pt x="11541" y="11475"/>
                                    <a:pt x="10800" y="11475"/>
                                  </a:cubicBezTo>
                                  <a:cubicBezTo>
                                    <a:pt x="10059" y="11475"/>
                                    <a:pt x="9338" y="11498"/>
                                    <a:pt x="8640" y="11542"/>
                                  </a:cubicBezTo>
                                  <a:cubicBezTo>
                                    <a:pt x="8640" y="11542"/>
                                    <a:pt x="8640" y="2025"/>
                                    <a:pt x="8640" y="2025"/>
                                  </a:cubicBezTo>
                                  <a:close/>
                                  <a:moveTo>
                                    <a:pt x="17280" y="12164"/>
                                  </a:moveTo>
                                  <a:lnTo>
                                    <a:pt x="17280" y="2025"/>
                                  </a:lnTo>
                                  <a:cubicBezTo>
                                    <a:pt x="17280" y="908"/>
                                    <a:pt x="14373" y="0"/>
                                    <a:pt x="10800" y="0"/>
                                  </a:cubicBezTo>
                                  <a:cubicBezTo>
                                    <a:pt x="7225" y="0"/>
                                    <a:pt x="4320" y="908"/>
                                    <a:pt x="4320" y="2025"/>
                                  </a:cubicBezTo>
                                  <a:lnTo>
                                    <a:pt x="4320" y="12164"/>
                                  </a:lnTo>
                                  <a:cubicBezTo>
                                    <a:pt x="1710" y="12781"/>
                                    <a:pt x="0" y="13749"/>
                                    <a:pt x="0" y="14850"/>
                                  </a:cubicBezTo>
                                  <a:cubicBezTo>
                                    <a:pt x="0" y="15950"/>
                                    <a:pt x="1710" y="16918"/>
                                    <a:pt x="4320" y="17534"/>
                                  </a:cubicBezTo>
                                  <a:lnTo>
                                    <a:pt x="4320" y="19575"/>
                                  </a:lnTo>
                                  <a:cubicBezTo>
                                    <a:pt x="4320" y="20691"/>
                                    <a:pt x="7225" y="21599"/>
                                    <a:pt x="10800" y="21599"/>
                                  </a:cubicBezTo>
                                  <a:cubicBezTo>
                                    <a:pt x="14373" y="21599"/>
                                    <a:pt x="17280" y="20691"/>
                                    <a:pt x="17280" y="19575"/>
                                  </a:cubicBezTo>
                                  <a:lnTo>
                                    <a:pt x="17280" y="17534"/>
                                  </a:lnTo>
                                  <a:cubicBezTo>
                                    <a:pt x="19889" y="16918"/>
                                    <a:pt x="21600" y="15950"/>
                                    <a:pt x="21600" y="14850"/>
                                  </a:cubicBezTo>
                                  <a:cubicBezTo>
                                    <a:pt x="21600" y="13749"/>
                                    <a:pt x="19889" y="12781"/>
                                    <a:pt x="17280" y="1216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155" name="AutoShape 59"/>
                        <wps:cNvSpPr/>
                        <wps:spPr bwMode="auto">
                          <a:xfrm>
                            <a:off x="10070" y="3219"/>
                            <a:ext cx="770" cy="770"/>
                          </a:xfrm>
                          <a:custGeom>
                            <a:avLst/>
                            <a:gdLst>
                              <a:gd name="T0" fmla="+- 0 10794 23"/>
                              <a:gd name="T1" fmla="*/ T0 w 21543"/>
                              <a:gd name="T2" fmla="*/ 10800 h 21600"/>
                              <a:gd name="T3" fmla="+- 0 10794 23"/>
                              <a:gd name="T4" fmla="*/ T3 w 21543"/>
                              <a:gd name="T5" fmla="*/ 10800 h 21600"/>
                              <a:gd name="T6" fmla="+- 0 10794 23"/>
                              <a:gd name="T7" fmla="*/ T6 w 21543"/>
                              <a:gd name="T8" fmla="*/ 10800 h 21600"/>
                              <a:gd name="T9" fmla="+- 0 10794 23"/>
                              <a:gd name="T10" fmla="*/ T9 w 21543"/>
                              <a:gd name="T11" fmla="*/ 10800 h 216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1543" h="21600">
                                <a:moveTo>
                                  <a:pt x="16976" y="19986"/>
                                </a:moveTo>
                                <a:lnTo>
                                  <a:pt x="11226" y="17680"/>
                                </a:lnTo>
                                <a:cubicBezTo>
                                  <a:pt x="11088" y="17626"/>
                                  <a:pt x="10946" y="17608"/>
                                  <a:pt x="10806" y="17600"/>
                                </a:cubicBezTo>
                                <a:lnTo>
                                  <a:pt x="19660" y="3837"/>
                                </a:lnTo>
                                <a:cubicBezTo>
                                  <a:pt x="19660" y="3837"/>
                                  <a:pt x="16976" y="19986"/>
                                  <a:pt x="16976" y="19986"/>
                                </a:cubicBezTo>
                                <a:close/>
                                <a:moveTo>
                                  <a:pt x="6859" y="16244"/>
                                </a:moveTo>
                                <a:cubicBezTo>
                                  <a:pt x="6858" y="16242"/>
                                  <a:pt x="6855" y="16240"/>
                                  <a:pt x="6854" y="16238"/>
                                </a:cubicBezTo>
                                <a:lnTo>
                                  <a:pt x="19606" y="2552"/>
                                </a:lnTo>
                                <a:lnTo>
                                  <a:pt x="8735" y="19536"/>
                                </a:lnTo>
                                <a:cubicBezTo>
                                  <a:pt x="8735" y="19536"/>
                                  <a:pt x="6859" y="16244"/>
                                  <a:pt x="6859" y="16244"/>
                                </a:cubicBezTo>
                                <a:close/>
                                <a:moveTo>
                                  <a:pt x="2111" y="14024"/>
                                </a:moveTo>
                                <a:lnTo>
                                  <a:pt x="17712" y="3595"/>
                                </a:lnTo>
                                <a:lnTo>
                                  <a:pt x="6369" y="15770"/>
                                </a:lnTo>
                                <a:cubicBezTo>
                                  <a:pt x="6309" y="15734"/>
                                  <a:pt x="6256" y="15687"/>
                                  <a:pt x="6190" y="15660"/>
                                </a:cubicBezTo>
                                <a:cubicBezTo>
                                  <a:pt x="6190" y="15660"/>
                                  <a:pt x="2111" y="14024"/>
                                  <a:pt x="2111" y="14024"/>
                                </a:cubicBezTo>
                                <a:close/>
                                <a:moveTo>
                                  <a:pt x="21234" y="108"/>
                                </a:moveTo>
                                <a:cubicBezTo>
                                  <a:pt x="21123" y="35"/>
                                  <a:pt x="20996" y="0"/>
                                  <a:pt x="20868" y="0"/>
                                </a:cubicBezTo>
                                <a:cubicBezTo>
                                  <a:pt x="20738" y="0"/>
                                  <a:pt x="20608" y="36"/>
                                  <a:pt x="20495" y="113"/>
                                </a:cubicBezTo>
                                <a:lnTo>
                                  <a:pt x="299" y="13613"/>
                                </a:lnTo>
                                <a:cubicBezTo>
                                  <a:pt x="91" y="13751"/>
                                  <a:pt x="-23" y="13995"/>
                                  <a:pt x="3" y="14244"/>
                                </a:cubicBezTo>
                                <a:cubicBezTo>
                                  <a:pt x="28" y="14494"/>
                                  <a:pt x="190" y="14708"/>
                                  <a:pt x="422" y="14801"/>
                                </a:cubicBezTo>
                                <a:lnTo>
                                  <a:pt x="5689" y="16914"/>
                                </a:lnTo>
                                <a:lnTo>
                                  <a:pt x="8166" y="21259"/>
                                </a:lnTo>
                                <a:cubicBezTo>
                                  <a:pt x="8284" y="21468"/>
                                  <a:pt x="8505" y="21597"/>
                                  <a:pt x="8743" y="21599"/>
                                </a:cubicBezTo>
                                <a:lnTo>
                                  <a:pt x="8751" y="21599"/>
                                </a:lnTo>
                                <a:cubicBezTo>
                                  <a:pt x="8987" y="21599"/>
                                  <a:pt x="9206" y="21474"/>
                                  <a:pt x="9328" y="21271"/>
                                </a:cubicBezTo>
                                <a:lnTo>
                                  <a:pt x="10726" y="18934"/>
                                </a:lnTo>
                                <a:lnTo>
                                  <a:pt x="17253" y="21551"/>
                                </a:lnTo>
                                <a:cubicBezTo>
                                  <a:pt x="17332" y="21584"/>
                                  <a:pt x="17418" y="21599"/>
                                  <a:pt x="17502" y="21599"/>
                                </a:cubicBezTo>
                                <a:cubicBezTo>
                                  <a:pt x="17617" y="21599"/>
                                  <a:pt x="17731" y="21571"/>
                                  <a:pt x="17832" y="21512"/>
                                </a:cubicBezTo>
                                <a:cubicBezTo>
                                  <a:pt x="18010" y="21412"/>
                                  <a:pt x="18133" y="21238"/>
                                  <a:pt x="18167" y="21035"/>
                                </a:cubicBezTo>
                                <a:lnTo>
                                  <a:pt x="21533" y="785"/>
                                </a:lnTo>
                                <a:cubicBezTo>
                                  <a:pt x="21576" y="520"/>
                                  <a:pt x="21459" y="254"/>
                                  <a:pt x="21234" y="108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192" name="组合 191"/>
                        <wpg:cNvGrpSpPr/>
                        <wpg:grpSpPr>
                          <a:xfrm rot="0">
                            <a:off x="17903" y="1684"/>
                            <a:ext cx="526" cy="764"/>
                            <a:chOff x="17903" y="1684"/>
                            <a:chExt cx="526" cy="764"/>
                          </a:xfrm>
                          <a:grpFill/>
                        </wpg:grpSpPr>
                        <wps:wsp>
                          <wps:cNvPr id="156" name="AutoShape 60"/>
                          <wps:cNvSpPr/>
                          <wps:spPr bwMode="auto">
                            <a:xfrm>
                              <a:off x="18120" y="1899"/>
                              <a:ext cx="48" cy="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21599"/>
                                  </a:moveTo>
                                  <a:cubicBezTo>
                                    <a:pt x="16769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19"/>
                                    <a:pt x="16769" y="0"/>
                                    <a:pt x="10800" y="0"/>
                                  </a:cubicBezTo>
                                  <a:cubicBezTo>
                                    <a:pt x="4830" y="0"/>
                                    <a:pt x="0" y="4819"/>
                                    <a:pt x="0" y="10800"/>
                                  </a:cubicBezTo>
                                  <a:cubicBezTo>
                                    <a:pt x="0" y="16769"/>
                                    <a:pt x="4830" y="21599"/>
                                    <a:pt x="108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57" name="AutoShape 61"/>
                          <wps:cNvSpPr/>
                          <wps:spPr bwMode="auto">
                            <a:xfrm>
                              <a:off x="18120" y="2189"/>
                              <a:ext cx="48" cy="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0"/>
                                  </a:moveTo>
                                  <a:cubicBezTo>
                                    <a:pt x="4830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69"/>
                                    <a:pt x="4830" y="21599"/>
                                    <a:pt x="10800" y="21599"/>
                                  </a:cubicBezTo>
                                  <a:cubicBezTo>
                                    <a:pt x="16769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30"/>
                                    <a:pt x="16769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58" name="AutoShape 62"/>
                          <wps:cNvSpPr/>
                          <wps:spPr bwMode="auto">
                            <a:xfrm>
                              <a:off x="17975" y="2044"/>
                              <a:ext cx="48" cy="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0"/>
                                  </a:moveTo>
                                  <a:cubicBezTo>
                                    <a:pt x="4830" y="0"/>
                                    <a:pt x="0" y="4819"/>
                                    <a:pt x="0" y="10800"/>
                                  </a:cubicBezTo>
                                  <a:cubicBezTo>
                                    <a:pt x="0" y="16769"/>
                                    <a:pt x="4830" y="21599"/>
                                    <a:pt x="10800" y="21599"/>
                                  </a:cubicBezTo>
                                  <a:cubicBezTo>
                                    <a:pt x="16769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19"/>
                                    <a:pt x="16769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59" name="AutoShape 63"/>
                          <wps:cNvSpPr/>
                          <wps:spPr bwMode="auto">
                            <a:xfrm>
                              <a:off x="18263" y="2044"/>
                              <a:ext cx="50" cy="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10800"/>
                                  </a:moveTo>
                                  <a:cubicBezTo>
                                    <a:pt x="0" y="16769"/>
                                    <a:pt x="4830" y="21599"/>
                                    <a:pt x="10800" y="21599"/>
                                  </a:cubicBezTo>
                                  <a:cubicBezTo>
                                    <a:pt x="16769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19"/>
                                    <a:pt x="16769" y="0"/>
                                    <a:pt x="10800" y="0"/>
                                  </a:cubicBezTo>
                                  <a:cubicBezTo>
                                    <a:pt x="4830" y="0"/>
                                    <a:pt x="0" y="4819"/>
                                    <a:pt x="0" y="1080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60" name="AutoShape 64"/>
                          <wps:cNvSpPr/>
                          <wps:spPr bwMode="auto">
                            <a:xfrm>
                              <a:off x="18023" y="2139"/>
                              <a:ext cx="47" cy="50"/>
                            </a:xfrm>
                            <a:custGeom>
                              <a:avLst/>
                              <a:gdLst>
                                <a:gd name="T0" fmla="+- 0 10802 965"/>
                                <a:gd name="T1" fmla="*/ T0 w 19675"/>
                                <a:gd name="T2" fmla="+- 0 10800 961"/>
                                <a:gd name="T3" fmla="*/ 10800 h 19678"/>
                                <a:gd name="T4" fmla="+- 0 10802 965"/>
                                <a:gd name="T5" fmla="*/ T4 w 19675"/>
                                <a:gd name="T6" fmla="+- 0 10800 961"/>
                                <a:gd name="T7" fmla="*/ 10800 h 19678"/>
                                <a:gd name="T8" fmla="+- 0 10802 965"/>
                                <a:gd name="T9" fmla="*/ T8 w 19675"/>
                                <a:gd name="T10" fmla="+- 0 10800 961"/>
                                <a:gd name="T11" fmla="*/ 10800 h 19678"/>
                                <a:gd name="T12" fmla="+- 0 10802 965"/>
                                <a:gd name="T13" fmla="*/ T12 w 19675"/>
                                <a:gd name="T14" fmla="+- 0 10800 961"/>
                                <a:gd name="T15" fmla="*/ 10800 h 196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9675" h="19678">
                                  <a:moveTo>
                                    <a:pt x="2894" y="2882"/>
                                  </a:moveTo>
                                  <a:cubicBezTo>
                                    <a:pt x="-965" y="6725"/>
                                    <a:pt x="-965" y="12952"/>
                                    <a:pt x="2894" y="16795"/>
                                  </a:cubicBezTo>
                                  <a:cubicBezTo>
                                    <a:pt x="6734" y="20638"/>
                                    <a:pt x="12935" y="20638"/>
                                    <a:pt x="16794" y="16795"/>
                                  </a:cubicBezTo>
                                  <a:cubicBezTo>
                                    <a:pt x="20634" y="12952"/>
                                    <a:pt x="20634" y="6725"/>
                                    <a:pt x="16794" y="2882"/>
                                  </a:cubicBezTo>
                                  <a:cubicBezTo>
                                    <a:pt x="12935" y="-961"/>
                                    <a:pt x="6734" y="-961"/>
                                    <a:pt x="2894" y="288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61" name="AutoShape 65"/>
                          <wps:cNvSpPr/>
                          <wps:spPr bwMode="auto">
                            <a:xfrm>
                              <a:off x="18023" y="1944"/>
                              <a:ext cx="47" cy="50"/>
                            </a:xfrm>
                            <a:custGeom>
                              <a:avLst/>
                              <a:gdLst>
                                <a:gd name="T0" fmla="+- 0 10801 962"/>
                                <a:gd name="T1" fmla="*/ T0 w 19678"/>
                                <a:gd name="T2" fmla="+- 0 10801 965"/>
                                <a:gd name="T3" fmla="*/ 10801 h 19673"/>
                                <a:gd name="T4" fmla="+- 0 10801 962"/>
                                <a:gd name="T5" fmla="*/ T4 w 19678"/>
                                <a:gd name="T6" fmla="+- 0 10801 965"/>
                                <a:gd name="T7" fmla="*/ 10801 h 19673"/>
                                <a:gd name="T8" fmla="+- 0 10801 962"/>
                                <a:gd name="T9" fmla="*/ T8 w 19678"/>
                                <a:gd name="T10" fmla="+- 0 10801 965"/>
                                <a:gd name="T11" fmla="*/ 10801 h 19673"/>
                                <a:gd name="T12" fmla="+- 0 10801 962"/>
                                <a:gd name="T13" fmla="*/ T12 w 19678"/>
                                <a:gd name="T14" fmla="+- 0 10801 965"/>
                                <a:gd name="T15" fmla="*/ 10801 h 196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9678" h="19673">
                                  <a:moveTo>
                                    <a:pt x="2897" y="2894"/>
                                  </a:moveTo>
                                  <a:cubicBezTo>
                                    <a:pt x="-962" y="6734"/>
                                    <a:pt x="-962" y="12935"/>
                                    <a:pt x="2877" y="16785"/>
                                  </a:cubicBezTo>
                                  <a:cubicBezTo>
                                    <a:pt x="6737" y="20635"/>
                                    <a:pt x="12938" y="20635"/>
                                    <a:pt x="16797" y="16785"/>
                                  </a:cubicBezTo>
                                  <a:cubicBezTo>
                                    <a:pt x="20638" y="12935"/>
                                    <a:pt x="20638" y="6734"/>
                                    <a:pt x="16797" y="2894"/>
                                  </a:cubicBezTo>
                                  <a:cubicBezTo>
                                    <a:pt x="12938" y="-965"/>
                                    <a:pt x="6737" y="-965"/>
                                    <a:pt x="2897" y="289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62" name="AutoShape 66"/>
                          <wps:cNvSpPr/>
                          <wps:spPr bwMode="auto">
                            <a:xfrm>
                              <a:off x="18215" y="2139"/>
                              <a:ext cx="48" cy="50"/>
                            </a:xfrm>
                            <a:custGeom>
                              <a:avLst/>
                              <a:gdLst>
                                <a:gd name="T0" fmla="+- 0 10800 961"/>
                                <a:gd name="T1" fmla="*/ T0 w 19678"/>
                                <a:gd name="T2" fmla="+- 0 10800 961"/>
                                <a:gd name="T3" fmla="*/ 10800 h 19678"/>
                                <a:gd name="T4" fmla="+- 0 10800 961"/>
                                <a:gd name="T5" fmla="*/ T4 w 19678"/>
                                <a:gd name="T6" fmla="+- 0 10800 961"/>
                                <a:gd name="T7" fmla="*/ 10800 h 19678"/>
                                <a:gd name="T8" fmla="+- 0 10800 961"/>
                                <a:gd name="T9" fmla="*/ T8 w 19678"/>
                                <a:gd name="T10" fmla="+- 0 10800 961"/>
                                <a:gd name="T11" fmla="*/ 10800 h 19678"/>
                                <a:gd name="T12" fmla="+- 0 10800 961"/>
                                <a:gd name="T13" fmla="*/ T12 w 19678"/>
                                <a:gd name="T14" fmla="+- 0 10800 961"/>
                                <a:gd name="T15" fmla="*/ 10800 h 1967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9678" h="19678">
                                  <a:moveTo>
                                    <a:pt x="2882" y="2882"/>
                                  </a:moveTo>
                                  <a:cubicBezTo>
                                    <a:pt x="-961" y="6725"/>
                                    <a:pt x="-961" y="12952"/>
                                    <a:pt x="2882" y="16795"/>
                                  </a:cubicBezTo>
                                  <a:cubicBezTo>
                                    <a:pt x="6725" y="20638"/>
                                    <a:pt x="12952" y="20638"/>
                                    <a:pt x="16795" y="16795"/>
                                  </a:cubicBezTo>
                                  <a:cubicBezTo>
                                    <a:pt x="20639" y="12952"/>
                                    <a:pt x="20639" y="6725"/>
                                    <a:pt x="16795" y="2882"/>
                                  </a:cubicBezTo>
                                  <a:cubicBezTo>
                                    <a:pt x="12952" y="-961"/>
                                    <a:pt x="6725" y="-961"/>
                                    <a:pt x="2882" y="288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63" name="AutoShape 67"/>
                          <wps:cNvSpPr/>
                          <wps:spPr bwMode="auto">
                            <a:xfrm>
                              <a:off x="17903" y="1684"/>
                              <a:ext cx="527" cy="76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9818" y="16200"/>
                                  </a:moveTo>
                                  <a:cubicBezTo>
                                    <a:pt x="5486" y="16200"/>
                                    <a:pt x="1963" y="13776"/>
                                    <a:pt x="1963" y="10800"/>
                                  </a:cubicBezTo>
                                  <a:cubicBezTo>
                                    <a:pt x="1963" y="7821"/>
                                    <a:pt x="5486" y="5400"/>
                                    <a:pt x="9818" y="5400"/>
                                  </a:cubicBezTo>
                                  <a:cubicBezTo>
                                    <a:pt x="14148" y="5400"/>
                                    <a:pt x="17672" y="7821"/>
                                    <a:pt x="17672" y="10800"/>
                                  </a:cubicBezTo>
                                  <a:cubicBezTo>
                                    <a:pt x="17672" y="13776"/>
                                    <a:pt x="14148" y="16200"/>
                                    <a:pt x="9818" y="16200"/>
                                  </a:cubicBezTo>
                                  <a:moveTo>
                                    <a:pt x="13745" y="20249"/>
                                  </a:moveTo>
                                  <a:lnTo>
                                    <a:pt x="5890" y="20249"/>
                                  </a:lnTo>
                                  <a:lnTo>
                                    <a:pt x="4909" y="16613"/>
                                  </a:lnTo>
                                  <a:cubicBezTo>
                                    <a:pt x="6358" y="17192"/>
                                    <a:pt x="8019" y="17549"/>
                                    <a:pt x="9818" y="17549"/>
                                  </a:cubicBezTo>
                                  <a:cubicBezTo>
                                    <a:pt x="11614" y="17549"/>
                                    <a:pt x="13277" y="17192"/>
                                    <a:pt x="14727" y="16613"/>
                                  </a:cubicBezTo>
                                  <a:cubicBezTo>
                                    <a:pt x="14727" y="16613"/>
                                    <a:pt x="13745" y="20249"/>
                                    <a:pt x="13745" y="20249"/>
                                  </a:cubicBezTo>
                                  <a:close/>
                                  <a:moveTo>
                                    <a:pt x="5992" y="1350"/>
                                  </a:moveTo>
                                  <a:lnTo>
                                    <a:pt x="13847" y="1350"/>
                                  </a:lnTo>
                                  <a:lnTo>
                                    <a:pt x="14828" y="4985"/>
                                  </a:lnTo>
                                  <a:cubicBezTo>
                                    <a:pt x="13379" y="4406"/>
                                    <a:pt x="11718" y="4050"/>
                                    <a:pt x="9919" y="4050"/>
                                  </a:cubicBezTo>
                                  <a:cubicBezTo>
                                    <a:pt x="8123" y="4050"/>
                                    <a:pt x="6460" y="4406"/>
                                    <a:pt x="5010" y="4985"/>
                                  </a:cubicBezTo>
                                  <a:cubicBezTo>
                                    <a:pt x="5010" y="4985"/>
                                    <a:pt x="5992" y="1350"/>
                                    <a:pt x="5992" y="1350"/>
                                  </a:cubicBezTo>
                                  <a:close/>
                                  <a:moveTo>
                                    <a:pt x="19636" y="9450"/>
                                  </a:moveTo>
                                  <a:cubicBezTo>
                                    <a:pt x="19567" y="9450"/>
                                    <a:pt x="19509" y="9472"/>
                                    <a:pt x="19442" y="9477"/>
                                  </a:cubicBezTo>
                                  <a:cubicBezTo>
                                    <a:pt x="19101" y="8298"/>
                                    <a:pt x="18294" y="7245"/>
                                    <a:pt x="17187" y="6376"/>
                                  </a:cubicBezTo>
                                  <a:lnTo>
                                    <a:pt x="15778" y="1102"/>
                                  </a:lnTo>
                                  <a:cubicBezTo>
                                    <a:pt x="15605" y="464"/>
                                    <a:pt x="14794" y="0"/>
                                    <a:pt x="13847" y="0"/>
                                  </a:cubicBezTo>
                                  <a:lnTo>
                                    <a:pt x="5992" y="0"/>
                                  </a:lnTo>
                                  <a:cubicBezTo>
                                    <a:pt x="5047" y="0"/>
                                    <a:pt x="4236" y="464"/>
                                    <a:pt x="4061" y="1102"/>
                                  </a:cubicBezTo>
                                  <a:lnTo>
                                    <a:pt x="2686" y="6198"/>
                                  </a:lnTo>
                                  <a:cubicBezTo>
                                    <a:pt x="1037" y="7405"/>
                                    <a:pt x="0" y="9012"/>
                                    <a:pt x="0" y="10800"/>
                                  </a:cubicBezTo>
                                  <a:cubicBezTo>
                                    <a:pt x="0" y="12542"/>
                                    <a:pt x="995" y="14110"/>
                                    <a:pt x="2573" y="15307"/>
                                  </a:cubicBezTo>
                                  <a:lnTo>
                                    <a:pt x="3959" y="20496"/>
                                  </a:lnTo>
                                  <a:cubicBezTo>
                                    <a:pt x="4132" y="21135"/>
                                    <a:pt x="4943" y="21599"/>
                                    <a:pt x="5890" y="21599"/>
                                  </a:cubicBezTo>
                                  <a:lnTo>
                                    <a:pt x="13745" y="21599"/>
                                  </a:lnTo>
                                  <a:cubicBezTo>
                                    <a:pt x="14690" y="21599"/>
                                    <a:pt x="15501" y="21135"/>
                                    <a:pt x="15676" y="20496"/>
                                  </a:cubicBezTo>
                                  <a:lnTo>
                                    <a:pt x="17074" y="15311"/>
                                  </a:lnTo>
                                  <a:cubicBezTo>
                                    <a:pt x="18242" y="14426"/>
                                    <a:pt x="19089" y="13340"/>
                                    <a:pt x="19442" y="12122"/>
                                  </a:cubicBezTo>
                                  <a:cubicBezTo>
                                    <a:pt x="19509" y="12127"/>
                                    <a:pt x="19567" y="12150"/>
                                    <a:pt x="19636" y="12150"/>
                                  </a:cubicBezTo>
                                  <a:cubicBezTo>
                                    <a:pt x="20719" y="12150"/>
                                    <a:pt x="21600" y="11544"/>
                                    <a:pt x="21600" y="10800"/>
                                  </a:cubicBezTo>
                                  <a:cubicBezTo>
                                    <a:pt x="21600" y="10053"/>
                                    <a:pt x="20719" y="9450"/>
                                    <a:pt x="19636" y="945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64" name="AutoShape 68"/>
                          <wps:cNvSpPr/>
                          <wps:spPr bwMode="auto">
                            <a:xfrm>
                              <a:off x="18120" y="1944"/>
                              <a:ext cx="145" cy="150"/>
                            </a:xfrm>
                            <a:custGeom>
                              <a:avLst/>
                              <a:gdLst>
                                <a:gd name="T0" fmla="*/ 10740 w 21481"/>
                                <a:gd name="T1" fmla="+- 0 10860 120"/>
                                <a:gd name="T2" fmla="*/ 10860 h 21480"/>
                                <a:gd name="T3" fmla="*/ 10740 w 21481"/>
                                <a:gd name="T4" fmla="+- 0 10860 120"/>
                                <a:gd name="T5" fmla="*/ 10860 h 21480"/>
                                <a:gd name="T6" fmla="*/ 10740 w 21481"/>
                                <a:gd name="T7" fmla="+- 0 10860 120"/>
                                <a:gd name="T8" fmla="*/ 10860 h 21480"/>
                                <a:gd name="T9" fmla="*/ 10740 w 21481"/>
                                <a:gd name="T10" fmla="+- 0 10860 120"/>
                                <a:gd name="T11" fmla="*/ 10860 h 21480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481" h="21480">
                                  <a:moveTo>
                                    <a:pt x="21127" y="346"/>
                                  </a:moveTo>
                                  <a:cubicBezTo>
                                    <a:pt x="20697" y="-82"/>
                                    <a:pt x="20002" y="-120"/>
                                    <a:pt x="19516" y="270"/>
                                  </a:cubicBezTo>
                                  <a:lnTo>
                                    <a:pt x="1055" y="15432"/>
                                  </a:lnTo>
                                  <a:cubicBezTo>
                                    <a:pt x="375" y="16113"/>
                                    <a:pt x="0" y="17012"/>
                                    <a:pt x="0" y="17972"/>
                                  </a:cubicBezTo>
                                  <a:cubicBezTo>
                                    <a:pt x="0" y="18902"/>
                                    <a:pt x="361" y="19783"/>
                                    <a:pt x="1027" y="20446"/>
                                  </a:cubicBezTo>
                                  <a:cubicBezTo>
                                    <a:pt x="1694" y="21103"/>
                                    <a:pt x="2583" y="21473"/>
                                    <a:pt x="3542" y="21479"/>
                                  </a:cubicBezTo>
                                  <a:cubicBezTo>
                                    <a:pt x="4431" y="21473"/>
                                    <a:pt x="5354" y="21144"/>
                                    <a:pt x="6028" y="20495"/>
                                  </a:cubicBezTo>
                                  <a:lnTo>
                                    <a:pt x="12598" y="12627"/>
                                  </a:lnTo>
                                  <a:lnTo>
                                    <a:pt x="21224" y="1935"/>
                                  </a:lnTo>
                                  <a:cubicBezTo>
                                    <a:pt x="21600" y="1462"/>
                                    <a:pt x="21558" y="771"/>
                                    <a:pt x="21127" y="34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91" name="组合 190"/>
                        <wpg:cNvGrpSpPr/>
                        <wpg:grpSpPr>
                          <a:xfrm rot="0">
                            <a:off x="16223" y="1684"/>
                            <a:ext cx="766" cy="720"/>
                            <a:chOff x="16223" y="1684"/>
                            <a:chExt cx="766" cy="720"/>
                          </a:xfrm>
                          <a:grpFill/>
                        </wpg:grpSpPr>
                        <wps:wsp>
                          <wps:cNvPr id="165" name="AutoShape 69"/>
                          <wps:cNvSpPr/>
                          <wps:spPr bwMode="auto">
                            <a:xfrm>
                              <a:off x="16223" y="1684"/>
                              <a:ext cx="767" cy="72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8223" y="5760"/>
                                  </a:moveTo>
                                  <a:lnTo>
                                    <a:pt x="17548" y="5760"/>
                                  </a:lnTo>
                                  <a:cubicBezTo>
                                    <a:pt x="16804" y="5760"/>
                                    <a:pt x="16198" y="5114"/>
                                    <a:pt x="16198" y="4320"/>
                                  </a:cubicBezTo>
                                  <a:lnTo>
                                    <a:pt x="16200" y="4320"/>
                                  </a:lnTo>
                                  <a:lnTo>
                                    <a:pt x="16200" y="1440"/>
                                  </a:lnTo>
                                  <a:lnTo>
                                    <a:pt x="20250" y="5760"/>
                                  </a:lnTo>
                                  <a:cubicBezTo>
                                    <a:pt x="20250" y="5760"/>
                                    <a:pt x="18223" y="5760"/>
                                    <a:pt x="18223" y="5760"/>
                                  </a:cubicBezTo>
                                  <a:close/>
                                  <a:moveTo>
                                    <a:pt x="20250" y="19440"/>
                                  </a:moveTo>
                                  <a:cubicBezTo>
                                    <a:pt x="20250" y="19837"/>
                                    <a:pt x="19948" y="20160"/>
                                    <a:pt x="19575" y="20160"/>
                                  </a:cubicBezTo>
                                  <a:lnTo>
                                    <a:pt x="2024" y="20160"/>
                                  </a:lnTo>
                                  <a:cubicBezTo>
                                    <a:pt x="1651" y="20160"/>
                                    <a:pt x="1349" y="19837"/>
                                    <a:pt x="1349" y="19440"/>
                                  </a:cubicBezTo>
                                  <a:lnTo>
                                    <a:pt x="1349" y="2160"/>
                                  </a:lnTo>
                                  <a:cubicBezTo>
                                    <a:pt x="1349" y="1762"/>
                                    <a:pt x="1651" y="1440"/>
                                    <a:pt x="2024" y="1440"/>
                                  </a:cubicBezTo>
                                  <a:lnTo>
                                    <a:pt x="15525" y="1440"/>
                                  </a:lnTo>
                                  <a:lnTo>
                                    <a:pt x="15525" y="4320"/>
                                  </a:lnTo>
                                  <a:lnTo>
                                    <a:pt x="15523" y="4320"/>
                                  </a:lnTo>
                                  <a:cubicBezTo>
                                    <a:pt x="15523" y="5513"/>
                                    <a:pt x="16430" y="6480"/>
                                    <a:pt x="17548" y="6480"/>
                                  </a:cubicBezTo>
                                  <a:lnTo>
                                    <a:pt x="18223" y="6480"/>
                                  </a:lnTo>
                                  <a:lnTo>
                                    <a:pt x="20250" y="6480"/>
                                  </a:lnTo>
                                  <a:cubicBezTo>
                                    <a:pt x="20250" y="6480"/>
                                    <a:pt x="20250" y="19440"/>
                                    <a:pt x="20250" y="19440"/>
                                  </a:cubicBezTo>
                                  <a:close/>
                                  <a:moveTo>
                                    <a:pt x="21204" y="4741"/>
                                  </a:moveTo>
                                  <a:lnTo>
                                    <a:pt x="17154" y="421"/>
                                  </a:lnTo>
                                  <a:cubicBezTo>
                                    <a:pt x="16901" y="151"/>
                                    <a:pt x="16557" y="0"/>
                                    <a:pt x="16200" y="0"/>
                                  </a:cubicBezTo>
                                  <a:lnTo>
                                    <a:pt x="2024" y="0"/>
                                  </a:lnTo>
                                  <a:cubicBezTo>
                                    <a:pt x="908" y="0"/>
                                    <a:pt x="0" y="968"/>
                                    <a:pt x="0" y="2160"/>
                                  </a:cubicBezTo>
                                  <a:lnTo>
                                    <a:pt x="0" y="19440"/>
                                  </a:lnTo>
                                  <a:cubicBezTo>
                                    <a:pt x="0" y="20631"/>
                                    <a:pt x="908" y="21600"/>
                                    <a:pt x="2024" y="21600"/>
                                  </a:cubicBezTo>
                                  <a:lnTo>
                                    <a:pt x="19575" y="21600"/>
                                  </a:lnTo>
                                  <a:cubicBezTo>
                                    <a:pt x="20691" y="21600"/>
                                    <a:pt x="21599" y="20631"/>
                                    <a:pt x="21599" y="19440"/>
                                  </a:cubicBezTo>
                                  <a:lnTo>
                                    <a:pt x="21599" y="5760"/>
                                  </a:lnTo>
                                  <a:cubicBezTo>
                                    <a:pt x="21599" y="5378"/>
                                    <a:pt x="21457" y="5011"/>
                                    <a:pt x="21204" y="474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66" name="AutoShape 70"/>
                          <wps:cNvSpPr/>
                          <wps:spPr bwMode="auto">
                            <a:xfrm>
                              <a:off x="16583" y="1824"/>
                              <a:ext cx="142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800" y="21599"/>
                                  </a:moveTo>
                                  <a:lnTo>
                                    <a:pt x="19800" y="21599"/>
                                  </a:lnTo>
                                  <a:cubicBezTo>
                                    <a:pt x="20791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30"/>
                                    <a:pt x="20791" y="0"/>
                                    <a:pt x="19800" y="0"/>
                                  </a:cubicBezTo>
                                  <a:lnTo>
                                    <a:pt x="1800" y="0"/>
                                  </a:lnTo>
                                  <a:cubicBezTo>
                                    <a:pt x="801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69"/>
                                    <a:pt x="801" y="21599"/>
                                    <a:pt x="18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67" name="AutoShape 71"/>
                          <wps:cNvSpPr/>
                          <wps:spPr bwMode="auto">
                            <a:xfrm>
                              <a:off x="16583" y="1899"/>
                              <a:ext cx="142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800" y="21599"/>
                                  </a:moveTo>
                                  <a:lnTo>
                                    <a:pt x="19800" y="21599"/>
                                  </a:lnTo>
                                  <a:cubicBezTo>
                                    <a:pt x="20791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30"/>
                                    <a:pt x="20791" y="0"/>
                                    <a:pt x="19800" y="0"/>
                                  </a:cubicBezTo>
                                  <a:lnTo>
                                    <a:pt x="1800" y="0"/>
                                  </a:lnTo>
                                  <a:cubicBezTo>
                                    <a:pt x="801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69"/>
                                    <a:pt x="801" y="21599"/>
                                    <a:pt x="18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68" name="AutoShape 72"/>
                          <wps:cNvSpPr/>
                          <wps:spPr bwMode="auto">
                            <a:xfrm>
                              <a:off x="16583" y="1969"/>
                              <a:ext cx="312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0" y="10800"/>
                                  </a:moveTo>
                                  <a:cubicBezTo>
                                    <a:pt x="0" y="16769"/>
                                    <a:pt x="369" y="21599"/>
                                    <a:pt x="830" y="21599"/>
                                  </a:cubicBezTo>
                                  <a:lnTo>
                                    <a:pt x="20769" y="21599"/>
                                  </a:lnTo>
                                  <a:cubicBezTo>
                                    <a:pt x="21226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30"/>
                                    <a:pt x="21226" y="0"/>
                                    <a:pt x="20769" y="0"/>
                                  </a:cubicBezTo>
                                  <a:lnTo>
                                    <a:pt x="830" y="0"/>
                                  </a:lnTo>
                                  <a:cubicBezTo>
                                    <a:pt x="369" y="0"/>
                                    <a:pt x="0" y="4830"/>
                                    <a:pt x="0" y="1080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69" name="AutoShape 73"/>
                          <wps:cNvSpPr/>
                          <wps:spPr bwMode="auto">
                            <a:xfrm>
                              <a:off x="16318" y="2114"/>
                              <a:ext cx="577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1150" y="0"/>
                                  </a:moveTo>
                                  <a:lnTo>
                                    <a:pt x="449" y="0"/>
                                  </a:lnTo>
                                  <a:cubicBezTo>
                                    <a:pt x="201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48"/>
                                    <a:pt x="201" y="21599"/>
                                    <a:pt x="449" y="21599"/>
                                  </a:cubicBezTo>
                                  <a:lnTo>
                                    <a:pt x="21150" y="21599"/>
                                  </a:lnTo>
                                  <a:cubicBezTo>
                                    <a:pt x="21397" y="21599"/>
                                    <a:pt x="21599" y="16748"/>
                                    <a:pt x="21599" y="10800"/>
                                  </a:cubicBezTo>
                                  <a:cubicBezTo>
                                    <a:pt x="21599" y="4830"/>
                                    <a:pt x="21397" y="0"/>
                                    <a:pt x="2115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70" name="AutoShape 74"/>
                          <wps:cNvSpPr/>
                          <wps:spPr bwMode="auto">
                            <a:xfrm>
                              <a:off x="16318" y="2189"/>
                              <a:ext cx="577" cy="2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1150" y="0"/>
                                  </a:moveTo>
                                  <a:lnTo>
                                    <a:pt x="449" y="0"/>
                                  </a:lnTo>
                                  <a:cubicBezTo>
                                    <a:pt x="201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48"/>
                                    <a:pt x="201" y="21599"/>
                                    <a:pt x="449" y="21599"/>
                                  </a:cubicBezTo>
                                  <a:lnTo>
                                    <a:pt x="21150" y="21599"/>
                                  </a:lnTo>
                                  <a:cubicBezTo>
                                    <a:pt x="21397" y="21599"/>
                                    <a:pt x="21599" y="16748"/>
                                    <a:pt x="21599" y="10800"/>
                                  </a:cubicBezTo>
                                  <a:cubicBezTo>
                                    <a:pt x="21599" y="4830"/>
                                    <a:pt x="21397" y="0"/>
                                    <a:pt x="2115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71" name="AutoShape 75"/>
                          <wps:cNvSpPr/>
                          <wps:spPr bwMode="auto">
                            <a:xfrm>
                              <a:off x="16318" y="2259"/>
                              <a:ext cx="577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1150" y="0"/>
                                  </a:moveTo>
                                  <a:lnTo>
                                    <a:pt x="449" y="0"/>
                                  </a:lnTo>
                                  <a:cubicBezTo>
                                    <a:pt x="201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48"/>
                                    <a:pt x="201" y="21599"/>
                                    <a:pt x="449" y="21599"/>
                                  </a:cubicBezTo>
                                  <a:lnTo>
                                    <a:pt x="21150" y="21599"/>
                                  </a:lnTo>
                                  <a:cubicBezTo>
                                    <a:pt x="21397" y="21599"/>
                                    <a:pt x="21599" y="16748"/>
                                    <a:pt x="21599" y="10800"/>
                                  </a:cubicBezTo>
                                  <a:cubicBezTo>
                                    <a:pt x="21599" y="4830"/>
                                    <a:pt x="21397" y="0"/>
                                    <a:pt x="2115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72" name="AutoShape 76"/>
                          <wps:cNvSpPr/>
                          <wps:spPr bwMode="auto">
                            <a:xfrm>
                              <a:off x="16318" y="2044"/>
                              <a:ext cx="577" cy="2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1150" y="0"/>
                                  </a:moveTo>
                                  <a:lnTo>
                                    <a:pt x="449" y="0"/>
                                  </a:lnTo>
                                  <a:cubicBezTo>
                                    <a:pt x="201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69"/>
                                    <a:pt x="201" y="21599"/>
                                    <a:pt x="449" y="21599"/>
                                  </a:cubicBezTo>
                                  <a:lnTo>
                                    <a:pt x="21150" y="21599"/>
                                  </a:lnTo>
                                  <a:cubicBezTo>
                                    <a:pt x="21397" y="21599"/>
                                    <a:pt x="21599" y="16769"/>
                                    <a:pt x="21599" y="10800"/>
                                  </a:cubicBezTo>
                                  <a:cubicBezTo>
                                    <a:pt x="21599" y="4830"/>
                                    <a:pt x="21397" y="0"/>
                                    <a:pt x="2115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73" name="AutoShape 77"/>
                          <wps:cNvSpPr/>
                          <wps:spPr bwMode="auto">
                            <a:xfrm>
                              <a:off x="16318" y="1804"/>
                              <a:ext cx="217" cy="19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4799" y="5400"/>
                                  </a:moveTo>
                                  <a:lnTo>
                                    <a:pt x="16800" y="5400"/>
                                  </a:lnTo>
                                  <a:lnTo>
                                    <a:pt x="16800" y="16200"/>
                                  </a:lnTo>
                                  <a:lnTo>
                                    <a:pt x="4799" y="16200"/>
                                  </a:lnTo>
                                  <a:cubicBezTo>
                                    <a:pt x="4799" y="16200"/>
                                    <a:pt x="4799" y="5400"/>
                                    <a:pt x="4799" y="5400"/>
                                  </a:cubicBezTo>
                                  <a:close/>
                                  <a:moveTo>
                                    <a:pt x="2399" y="21599"/>
                                  </a:moveTo>
                                  <a:lnTo>
                                    <a:pt x="19200" y="21599"/>
                                  </a:lnTo>
                                  <a:cubicBezTo>
                                    <a:pt x="20526" y="21599"/>
                                    <a:pt x="21599" y="20392"/>
                                    <a:pt x="21599" y="18900"/>
                                  </a:cubicBezTo>
                                  <a:lnTo>
                                    <a:pt x="21599" y="2700"/>
                                  </a:lnTo>
                                  <a:cubicBezTo>
                                    <a:pt x="21599" y="1207"/>
                                    <a:pt x="20526" y="0"/>
                                    <a:pt x="19200" y="0"/>
                                  </a:cubicBezTo>
                                  <a:lnTo>
                                    <a:pt x="2399" y="0"/>
                                  </a:lnTo>
                                  <a:cubicBezTo>
                                    <a:pt x="1073" y="0"/>
                                    <a:pt x="0" y="1207"/>
                                    <a:pt x="0" y="2700"/>
                                  </a:cubicBezTo>
                                  <a:lnTo>
                                    <a:pt x="0" y="18900"/>
                                  </a:lnTo>
                                  <a:cubicBezTo>
                                    <a:pt x="0" y="20392"/>
                                    <a:pt x="1073" y="21599"/>
                                    <a:pt x="2399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90" name="组合 189"/>
                        <wpg:cNvGrpSpPr/>
                        <wpg:grpSpPr>
                          <a:xfrm rot="0">
                            <a:off x="14708" y="1684"/>
                            <a:ext cx="720" cy="764"/>
                            <a:chOff x="14708" y="1684"/>
                            <a:chExt cx="720" cy="764"/>
                          </a:xfrm>
                          <a:grpFill/>
                        </wpg:grpSpPr>
                        <wps:wsp>
                          <wps:cNvPr id="174" name="AutoShape 78"/>
                          <wps:cNvSpPr/>
                          <wps:spPr bwMode="auto">
                            <a:xfrm>
                              <a:off x="14708" y="1684"/>
                              <a:ext cx="720" cy="76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160" y="18900"/>
                                  </a:moveTo>
                                  <a:cubicBezTo>
                                    <a:pt x="20160" y="19643"/>
                                    <a:pt x="19513" y="20249"/>
                                    <a:pt x="18720" y="20249"/>
                                  </a:cubicBezTo>
                                  <a:lnTo>
                                    <a:pt x="2880" y="20249"/>
                                  </a:lnTo>
                                  <a:cubicBezTo>
                                    <a:pt x="2086" y="20249"/>
                                    <a:pt x="1440" y="19643"/>
                                    <a:pt x="1440" y="18900"/>
                                  </a:cubicBezTo>
                                  <a:lnTo>
                                    <a:pt x="1440" y="2700"/>
                                  </a:lnTo>
                                  <a:cubicBezTo>
                                    <a:pt x="1440" y="1955"/>
                                    <a:pt x="2086" y="1350"/>
                                    <a:pt x="2880" y="1350"/>
                                  </a:cubicBezTo>
                                  <a:lnTo>
                                    <a:pt x="18720" y="1350"/>
                                  </a:lnTo>
                                  <a:cubicBezTo>
                                    <a:pt x="19513" y="1350"/>
                                    <a:pt x="20160" y="1955"/>
                                    <a:pt x="20160" y="2700"/>
                                  </a:cubicBezTo>
                                  <a:cubicBezTo>
                                    <a:pt x="20160" y="2700"/>
                                    <a:pt x="20160" y="18900"/>
                                    <a:pt x="20160" y="18900"/>
                                  </a:cubicBezTo>
                                  <a:close/>
                                  <a:moveTo>
                                    <a:pt x="18720" y="0"/>
                                  </a:moveTo>
                                  <a:lnTo>
                                    <a:pt x="2880" y="0"/>
                                  </a:lnTo>
                                  <a:cubicBezTo>
                                    <a:pt x="1289" y="0"/>
                                    <a:pt x="0" y="1208"/>
                                    <a:pt x="0" y="2700"/>
                                  </a:cubicBezTo>
                                  <a:lnTo>
                                    <a:pt x="0" y="18900"/>
                                  </a:lnTo>
                                  <a:cubicBezTo>
                                    <a:pt x="0" y="20391"/>
                                    <a:pt x="1289" y="21599"/>
                                    <a:pt x="2880" y="21599"/>
                                  </a:cubicBezTo>
                                  <a:lnTo>
                                    <a:pt x="18720" y="21599"/>
                                  </a:lnTo>
                                  <a:cubicBezTo>
                                    <a:pt x="20310" y="21599"/>
                                    <a:pt x="21599" y="20391"/>
                                    <a:pt x="21599" y="18900"/>
                                  </a:cubicBezTo>
                                  <a:lnTo>
                                    <a:pt x="21599" y="2700"/>
                                  </a:lnTo>
                                  <a:cubicBezTo>
                                    <a:pt x="21599" y="1208"/>
                                    <a:pt x="20310" y="0"/>
                                    <a:pt x="1872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75" name="AutoShape 79"/>
                          <wps:cNvSpPr/>
                          <wps:spPr bwMode="auto">
                            <a:xfrm>
                              <a:off x="14803" y="1779"/>
                              <a:ext cx="530" cy="48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7418" y="20519"/>
                                  </a:moveTo>
                                  <a:lnTo>
                                    <a:pt x="14053" y="16248"/>
                                  </a:lnTo>
                                  <a:lnTo>
                                    <a:pt x="16690" y="12959"/>
                                  </a:lnTo>
                                  <a:lnTo>
                                    <a:pt x="20618" y="17689"/>
                                  </a:lnTo>
                                  <a:lnTo>
                                    <a:pt x="20618" y="20519"/>
                                  </a:lnTo>
                                  <a:cubicBezTo>
                                    <a:pt x="20618" y="20519"/>
                                    <a:pt x="17418" y="20519"/>
                                    <a:pt x="17418" y="20519"/>
                                  </a:cubicBezTo>
                                  <a:close/>
                                  <a:moveTo>
                                    <a:pt x="981" y="11446"/>
                                  </a:moveTo>
                                  <a:lnTo>
                                    <a:pt x="4909" y="6479"/>
                                  </a:lnTo>
                                  <a:lnTo>
                                    <a:pt x="12828" y="16353"/>
                                  </a:lnTo>
                                  <a:lnTo>
                                    <a:pt x="13398" y="17064"/>
                                  </a:lnTo>
                                  <a:lnTo>
                                    <a:pt x="16109" y="20519"/>
                                  </a:lnTo>
                                  <a:lnTo>
                                    <a:pt x="981" y="20519"/>
                                  </a:lnTo>
                                  <a:cubicBezTo>
                                    <a:pt x="981" y="20519"/>
                                    <a:pt x="981" y="11446"/>
                                    <a:pt x="981" y="11446"/>
                                  </a:cubicBezTo>
                                  <a:close/>
                                  <a:moveTo>
                                    <a:pt x="20618" y="1080"/>
                                  </a:moveTo>
                                  <a:lnTo>
                                    <a:pt x="20618" y="16058"/>
                                  </a:lnTo>
                                  <a:lnTo>
                                    <a:pt x="17427" y="12244"/>
                                  </a:lnTo>
                                  <a:cubicBezTo>
                                    <a:pt x="17240" y="12012"/>
                                    <a:pt x="16972" y="11879"/>
                                    <a:pt x="16690" y="11879"/>
                                  </a:cubicBezTo>
                                  <a:cubicBezTo>
                                    <a:pt x="16409" y="11879"/>
                                    <a:pt x="16141" y="12012"/>
                                    <a:pt x="15954" y="12244"/>
                                  </a:cubicBezTo>
                                  <a:lnTo>
                                    <a:pt x="13399" y="15432"/>
                                  </a:lnTo>
                                  <a:lnTo>
                                    <a:pt x="5645" y="5764"/>
                                  </a:lnTo>
                                  <a:cubicBezTo>
                                    <a:pt x="5458" y="5532"/>
                                    <a:pt x="5190" y="5400"/>
                                    <a:pt x="4909" y="5400"/>
                                  </a:cubicBezTo>
                                  <a:cubicBezTo>
                                    <a:pt x="4627" y="5400"/>
                                    <a:pt x="4359" y="5532"/>
                                    <a:pt x="4172" y="5764"/>
                                  </a:cubicBezTo>
                                  <a:lnTo>
                                    <a:pt x="981" y="9812"/>
                                  </a:lnTo>
                                  <a:lnTo>
                                    <a:pt x="981" y="1080"/>
                                  </a:lnTo>
                                  <a:cubicBezTo>
                                    <a:pt x="981" y="1080"/>
                                    <a:pt x="20618" y="1080"/>
                                    <a:pt x="20618" y="1080"/>
                                  </a:cubicBezTo>
                                  <a:close/>
                                  <a:moveTo>
                                    <a:pt x="20618" y="0"/>
                                  </a:moveTo>
                                  <a:lnTo>
                                    <a:pt x="981" y="0"/>
                                  </a:lnTo>
                                  <a:cubicBezTo>
                                    <a:pt x="439" y="0"/>
                                    <a:pt x="0" y="483"/>
                                    <a:pt x="0" y="1080"/>
                                  </a:cubicBezTo>
                                  <a:lnTo>
                                    <a:pt x="0" y="20519"/>
                                  </a:lnTo>
                                  <a:cubicBezTo>
                                    <a:pt x="0" y="21116"/>
                                    <a:pt x="439" y="21599"/>
                                    <a:pt x="981" y="21599"/>
                                  </a:cubicBezTo>
                                  <a:lnTo>
                                    <a:pt x="20618" y="21599"/>
                                  </a:lnTo>
                                  <a:cubicBezTo>
                                    <a:pt x="21160" y="21599"/>
                                    <a:pt x="21600" y="21116"/>
                                    <a:pt x="21600" y="20519"/>
                                  </a:cubicBezTo>
                                  <a:lnTo>
                                    <a:pt x="21600" y="1080"/>
                                  </a:lnTo>
                                  <a:cubicBezTo>
                                    <a:pt x="21600" y="483"/>
                                    <a:pt x="21160" y="0"/>
                                    <a:pt x="20618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76" name="AutoShape 80"/>
                          <wps:cNvSpPr/>
                          <wps:spPr bwMode="auto">
                            <a:xfrm>
                              <a:off x="15093" y="1849"/>
                              <a:ext cx="142" cy="1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3600"/>
                                  </a:moveTo>
                                  <a:cubicBezTo>
                                    <a:pt x="14769" y="3600"/>
                                    <a:pt x="17999" y="6827"/>
                                    <a:pt x="17999" y="10800"/>
                                  </a:cubicBezTo>
                                  <a:cubicBezTo>
                                    <a:pt x="17999" y="14769"/>
                                    <a:pt x="14769" y="18000"/>
                                    <a:pt x="10800" y="18000"/>
                                  </a:cubicBezTo>
                                  <a:cubicBezTo>
                                    <a:pt x="6830" y="18000"/>
                                    <a:pt x="3600" y="14769"/>
                                    <a:pt x="3600" y="10800"/>
                                  </a:cubicBezTo>
                                  <a:cubicBezTo>
                                    <a:pt x="3600" y="6827"/>
                                    <a:pt x="6830" y="3600"/>
                                    <a:pt x="10800" y="3600"/>
                                  </a:cubicBezTo>
                                  <a:moveTo>
                                    <a:pt x="10800" y="21599"/>
                                  </a:moveTo>
                                  <a:cubicBezTo>
                                    <a:pt x="16766" y="21599"/>
                                    <a:pt x="21600" y="16762"/>
                                    <a:pt x="21600" y="10800"/>
                                  </a:cubicBezTo>
                                  <a:cubicBezTo>
                                    <a:pt x="21600" y="4833"/>
                                    <a:pt x="16766" y="0"/>
                                    <a:pt x="10800" y="0"/>
                                  </a:cubicBezTo>
                                  <a:cubicBezTo>
                                    <a:pt x="4833" y="0"/>
                                    <a:pt x="0" y="4833"/>
                                    <a:pt x="0" y="10800"/>
                                  </a:cubicBezTo>
                                  <a:cubicBezTo>
                                    <a:pt x="0" y="16762"/>
                                    <a:pt x="4833" y="21599"/>
                                    <a:pt x="108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89" name="组合 188"/>
                        <wpg:cNvGrpSpPr/>
                        <wpg:grpSpPr>
                          <a:xfrm rot="0">
                            <a:off x="13145" y="1684"/>
                            <a:ext cx="770" cy="764"/>
                            <a:chOff x="13145" y="1684"/>
                            <a:chExt cx="770" cy="764"/>
                          </a:xfrm>
                          <a:grpFill/>
                        </wpg:grpSpPr>
                        <wps:wsp>
                          <wps:cNvPr id="177" name="AutoShape 81"/>
                          <wps:cNvSpPr/>
                          <wps:spPr bwMode="auto">
                            <a:xfrm>
                              <a:off x="13145" y="1684"/>
                              <a:ext cx="770" cy="76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235" y="9811"/>
                                  </a:moveTo>
                                  <a:cubicBezTo>
                                    <a:pt x="20220" y="10144"/>
                                    <a:pt x="20081" y="10800"/>
                                    <a:pt x="18899" y="10800"/>
                                  </a:cubicBezTo>
                                  <a:lnTo>
                                    <a:pt x="17549" y="10800"/>
                                  </a:lnTo>
                                  <a:cubicBezTo>
                                    <a:pt x="17363" y="10800"/>
                                    <a:pt x="17212" y="10950"/>
                                    <a:pt x="17212" y="11137"/>
                                  </a:cubicBezTo>
                                  <a:cubicBezTo>
                                    <a:pt x="17212" y="11324"/>
                                    <a:pt x="17363" y="11475"/>
                                    <a:pt x="17549" y="11475"/>
                                  </a:cubicBezTo>
                                  <a:lnTo>
                                    <a:pt x="18858" y="11475"/>
                                  </a:lnTo>
                                  <a:cubicBezTo>
                                    <a:pt x="19870" y="11475"/>
                                    <a:pt x="20003" y="12314"/>
                                    <a:pt x="19938" y="12719"/>
                                  </a:cubicBezTo>
                                  <a:cubicBezTo>
                                    <a:pt x="19855" y="13223"/>
                                    <a:pt x="19618" y="14175"/>
                                    <a:pt x="18478" y="14175"/>
                                  </a:cubicBezTo>
                                  <a:lnTo>
                                    <a:pt x="16874" y="14175"/>
                                  </a:lnTo>
                                  <a:cubicBezTo>
                                    <a:pt x="16688" y="14175"/>
                                    <a:pt x="16537" y="14325"/>
                                    <a:pt x="16537" y="14512"/>
                                  </a:cubicBezTo>
                                  <a:cubicBezTo>
                                    <a:pt x="16537" y="14699"/>
                                    <a:pt x="16688" y="14850"/>
                                    <a:pt x="16874" y="14850"/>
                                  </a:cubicBezTo>
                                  <a:lnTo>
                                    <a:pt x="18203" y="14850"/>
                                  </a:lnTo>
                                  <a:cubicBezTo>
                                    <a:pt x="19343" y="14850"/>
                                    <a:pt x="19243" y="15718"/>
                                    <a:pt x="19079" y="16237"/>
                                  </a:cubicBezTo>
                                  <a:cubicBezTo>
                                    <a:pt x="18864" y="16918"/>
                                    <a:pt x="18732" y="17549"/>
                                    <a:pt x="17297" y="17549"/>
                                  </a:cubicBezTo>
                                  <a:lnTo>
                                    <a:pt x="16196" y="17549"/>
                                  </a:lnTo>
                                  <a:cubicBezTo>
                                    <a:pt x="16009" y="17549"/>
                                    <a:pt x="15859" y="17700"/>
                                    <a:pt x="15859" y="17887"/>
                                  </a:cubicBezTo>
                                  <a:cubicBezTo>
                                    <a:pt x="15859" y="18073"/>
                                    <a:pt x="16009" y="18225"/>
                                    <a:pt x="16196" y="18225"/>
                                  </a:cubicBezTo>
                                  <a:lnTo>
                                    <a:pt x="17255" y="18225"/>
                                  </a:lnTo>
                                  <a:cubicBezTo>
                                    <a:pt x="17993" y="18225"/>
                                    <a:pt x="18027" y="18923"/>
                                    <a:pt x="17950" y="19174"/>
                                  </a:cubicBezTo>
                                  <a:cubicBezTo>
                                    <a:pt x="17866" y="19448"/>
                                    <a:pt x="17767" y="19651"/>
                                    <a:pt x="17762" y="19660"/>
                                  </a:cubicBezTo>
                                  <a:cubicBezTo>
                                    <a:pt x="17558" y="20028"/>
                                    <a:pt x="17229" y="20249"/>
                                    <a:pt x="16534" y="20249"/>
                                  </a:cubicBezTo>
                                  <a:lnTo>
                                    <a:pt x="12844" y="20249"/>
                                  </a:lnTo>
                                  <a:cubicBezTo>
                                    <a:pt x="10990" y="20249"/>
                                    <a:pt x="9151" y="19829"/>
                                    <a:pt x="9104" y="19818"/>
                                  </a:cubicBezTo>
                                  <a:cubicBezTo>
                                    <a:pt x="6299" y="19172"/>
                                    <a:pt x="6152" y="19122"/>
                                    <a:pt x="5976" y="19072"/>
                                  </a:cubicBezTo>
                                  <a:cubicBezTo>
                                    <a:pt x="5976" y="19072"/>
                                    <a:pt x="5405" y="18976"/>
                                    <a:pt x="5405" y="18478"/>
                                  </a:cubicBezTo>
                                  <a:lnTo>
                                    <a:pt x="5399" y="9155"/>
                                  </a:lnTo>
                                  <a:cubicBezTo>
                                    <a:pt x="5399" y="8839"/>
                                    <a:pt x="5601" y="8552"/>
                                    <a:pt x="5935" y="8452"/>
                                  </a:cubicBezTo>
                                  <a:cubicBezTo>
                                    <a:pt x="5977" y="8435"/>
                                    <a:pt x="6034" y="8419"/>
                                    <a:pt x="6074" y="8401"/>
                                  </a:cubicBezTo>
                                  <a:cubicBezTo>
                                    <a:pt x="9158" y="7125"/>
                                    <a:pt x="10097" y="4324"/>
                                    <a:pt x="10124" y="2025"/>
                                  </a:cubicBezTo>
                                  <a:cubicBezTo>
                                    <a:pt x="10128" y="1702"/>
                                    <a:pt x="10378" y="1350"/>
                                    <a:pt x="10800" y="1350"/>
                                  </a:cubicBezTo>
                                  <a:cubicBezTo>
                                    <a:pt x="11514" y="1350"/>
                                    <a:pt x="12774" y="2782"/>
                                    <a:pt x="12774" y="4554"/>
                                  </a:cubicBezTo>
                                  <a:cubicBezTo>
                                    <a:pt x="12774" y="6155"/>
                                    <a:pt x="12711" y="6432"/>
                                    <a:pt x="12149" y="8100"/>
                                  </a:cubicBezTo>
                                  <a:cubicBezTo>
                                    <a:pt x="18899" y="8100"/>
                                    <a:pt x="18852" y="8196"/>
                                    <a:pt x="19448" y="8353"/>
                                  </a:cubicBezTo>
                                  <a:cubicBezTo>
                                    <a:pt x="20187" y="8564"/>
                                    <a:pt x="20249" y="9175"/>
                                    <a:pt x="20249" y="9386"/>
                                  </a:cubicBezTo>
                                  <a:cubicBezTo>
                                    <a:pt x="20249" y="9618"/>
                                    <a:pt x="20243" y="9584"/>
                                    <a:pt x="20235" y="9811"/>
                                  </a:cubicBezTo>
                                  <a:moveTo>
                                    <a:pt x="4724" y="19575"/>
                                  </a:moveTo>
                                  <a:cubicBezTo>
                                    <a:pt x="4724" y="19948"/>
                                    <a:pt x="4423" y="20249"/>
                                    <a:pt x="4049" y="20249"/>
                                  </a:cubicBezTo>
                                  <a:lnTo>
                                    <a:pt x="2024" y="20249"/>
                                  </a:lnTo>
                                  <a:cubicBezTo>
                                    <a:pt x="1652" y="20249"/>
                                    <a:pt x="1349" y="19948"/>
                                    <a:pt x="1349" y="19575"/>
                                  </a:cubicBezTo>
                                  <a:lnTo>
                                    <a:pt x="1349" y="8774"/>
                                  </a:lnTo>
                                  <a:cubicBezTo>
                                    <a:pt x="1349" y="8401"/>
                                    <a:pt x="1652" y="8100"/>
                                    <a:pt x="2024" y="8100"/>
                                  </a:cubicBezTo>
                                  <a:lnTo>
                                    <a:pt x="4049" y="8100"/>
                                  </a:lnTo>
                                  <a:cubicBezTo>
                                    <a:pt x="4423" y="8100"/>
                                    <a:pt x="4724" y="8401"/>
                                    <a:pt x="4724" y="8774"/>
                                  </a:cubicBezTo>
                                  <a:cubicBezTo>
                                    <a:pt x="4724" y="8774"/>
                                    <a:pt x="4724" y="19575"/>
                                    <a:pt x="4724" y="19575"/>
                                  </a:cubicBezTo>
                                  <a:close/>
                                  <a:moveTo>
                                    <a:pt x="19686" y="7069"/>
                                  </a:moveTo>
                                  <a:cubicBezTo>
                                    <a:pt x="18842" y="6846"/>
                                    <a:pt x="16858" y="6849"/>
                                    <a:pt x="13956" y="6773"/>
                                  </a:cubicBezTo>
                                  <a:cubicBezTo>
                                    <a:pt x="14093" y="6139"/>
                                    <a:pt x="14124" y="5568"/>
                                    <a:pt x="14124" y="4554"/>
                                  </a:cubicBezTo>
                                  <a:cubicBezTo>
                                    <a:pt x="14124" y="2133"/>
                                    <a:pt x="12361" y="0"/>
                                    <a:pt x="10800" y="0"/>
                                  </a:cubicBezTo>
                                  <a:cubicBezTo>
                                    <a:pt x="9698" y="0"/>
                                    <a:pt x="8789" y="901"/>
                                    <a:pt x="8774" y="2009"/>
                                  </a:cubicBezTo>
                                  <a:cubicBezTo>
                                    <a:pt x="8760" y="3368"/>
                                    <a:pt x="8340" y="5716"/>
                                    <a:pt x="6074" y="6906"/>
                                  </a:cubicBezTo>
                                  <a:cubicBezTo>
                                    <a:pt x="5908" y="6994"/>
                                    <a:pt x="5433" y="7228"/>
                                    <a:pt x="5364" y="7259"/>
                                  </a:cubicBezTo>
                                  <a:lnTo>
                                    <a:pt x="5399" y="7289"/>
                                  </a:lnTo>
                                  <a:cubicBezTo>
                                    <a:pt x="5045" y="6984"/>
                                    <a:pt x="4554" y="6750"/>
                                    <a:pt x="4049" y="6750"/>
                                  </a:cubicBezTo>
                                  <a:lnTo>
                                    <a:pt x="2024" y="6750"/>
                                  </a:lnTo>
                                  <a:cubicBezTo>
                                    <a:pt x="908" y="6750"/>
                                    <a:pt x="0" y="7658"/>
                                    <a:pt x="0" y="8774"/>
                                  </a:cubicBezTo>
                                  <a:lnTo>
                                    <a:pt x="0" y="19575"/>
                                  </a:lnTo>
                                  <a:cubicBezTo>
                                    <a:pt x="0" y="20691"/>
                                    <a:pt x="908" y="21599"/>
                                    <a:pt x="2024" y="21599"/>
                                  </a:cubicBezTo>
                                  <a:lnTo>
                                    <a:pt x="4049" y="21599"/>
                                  </a:lnTo>
                                  <a:cubicBezTo>
                                    <a:pt x="4853" y="21599"/>
                                    <a:pt x="5525" y="21114"/>
                                    <a:pt x="5850" y="20434"/>
                                  </a:cubicBezTo>
                                  <a:cubicBezTo>
                                    <a:pt x="5859" y="20437"/>
                                    <a:pt x="5873" y="20441"/>
                                    <a:pt x="5882" y="20442"/>
                                  </a:cubicBezTo>
                                  <a:cubicBezTo>
                                    <a:pt x="5927" y="20454"/>
                                    <a:pt x="5979" y="20467"/>
                                    <a:pt x="6044" y="20485"/>
                                  </a:cubicBezTo>
                                  <a:cubicBezTo>
                                    <a:pt x="6056" y="20487"/>
                                    <a:pt x="6062" y="20488"/>
                                    <a:pt x="6074" y="20492"/>
                                  </a:cubicBezTo>
                                  <a:cubicBezTo>
                                    <a:pt x="6464" y="20588"/>
                                    <a:pt x="7212" y="20768"/>
                                    <a:pt x="8812" y="21135"/>
                                  </a:cubicBezTo>
                                  <a:cubicBezTo>
                                    <a:pt x="9155" y="21213"/>
                                    <a:pt x="10966" y="21599"/>
                                    <a:pt x="12844" y="21599"/>
                                  </a:cubicBezTo>
                                  <a:lnTo>
                                    <a:pt x="16534" y="21599"/>
                                  </a:lnTo>
                                  <a:cubicBezTo>
                                    <a:pt x="17659" y="21599"/>
                                    <a:pt x="18469" y="21167"/>
                                    <a:pt x="18952" y="20298"/>
                                  </a:cubicBezTo>
                                  <a:cubicBezTo>
                                    <a:pt x="18958" y="20285"/>
                                    <a:pt x="19114" y="19982"/>
                                    <a:pt x="19240" y="19572"/>
                                  </a:cubicBezTo>
                                  <a:cubicBezTo>
                                    <a:pt x="19336" y="19263"/>
                                    <a:pt x="19371" y="18827"/>
                                    <a:pt x="19256" y="18384"/>
                                  </a:cubicBezTo>
                                  <a:cubicBezTo>
                                    <a:pt x="19981" y="17886"/>
                                    <a:pt x="20214" y="17133"/>
                                    <a:pt x="20366" y="16643"/>
                                  </a:cubicBezTo>
                                  <a:cubicBezTo>
                                    <a:pt x="20620" y="15838"/>
                                    <a:pt x="20544" y="15235"/>
                                    <a:pt x="20367" y="14803"/>
                                  </a:cubicBezTo>
                                  <a:cubicBezTo>
                                    <a:pt x="20775" y="14418"/>
                                    <a:pt x="21122" y="13831"/>
                                    <a:pt x="21269" y="12935"/>
                                  </a:cubicBezTo>
                                  <a:cubicBezTo>
                                    <a:pt x="21361" y="12380"/>
                                    <a:pt x="21263" y="11809"/>
                                    <a:pt x="21007" y="11334"/>
                                  </a:cubicBezTo>
                                  <a:cubicBezTo>
                                    <a:pt x="21389" y="10905"/>
                                    <a:pt x="21564" y="10365"/>
                                    <a:pt x="21583" y="9865"/>
                                  </a:cubicBezTo>
                                  <a:lnTo>
                                    <a:pt x="21591" y="9724"/>
                                  </a:lnTo>
                                  <a:cubicBezTo>
                                    <a:pt x="21596" y="9635"/>
                                    <a:pt x="21600" y="9581"/>
                                    <a:pt x="21600" y="9386"/>
                                  </a:cubicBezTo>
                                  <a:cubicBezTo>
                                    <a:pt x="21600" y="8533"/>
                                    <a:pt x="21010" y="7446"/>
                                    <a:pt x="19686" y="706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78" name="AutoShape 82"/>
                          <wps:cNvSpPr/>
                          <wps:spPr bwMode="auto">
                            <a:xfrm>
                              <a:off x="13218" y="2304"/>
                              <a:ext cx="72" cy="7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14400"/>
                                  </a:moveTo>
                                  <a:cubicBezTo>
                                    <a:pt x="8820" y="14400"/>
                                    <a:pt x="7200" y="12782"/>
                                    <a:pt x="7200" y="10800"/>
                                  </a:cubicBezTo>
                                  <a:cubicBezTo>
                                    <a:pt x="7200" y="8817"/>
                                    <a:pt x="8820" y="7200"/>
                                    <a:pt x="10800" y="7200"/>
                                  </a:cubicBezTo>
                                  <a:cubicBezTo>
                                    <a:pt x="12779" y="7200"/>
                                    <a:pt x="14400" y="8817"/>
                                    <a:pt x="14400" y="10800"/>
                                  </a:cubicBezTo>
                                  <a:cubicBezTo>
                                    <a:pt x="14400" y="12782"/>
                                    <a:pt x="12779" y="14400"/>
                                    <a:pt x="10800" y="14400"/>
                                  </a:cubicBezTo>
                                  <a:moveTo>
                                    <a:pt x="10800" y="0"/>
                                  </a:moveTo>
                                  <a:cubicBezTo>
                                    <a:pt x="4837" y="0"/>
                                    <a:pt x="0" y="4837"/>
                                    <a:pt x="0" y="10800"/>
                                  </a:cubicBezTo>
                                  <a:cubicBezTo>
                                    <a:pt x="0" y="16762"/>
                                    <a:pt x="4837" y="21599"/>
                                    <a:pt x="10800" y="21599"/>
                                  </a:cubicBezTo>
                                  <a:cubicBezTo>
                                    <a:pt x="16762" y="21599"/>
                                    <a:pt x="21600" y="16762"/>
                                    <a:pt x="21600" y="10800"/>
                                  </a:cubicBezTo>
                                  <a:cubicBezTo>
                                    <a:pt x="21600" y="4837"/>
                                    <a:pt x="16762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183" name="AutoShape 83"/>
                        <wps:cNvSpPr/>
                        <wps:spPr bwMode="auto">
                          <a:xfrm>
                            <a:off x="11608" y="1804"/>
                            <a:ext cx="770" cy="500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600" h="21600">
                                <a:moveTo>
                                  <a:pt x="11610" y="13990"/>
                                </a:moveTo>
                                <a:cubicBezTo>
                                  <a:pt x="11373" y="14259"/>
                                  <a:pt x="11093" y="14400"/>
                                  <a:pt x="10800" y="14400"/>
                                </a:cubicBezTo>
                                <a:cubicBezTo>
                                  <a:pt x="10505" y="14400"/>
                                  <a:pt x="10225" y="14259"/>
                                  <a:pt x="9990" y="13990"/>
                                </a:cubicBezTo>
                                <a:lnTo>
                                  <a:pt x="7198" y="10800"/>
                                </a:lnTo>
                                <a:lnTo>
                                  <a:pt x="6636" y="10157"/>
                                </a:lnTo>
                                <a:lnTo>
                                  <a:pt x="1349" y="4115"/>
                                </a:lnTo>
                                <a:lnTo>
                                  <a:pt x="1349" y="4114"/>
                                </a:lnTo>
                                <a:cubicBezTo>
                                  <a:pt x="1349" y="2980"/>
                                  <a:pt x="1955" y="2057"/>
                                  <a:pt x="2699" y="2057"/>
                                </a:cubicBezTo>
                                <a:lnTo>
                                  <a:pt x="18899" y="2057"/>
                                </a:lnTo>
                                <a:cubicBezTo>
                                  <a:pt x="19643" y="2057"/>
                                  <a:pt x="20249" y="2980"/>
                                  <a:pt x="20249" y="4114"/>
                                </a:cubicBezTo>
                                <a:cubicBezTo>
                                  <a:pt x="20249" y="4114"/>
                                  <a:pt x="11610" y="13990"/>
                                  <a:pt x="11610" y="13990"/>
                                </a:cubicBezTo>
                                <a:close/>
                                <a:moveTo>
                                  <a:pt x="20249" y="16198"/>
                                </a:moveTo>
                                <a:lnTo>
                                  <a:pt x="15525" y="10800"/>
                                </a:lnTo>
                                <a:lnTo>
                                  <a:pt x="20249" y="5399"/>
                                </a:lnTo>
                                <a:cubicBezTo>
                                  <a:pt x="20249" y="5399"/>
                                  <a:pt x="20249" y="16198"/>
                                  <a:pt x="20249" y="16198"/>
                                </a:cubicBezTo>
                                <a:close/>
                                <a:moveTo>
                                  <a:pt x="20249" y="17484"/>
                                </a:moveTo>
                                <a:cubicBezTo>
                                  <a:pt x="20249" y="18620"/>
                                  <a:pt x="19643" y="19541"/>
                                  <a:pt x="18899" y="19541"/>
                                </a:cubicBezTo>
                                <a:lnTo>
                                  <a:pt x="2699" y="19541"/>
                                </a:lnTo>
                                <a:cubicBezTo>
                                  <a:pt x="1955" y="19541"/>
                                  <a:pt x="1349" y="18620"/>
                                  <a:pt x="1349" y="17484"/>
                                </a:cubicBezTo>
                                <a:lnTo>
                                  <a:pt x="6636" y="11442"/>
                                </a:lnTo>
                                <a:lnTo>
                                  <a:pt x="9585" y="14813"/>
                                </a:lnTo>
                                <a:cubicBezTo>
                                  <a:pt x="9945" y="15222"/>
                                  <a:pt x="10372" y="15429"/>
                                  <a:pt x="10800" y="15429"/>
                                </a:cubicBezTo>
                                <a:cubicBezTo>
                                  <a:pt x="11228" y="15429"/>
                                  <a:pt x="11654" y="15222"/>
                                  <a:pt x="12015" y="14813"/>
                                </a:cubicBezTo>
                                <a:lnTo>
                                  <a:pt x="14963" y="11442"/>
                                </a:lnTo>
                                <a:cubicBezTo>
                                  <a:pt x="14963" y="11442"/>
                                  <a:pt x="20249" y="17484"/>
                                  <a:pt x="20249" y="17484"/>
                                </a:cubicBezTo>
                                <a:close/>
                                <a:moveTo>
                                  <a:pt x="1349" y="5399"/>
                                </a:moveTo>
                                <a:lnTo>
                                  <a:pt x="6074" y="10800"/>
                                </a:lnTo>
                                <a:lnTo>
                                  <a:pt x="1349" y="16198"/>
                                </a:lnTo>
                                <a:cubicBezTo>
                                  <a:pt x="1349" y="16198"/>
                                  <a:pt x="1349" y="5399"/>
                                  <a:pt x="1349" y="5399"/>
                                </a:cubicBezTo>
                                <a:close/>
                                <a:moveTo>
                                  <a:pt x="18899" y="0"/>
                                </a:moveTo>
                                <a:lnTo>
                                  <a:pt x="2699" y="0"/>
                                </a:lnTo>
                                <a:cubicBezTo>
                                  <a:pt x="1208" y="0"/>
                                  <a:pt x="0" y="1842"/>
                                  <a:pt x="0" y="4114"/>
                                </a:cubicBezTo>
                                <a:lnTo>
                                  <a:pt x="0" y="17484"/>
                                </a:lnTo>
                                <a:cubicBezTo>
                                  <a:pt x="0" y="19756"/>
                                  <a:pt x="1208" y="21600"/>
                                  <a:pt x="2699" y="21600"/>
                                </a:cubicBezTo>
                                <a:lnTo>
                                  <a:pt x="18899" y="21600"/>
                                </a:lnTo>
                                <a:cubicBezTo>
                                  <a:pt x="20391" y="21600"/>
                                  <a:pt x="21600" y="19756"/>
                                  <a:pt x="21600" y="17484"/>
                                </a:cubicBezTo>
                                <a:lnTo>
                                  <a:pt x="21600" y="4114"/>
                                </a:lnTo>
                                <a:cubicBezTo>
                                  <a:pt x="21600" y="1842"/>
                                  <a:pt x="20391" y="0"/>
                                  <a:pt x="18899" y="0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188" name="组合 187"/>
                        <wpg:cNvGrpSpPr/>
                        <wpg:grpSpPr>
                          <a:xfrm rot="0">
                            <a:off x="10070" y="1684"/>
                            <a:ext cx="770" cy="764"/>
                            <a:chOff x="10070" y="1684"/>
                            <a:chExt cx="770" cy="764"/>
                          </a:xfrm>
                          <a:grpFill/>
                        </wpg:grpSpPr>
                        <wps:wsp>
                          <wps:cNvPr id="184" name="AutoShape 84"/>
                          <wps:cNvSpPr/>
                          <wps:spPr bwMode="auto">
                            <a:xfrm>
                              <a:off x="10070" y="1684"/>
                              <a:ext cx="770" cy="76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249" y="18900"/>
                                  </a:moveTo>
                                  <a:cubicBezTo>
                                    <a:pt x="20249" y="19643"/>
                                    <a:pt x="19644" y="20249"/>
                                    <a:pt x="18899" y="20249"/>
                                  </a:cubicBezTo>
                                  <a:lnTo>
                                    <a:pt x="2699" y="20249"/>
                                  </a:lnTo>
                                  <a:cubicBezTo>
                                    <a:pt x="1955" y="20249"/>
                                    <a:pt x="1349" y="19643"/>
                                    <a:pt x="1349" y="18900"/>
                                  </a:cubicBezTo>
                                  <a:lnTo>
                                    <a:pt x="1349" y="5400"/>
                                  </a:lnTo>
                                  <a:cubicBezTo>
                                    <a:pt x="1349" y="5027"/>
                                    <a:pt x="1652" y="4725"/>
                                    <a:pt x="2024" y="4725"/>
                                  </a:cubicBezTo>
                                  <a:lnTo>
                                    <a:pt x="2699" y="4725"/>
                                  </a:lnTo>
                                  <a:lnTo>
                                    <a:pt x="2699" y="18225"/>
                                  </a:lnTo>
                                  <a:cubicBezTo>
                                    <a:pt x="2699" y="18598"/>
                                    <a:pt x="3001" y="18900"/>
                                    <a:pt x="3374" y="18900"/>
                                  </a:cubicBezTo>
                                  <a:cubicBezTo>
                                    <a:pt x="3748" y="18900"/>
                                    <a:pt x="4049" y="18598"/>
                                    <a:pt x="4049" y="18225"/>
                                  </a:cubicBezTo>
                                  <a:lnTo>
                                    <a:pt x="4049" y="2025"/>
                                  </a:lnTo>
                                  <a:cubicBezTo>
                                    <a:pt x="4049" y="1652"/>
                                    <a:pt x="4352" y="1350"/>
                                    <a:pt x="4724" y="1350"/>
                                  </a:cubicBezTo>
                                  <a:lnTo>
                                    <a:pt x="19575" y="1350"/>
                                  </a:lnTo>
                                  <a:cubicBezTo>
                                    <a:pt x="19947" y="1350"/>
                                    <a:pt x="20249" y="1652"/>
                                    <a:pt x="20249" y="2025"/>
                                  </a:cubicBezTo>
                                  <a:cubicBezTo>
                                    <a:pt x="20249" y="2025"/>
                                    <a:pt x="20249" y="18900"/>
                                    <a:pt x="20249" y="18900"/>
                                  </a:cubicBezTo>
                                  <a:close/>
                                  <a:moveTo>
                                    <a:pt x="19575" y="0"/>
                                  </a:moveTo>
                                  <a:lnTo>
                                    <a:pt x="4724" y="0"/>
                                  </a:lnTo>
                                  <a:cubicBezTo>
                                    <a:pt x="3606" y="0"/>
                                    <a:pt x="2699" y="905"/>
                                    <a:pt x="2699" y="2025"/>
                                  </a:cubicBezTo>
                                  <a:lnTo>
                                    <a:pt x="2699" y="3375"/>
                                  </a:lnTo>
                                  <a:lnTo>
                                    <a:pt x="2024" y="3375"/>
                                  </a:lnTo>
                                  <a:cubicBezTo>
                                    <a:pt x="906" y="3375"/>
                                    <a:pt x="0" y="4280"/>
                                    <a:pt x="0" y="5400"/>
                                  </a:cubicBezTo>
                                  <a:lnTo>
                                    <a:pt x="0" y="18900"/>
                                  </a:lnTo>
                                  <a:cubicBezTo>
                                    <a:pt x="0" y="20391"/>
                                    <a:pt x="1208" y="21599"/>
                                    <a:pt x="2699" y="21599"/>
                                  </a:cubicBezTo>
                                  <a:lnTo>
                                    <a:pt x="18899" y="21599"/>
                                  </a:lnTo>
                                  <a:cubicBezTo>
                                    <a:pt x="20391" y="21599"/>
                                    <a:pt x="21600" y="20391"/>
                                    <a:pt x="21600" y="18900"/>
                                  </a:cubicBezTo>
                                  <a:lnTo>
                                    <a:pt x="21600" y="2025"/>
                                  </a:lnTo>
                                  <a:cubicBezTo>
                                    <a:pt x="21600" y="905"/>
                                    <a:pt x="20693" y="0"/>
                                    <a:pt x="19575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18" name="AutoShape 85"/>
                          <wps:cNvSpPr/>
                          <wps:spPr bwMode="auto">
                            <a:xfrm>
                              <a:off x="10528" y="1969"/>
                              <a:ext cx="21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200" y="21599"/>
                                  </a:moveTo>
                                  <a:lnTo>
                                    <a:pt x="20400" y="21599"/>
                                  </a:lnTo>
                                  <a:cubicBezTo>
                                    <a:pt x="21062" y="21599"/>
                                    <a:pt x="21600" y="16748"/>
                                    <a:pt x="21600" y="10800"/>
                                  </a:cubicBezTo>
                                  <a:cubicBezTo>
                                    <a:pt x="21600" y="4830"/>
                                    <a:pt x="21062" y="0"/>
                                    <a:pt x="20400" y="0"/>
                                  </a:cubicBezTo>
                                  <a:lnTo>
                                    <a:pt x="1200" y="0"/>
                                  </a:lnTo>
                                  <a:cubicBezTo>
                                    <a:pt x="537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48"/>
                                    <a:pt x="537" y="21599"/>
                                    <a:pt x="12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19" name="AutoShape 86"/>
                          <wps:cNvSpPr/>
                          <wps:spPr bwMode="auto">
                            <a:xfrm>
                              <a:off x="10528" y="1899"/>
                              <a:ext cx="21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200" y="21599"/>
                                  </a:moveTo>
                                  <a:lnTo>
                                    <a:pt x="20400" y="21599"/>
                                  </a:lnTo>
                                  <a:cubicBezTo>
                                    <a:pt x="21062" y="21599"/>
                                    <a:pt x="21600" y="16748"/>
                                    <a:pt x="21600" y="10800"/>
                                  </a:cubicBezTo>
                                  <a:cubicBezTo>
                                    <a:pt x="21600" y="4830"/>
                                    <a:pt x="21062" y="0"/>
                                    <a:pt x="20400" y="0"/>
                                  </a:cubicBezTo>
                                  <a:lnTo>
                                    <a:pt x="1200" y="0"/>
                                  </a:lnTo>
                                  <a:cubicBezTo>
                                    <a:pt x="537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48"/>
                                    <a:pt x="537" y="21599"/>
                                    <a:pt x="12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22" name="AutoShape 87"/>
                          <wps:cNvSpPr/>
                          <wps:spPr bwMode="auto">
                            <a:xfrm>
                              <a:off x="10528" y="1824"/>
                              <a:ext cx="21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200" y="21599"/>
                                  </a:moveTo>
                                  <a:lnTo>
                                    <a:pt x="20400" y="21599"/>
                                  </a:lnTo>
                                  <a:cubicBezTo>
                                    <a:pt x="21062" y="21599"/>
                                    <a:pt x="21600" y="16748"/>
                                    <a:pt x="21600" y="10800"/>
                                  </a:cubicBezTo>
                                  <a:cubicBezTo>
                                    <a:pt x="21600" y="4830"/>
                                    <a:pt x="21062" y="0"/>
                                    <a:pt x="20400" y="0"/>
                                  </a:cubicBezTo>
                                  <a:lnTo>
                                    <a:pt x="1200" y="0"/>
                                  </a:lnTo>
                                  <a:cubicBezTo>
                                    <a:pt x="537" y="0"/>
                                    <a:pt x="0" y="4830"/>
                                    <a:pt x="0" y="10800"/>
                                  </a:cubicBezTo>
                                  <a:cubicBezTo>
                                    <a:pt x="0" y="16748"/>
                                    <a:pt x="537" y="21599"/>
                                    <a:pt x="12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24" name="AutoShape 88"/>
                          <wps:cNvSpPr/>
                          <wps:spPr bwMode="auto">
                            <a:xfrm>
                              <a:off x="10263" y="2329"/>
                              <a:ext cx="21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400" y="0"/>
                                  </a:moveTo>
                                  <a:lnTo>
                                    <a:pt x="1200" y="0"/>
                                  </a:lnTo>
                                  <a:cubicBezTo>
                                    <a:pt x="537" y="0"/>
                                    <a:pt x="0" y="4851"/>
                                    <a:pt x="0" y="10800"/>
                                  </a:cubicBezTo>
                                  <a:cubicBezTo>
                                    <a:pt x="0" y="16790"/>
                                    <a:pt x="537" y="21599"/>
                                    <a:pt x="1200" y="21599"/>
                                  </a:cubicBezTo>
                                  <a:lnTo>
                                    <a:pt x="20400" y="21599"/>
                                  </a:lnTo>
                                  <a:cubicBezTo>
                                    <a:pt x="21062" y="21599"/>
                                    <a:pt x="21600" y="16790"/>
                                    <a:pt x="21600" y="10800"/>
                                  </a:cubicBezTo>
                                  <a:cubicBezTo>
                                    <a:pt x="21600" y="4851"/>
                                    <a:pt x="21062" y="0"/>
                                    <a:pt x="204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25" name="AutoShape 89"/>
                          <wps:cNvSpPr/>
                          <wps:spPr bwMode="auto">
                            <a:xfrm>
                              <a:off x="10263" y="2259"/>
                              <a:ext cx="21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400" y="0"/>
                                  </a:moveTo>
                                  <a:lnTo>
                                    <a:pt x="1200" y="0"/>
                                  </a:lnTo>
                                  <a:cubicBezTo>
                                    <a:pt x="537" y="0"/>
                                    <a:pt x="0" y="4851"/>
                                    <a:pt x="0" y="10800"/>
                                  </a:cubicBezTo>
                                  <a:cubicBezTo>
                                    <a:pt x="0" y="16790"/>
                                    <a:pt x="537" y="21599"/>
                                    <a:pt x="1200" y="21599"/>
                                  </a:cubicBezTo>
                                  <a:lnTo>
                                    <a:pt x="20400" y="21599"/>
                                  </a:lnTo>
                                  <a:cubicBezTo>
                                    <a:pt x="21062" y="21599"/>
                                    <a:pt x="21600" y="16790"/>
                                    <a:pt x="21600" y="10800"/>
                                  </a:cubicBezTo>
                                  <a:cubicBezTo>
                                    <a:pt x="21600" y="4851"/>
                                    <a:pt x="21062" y="0"/>
                                    <a:pt x="204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26" name="AutoShape 90"/>
                          <wps:cNvSpPr/>
                          <wps:spPr bwMode="auto">
                            <a:xfrm>
                              <a:off x="10263" y="2189"/>
                              <a:ext cx="215" cy="2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400" y="0"/>
                                  </a:moveTo>
                                  <a:lnTo>
                                    <a:pt x="1200" y="0"/>
                                  </a:lnTo>
                                  <a:cubicBezTo>
                                    <a:pt x="537" y="0"/>
                                    <a:pt x="0" y="4851"/>
                                    <a:pt x="0" y="10800"/>
                                  </a:cubicBezTo>
                                  <a:cubicBezTo>
                                    <a:pt x="0" y="16790"/>
                                    <a:pt x="537" y="21599"/>
                                    <a:pt x="1200" y="21599"/>
                                  </a:cubicBezTo>
                                  <a:lnTo>
                                    <a:pt x="20400" y="21599"/>
                                  </a:lnTo>
                                  <a:cubicBezTo>
                                    <a:pt x="21062" y="21599"/>
                                    <a:pt x="21600" y="16790"/>
                                    <a:pt x="21600" y="10800"/>
                                  </a:cubicBezTo>
                                  <a:cubicBezTo>
                                    <a:pt x="21600" y="4851"/>
                                    <a:pt x="21062" y="0"/>
                                    <a:pt x="204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27" name="AutoShape 91"/>
                          <wps:cNvSpPr/>
                          <wps:spPr bwMode="auto">
                            <a:xfrm>
                              <a:off x="10528" y="2329"/>
                              <a:ext cx="21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400" y="0"/>
                                  </a:moveTo>
                                  <a:lnTo>
                                    <a:pt x="1200" y="0"/>
                                  </a:lnTo>
                                  <a:cubicBezTo>
                                    <a:pt x="537" y="0"/>
                                    <a:pt x="0" y="4851"/>
                                    <a:pt x="0" y="10800"/>
                                  </a:cubicBezTo>
                                  <a:cubicBezTo>
                                    <a:pt x="0" y="16790"/>
                                    <a:pt x="537" y="21599"/>
                                    <a:pt x="1200" y="21599"/>
                                  </a:cubicBezTo>
                                  <a:lnTo>
                                    <a:pt x="20400" y="21599"/>
                                  </a:lnTo>
                                  <a:cubicBezTo>
                                    <a:pt x="21062" y="21599"/>
                                    <a:pt x="21600" y="16790"/>
                                    <a:pt x="21600" y="10800"/>
                                  </a:cubicBezTo>
                                  <a:cubicBezTo>
                                    <a:pt x="21600" y="4851"/>
                                    <a:pt x="21062" y="0"/>
                                    <a:pt x="204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28" name="AutoShape 92"/>
                          <wps:cNvSpPr/>
                          <wps:spPr bwMode="auto">
                            <a:xfrm>
                              <a:off x="10528" y="2259"/>
                              <a:ext cx="21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400" y="0"/>
                                  </a:moveTo>
                                  <a:lnTo>
                                    <a:pt x="1200" y="0"/>
                                  </a:lnTo>
                                  <a:cubicBezTo>
                                    <a:pt x="537" y="0"/>
                                    <a:pt x="0" y="4851"/>
                                    <a:pt x="0" y="10800"/>
                                  </a:cubicBezTo>
                                  <a:cubicBezTo>
                                    <a:pt x="0" y="16790"/>
                                    <a:pt x="537" y="21599"/>
                                    <a:pt x="1200" y="21599"/>
                                  </a:cubicBezTo>
                                  <a:lnTo>
                                    <a:pt x="20400" y="21599"/>
                                  </a:lnTo>
                                  <a:cubicBezTo>
                                    <a:pt x="21062" y="21599"/>
                                    <a:pt x="21600" y="16790"/>
                                    <a:pt x="21600" y="10800"/>
                                  </a:cubicBezTo>
                                  <a:cubicBezTo>
                                    <a:pt x="21600" y="4851"/>
                                    <a:pt x="21062" y="0"/>
                                    <a:pt x="204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29" name="AutoShape 93"/>
                          <wps:cNvSpPr/>
                          <wps:spPr bwMode="auto">
                            <a:xfrm>
                              <a:off x="10528" y="2189"/>
                              <a:ext cx="215" cy="2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400" y="0"/>
                                  </a:moveTo>
                                  <a:lnTo>
                                    <a:pt x="1200" y="0"/>
                                  </a:lnTo>
                                  <a:cubicBezTo>
                                    <a:pt x="537" y="0"/>
                                    <a:pt x="0" y="4851"/>
                                    <a:pt x="0" y="10800"/>
                                  </a:cubicBezTo>
                                  <a:cubicBezTo>
                                    <a:pt x="0" y="16790"/>
                                    <a:pt x="537" y="21599"/>
                                    <a:pt x="1200" y="21599"/>
                                  </a:cubicBezTo>
                                  <a:lnTo>
                                    <a:pt x="20400" y="21599"/>
                                  </a:lnTo>
                                  <a:cubicBezTo>
                                    <a:pt x="21062" y="21599"/>
                                    <a:pt x="21600" y="16790"/>
                                    <a:pt x="21600" y="10800"/>
                                  </a:cubicBezTo>
                                  <a:cubicBezTo>
                                    <a:pt x="21600" y="4851"/>
                                    <a:pt x="21062" y="0"/>
                                    <a:pt x="204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30" name="AutoShape 94"/>
                          <wps:cNvSpPr/>
                          <wps:spPr bwMode="auto">
                            <a:xfrm>
                              <a:off x="10263" y="2044"/>
                              <a:ext cx="480" cy="2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1060" y="0"/>
                                  </a:moveTo>
                                  <a:lnTo>
                                    <a:pt x="540" y="0"/>
                                  </a:lnTo>
                                  <a:cubicBezTo>
                                    <a:pt x="242" y="0"/>
                                    <a:pt x="0" y="4851"/>
                                    <a:pt x="0" y="10800"/>
                                  </a:cubicBezTo>
                                  <a:cubicBezTo>
                                    <a:pt x="0" y="16769"/>
                                    <a:pt x="242" y="21599"/>
                                    <a:pt x="540" y="21599"/>
                                  </a:cubicBezTo>
                                  <a:lnTo>
                                    <a:pt x="21060" y="21599"/>
                                  </a:lnTo>
                                  <a:cubicBezTo>
                                    <a:pt x="21357" y="21599"/>
                                    <a:pt x="21600" y="16769"/>
                                    <a:pt x="21600" y="10800"/>
                                  </a:cubicBezTo>
                                  <a:cubicBezTo>
                                    <a:pt x="21600" y="4851"/>
                                    <a:pt x="21357" y="0"/>
                                    <a:pt x="2106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31" name="AutoShape 95"/>
                          <wps:cNvSpPr/>
                          <wps:spPr bwMode="auto">
                            <a:xfrm>
                              <a:off x="10263" y="2114"/>
                              <a:ext cx="480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1060" y="0"/>
                                  </a:moveTo>
                                  <a:lnTo>
                                    <a:pt x="540" y="0"/>
                                  </a:lnTo>
                                  <a:cubicBezTo>
                                    <a:pt x="242" y="0"/>
                                    <a:pt x="0" y="4851"/>
                                    <a:pt x="0" y="10800"/>
                                  </a:cubicBezTo>
                                  <a:cubicBezTo>
                                    <a:pt x="0" y="16790"/>
                                    <a:pt x="242" y="21599"/>
                                    <a:pt x="540" y="21599"/>
                                  </a:cubicBezTo>
                                  <a:lnTo>
                                    <a:pt x="21060" y="21599"/>
                                  </a:lnTo>
                                  <a:cubicBezTo>
                                    <a:pt x="21357" y="21599"/>
                                    <a:pt x="21600" y="16790"/>
                                    <a:pt x="21600" y="10800"/>
                                  </a:cubicBezTo>
                                  <a:cubicBezTo>
                                    <a:pt x="21600" y="4851"/>
                                    <a:pt x="21357" y="0"/>
                                    <a:pt x="2106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232" name="AutoShape 96"/>
                          <wps:cNvSpPr/>
                          <wps:spPr bwMode="auto">
                            <a:xfrm>
                              <a:off x="10263" y="1779"/>
                              <a:ext cx="215" cy="21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4799" y="4792"/>
                                  </a:moveTo>
                                  <a:lnTo>
                                    <a:pt x="16800" y="4792"/>
                                  </a:lnTo>
                                  <a:lnTo>
                                    <a:pt x="16800" y="16797"/>
                                  </a:lnTo>
                                  <a:lnTo>
                                    <a:pt x="4799" y="16797"/>
                                  </a:lnTo>
                                  <a:cubicBezTo>
                                    <a:pt x="4799" y="16797"/>
                                    <a:pt x="4799" y="4792"/>
                                    <a:pt x="4799" y="4792"/>
                                  </a:cubicBezTo>
                                  <a:close/>
                                  <a:moveTo>
                                    <a:pt x="2399" y="21600"/>
                                  </a:moveTo>
                                  <a:lnTo>
                                    <a:pt x="19199" y="21600"/>
                                  </a:lnTo>
                                  <a:cubicBezTo>
                                    <a:pt x="20527" y="21600"/>
                                    <a:pt x="21600" y="20523"/>
                                    <a:pt x="21600" y="19198"/>
                                  </a:cubicBezTo>
                                  <a:lnTo>
                                    <a:pt x="21600" y="2401"/>
                                  </a:lnTo>
                                  <a:cubicBezTo>
                                    <a:pt x="21600" y="1076"/>
                                    <a:pt x="20527" y="0"/>
                                    <a:pt x="19199" y="0"/>
                                  </a:cubicBezTo>
                                  <a:lnTo>
                                    <a:pt x="2399" y="0"/>
                                  </a:lnTo>
                                  <a:cubicBezTo>
                                    <a:pt x="1072" y="0"/>
                                    <a:pt x="0" y="1076"/>
                                    <a:pt x="0" y="2401"/>
                                  </a:cubicBezTo>
                                  <a:lnTo>
                                    <a:pt x="0" y="19198"/>
                                  </a:lnTo>
                                  <a:cubicBezTo>
                                    <a:pt x="0" y="20523"/>
                                    <a:pt x="1072" y="21600"/>
                                    <a:pt x="2399" y="2160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233" name="Freeform 21"/>
                        <wps:cNvSpPr>
                          <a:spLocks noEditPoints="1"/>
                        </wps:cNvSpPr>
                        <wps:spPr bwMode="auto">
                          <a:xfrm>
                            <a:off x="10223" y="7654"/>
                            <a:ext cx="815" cy="815"/>
                          </a:xfrm>
                          <a:custGeom>
                            <a:avLst/>
                            <a:gdLst>
                              <a:gd name="T0" fmla="*/ 390 w 403"/>
                              <a:gd name="T1" fmla="*/ 150 h 404"/>
                              <a:gd name="T2" fmla="*/ 241 w 403"/>
                              <a:gd name="T3" fmla="*/ 110 h 404"/>
                              <a:gd name="T4" fmla="*/ 215 w 403"/>
                              <a:gd name="T5" fmla="*/ 13 h 404"/>
                              <a:gd name="T6" fmla="*/ 195 w 403"/>
                              <a:gd name="T7" fmla="*/ 2 h 404"/>
                              <a:gd name="T8" fmla="*/ 14 w 403"/>
                              <a:gd name="T9" fmla="*/ 51 h 404"/>
                              <a:gd name="T10" fmla="*/ 2 w 403"/>
                              <a:gd name="T11" fmla="*/ 70 h 404"/>
                              <a:gd name="T12" fmla="*/ 67 w 403"/>
                              <a:gd name="T13" fmla="*/ 311 h 404"/>
                              <a:gd name="T14" fmla="*/ 86 w 403"/>
                              <a:gd name="T15" fmla="*/ 322 h 404"/>
                              <a:gd name="T16" fmla="*/ 159 w 403"/>
                              <a:gd name="T17" fmla="*/ 302 h 404"/>
                              <a:gd name="T18" fmla="*/ 149 w 403"/>
                              <a:gd name="T19" fmla="*/ 339 h 404"/>
                              <a:gd name="T20" fmla="*/ 160 w 403"/>
                              <a:gd name="T21" fmla="*/ 358 h 404"/>
                              <a:gd name="T22" fmla="*/ 322 w 403"/>
                              <a:gd name="T23" fmla="*/ 401 h 404"/>
                              <a:gd name="T24" fmla="*/ 342 w 403"/>
                              <a:gd name="T25" fmla="*/ 391 h 404"/>
                              <a:gd name="T26" fmla="*/ 401 w 403"/>
                              <a:gd name="T27" fmla="*/ 169 h 404"/>
                              <a:gd name="T28" fmla="*/ 390 w 403"/>
                              <a:gd name="T29" fmla="*/ 150 h 404"/>
                              <a:gd name="T30" fmla="*/ 34 w 403"/>
                              <a:gd name="T31" fmla="*/ 75 h 404"/>
                              <a:gd name="T32" fmla="*/ 191 w 403"/>
                              <a:gd name="T33" fmla="*/ 33 h 404"/>
                              <a:gd name="T34" fmla="*/ 249 w 403"/>
                              <a:gd name="T35" fmla="*/ 249 h 404"/>
                              <a:gd name="T36" fmla="*/ 92 w 403"/>
                              <a:gd name="T37" fmla="*/ 291 h 404"/>
                              <a:gd name="T38" fmla="*/ 34 w 403"/>
                              <a:gd name="T39" fmla="*/ 75 h 404"/>
                              <a:gd name="T40" fmla="*/ 315 w 403"/>
                              <a:gd name="T41" fmla="*/ 371 h 404"/>
                              <a:gd name="T42" fmla="*/ 179 w 403"/>
                              <a:gd name="T43" fmla="*/ 334 h 404"/>
                              <a:gd name="T44" fmla="*/ 190 w 403"/>
                              <a:gd name="T45" fmla="*/ 294 h 404"/>
                              <a:gd name="T46" fmla="*/ 268 w 403"/>
                              <a:gd name="T47" fmla="*/ 273 h 404"/>
                              <a:gd name="T48" fmla="*/ 279 w 403"/>
                              <a:gd name="T49" fmla="*/ 254 h 404"/>
                              <a:gd name="T50" fmla="*/ 249 w 403"/>
                              <a:gd name="T51" fmla="*/ 142 h 404"/>
                              <a:gd name="T52" fmla="*/ 368 w 403"/>
                              <a:gd name="T53" fmla="*/ 174 h 404"/>
                              <a:gd name="T54" fmla="*/ 315 w 403"/>
                              <a:gd name="T55" fmla="*/ 371 h 4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403" h="404">
                                <a:moveTo>
                                  <a:pt x="390" y="150"/>
                                </a:moveTo>
                                <a:cubicBezTo>
                                  <a:pt x="241" y="110"/>
                                  <a:pt x="241" y="110"/>
                                  <a:pt x="241" y="110"/>
                                </a:cubicBezTo>
                                <a:cubicBezTo>
                                  <a:pt x="215" y="13"/>
                                  <a:pt x="215" y="13"/>
                                  <a:pt x="215" y="13"/>
                                </a:cubicBezTo>
                                <a:cubicBezTo>
                                  <a:pt x="213" y="5"/>
                                  <a:pt x="204" y="0"/>
                                  <a:pt x="195" y="2"/>
                                </a:cubicBezTo>
                                <a:cubicBezTo>
                                  <a:pt x="14" y="51"/>
                                  <a:pt x="14" y="51"/>
                                  <a:pt x="14" y="51"/>
                                </a:cubicBezTo>
                                <a:cubicBezTo>
                                  <a:pt x="5" y="53"/>
                                  <a:pt x="0" y="62"/>
                                  <a:pt x="2" y="70"/>
                                </a:cubicBezTo>
                                <a:cubicBezTo>
                                  <a:pt x="67" y="311"/>
                                  <a:pt x="67" y="311"/>
                                  <a:pt x="67" y="311"/>
                                </a:cubicBezTo>
                                <a:cubicBezTo>
                                  <a:pt x="69" y="319"/>
                                  <a:pt x="78" y="324"/>
                                  <a:pt x="86" y="322"/>
                                </a:cubicBezTo>
                                <a:cubicBezTo>
                                  <a:pt x="159" y="302"/>
                                  <a:pt x="159" y="302"/>
                                  <a:pt x="159" y="302"/>
                                </a:cubicBezTo>
                                <a:cubicBezTo>
                                  <a:pt x="149" y="339"/>
                                  <a:pt x="149" y="339"/>
                                  <a:pt x="149" y="339"/>
                                </a:cubicBezTo>
                                <a:cubicBezTo>
                                  <a:pt x="147" y="347"/>
                                  <a:pt x="152" y="356"/>
                                  <a:pt x="160" y="358"/>
                                </a:cubicBezTo>
                                <a:cubicBezTo>
                                  <a:pt x="322" y="401"/>
                                  <a:pt x="322" y="401"/>
                                  <a:pt x="322" y="401"/>
                                </a:cubicBezTo>
                                <a:cubicBezTo>
                                  <a:pt x="331" y="404"/>
                                  <a:pt x="340" y="399"/>
                                  <a:pt x="342" y="391"/>
                                </a:cubicBezTo>
                                <a:cubicBezTo>
                                  <a:pt x="401" y="169"/>
                                  <a:pt x="401" y="169"/>
                                  <a:pt x="401" y="169"/>
                                </a:cubicBezTo>
                                <a:cubicBezTo>
                                  <a:pt x="403" y="161"/>
                                  <a:pt x="398" y="152"/>
                                  <a:pt x="390" y="150"/>
                                </a:cubicBezTo>
                                <a:close/>
                                <a:moveTo>
                                  <a:pt x="34" y="75"/>
                                </a:moveTo>
                                <a:cubicBezTo>
                                  <a:pt x="191" y="33"/>
                                  <a:pt x="191" y="33"/>
                                  <a:pt x="191" y="33"/>
                                </a:cubicBezTo>
                                <a:cubicBezTo>
                                  <a:pt x="249" y="249"/>
                                  <a:pt x="249" y="249"/>
                                  <a:pt x="249" y="249"/>
                                </a:cubicBezTo>
                                <a:cubicBezTo>
                                  <a:pt x="92" y="291"/>
                                  <a:pt x="92" y="291"/>
                                  <a:pt x="92" y="291"/>
                                </a:cubicBezTo>
                                <a:lnTo>
                                  <a:pt x="34" y="75"/>
                                </a:lnTo>
                                <a:close/>
                                <a:moveTo>
                                  <a:pt x="315" y="371"/>
                                </a:moveTo>
                                <a:cubicBezTo>
                                  <a:pt x="179" y="334"/>
                                  <a:pt x="179" y="334"/>
                                  <a:pt x="179" y="334"/>
                                </a:cubicBezTo>
                                <a:cubicBezTo>
                                  <a:pt x="190" y="294"/>
                                  <a:pt x="190" y="294"/>
                                  <a:pt x="190" y="294"/>
                                </a:cubicBezTo>
                                <a:cubicBezTo>
                                  <a:pt x="268" y="273"/>
                                  <a:pt x="268" y="273"/>
                                  <a:pt x="268" y="273"/>
                                </a:cubicBezTo>
                                <a:cubicBezTo>
                                  <a:pt x="276" y="271"/>
                                  <a:pt x="282" y="262"/>
                                  <a:pt x="279" y="254"/>
                                </a:cubicBezTo>
                                <a:cubicBezTo>
                                  <a:pt x="249" y="142"/>
                                  <a:pt x="249" y="142"/>
                                  <a:pt x="249" y="142"/>
                                </a:cubicBezTo>
                                <a:cubicBezTo>
                                  <a:pt x="368" y="174"/>
                                  <a:pt x="368" y="174"/>
                                  <a:pt x="368" y="174"/>
                                </a:cubicBezTo>
                                <a:lnTo>
                                  <a:pt x="315" y="371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lIns="121920" tIns="60960" rIns="121920" bIns="60960"/>
                      </wps:wsp>
                      <wps:wsp>
                        <wps:cNvPr id="234" name="Freeform 26"/>
                        <wps:cNvSpPr/>
                        <wps:spPr bwMode="auto">
                          <a:xfrm>
                            <a:off x="11655" y="7714"/>
                            <a:ext cx="670" cy="695"/>
                          </a:xfrm>
                          <a:custGeom>
                            <a:avLst/>
                            <a:gdLst>
                              <a:gd name="T0" fmla="*/ 103 w 274"/>
                              <a:gd name="T1" fmla="*/ 284 h 284"/>
                              <a:gd name="T2" fmla="*/ 80 w 274"/>
                              <a:gd name="T3" fmla="*/ 273 h 284"/>
                              <a:gd name="T4" fmla="*/ 9 w 274"/>
                              <a:gd name="T5" fmla="*/ 178 h 284"/>
                              <a:gd name="T6" fmla="*/ 14 w 274"/>
                              <a:gd name="T7" fmla="*/ 139 h 284"/>
                              <a:gd name="T8" fmla="*/ 53 w 274"/>
                              <a:gd name="T9" fmla="*/ 145 h 284"/>
                              <a:gd name="T10" fmla="*/ 100 w 274"/>
                              <a:gd name="T11" fmla="*/ 207 h 284"/>
                              <a:gd name="T12" fmla="*/ 219 w 274"/>
                              <a:gd name="T13" fmla="*/ 17 h 284"/>
                              <a:gd name="T14" fmla="*/ 257 w 274"/>
                              <a:gd name="T15" fmla="*/ 8 h 284"/>
                              <a:gd name="T16" fmla="*/ 266 w 274"/>
                              <a:gd name="T17" fmla="*/ 47 h 284"/>
                              <a:gd name="T18" fmla="*/ 126 w 274"/>
                              <a:gd name="T19" fmla="*/ 271 h 284"/>
                              <a:gd name="T20" fmla="*/ 104 w 274"/>
                              <a:gd name="T21" fmla="*/ 284 h 284"/>
                              <a:gd name="T22" fmla="*/ 103 w 274"/>
                              <a:gd name="T23" fmla="*/ 284 h 2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274" h="284">
                                <a:moveTo>
                                  <a:pt x="103" y="284"/>
                                </a:moveTo>
                                <a:cubicBezTo>
                                  <a:pt x="94" y="284"/>
                                  <a:pt x="86" y="280"/>
                                  <a:pt x="80" y="273"/>
                                </a:cubicBezTo>
                                <a:cubicBezTo>
                                  <a:pt x="9" y="178"/>
                                  <a:pt x="9" y="178"/>
                                  <a:pt x="9" y="178"/>
                                </a:cubicBezTo>
                                <a:cubicBezTo>
                                  <a:pt x="0" y="166"/>
                                  <a:pt x="2" y="149"/>
                                  <a:pt x="14" y="139"/>
                                </a:cubicBezTo>
                                <a:cubicBezTo>
                                  <a:pt x="27" y="130"/>
                                  <a:pt x="44" y="133"/>
                                  <a:pt x="53" y="145"/>
                                </a:cubicBezTo>
                                <a:cubicBezTo>
                                  <a:pt x="100" y="207"/>
                                  <a:pt x="100" y="207"/>
                                  <a:pt x="100" y="207"/>
                                </a:cubicBezTo>
                                <a:cubicBezTo>
                                  <a:pt x="219" y="17"/>
                                  <a:pt x="219" y="17"/>
                                  <a:pt x="219" y="17"/>
                                </a:cubicBezTo>
                                <a:cubicBezTo>
                                  <a:pt x="227" y="4"/>
                                  <a:pt x="244" y="0"/>
                                  <a:pt x="257" y="8"/>
                                </a:cubicBezTo>
                                <a:cubicBezTo>
                                  <a:pt x="270" y="16"/>
                                  <a:pt x="274" y="33"/>
                                  <a:pt x="266" y="47"/>
                                </a:cubicBezTo>
                                <a:cubicBezTo>
                                  <a:pt x="126" y="271"/>
                                  <a:pt x="126" y="271"/>
                                  <a:pt x="126" y="271"/>
                                </a:cubicBezTo>
                                <a:cubicBezTo>
                                  <a:pt x="121" y="279"/>
                                  <a:pt x="113" y="283"/>
                                  <a:pt x="104" y="284"/>
                                </a:cubicBezTo>
                                <a:cubicBezTo>
                                  <a:pt x="104" y="284"/>
                                  <a:pt x="103" y="284"/>
                                  <a:pt x="103" y="28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lIns="121920" tIns="60960" rIns="121920" bIns="60960"/>
                      </wps:wsp>
                      <wpg:grpSp>
                        <wpg:cNvPr id="235" name="Group 159"/>
                        <wpg:cNvGrpSpPr/>
                        <wpg:grpSpPr>
                          <a:xfrm rot="0">
                            <a:off x="13110" y="7715"/>
                            <a:ext cx="920" cy="725"/>
                            <a:chOff x="1058564" y="1781841"/>
                            <a:chExt cx="649993" cy="512092"/>
                          </a:xfrm>
                          <a:grpFill/>
                        </wpg:grpSpPr>
                        <wps:wsp>
                          <wps:cNvPr id="236" name="Freeform 31"/>
                          <wps:cNvSpPr/>
                          <wps:spPr bwMode="auto">
                            <a:xfrm>
                              <a:off x="1058564" y="1823776"/>
                              <a:ext cx="457253" cy="470157"/>
                            </a:xfrm>
                            <a:custGeom>
                              <a:avLst/>
                              <a:gdLst>
                                <a:gd name="T0" fmla="*/ 191 w 240"/>
                                <a:gd name="T1" fmla="*/ 0 h 247"/>
                                <a:gd name="T2" fmla="*/ 49 w 240"/>
                                <a:gd name="T3" fmla="*/ 0 h 247"/>
                                <a:gd name="T4" fmla="*/ 0 w 240"/>
                                <a:gd name="T5" fmla="*/ 49 h 247"/>
                                <a:gd name="T6" fmla="*/ 0 w 240"/>
                                <a:gd name="T7" fmla="*/ 129 h 247"/>
                                <a:gd name="T8" fmla="*/ 49 w 240"/>
                                <a:gd name="T9" fmla="*/ 178 h 247"/>
                                <a:gd name="T10" fmla="*/ 57 w 240"/>
                                <a:gd name="T11" fmla="*/ 178 h 247"/>
                                <a:gd name="T12" fmla="*/ 32 w 240"/>
                                <a:gd name="T13" fmla="*/ 245 h 247"/>
                                <a:gd name="T14" fmla="*/ 121 w 240"/>
                                <a:gd name="T15" fmla="*/ 178 h 247"/>
                                <a:gd name="T16" fmla="*/ 191 w 240"/>
                                <a:gd name="T17" fmla="*/ 178 h 247"/>
                                <a:gd name="T18" fmla="*/ 240 w 240"/>
                                <a:gd name="T19" fmla="*/ 129 h 247"/>
                                <a:gd name="T20" fmla="*/ 240 w 240"/>
                                <a:gd name="T21" fmla="*/ 49 h 247"/>
                                <a:gd name="T22" fmla="*/ 191 w 240"/>
                                <a:gd name="T23" fmla="*/ 0 h 2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240" h="247">
                                  <a:moveTo>
                                    <a:pt x="191" y="0"/>
                                  </a:moveTo>
                                  <a:cubicBezTo>
                                    <a:pt x="49" y="0"/>
                                    <a:pt x="49" y="0"/>
                                    <a:pt x="49" y="0"/>
                                  </a:cubicBezTo>
                                  <a:cubicBezTo>
                                    <a:pt x="22" y="0"/>
                                    <a:pt x="0" y="22"/>
                                    <a:pt x="0" y="49"/>
                                  </a:cubicBezTo>
                                  <a:cubicBezTo>
                                    <a:pt x="0" y="129"/>
                                    <a:pt x="0" y="129"/>
                                    <a:pt x="0" y="129"/>
                                  </a:cubicBezTo>
                                  <a:cubicBezTo>
                                    <a:pt x="0" y="156"/>
                                    <a:pt x="22" y="178"/>
                                    <a:pt x="49" y="178"/>
                                  </a:cubicBezTo>
                                  <a:cubicBezTo>
                                    <a:pt x="57" y="178"/>
                                    <a:pt x="57" y="178"/>
                                    <a:pt x="57" y="178"/>
                                  </a:cubicBezTo>
                                  <a:cubicBezTo>
                                    <a:pt x="49" y="198"/>
                                    <a:pt x="31" y="247"/>
                                    <a:pt x="32" y="245"/>
                                  </a:cubicBezTo>
                                  <a:cubicBezTo>
                                    <a:pt x="32" y="244"/>
                                    <a:pt x="97" y="196"/>
                                    <a:pt x="121" y="178"/>
                                  </a:cubicBezTo>
                                  <a:cubicBezTo>
                                    <a:pt x="191" y="178"/>
                                    <a:pt x="191" y="178"/>
                                    <a:pt x="191" y="178"/>
                                  </a:cubicBezTo>
                                  <a:cubicBezTo>
                                    <a:pt x="218" y="178"/>
                                    <a:pt x="240" y="156"/>
                                    <a:pt x="240" y="129"/>
                                  </a:cubicBezTo>
                                  <a:cubicBezTo>
                                    <a:pt x="240" y="49"/>
                                    <a:pt x="240" y="49"/>
                                    <a:pt x="240" y="49"/>
                                  </a:cubicBezTo>
                                  <a:cubicBezTo>
                                    <a:pt x="240" y="22"/>
                                    <a:pt x="218" y="0"/>
                                    <a:pt x="191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37" name="Freeform 32"/>
                          <wps:cNvSpPr/>
                          <wps:spPr bwMode="auto">
                            <a:xfrm>
                              <a:off x="1378722" y="1781841"/>
                              <a:ext cx="329835" cy="384674"/>
                            </a:xfrm>
                            <a:custGeom>
                              <a:avLst/>
                              <a:gdLst>
                                <a:gd name="T0" fmla="*/ 133 w 173"/>
                                <a:gd name="T1" fmla="*/ 0 h 202"/>
                                <a:gd name="T2" fmla="*/ 18 w 173"/>
                                <a:gd name="T3" fmla="*/ 0 h 202"/>
                                <a:gd name="T4" fmla="*/ 0 w 173"/>
                                <a:gd name="T5" fmla="*/ 5 h 202"/>
                                <a:gd name="T6" fmla="*/ 33 w 173"/>
                                <a:gd name="T7" fmla="*/ 5 h 202"/>
                                <a:gd name="T8" fmla="*/ 89 w 173"/>
                                <a:gd name="T9" fmla="*/ 61 h 202"/>
                                <a:gd name="T10" fmla="*/ 89 w 173"/>
                                <a:gd name="T11" fmla="*/ 151 h 202"/>
                                <a:gd name="T12" fmla="*/ 89 w 173"/>
                                <a:gd name="T13" fmla="*/ 156 h 202"/>
                                <a:gd name="T14" fmla="*/ 148 w 173"/>
                                <a:gd name="T15" fmla="*/ 201 h 202"/>
                                <a:gd name="T16" fmla="*/ 127 w 173"/>
                                <a:gd name="T17" fmla="*/ 145 h 202"/>
                                <a:gd name="T18" fmla="*/ 133 w 173"/>
                                <a:gd name="T19" fmla="*/ 145 h 202"/>
                                <a:gd name="T20" fmla="*/ 173 w 173"/>
                                <a:gd name="T21" fmla="*/ 105 h 202"/>
                                <a:gd name="T22" fmla="*/ 173 w 173"/>
                                <a:gd name="T23" fmla="*/ 41 h 202"/>
                                <a:gd name="T24" fmla="*/ 133 w 173"/>
                                <a:gd name="T25" fmla="*/ 0 h 20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73" h="202">
                                  <a:moveTo>
                                    <a:pt x="133" y="0"/>
                                  </a:moveTo>
                                  <a:cubicBezTo>
                                    <a:pt x="18" y="0"/>
                                    <a:pt x="18" y="0"/>
                                    <a:pt x="18" y="0"/>
                                  </a:cubicBezTo>
                                  <a:cubicBezTo>
                                    <a:pt x="11" y="0"/>
                                    <a:pt x="5" y="2"/>
                                    <a:pt x="0" y="5"/>
                                  </a:cubicBezTo>
                                  <a:cubicBezTo>
                                    <a:pt x="33" y="5"/>
                                    <a:pt x="33" y="5"/>
                                    <a:pt x="33" y="5"/>
                                  </a:cubicBezTo>
                                  <a:cubicBezTo>
                                    <a:pt x="64" y="5"/>
                                    <a:pt x="89" y="30"/>
                                    <a:pt x="89" y="61"/>
                                  </a:cubicBezTo>
                                  <a:cubicBezTo>
                                    <a:pt x="89" y="151"/>
                                    <a:pt x="89" y="151"/>
                                    <a:pt x="89" y="151"/>
                                  </a:cubicBezTo>
                                  <a:cubicBezTo>
                                    <a:pt x="89" y="153"/>
                                    <a:pt x="89" y="154"/>
                                    <a:pt x="89" y="156"/>
                                  </a:cubicBezTo>
                                  <a:cubicBezTo>
                                    <a:pt x="113" y="174"/>
                                    <a:pt x="148" y="200"/>
                                    <a:pt x="148" y="201"/>
                                  </a:cubicBezTo>
                                  <a:cubicBezTo>
                                    <a:pt x="148" y="202"/>
                                    <a:pt x="133" y="162"/>
                                    <a:pt x="127" y="145"/>
                                  </a:cubicBezTo>
                                  <a:cubicBezTo>
                                    <a:pt x="133" y="145"/>
                                    <a:pt x="133" y="145"/>
                                    <a:pt x="133" y="145"/>
                                  </a:cubicBezTo>
                                  <a:cubicBezTo>
                                    <a:pt x="155" y="145"/>
                                    <a:pt x="173" y="127"/>
                                    <a:pt x="173" y="105"/>
                                  </a:cubicBezTo>
                                  <a:cubicBezTo>
                                    <a:pt x="173" y="41"/>
                                    <a:pt x="173" y="41"/>
                                    <a:pt x="173" y="41"/>
                                  </a:cubicBezTo>
                                  <a:cubicBezTo>
                                    <a:pt x="173" y="18"/>
                                    <a:pt x="155" y="0"/>
                                    <a:pt x="133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</wpg:grpSp>
                      <wpg:grpSp>
                        <wpg:cNvPr id="238" name="Group 162"/>
                        <wpg:cNvGrpSpPr/>
                        <wpg:grpSpPr>
                          <a:xfrm rot="0">
                            <a:off x="14712" y="7715"/>
                            <a:ext cx="736" cy="560"/>
                            <a:chOff x="2070649" y="1631036"/>
                            <a:chExt cx="723379" cy="550800"/>
                          </a:xfrm>
                          <a:grpFill/>
                        </wpg:grpSpPr>
                        <wps:wsp>
                          <wps:cNvPr id="239" name="Oval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2344840" y="2015709"/>
                              <a:ext cx="165321" cy="166127"/>
                            </a:xfrm>
                            <a:prstGeom prst="ellips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40" name="Freeform 36"/>
                          <wps:cNvSpPr/>
                          <wps:spPr bwMode="auto">
                            <a:xfrm>
                              <a:off x="2228712" y="1861679"/>
                              <a:ext cx="405641" cy="169353"/>
                            </a:xfrm>
                            <a:custGeom>
                              <a:avLst/>
                              <a:gdLst>
                                <a:gd name="T0" fmla="*/ 105 w 213"/>
                                <a:gd name="T1" fmla="*/ 31 h 89"/>
                                <a:gd name="T2" fmla="*/ 191 w 213"/>
                                <a:gd name="T3" fmla="*/ 89 h 89"/>
                                <a:gd name="T4" fmla="*/ 213 w 213"/>
                                <a:gd name="T5" fmla="*/ 64 h 89"/>
                                <a:gd name="T6" fmla="*/ 105 w 213"/>
                                <a:gd name="T7" fmla="*/ 0 h 89"/>
                                <a:gd name="T8" fmla="*/ 0 w 213"/>
                                <a:gd name="T9" fmla="*/ 58 h 89"/>
                                <a:gd name="T10" fmla="*/ 21 w 213"/>
                                <a:gd name="T11" fmla="*/ 82 h 89"/>
                                <a:gd name="T12" fmla="*/ 105 w 213"/>
                                <a:gd name="T13" fmla="*/ 31 h 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13" h="89">
                                  <a:moveTo>
                                    <a:pt x="105" y="31"/>
                                  </a:moveTo>
                                  <a:cubicBezTo>
                                    <a:pt x="144" y="31"/>
                                    <a:pt x="177" y="54"/>
                                    <a:pt x="191" y="89"/>
                                  </a:cubicBezTo>
                                  <a:cubicBezTo>
                                    <a:pt x="213" y="64"/>
                                    <a:pt x="213" y="64"/>
                                    <a:pt x="213" y="64"/>
                                  </a:cubicBezTo>
                                  <a:cubicBezTo>
                                    <a:pt x="192" y="26"/>
                                    <a:pt x="152" y="0"/>
                                    <a:pt x="105" y="0"/>
                                  </a:cubicBezTo>
                                  <a:cubicBezTo>
                                    <a:pt x="61" y="0"/>
                                    <a:pt x="22" y="23"/>
                                    <a:pt x="0" y="58"/>
                                  </a:cubicBezTo>
                                  <a:cubicBezTo>
                                    <a:pt x="21" y="82"/>
                                    <a:pt x="21" y="82"/>
                                    <a:pt x="21" y="82"/>
                                  </a:cubicBezTo>
                                  <a:cubicBezTo>
                                    <a:pt x="37" y="51"/>
                                    <a:pt x="68" y="31"/>
                                    <a:pt x="105" y="3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41" name="Freeform 37"/>
                          <wps:cNvSpPr/>
                          <wps:spPr bwMode="auto">
                            <a:xfrm>
                              <a:off x="2157745" y="1749583"/>
                              <a:ext cx="549187" cy="195966"/>
                            </a:xfrm>
                            <a:custGeom>
                              <a:avLst/>
                              <a:gdLst>
                                <a:gd name="T0" fmla="*/ 142 w 288"/>
                                <a:gd name="T1" fmla="*/ 34 h 103"/>
                                <a:gd name="T2" fmla="*/ 264 w 288"/>
                                <a:gd name="T3" fmla="*/ 103 h 103"/>
                                <a:gd name="T4" fmla="*/ 288 w 288"/>
                                <a:gd name="T5" fmla="*/ 76 h 103"/>
                                <a:gd name="T6" fmla="*/ 142 w 288"/>
                                <a:gd name="T7" fmla="*/ 0 h 103"/>
                                <a:gd name="T8" fmla="*/ 0 w 288"/>
                                <a:gd name="T9" fmla="*/ 71 h 103"/>
                                <a:gd name="T10" fmla="*/ 23 w 288"/>
                                <a:gd name="T11" fmla="*/ 97 h 103"/>
                                <a:gd name="T12" fmla="*/ 142 w 288"/>
                                <a:gd name="T13" fmla="*/ 34 h 1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88" h="103">
                                  <a:moveTo>
                                    <a:pt x="142" y="34"/>
                                  </a:moveTo>
                                  <a:cubicBezTo>
                                    <a:pt x="194" y="34"/>
                                    <a:pt x="239" y="62"/>
                                    <a:pt x="264" y="103"/>
                                  </a:cubicBezTo>
                                  <a:cubicBezTo>
                                    <a:pt x="288" y="76"/>
                                    <a:pt x="288" y="76"/>
                                    <a:pt x="288" y="76"/>
                                  </a:cubicBezTo>
                                  <a:cubicBezTo>
                                    <a:pt x="256" y="30"/>
                                    <a:pt x="202" y="0"/>
                                    <a:pt x="142" y="0"/>
                                  </a:cubicBezTo>
                                  <a:cubicBezTo>
                                    <a:pt x="84" y="0"/>
                                    <a:pt x="32" y="28"/>
                                    <a:pt x="0" y="71"/>
                                  </a:cubicBezTo>
                                  <a:cubicBezTo>
                                    <a:pt x="23" y="97"/>
                                    <a:pt x="23" y="97"/>
                                    <a:pt x="23" y="97"/>
                                  </a:cubicBezTo>
                                  <a:cubicBezTo>
                                    <a:pt x="49" y="59"/>
                                    <a:pt x="93" y="34"/>
                                    <a:pt x="142" y="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42" name="Freeform 38"/>
                          <wps:cNvSpPr/>
                          <wps:spPr bwMode="auto">
                            <a:xfrm>
                              <a:off x="2070649" y="1631036"/>
                              <a:ext cx="723379" cy="229030"/>
                            </a:xfrm>
                            <a:custGeom>
                              <a:avLst/>
                              <a:gdLst>
                                <a:gd name="T0" fmla="*/ 188 w 380"/>
                                <a:gd name="T1" fmla="*/ 36 h 120"/>
                                <a:gd name="T2" fmla="*/ 355 w 380"/>
                                <a:gd name="T3" fmla="*/ 120 h 120"/>
                                <a:gd name="T4" fmla="*/ 380 w 380"/>
                                <a:gd name="T5" fmla="*/ 93 h 120"/>
                                <a:gd name="T6" fmla="*/ 188 w 380"/>
                                <a:gd name="T7" fmla="*/ 0 h 120"/>
                                <a:gd name="T8" fmla="*/ 0 w 380"/>
                                <a:gd name="T9" fmla="*/ 88 h 120"/>
                                <a:gd name="T10" fmla="*/ 25 w 380"/>
                                <a:gd name="T11" fmla="*/ 115 h 120"/>
                                <a:gd name="T12" fmla="*/ 188 w 380"/>
                                <a:gd name="T13" fmla="*/ 36 h 12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80" h="120">
                                  <a:moveTo>
                                    <a:pt x="188" y="36"/>
                                  </a:moveTo>
                                  <a:cubicBezTo>
                                    <a:pt x="256" y="36"/>
                                    <a:pt x="317" y="69"/>
                                    <a:pt x="355" y="120"/>
                                  </a:cubicBezTo>
                                  <a:cubicBezTo>
                                    <a:pt x="380" y="93"/>
                                    <a:pt x="380" y="93"/>
                                    <a:pt x="380" y="93"/>
                                  </a:cubicBezTo>
                                  <a:cubicBezTo>
                                    <a:pt x="335" y="36"/>
                                    <a:pt x="266" y="0"/>
                                    <a:pt x="188" y="0"/>
                                  </a:cubicBezTo>
                                  <a:cubicBezTo>
                                    <a:pt x="113" y="0"/>
                                    <a:pt x="45" y="34"/>
                                    <a:pt x="0" y="88"/>
                                  </a:cubicBezTo>
                                  <a:cubicBezTo>
                                    <a:pt x="25" y="115"/>
                                    <a:pt x="25" y="115"/>
                                    <a:pt x="25" y="115"/>
                                  </a:cubicBezTo>
                                  <a:cubicBezTo>
                                    <a:pt x="63" y="67"/>
                                    <a:pt x="122" y="36"/>
                                    <a:pt x="188" y="3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</wpg:grpSp>
                      <wpg:grpSp>
                        <wpg:cNvPr id="243" name="Group 167"/>
                        <wpg:cNvGrpSpPr/>
                        <wpg:grpSpPr>
                          <a:xfrm rot="0">
                            <a:off x="16310" y="7715"/>
                            <a:ext cx="735" cy="569"/>
                            <a:chOff x="3727889" y="-113301"/>
                            <a:chExt cx="548381" cy="424189"/>
                          </a:xfrm>
                          <a:grpFill/>
                        </wpg:grpSpPr>
                        <wps:wsp>
                          <wps:cNvPr id="244" name="Oval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54500" y="47987"/>
                              <a:ext cx="96773" cy="97580"/>
                            </a:xfrm>
                            <a:prstGeom prst="ellips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45" name="Freeform 44"/>
                          <wps:cNvSpPr/>
                          <wps:spPr bwMode="auto">
                            <a:xfrm>
                              <a:off x="4042402" y="-20560"/>
                              <a:ext cx="98386" cy="238707"/>
                            </a:xfrm>
                            <a:custGeom>
                              <a:avLst/>
                              <a:gdLst>
                                <a:gd name="T0" fmla="*/ 34 w 52"/>
                                <a:gd name="T1" fmla="*/ 61 h 125"/>
                                <a:gd name="T2" fmla="*/ 0 w 52"/>
                                <a:gd name="T3" fmla="*/ 112 h 125"/>
                                <a:gd name="T4" fmla="*/ 15 w 52"/>
                                <a:gd name="T5" fmla="*/ 125 h 125"/>
                                <a:gd name="T6" fmla="*/ 52 w 52"/>
                                <a:gd name="T7" fmla="*/ 61 h 125"/>
                                <a:gd name="T8" fmla="*/ 18 w 52"/>
                                <a:gd name="T9" fmla="*/ 0 h 125"/>
                                <a:gd name="T10" fmla="*/ 4 w 52"/>
                                <a:gd name="T11" fmla="*/ 12 h 125"/>
                                <a:gd name="T12" fmla="*/ 34 w 52"/>
                                <a:gd name="T13" fmla="*/ 61 h 1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2" h="125">
                                  <a:moveTo>
                                    <a:pt x="34" y="61"/>
                                  </a:moveTo>
                                  <a:cubicBezTo>
                                    <a:pt x="34" y="84"/>
                                    <a:pt x="20" y="104"/>
                                    <a:pt x="0" y="112"/>
                                  </a:cubicBezTo>
                                  <a:cubicBezTo>
                                    <a:pt x="15" y="125"/>
                                    <a:pt x="15" y="125"/>
                                    <a:pt x="15" y="125"/>
                                  </a:cubicBezTo>
                                  <a:cubicBezTo>
                                    <a:pt x="37" y="113"/>
                                    <a:pt x="52" y="89"/>
                                    <a:pt x="52" y="61"/>
                                  </a:cubicBezTo>
                                  <a:cubicBezTo>
                                    <a:pt x="52" y="35"/>
                                    <a:pt x="39" y="13"/>
                                    <a:pt x="18" y="0"/>
                                  </a:cubicBezTo>
                                  <a:cubicBezTo>
                                    <a:pt x="4" y="12"/>
                                    <a:pt x="4" y="12"/>
                                    <a:pt x="4" y="12"/>
                                  </a:cubicBezTo>
                                  <a:cubicBezTo>
                                    <a:pt x="22" y="21"/>
                                    <a:pt x="34" y="40"/>
                                    <a:pt x="34" y="6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46" name="Freeform 45"/>
                          <wps:cNvSpPr/>
                          <wps:spPr bwMode="auto">
                            <a:xfrm>
                              <a:off x="4093208" y="-62495"/>
                              <a:ext cx="114515" cy="322577"/>
                            </a:xfrm>
                            <a:custGeom>
                              <a:avLst/>
                              <a:gdLst>
                                <a:gd name="T0" fmla="*/ 40 w 60"/>
                                <a:gd name="T1" fmla="*/ 83 h 169"/>
                                <a:gd name="T2" fmla="*/ 0 w 60"/>
                                <a:gd name="T3" fmla="*/ 155 h 169"/>
                                <a:gd name="T4" fmla="*/ 15 w 60"/>
                                <a:gd name="T5" fmla="*/ 169 h 169"/>
                                <a:gd name="T6" fmla="*/ 60 w 60"/>
                                <a:gd name="T7" fmla="*/ 83 h 169"/>
                                <a:gd name="T8" fmla="*/ 19 w 60"/>
                                <a:gd name="T9" fmla="*/ 0 h 169"/>
                                <a:gd name="T10" fmla="*/ 3 w 60"/>
                                <a:gd name="T11" fmla="*/ 14 h 169"/>
                                <a:gd name="T12" fmla="*/ 40 w 60"/>
                                <a:gd name="T13" fmla="*/ 83 h 1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0" h="169">
                                  <a:moveTo>
                                    <a:pt x="40" y="83"/>
                                  </a:moveTo>
                                  <a:cubicBezTo>
                                    <a:pt x="40" y="114"/>
                                    <a:pt x="24" y="140"/>
                                    <a:pt x="0" y="155"/>
                                  </a:cubicBezTo>
                                  <a:cubicBezTo>
                                    <a:pt x="15" y="169"/>
                                    <a:pt x="15" y="169"/>
                                    <a:pt x="15" y="169"/>
                                  </a:cubicBezTo>
                                  <a:cubicBezTo>
                                    <a:pt x="42" y="150"/>
                                    <a:pt x="60" y="119"/>
                                    <a:pt x="60" y="83"/>
                                  </a:cubicBezTo>
                                  <a:cubicBezTo>
                                    <a:pt x="60" y="49"/>
                                    <a:pt x="44" y="19"/>
                                    <a:pt x="19" y="0"/>
                                  </a:cubicBezTo>
                                  <a:cubicBezTo>
                                    <a:pt x="3" y="14"/>
                                    <a:pt x="3" y="14"/>
                                    <a:pt x="3" y="14"/>
                                  </a:cubicBezTo>
                                  <a:cubicBezTo>
                                    <a:pt x="25" y="29"/>
                                    <a:pt x="40" y="54"/>
                                    <a:pt x="40" y="8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47" name="Freeform 46"/>
                          <wps:cNvSpPr/>
                          <wps:spPr bwMode="auto">
                            <a:xfrm>
                              <a:off x="4143207" y="-113301"/>
                              <a:ext cx="133063" cy="424189"/>
                            </a:xfrm>
                            <a:custGeom>
                              <a:avLst/>
                              <a:gdLst>
                                <a:gd name="T0" fmla="*/ 49 w 70"/>
                                <a:gd name="T1" fmla="*/ 110 h 223"/>
                                <a:gd name="T2" fmla="*/ 0 w 70"/>
                                <a:gd name="T3" fmla="*/ 209 h 223"/>
                                <a:gd name="T4" fmla="*/ 16 w 70"/>
                                <a:gd name="T5" fmla="*/ 223 h 223"/>
                                <a:gd name="T6" fmla="*/ 70 w 70"/>
                                <a:gd name="T7" fmla="*/ 110 h 223"/>
                                <a:gd name="T8" fmla="*/ 19 w 70"/>
                                <a:gd name="T9" fmla="*/ 0 h 223"/>
                                <a:gd name="T10" fmla="*/ 3 w 70"/>
                                <a:gd name="T11" fmla="*/ 14 h 223"/>
                                <a:gd name="T12" fmla="*/ 49 w 70"/>
                                <a:gd name="T13" fmla="*/ 110 h 2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0" h="223">
                                  <a:moveTo>
                                    <a:pt x="49" y="110"/>
                                  </a:moveTo>
                                  <a:cubicBezTo>
                                    <a:pt x="49" y="151"/>
                                    <a:pt x="30" y="186"/>
                                    <a:pt x="0" y="209"/>
                                  </a:cubicBezTo>
                                  <a:cubicBezTo>
                                    <a:pt x="16" y="223"/>
                                    <a:pt x="16" y="223"/>
                                    <a:pt x="16" y="223"/>
                                  </a:cubicBezTo>
                                  <a:cubicBezTo>
                                    <a:pt x="49" y="197"/>
                                    <a:pt x="70" y="156"/>
                                    <a:pt x="70" y="110"/>
                                  </a:cubicBezTo>
                                  <a:cubicBezTo>
                                    <a:pt x="70" y="66"/>
                                    <a:pt x="50" y="26"/>
                                    <a:pt x="19" y="0"/>
                                  </a:cubicBezTo>
                                  <a:cubicBezTo>
                                    <a:pt x="3" y="14"/>
                                    <a:pt x="3" y="14"/>
                                    <a:pt x="3" y="14"/>
                                  </a:cubicBezTo>
                                  <a:cubicBezTo>
                                    <a:pt x="31" y="37"/>
                                    <a:pt x="49" y="71"/>
                                    <a:pt x="49" y="11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48" name="Oval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52887" y="52019"/>
                              <a:ext cx="96773" cy="97580"/>
                            </a:xfrm>
                            <a:prstGeom prst="ellips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49" name="Freeform 48"/>
                          <wps:cNvSpPr/>
                          <wps:spPr bwMode="auto">
                            <a:xfrm>
                              <a:off x="3863371" y="-20560"/>
                              <a:ext cx="98386" cy="238707"/>
                            </a:xfrm>
                            <a:custGeom>
                              <a:avLst/>
                              <a:gdLst>
                                <a:gd name="T0" fmla="*/ 18 w 52"/>
                                <a:gd name="T1" fmla="*/ 64 h 125"/>
                                <a:gd name="T2" fmla="*/ 52 w 52"/>
                                <a:gd name="T3" fmla="*/ 13 h 125"/>
                                <a:gd name="T4" fmla="*/ 38 w 52"/>
                                <a:gd name="T5" fmla="*/ 0 h 125"/>
                                <a:gd name="T6" fmla="*/ 0 w 52"/>
                                <a:gd name="T7" fmla="*/ 64 h 125"/>
                                <a:gd name="T8" fmla="*/ 34 w 52"/>
                                <a:gd name="T9" fmla="*/ 125 h 125"/>
                                <a:gd name="T10" fmla="*/ 48 w 52"/>
                                <a:gd name="T11" fmla="*/ 113 h 125"/>
                                <a:gd name="T12" fmla="*/ 18 w 52"/>
                                <a:gd name="T13" fmla="*/ 64 h 12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2" h="125">
                                  <a:moveTo>
                                    <a:pt x="18" y="64"/>
                                  </a:moveTo>
                                  <a:cubicBezTo>
                                    <a:pt x="18" y="41"/>
                                    <a:pt x="32" y="21"/>
                                    <a:pt x="52" y="13"/>
                                  </a:cubicBezTo>
                                  <a:cubicBezTo>
                                    <a:pt x="38" y="0"/>
                                    <a:pt x="38" y="0"/>
                                    <a:pt x="38" y="0"/>
                                  </a:cubicBezTo>
                                  <a:cubicBezTo>
                                    <a:pt x="15" y="12"/>
                                    <a:pt x="0" y="36"/>
                                    <a:pt x="0" y="64"/>
                                  </a:cubicBezTo>
                                  <a:cubicBezTo>
                                    <a:pt x="0" y="90"/>
                                    <a:pt x="14" y="113"/>
                                    <a:pt x="34" y="125"/>
                                  </a:cubicBezTo>
                                  <a:cubicBezTo>
                                    <a:pt x="48" y="113"/>
                                    <a:pt x="48" y="113"/>
                                    <a:pt x="48" y="113"/>
                                  </a:cubicBezTo>
                                  <a:cubicBezTo>
                                    <a:pt x="30" y="104"/>
                                    <a:pt x="18" y="85"/>
                                    <a:pt x="18" y="6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50" name="Freeform 49"/>
                          <wps:cNvSpPr/>
                          <wps:spPr bwMode="auto">
                            <a:xfrm>
                              <a:off x="3796437" y="-62495"/>
                              <a:ext cx="116128" cy="322577"/>
                            </a:xfrm>
                            <a:custGeom>
                              <a:avLst/>
                              <a:gdLst>
                                <a:gd name="T0" fmla="*/ 20 w 61"/>
                                <a:gd name="T1" fmla="*/ 86 h 169"/>
                                <a:gd name="T2" fmla="*/ 61 w 61"/>
                                <a:gd name="T3" fmla="*/ 14 h 169"/>
                                <a:gd name="T4" fmla="*/ 45 w 61"/>
                                <a:gd name="T5" fmla="*/ 0 h 169"/>
                                <a:gd name="T6" fmla="*/ 0 w 61"/>
                                <a:gd name="T7" fmla="*/ 86 h 169"/>
                                <a:gd name="T8" fmla="*/ 42 w 61"/>
                                <a:gd name="T9" fmla="*/ 169 h 169"/>
                                <a:gd name="T10" fmla="*/ 57 w 61"/>
                                <a:gd name="T11" fmla="*/ 155 h 169"/>
                                <a:gd name="T12" fmla="*/ 20 w 61"/>
                                <a:gd name="T13" fmla="*/ 86 h 1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61" h="169">
                                  <a:moveTo>
                                    <a:pt x="20" y="86"/>
                                  </a:moveTo>
                                  <a:cubicBezTo>
                                    <a:pt x="20" y="55"/>
                                    <a:pt x="36" y="29"/>
                                    <a:pt x="61" y="14"/>
                                  </a:cubicBezTo>
                                  <a:cubicBezTo>
                                    <a:pt x="45" y="0"/>
                                    <a:pt x="45" y="0"/>
                                    <a:pt x="45" y="0"/>
                                  </a:cubicBezTo>
                                  <a:cubicBezTo>
                                    <a:pt x="18" y="19"/>
                                    <a:pt x="0" y="50"/>
                                    <a:pt x="0" y="86"/>
                                  </a:cubicBezTo>
                                  <a:cubicBezTo>
                                    <a:pt x="0" y="120"/>
                                    <a:pt x="16" y="150"/>
                                    <a:pt x="42" y="169"/>
                                  </a:cubicBezTo>
                                  <a:cubicBezTo>
                                    <a:pt x="57" y="155"/>
                                    <a:pt x="57" y="155"/>
                                    <a:pt x="57" y="155"/>
                                  </a:cubicBezTo>
                                  <a:cubicBezTo>
                                    <a:pt x="35" y="140"/>
                                    <a:pt x="20" y="115"/>
                                    <a:pt x="20" y="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51" name="Freeform 50"/>
                          <wps:cNvSpPr/>
                          <wps:spPr bwMode="auto">
                            <a:xfrm>
                              <a:off x="3727889" y="-113301"/>
                              <a:ext cx="133063" cy="424189"/>
                            </a:xfrm>
                            <a:custGeom>
                              <a:avLst/>
                              <a:gdLst>
                                <a:gd name="T0" fmla="*/ 21 w 70"/>
                                <a:gd name="T1" fmla="*/ 113 h 223"/>
                                <a:gd name="T2" fmla="*/ 70 w 70"/>
                                <a:gd name="T3" fmla="*/ 14 h 223"/>
                                <a:gd name="T4" fmla="*/ 54 w 70"/>
                                <a:gd name="T5" fmla="*/ 0 h 223"/>
                                <a:gd name="T6" fmla="*/ 0 w 70"/>
                                <a:gd name="T7" fmla="*/ 113 h 223"/>
                                <a:gd name="T8" fmla="*/ 51 w 70"/>
                                <a:gd name="T9" fmla="*/ 223 h 223"/>
                                <a:gd name="T10" fmla="*/ 67 w 70"/>
                                <a:gd name="T11" fmla="*/ 209 h 223"/>
                                <a:gd name="T12" fmla="*/ 21 w 70"/>
                                <a:gd name="T13" fmla="*/ 113 h 22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70" h="223">
                                  <a:moveTo>
                                    <a:pt x="21" y="113"/>
                                  </a:moveTo>
                                  <a:cubicBezTo>
                                    <a:pt x="21" y="73"/>
                                    <a:pt x="40" y="37"/>
                                    <a:pt x="70" y="14"/>
                                  </a:cubicBezTo>
                                  <a:cubicBezTo>
                                    <a:pt x="54" y="0"/>
                                    <a:pt x="54" y="0"/>
                                    <a:pt x="54" y="0"/>
                                  </a:cubicBezTo>
                                  <a:cubicBezTo>
                                    <a:pt x="21" y="26"/>
                                    <a:pt x="0" y="67"/>
                                    <a:pt x="0" y="113"/>
                                  </a:cubicBezTo>
                                  <a:cubicBezTo>
                                    <a:pt x="0" y="157"/>
                                    <a:pt x="20" y="197"/>
                                    <a:pt x="51" y="223"/>
                                  </a:cubicBezTo>
                                  <a:cubicBezTo>
                                    <a:pt x="67" y="209"/>
                                    <a:pt x="67" y="209"/>
                                    <a:pt x="67" y="209"/>
                                  </a:cubicBezTo>
                                  <a:cubicBezTo>
                                    <a:pt x="39" y="186"/>
                                    <a:pt x="21" y="152"/>
                                    <a:pt x="21" y="1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</wpg:grpSp>
                      <wpg:grpSp>
                        <wpg:cNvPr id="252" name="组合 217"/>
                        <wpg:cNvGrpSpPr/>
                        <wpg:grpSpPr>
                          <a:xfrm rot="0">
                            <a:off x="17750" y="7715"/>
                            <a:ext cx="859" cy="713"/>
                            <a:chOff x="17750" y="7715"/>
                            <a:chExt cx="859" cy="713"/>
                          </a:xfrm>
                          <a:grpFill/>
                        </wpg:grpSpPr>
                        <wps:wsp>
                          <wps:cNvPr id="253" name="Freeform 69"/>
                          <wps:cNvSpPr/>
                          <wps:spPr bwMode="auto">
                            <a:xfrm>
                              <a:off x="17750" y="7986"/>
                              <a:ext cx="586" cy="442"/>
                            </a:xfrm>
                            <a:custGeom>
                              <a:avLst/>
                              <a:gdLst>
                                <a:gd name="T0" fmla="*/ 76 w 454"/>
                                <a:gd name="T1" fmla="*/ 0 h 343"/>
                                <a:gd name="T2" fmla="*/ 0 w 454"/>
                                <a:gd name="T3" fmla="*/ 343 h 343"/>
                                <a:gd name="T4" fmla="*/ 454 w 454"/>
                                <a:gd name="T5" fmla="*/ 343 h 343"/>
                                <a:gd name="T6" fmla="*/ 373 w 454"/>
                                <a:gd name="T7" fmla="*/ 0 h 343"/>
                                <a:gd name="T8" fmla="*/ 76 w 454"/>
                                <a:gd name="T9" fmla="*/ 0 h 3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454" h="343">
                                  <a:moveTo>
                                    <a:pt x="76" y="0"/>
                                  </a:moveTo>
                                  <a:lnTo>
                                    <a:pt x="0" y="343"/>
                                  </a:lnTo>
                                  <a:lnTo>
                                    <a:pt x="454" y="343"/>
                                  </a:lnTo>
                                  <a:lnTo>
                                    <a:pt x="373" y="0"/>
                                  </a:lnTo>
                                  <a:lnTo>
                                    <a:pt x="76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54" name="Freeform 70"/>
                          <wps:cNvSpPr/>
                          <wps:spPr bwMode="auto">
                            <a:xfrm>
                              <a:off x="18161" y="7929"/>
                              <a:ext cx="448" cy="396"/>
                            </a:xfrm>
                            <a:custGeom>
                              <a:avLst/>
                              <a:gdLst>
                                <a:gd name="T0" fmla="*/ 137 w 347"/>
                                <a:gd name="T1" fmla="*/ 307 h 307"/>
                                <a:gd name="T2" fmla="*/ 347 w 347"/>
                                <a:gd name="T3" fmla="*/ 307 h 307"/>
                                <a:gd name="T4" fmla="*/ 274 w 347"/>
                                <a:gd name="T5" fmla="*/ 0 h 307"/>
                                <a:gd name="T6" fmla="*/ 5 w 347"/>
                                <a:gd name="T7" fmla="*/ 0 h 307"/>
                                <a:gd name="T8" fmla="*/ 0 w 347"/>
                                <a:gd name="T9" fmla="*/ 26 h 307"/>
                                <a:gd name="T10" fmla="*/ 71 w 347"/>
                                <a:gd name="T11" fmla="*/ 26 h 307"/>
                                <a:gd name="T12" fmla="*/ 137 w 347"/>
                                <a:gd name="T13" fmla="*/ 307 h 3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47" h="307">
                                  <a:moveTo>
                                    <a:pt x="137" y="307"/>
                                  </a:moveTo>
                                  <a:lnTo>
                                    <a:pt x="347" y="307"/>
                                  </a:lnTo>
                                  <a:lnTo>
                                    <a:pt x="274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71" y="26"/>
                                  </a:lnTo>
                                  <a:lnTo>
                                    <a:pt x="137" y="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55" name="Freeform 71"/>
                          <wps:cNvSpPr/>
                          <wps:spPr bwMode="auto">
                            <a:xfrm>
                              <a:off x="17893" y="7782"/>
                              <a:ext cx="277" cy="228"/>
                            </a:xfrm>
                            <a:custGeom>
                              <a:avLst/>
                              <a:gdLst>
                                <a:gd name="T0" fmla="*/ 91 w 91"/>
                                <a:gd name="T1" fmla="*/ 75 h 75"/>
                                <a:gd name="T2" fmla="*/ 81 w 91"/>
                                <a:gd name="T3" fmla="*/ 75 h 75"/>
                                <a:gd name="T4" fmla="*/ 81 w 91"/>
                                <a:gd name="T5" fmla="*/ 33 h 75"/>
                                <a:gd name="T6" fmla="*/ 46 w 91"/>
                                <a:gd name="T7" fmla="*/ 7 h 75"/>
                                <a:gd name="T8" fmla="*/ 11 w 91"/>
                                <a:gd name="T9" fmla="*/ 33 h 75"/>
                                <a:gd name="T10" fmla="*/ 11 w 91"/>
                                <a:gd name="T11" fmla="*/ 75 h 75"/>
                                <a:gd name="T12" fmla="*/ 0 w 91"/>
                                <a:gd name="T13" fmla="*/ 75 h 75"/>
                                <a:gd name="T14" fmla="*/ 0 w 91"/>
                                <a:gd name="T15" fmla="*/ 33 h 75"/>
                                <a:gd name="T16" fmla="*/ 46 w 91"/>
                                <a:gd name="T17" fmla="*/ 0 h 75"/>
                                <a:gd name="T18" fmla="*/ 91 w 91"/>
                                <a:gd name="T19" fmla="*/ 33 h 75"/>
                                <a:gd name="T20" fmla="*/ 91 w 91"/>
                                <a:gd name="T21" fmla="*/ 75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1" h="75">
                                  <a:moveTo>
                                    <a:pt x="91" y="75"/>
                                  </a:moveTo>
                                  <a:cubicBezTo>
                                    <a:pt x="81" y="75"/>
                                    <a:pt x="81" y="75"/>
                                    <a:pt x="81" y="75"/>
                                  </a:cubicBezTo>
                                  <a:cubicBezTo>
                                    <a:pt x="81" y="33"/>
                                    <a:pt x="81" y="33"/>
                                    <a:pt x="81" y="33"/>
                                  </a:cubicBezTo>
                                  <a:cubicBezTo>
                                    <a:pt x="81" y="19"/>
                                    <a:pt x="65" y="7"/>
                                    <a:pt x="46" y="7"/>
                                  </a:cubicBezTo>
                                  <a:cubicBezTo>
                                    <a:pt x="26" y="7"/>
                                    <a:pt x="11" y="19"/>
                                    <a:pt x="11" y="33"/>
                                  </a:cubicBezTo>
                                  <a:cubicBezTo>
                                    <a:pt x="11" y="75"/>
                                    <a:pt x="11" y="75"/>
                                    <a:pt x="11" y="75"/>
                                  </a:cubicBezTo>
                                  <a:cubicBezTo>
                                    <a:pt x="0" y="75"/>
                                    <a:pt x="0" y="75"/>
                                    <a:pt x="0" y="75"/>
                                  </a:cubicBezTo>
                                  <a:cubicBezTo>
                                    <a:pt x="0" y="33"/>
                                    <a:pt x="0" y="33"/>
                                    <a:pt x="0" y="33"/>
                                  </a:cubicBezTo>
                                  <a:cubicBezTo>
                                    <a:pt x="0" y="15"/>
                                    <a:pt x="21" y="0"/>
                                    <a:pt x="46" y="0"/>
                                  </a:cubicBezTo>
                                  <a:cubicBezTo>
                                    <a:pt x="71" y="0"/>
                                    <a:pt x="91" y="15"/>
                                    <a:pt x="91" y="33"/>
                                  </a:cubicBezTo>
                                  <a:lnTo>
                                    <a:pt x="91" y="7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256" name="Freeform 72"/>
                          <wps:cNvSpPr/>
                          <wps:spPr bwMode="auto">
                            <a:xfrm>
                              <a:off x="18183" y="7715"/>
                              <a:ext cx="276" cy="228"/>
                            </a:xfrm>
                            <a:custGeom>
                              <a:avLst/>
                              <a:gdLst>
                                <a:gd name="T0" fmla="*/ 91 w 91"/>
                                <a:gd name="T1" fmla="*/ 75 h 75"/>
                                <a:gd name="T2" fmla="*/ 81 w 91"/>
                                <a:gd name="T3" fmla="*/ 75 h 75"/>
                                <a:gd name="T4" fmla="*/ 81 w 91"/>
                                <a:gd name="T5" fmla="*/ 33 h 75"/>
                                <a:gd name="T6" fmla="*/ 46 w 91"/>
                                <a:gd name="T7" fmla="*/ 8 h 75"/>
                                <a:gd name="T8" fmla="*/ 11 w 91"/>
                                <a:gd name="T9" fmla="*/ 33 h 75"/>
                                <a:gd name="T10" fmla="*/ 11 w 91"/>
                                <a:gd name="T11" fmla="*/ 75 h 75"/>
                                <a:gd name="T12" fmla="*/ 0 w 91"/>
                                <a:gd name="T13" fmla="*/ 75 h 75"/>
                                <a:gd name="T14" fmla="*/ 0 w 91"/>
                                <a:gd name="T15" fmla="*/ 33 h 75"/>
                                <a:gd name="T16" fmla="*/ 46 w 91"/>
                                <a:gd name="T17" fmla="*/ 0 h 75"/>
                                <a:gd name="T18" fmla="*/ 91 w 91"/>
                                <a:gd name="T19" fmla="*/ 33 h 75"/>
                                <a:gd name="T20" fmla="*/ 91 w 91"/>
                                <a:gd name="T21" fmla="*/ 75 h 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91" h="75">
                                  <a:moveTo>
                                    <a:pt x="91" y="75"/>
                                  </a:moveTo>
                                  <a:cubicBezTo>
                                    <a:pt x="81" y="75"/>
                                    <a:pt x="81" y="75"/>
                                    <a:pt x="81" y="75"/>
                                  </a:cubicBezTo>
                                  <a:cubicBezTo>
                                    <a:pt x="81" y="33"/>
                                    <a:pt x="81" y="33"/>
                                    <a:pt x="81" y="33"/>
                                  </a:cubicBezTo>
                                  <a:cubicBezTo>
                                    <a:pt x="81" y="19"/>
                                    <a:pt x="65" y="8"/>
                                    <a:pt x="46" y="8"/>
                                  </a:cubicBezTo>
                                  <a:cubicBezTo>
                                    <a:pt x="27" y="8"/>
                                    <a:pt x="11" y="19"/>
                                    <a:pt x="11" y="33"/>
                                  </a:cubicBezTo>
                                  <a:cubicBezTo>
                                    <a:pt x="11" y="75"/>
                                    <a:pt x="11" y="75"/>
                                    <a:pt x="11" y="75"/>
                                  </a:cubicBezTo>
                                  <a:cubicBezTo>
                                    <a:pt x="0" y="75"/>
                                    <a:pt x="0" y="75"/>
                                    <a:pt x="0" y="75"/>
                                  </a:cubicBezTo>
                                  <a:cubicBezTo>
                                    <a:pt x="0" y="33"/>
                                    <a:pt x="0" y="33"/>
                                    <a:pt x="0" y="33"/>
                                  </a:cubicBezTo>
                                  <a:cubicBezTo>
                                    <a:pt x="0" y="15"/>
                                    <a:pt x="21" y="0"/>
                                    <a:pt x="46" y="0"/>
                                  </a:cubicBezTo>
                                  <a:cubicBezTo>
                                    <a:pt x="71" y="0"/>
                                    <a:pt x="91" y="15"/>
                                    <a:pt x="91" y="33"/>
                                  </a:cubicBezTo>
                                  <a:lnTo>
                                    <a:pt x="91" y="7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20" o:spid="_x0000_s1026" o:spt="203" style="position:absolute;left:0pt;margin-left:-5.85pt;margin-top:368.35pt;height:339.2pt;width:426.9pt;z-index:251670528;mso-width-relative:page;mso-height-relative:page;" coordorigin="10070,1684" coordsize="8538,6784" o:gfxdata="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">
                <o:lock v:ext="edit" aspectratio="f"/>
                <v:shape id="AutoShape 4" o:spid="_x0000_s1026" o:spt="100" style="position:absolute;left:17783;top:6319;height:745;width:745;v-text-anchor:middle;" filled="t" stroked="f" coordsize="21600,21600" o:gfxdata="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sSWwvQAA&#10;ANsAAAAPAAAAAAAAAAEAIAAAACIAAABkcnMvZG93bnJldi54bWxQSwECFAAUAAAACACHTuJAMy8F&#10;njsAAAA5AAAAEAAAAAAAAAABACAAAAAMAQAAZHJzL3NoYXBleG1sLnhtbFBLBQYAAAAABgAGAFsB&#10;AAC2AwAAAAA=&#10;" path="m17428,17466c16669,16923,15846,16465,14963,16121c15595,14609,15967,12928,16010,11148l20188,11148c20097,13612,19065,15838,17428,17466m1411,11148l5589,11148c5632,12928,6004,14609,6636,16121c5753,16465,4931,16923,4171,17466c2534,15838,1502,13612,1411,11148m3785,4553c4579,5170,5448,5691,6388,6084c5901,7433,5627,8908,5589,10451l1411,10451c1494,8190,2376,6135,3785,4553m11148,10451l11148,6950c12339,6913,13484,6696,14558,6324c15018,7598,15276,8992,15314,10451c15314,10451,11148,10451,11148,10451xm14311,15882c13309,15559,12247,15380,11148,15346l11148,11148,15314,11148c15270,12844,14914,14445,14311,15882m14683,16757c15476,17063,16218,17466,16904,17941c15632,19031,14067,19781,12344,20068c13280,19136,14076,18017,14683,16757m11148,20188l11148,16043c12146,16075,13113,16231,14025,16516c13314,17970,12343,19223,11185,20186c11185,20186,11148,20188,11148,20188xm9255,20068c7532,19781,5967,19031,4695,17941c5381,17466,6123,17063,6916,16757c7523,18017,8319,19136,9255,20068m10451,11148l10451,15346c9352,15380,8290,15559,7288,15882c6685,14445,6329,12844,6285,11148c6285,11148,10451,11148,10451,11148xm7041,6324c8115,6696,9260,6913,10451,6950l10451,10451,6285,10451c6324,8992,6581,7598,7041,6324m6651,5442c5790,5084,4993,4609,4263,4050c5606,2749,7332,1851,9255,1531c8175,2610,7286,3939,6651,5442m10451,1411l10451,6253c9352,6217,8296,6021,7303,5681c8029,3972,9101,2507,10415,1413c10427,1412,10439,1411,10451,1411m12344,1531c14267,1851,15993,2749,17336,4050c16606,4609,15809,5084,14948,5442c14313,3939,13424,2610,12344,1531m11184,1413c12498,2507,13570,3972,14296,5681c13303,6021,12247,6217,11148,6253l11148,1411c11160,1411,11172,1412,11184,1413m10414,20186c9256,19223,8285,17970,7574,16516c8486,16231,9453,16075,10451,16043l10451,20188c10451,20188,10414,20186,10414,20186xm20188,10451l16010,10451c15972,8908,15698,7433,15211,6084c16151,5691,17020,5170,17814,4553c19223,6135,20105,8190,20188,10451m10800,0c4835,0,0,4835,0,10800c0,16764,4835,21600,10800,21600c16764,21600,21600,16764,21600,10800c21600,4835,16764,0,10800,0e">
                  <v:path o:connectlocs="372,372;372,372;372,372;372,372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216" o:spid="_x0000_s1026" o:spt="203" style="position:absolute;left:16223;top:6369;height:624;width:766;" coordorigin="16223,6369" coordsize="766,624" o:gfxdata="UEsDBAoAAAAAAIdO4kAAAAAAAAAAAAAAAAAEAAAAZHJzL1BLAwQUAAAACACHTuJAXI/yBL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GiZn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cj/IE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5" o:spid="_x0000_s1026" o:spt="100" style="position:absolute;left:16750;top:6559;height:195;width:145;v-text-anchor:middle;" filled="t" stroked="f" coordsize="21600,21600" o:gfxdata="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li9xL4A&#10;AADbAAAADwAAAAAAAAABACAAAAAiAAAAZHJzL2Rvd25yZXYueG1sUEsBAhQAFAAAAAgAh07iQDMv&#10;BZ47AAAAOQAAABAAAAAAAAAAAQAgAAAADQEAAGRycy9zaGFwZXhtbC54bWxQSwUGAAAAAAYABgBb&#10;AQAAtwMAAAAA&#10;" path="m17999,18900l3600,18900,3600,2700,7200,2700,17999,14850c17999,14850,17999,18900,17999,18900xm10195,1202c9527,450,8402,0,7200,0l3600,0c1610,0,0,1207,0,2700l0,18900c0,20392,1610,21599,3600,21599l17999,21599c19989,21599,21600,20392,21600,18900l21600,14850c21600,14317,21389,13795,20995,13352c20995,13352,10195,1202,10195,1202xe">
                    <v:path o:connectlocs="72,97;72,97;72,97;72,9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6" o:spid="_x0000_s1026" o:spt="100" style="position:absolute;left:16223;top:6369;height:625;width:767;v-text-anchor:middle;" filled="t" stroked="f" coordsize="21600,21600" o:gfxdata="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iltIbsAAADb&#10;AAAADwAAAAAAAAABACAAAAAiAAAAZHJzL2Rvd25yZXYueG1sUEsBAhQAFAAAAAgAh07iQDMvBZ47&#10;AAAAOQAAABAAAAAAAAAAAQAgAAAACgEAAGRycy9zaGFwZXhtbC54bWxQSwUGAAAAAAYABgBbAQAA&#10;tAMAAAAA&#10;" path="m20250,16615c20250,17074,19948,17446,19575,17446l18803,17446c18501,16016,17453,14953,16200,14953c14945,14953,13897,16016,13595,17446l10029,17446c9727,16016,8679,14953,7425,14953c6170,14953,5122,16016,4820,17446l4050,17446c3677,17446,3375,17074,3375,16615l3375,14123,12150,14123c13266,14123,14175,13005,14175,11630l14175,5815,16875,5815c17100,5815,17311,5954,17436,6185l20136,11169c20210,11306,20250,11466,20250,11630c20250,11630,20250,16615,20250,16615xm16200,19938c15454,19938,14850,19193,14850,18276c14850,17360,15454,16615,16200,16615c16945,16615,17550,17360,17550,18276c17550,19193,16945,19938,16200,19938m7425,19938c6679,19938,6075,19193,6075,18276c6075,17360,6679,16615,7425,16615c8170,16615,8775,17360,8775,18276c8775,19193,8170,19938,7425,19938m2024,12461c1652,12461,1349,12089,1349,11630l1349,2492c1349,2033,1652,1661,2024,1661l12150,1661c12523,1661,12825,2033,12825,2492l12825,4153,12825,5815,12825,11630c12825,12089,12523,12461,12150,12461c12150,12461,2024,12461,2024,12461xm21259,10248l18559,5263c18182,4568,17552,4153,16875,4153l14175,4153,14175,2492c14175,1117,13266,0,12150,0l2024,0c908,0,0,1117,0,2492l0,11630c0,13005,908,14123,2024,14123l2025,14123,2025,16615c2025,17989,2933,19107,4050,19107l4820,19107c5122,20537,6170,21600,7425,21600c8679,21600,9727,20537,10029,19107l13595,19107c13897,20537,14945,21600,16200,21600c17453,21600,18501,20537,18803,19107l19575,19107c20691,19107,21599,17989,21599,16615l21599,11630c21599,11137,21482,10658,21259,10248e">
                    <v:path o:connectlocs="383,312;383,312;383,312;383,3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215" o:spid="_x0000_s1026" o:spt="203" style="position:absolute;left:14685;top:6294;height:770;width:768;" coordorigin="14685,6294" coordsize="768,770" o:gfxdata="UEsDBAoAAAAAAIdO4kAAAAAAAAAAAAAAAAAEAAAAZHJzL1BLAwQUAAAACACHTuJAM8NXn7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KkJ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M8NXn7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AutoShape 7" o:spid="_x0000_s1026" o:spt="100" style="position:absolute;left:14685;top:6294;height:770;width:768;v-text-anchor:middle;" filled="t" stroked="f" coordsize="19058,19059" o:gfxdata="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qm8JvQAA&#10;ANsAAAAPAAAAAAAAAAEAIAAAACIAAABkcnMvZG93bnJldi54bWxQSwECFAAUAAAACACHTuJAMy8F&#10;njsAAAA5AAAAEAAAAAAAAAABACAAAAAMAQAAZHJzL3NoYXBleG1sLnhtbFBLBQYAAAAABgAGAFsB&#10;AAC2AwAAAAA=&#10;" path="m6430,17268c2162,15559,82,10698,1790,6431c3499,2164,8360,81,12627,1791c16894,3499,18975,8361,17267,12628c15558,16895,10696,18976,6430,17268m13070,685c8186,-1270,2641,1103,685,5987c-1271,10872,1103,16418,5987,18373c10871,20330,16416,17955,18373,13071c20329,8186,17954,2641,13070,685e">
                    <v:path o:connectlocs="384,436;384,436;384,436;384,436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8" o:spid="_x0000_s1026" o:spt="100" style="position:absolute;left:15020;top:6634;height:95;width:98;v-text-anchor:middle;" filled="t" stroked="f" coordsize="19059,19056" o:gfxdata="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6WsqgugAAANsA&#10;AAAPAAAAAAAAAAEAIAAAACIAAABkcnMvZG93bnJldi54bWxQSwECFAAUAAAACACHTuJAMy8FnjsA&#10;AAA5AAAAEAAAAAAAAAABACAAAAAJAQAAZHJzL3NoYXBleG1sLnhtbFBLBQYAAAAABgAGAFsBAACz&#10;AwAAAAA=&#10;" path="m7753,13951c5315,12969,4129,10197,5101,7755c6083,5323,8860,4132,11298,5104c13735,6081,14926,8858,13949,11300c12972,13737,10195,14923,7753,13951m13070,686c8190,-1272,2640,1104,686,5988c-1272,10872,1105,16416,5985,18369c10870,20328,16415,17951,18374,13072c20328,8188,17960,2644,13070,686e">
                    <v:path o:connectlocs="48,53;48,53;48,53;48,53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" o:spid="_x0000_s1026" o:spt="100" style="position:absolute;left:14923;top:6539;height:285;width:290;v-text-anchor:middle;" filled="t" stroked="f" coordsize="19059,19058" o:gfxdata="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L9C74A&#10;AADbAAAADwAAAAAAAAABACAAAAAiAAAAZHJzL2Rvd25yZXYueG1sUEsBAhQAFAAAAAgAh07iQDMv&#10;BZ47AAAAOQAAABAAAAAAAAAAAQAgAAAADQEAAGRycy9zaGFwZXhtbC54bWxQSwUGAAAAAAYABgBb&#10;AQAAtwMAAAAA&#10;" path="m7169,15424c3916,14123,2331,10417,3632,7167c4934,3917,8638,2331,11889,3632c15141,4934,16728,8640,15425,11890c14124,15140,10419,16728,7169,15424m13071,685c8186,-1271,2639,1104,686,5987c-1271,10871,1104,16416,5987,18372c10874,20329,16418,17955,18375,13070c20328,8186,17956,2641,13071,685e">
                    <v:path o:connectlocs="144,161;144,161;144,161;144,161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0" o:spid="_x0000_s1026" o:spt="100" style="position:absolute;left:15118;top:6729;height:125;width:117;v-text-anchor:middle;" filled="t" stroked="f" coordsize="21033,21043" o:gfxdata="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UyIgK8AAAA&#10;2wAAAA8AAAAAAAAAAQAgAAAAIgAAAGRycy9kb3ducmV2LnhtbFBLAQIUABQAAAAIAIdO4kAzLwWe&#10;OwAAADkAAAAQAAAAAAAAAAEAIAAAAAsBAABkcnMvc2hhcGV4bWwueG1sUEsFBgAAAAAGAAYAWwEA&#10;ALUDAAAAAA==&#10;" path="m20881,2825c21312,1771,20787,572,19713,149c18636,-277,17414,238,16984,1296l16980,1292c13964,8692,8182,14184,1269,17089c207,17536,-288,18747,170,19789c629,20840,1863,21323,2924,20876c2961,20860,2982,20828,3014,20815c10874,17480,17451,11227,20877,2825c20877,2825,20881,2825,20881,2825xe">
                    <v:path o:connectlocs="58,64;58,64;58,64;58,64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1" o:spid="_x0000_s1026" o:spt="100" style="position:absolute;left:15163;top:6779;height:175;width:172;v-text-anchor:middle;" filled="t" stroked="f" coordsize="21201,21209" o:gfxdata="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7Bp7ovQAA&#10;ANsAAAAPAAAAAAAAAAEAIAAAACIAAABkcnMvZG93bnJldi54bWxQSwECFAAUAAAACACHTuJAMy8F&#10;njsAAAA5AAAAEAAAAAAAAAABACAAAAAMAQAAZHJzL3NoYXBleG1sLnhtbFBLBQYAAAAABgAGAFsB&#10;AAC2AwAAAAA=&#10;" path="m20267,104c19508,-194,18645,169,18339,912c14991,9110,8568,15198,894,18420c144,18735,-203,19589,121,20327c442,21068,1314,21406,2067,21090c2102,21073,2125,21042,2159,21025c10491,17500,17461,10881,21095,1994c21397,1250,21026,404,20267,104e">
                    <v:path o:connectlocs="85,89;85,89;85,89;85,89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2" o:spid="_x0000_s1026" o:spt="100" style="position:absolute;left:15140;top:6754;height:150;width:145;v-text-anchor:middle;" filled="t" stroked="f" coordsize="21128,21141" o:gfxdata="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dUlVK/&#10;AAAA2wAAAA8AAAAAAAAAAQAgAAAAIgAAAGRycy9kb3ducmV2LnhtbFBLAQIUABQAAAAIAIdO4kAz&#10;LwWeOwAAADkAAAAQAAAAAAAAAAEAIAAAAA4BAABkcnMvc2hhcGV4bWwueG1sUEsFBgAAAAAGAAYA&#10;WwEAALgDAAAAAA==&#10;" path="m20035,122c19142,-227,18134,195,17778,1071c14571,8936,8412,14778,1051,17867l1054,17867c172,18240,-238,19242,142,20108c522,20973,1543,21372,2425,21003c2459,20986,2476,20956,2514,20936c10651,17491,17459,11027,21002,2339c21361,1463,20927,472,20035,122e">
                    <v:path o:connectlocs="72,76;72,76;72,76;72,76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3" o:spid="_x0000_s1026" o:spt="100" style="position:absolute;left:14900;top:6514;height:120;width:120;v-text-anchor:middle;" filled="t" stroked="f" coordsize="21039,21044" o:gfxdata="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dvUS74A&#10;AADbAAAADwAAAAAAAAABACAAAAAiAAAAZHJzL2Rvd25yZXYueG1sUEsBAhQAFAAAAAgAh07iQDMv&#10;BZ47AAAAOQAAABAAAAAAAAAAAQAgAAAADQEAAGRycy9zaGFwZXhtbC54bWxQSwUGAAAAAAYABgBb&#10;AQAAtwMAAAAA&#10;" path="m20871,1248c20411,197,19177,-281,18112,169c18075,181,18050,214,18021,226c10159,3562,3583,9820,152,18220l148,18220c-278,19278,242,20473,1320,20896c2398,21318,3620,20803,4046,19749l4051,19749c7068,12356,12856,6858,19764,3956c20830,3506,21322,2298,20871,1248e">
                    <v:path o:connectlocs="59,61;59,61;59,61;59,61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4" o:spid="_x0000_s1026" o:spt="100" style="position:absolute;left:14803;top:6419;height:175;width:172;v-text-anchor:middle;" filled="t" stroked="f" coordsize="21199,21208" o:gfxdata="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otxiXLUAAADbAAAADwAA&#10;AAAAAAABACAAAAAiAAAAZHJzL2Rvd25yZXYueG1sUEsBAhQAFAAAAAgAh07iQDMvBZ47AAAAOQAA&#10;ABAAAAAAAAAAAQAgAAAABAEAAGRycy9zaGFwZXhtbC54bWxQSwUGAAAAAAYABgBbAQAArgMAAAAA&#10;" path="m21077,880c20753,142,19881,-198,19129,117c19097,131,19071,162,19039,179c10706,3707,3739,10322,106,19208c-198,19957,172,20803,934,21101c1689,21401,2552,21041,2859,20292c6206,12096,12625,6008,20301,2787c21051,2469,21402,1618,21077,880e">
                    <v:path o:connectlocs="85,89;85,89;85,89;85,89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5" o:spid="_x0000_s1026" o:spt="100" style="position:absolute;left:14853;top:6464;height:150;width:145;v-text-anchor:middle;" filled="t" stroked="f" coordsize="21129,21141" o:gfxdata="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biDqbsAAADb&#10;AAAADwAAAAAAAAABACAAAAAiAAAAZHJzL2Rvd25yZXYueG1sUEsBAhQAFAAAAAgAh07iQDMvBZ47&#10;AAAAOQAAABAAAAAAAAAAAQAgAAAACgEAAGRycy9zaGFwZXhtbC54bWxQSwUGAAAAAAYABgBbAQAA&#10;tAMAAAAA&#10;" path="m20075,3267c20953,2898,21368,1899,20987,1030c20611,168,19589,-234,18707,138c18670,152,18649,185,18615,198c10481,3647,3673,10118,124,18802c-232,19678,205,20666,1094,21019c1983,21366,2991,20946,3354,20071c6561,12205,12717,6360,20075,3274c20075,3274,20075,3267,20075,3267xe">
                    <v:path o:connectlocs="72,76;72,76;72,76;72,76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214" o:spid="_x0000_s1026" o:spt="203" style="position:absolute;left:13145;top:6319;height:744;width:770;" coordorigin="13145,6319" coordsize="770,744" o:gfxdata="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DEcno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16" o:spid="_x0000_s1026" o:spt="100" style="position:absolute;left:13530;top:6729;height:95;width:98;v-text-anchor:middle;" filled="t" stroked="f" coordsize="21600,21600" o:gfxdata="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KhP68AAAA&#10;2wAAAA8AAAAAAAAAAQAgAAAAIgAAAGRycy9kb3ducmV2LnhtbFBLAQIUABQAAAAIAIdO4kAzLwWe&#10;OwAAADkAAAAQAAAAAAAAAAEAIAAAAAsBAABkcnMvc2hhcGV4bWwueG1sUEsFBgAAAAAGAAYAWwEA&#10;ALUDAAAAAA==&#10;" path="m10800,0c4838,0,0,4841,0,10800c0,16758,4838,21599,10800,21599c16761,21599,21600,16758,21600,10800c21600,4841,16761,0,10800,0e">
                    <v:path o:connectlocs="49,47;49,47;49,47;49,4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7" o:spid="_x0000_s1026" o:spt="100" style="position:absolute;left:13145;top:6319;height:745;width:770;v-text-anchor:middle;" filled="t" stroked="f" coordsize="20946,21600" o:gfxdata="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tLh3r&#10;wAAAANsAAAAPAAAAAAAAAAEAIAAAACIAAABkcnMvZG93bnJldi54bWxQSwECFAAUAAAACACHTuJA&#10;My8FnjsAAAA5AAAAEAAAAAAAAAABACAAAAAPAQAAZHJzL3NoYXBleG1sLnhtbFBLBQYAAAAABgAG&#10;AFsBAAC5AwAAAAA=&#10;" path="m18509,15329l11782,15329c10699,15329,9818,14391,9818,13238c9818,12086,10699,11148,11782,11148l17673,11148c18077,11142,18477,10934,18721,10588c18789,10491,18842,10381,18885,10267c18890,10251,18901,10239,18906,10224c19377,10880,19636,11686,19636,12541c19636,13613,19230,14607,18509,15329m17673,17767c17673,19114,16647,20206,15382,20206l3600,20206c2334,20206,1309,19114,1309,17767l1309,6786c1931,7334,2730,7664,3600,7664l14400,7664,17018,7664c17379,7664,17673,7976,17673,8361l17673,9754,11782,9754c9974,9754,8509,11314,8509,13238c8509,15163,9974,16722,11782,16722l17673,16722c17673,16722,17673,17767,17673,17767xm16363,5574l16363,6270,14400,6270,3600,6270c3246,6270,2916,6179,2617,6027l2617,5574c2617,5574,16363,5574,16363,5574xm16363,4877l2617,4877,2617,4180,16363,4180c16363,4180,16363,4877,16363,4877xm16363,3483l2617,3483,2617,2787,16363,2787c16363,2787,16363,3483,16363,3483xm3600,1393l14400,1393,17018,1393c17379,1393,17673,1705,17673,2090l17673,3832,17673,4180,17673,6398c17466,6321,17249,6270,17018,6270l17018,5574,17018,4180,17018,2787c17018,2401,16724,2090,16363,2090l2617,2090c2256,2090,1963,2401,1963,2787l1963,4180,1963,5534c1559,5094,1309,4495,1309,3832c1309,2485,2334,1393,3600,1393m18983,8361l18982,8361,18982,4180,18982,3832,18982,2090c18982,935,18102,0,17018,0l14400,0,3600,0c1614,0,0,1719,0,3832l0,17767c0,19880,1614,21600,3600,21600l15382,21600c17366,21600,18982,19880,18982,17767l18982,16722,18983,16722c21600,14631,21600,10452,18983,8361e">
                    <v:path o:connectlocs="385,372;385,372;385,372;385,37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213" o:spid="_x0000_s1026" o:spt="203" style="position:absolute;left:11608;top:6294;height:770;width:770;" coordorigin="11608,6294" coordsize="770,770" o:gfxdata="UEsDBAoAAAAAAIdO4kAAAAAAAAAAAAAAAAAEAAAAZHJzL1BLAwQUAAAACACHTuJArF1sc7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R7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sXWx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18" o:spid="_x0000_s1026" o:spt="100" style="position:absolute;left:11608;top:6294;height:770;width:770;v-text-anchor:middle;" filled="t" stroked="f" coordsize="21600,21600" o:gfxdata="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Mv9/74A&#10;AADbAAAADwAAAAAAAAABACAAAAAiAAAAZHJzL2Rvd25yZXYueG1sUEsBAhQAFAAAAAgAh07iQDMv&#10;BZ47AAAAOQAAABAAAAAAAAAAAQAgAAAADQEAAGRycy9zaGFwZXhtbC54bWxQSwUGAAAAAAYABgBb&#10;AQAAtwMAAAAA&#10;" path="m20249,19799c20249,20048,20048,20249,19799,20249l1800,20249c1551,20249,1349,20048,1349,19799l1349,3824c1349,3576,1551,3375,1800,3375l4724,3375,4724,4725c4724,5098,5027,5400,5399,5400c5772,5400,6074,5098,6074,4725l6074,3375,10124,3375,10124,4725c10124,5098,10427,5400,10800,5400c11172,5400,11474,5098,11474,4725l11474,3375,15524,3375,15524,4725c15524,5098,15827,5400,16199,5400c16572,5400,16874,5098,16874,4725l16874,3375,19799,3375c20048,3375,20249,3576,20249,3824c20249,3824,20249,19799,20249,19799xm19799,2025l16874,2025,16874,675c16874,301,16572,0,16199,0c15827,0,15524,301,15524,675l15524,2025,11474,2025,11474,675c11474,301,11172,0,10800,0c10427,0,10124,301,10124,675l10124,2025,6074,2025,6074,675c6074,301,5772,0,5399,0c5027,0,4724,301,4724,675l4724,2025,1800,2025c805,2025,0,2830,0,3824l0,19799c0,20793,805,21599,1800,21599l19799,21599c20794,21599,21600,20793,21600,19799l21600,3824c21600,2830,20794,2025,19799,2025e">
                    <v:path o:connectlocs="385,385;385,385;385,385;385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9" o:spid="_x0000_s1026" o:spt="100" style="position:absolute;left:11778;top:6584;height:75;width:95;v-text-anchor:middle;" filled="t" stroked="f" coordsize="21600,21600" o:gfxdata="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4dYZL4A&#10;AADbAAAADwAAAAAAAAABACAAAAAiAAAAZHJzL2Rvd25yZXYueG1sUEsBAhQAFAAAAAgAh07iQDMv&#10;BZ47AAAAOQAAABAAAAAAAAAAAQAgAAAADQEAAGRycy9zaGFwZXhtbC54bWxQSwUGAAAAAAYABgBb&#10;AQAAtwMAAAAA&#10;" path="m0,21599l21600,21599,21600,0,0,0c0,0,0,21599,0,21599xe">
                    <v:path o:connectlocs="47,37;47,37;47,37;47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20" o:spid="_x0000_s1026" o:spt="100" style="position:absolute;left:11778;top:6704;height:75;width:95;v-text-anchor:middle;" filled="t" stroked="f" coordsize="21600,21600" o:gfxdata="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1XGE74A&#10;AADbAAAADwAAAAAAAAABACAAAAAiAAAAZHJzL2Rvd25yZXYueG1sUEsBAhQAFAAAAAgAh07iQDMv&#10;BZ47AAAAOQAAABAAAAAAAAAAAQAgAAAADQEAAGRycy9zaGFwZXhtbC54bWxQSwUGAAAAAAYABgBb&#10;AQAAtwMAAAAA&#10;" path="m0,21599l21600,21599,21600,0,0,0c0,0,0,21599,0,21599xe">
                    <v:path o:connectlocs="47,37;47,37;47,37;47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21" o:spid="_x0000_s1026" o:spt="100" style="position:absolute;left:11778;top:6824;height:75;width:95;v-text-anchor:middle;" filled="t" stroked="f" coordsize="21600,21600" o:gfxdata="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BljiL4A&#10;AADbAAAADwAAAAAAAAABACAAAAAiAAAAZHJzL2Rvd25yZXYueG1sUEsBAhQAFAAAAAgAh07iQDMv&#10;BZ47AAAAOQAAABAAAAAAAAAAAQAgAAAADQEAAGRycy9zaGFwZXhtbC54bWxQSwUGAAAAAAYABgBb&#10;AQAAtwMAAAAA&#10;" path="m0,21599l21600,21599,21600,0,0,0c0,0,0,21599,0,21599xe">
                    <v:path o:connectlocs="47,37;47,37;47,37;47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22" o:spid="_x0000_s1026" o:spt="100" style="position:absolute;left:11945;top:6824;height:75;width:95;v-text-anchor:middle;" filled="t" stroked="f" coordsize="21600,21600" o:gfxdata="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1hvf6ugAAANsA&#10;AAAPAAAAAAAAAAEAIAAAACIAAABkcnMvZG93bnJldi54bWxQSwECFAAUAAAACACHTuJAMy8FnjsA&#10;AAA5AAAAEAAAAAAAAAABACAAAAAJAQAAZHJzL3NoYXBleG1sLnhtbFBLBQYAAAAABgAGAFsBAACz&#10;AwAAAAA=&#10;" path="m0,21599l21600,21599,21600,0,0,0c0,0,0,21599,0,21599xe">
                    <v:path o:connectlocs="47,37;47,37;47,37;47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23" o:spid="_x0000_s1026" o:spt="100" style="position:absolute;left:11945;top:6704;height:75;width:95;v-text-anchor:middle;" filled="t" stroked="f" coordsize="21600,21600" o:gfxdata="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spSYb4A&#10;AADbAAAADwAAAAAAAAABACAAAAAiAAAAZHJzL2Rvd25yZXYueG1sUEsBAhQAFAAAAAgAh07iQDMv&#10;BZ47AAAAOQAAABAAAAAAAAAAAQAgAAAADQEAAGRycy9zaGFwZXhtbC54bWxQSwUGAAAAAAYABgBb&#10;AQAAtwMAAAAA&#10;" path="m0,21599l21600,21599,21600,0,0,0c0,0,0,21599,0,21599xe">
                    <v:path o:connectlocs="47,37;47,37;47,37;47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24" o:spid="_x0000_s1026" o:spt="100" style="position:absolute;left:11945;top:6584;height:75;width:95;v-text-anchor:middle;" filled="t" stroked="f" coordsize="21600,21600" o:gfxdata="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WcMUG5AAAA2wAA&#10;AA8AAAAAAAAAAQAgAAAAIgAAAGRycy9kb3ducmV2LnhtbFBLAQIUABQAAAAIAIdO4kAzLwWeOwAA&#10;ADkAAAAQAAAAAAAAAAEAIAAAAAgBAABkcnMvc2hhcGV4bWwueG1sUEsFBgAAAAAGAAYAWwEAALID&#10;AAAAAA==&#10;" path="m0,21599l21600,21599,21600,0,0,0c0,0,0,21599,0,21599xe">
                    <v:path o:connectlocs="47,37;47,37;47,37;47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25" o:spid="_x0000_s1026" o:spt="100" style="position:absolute;left:12113;top:6824;height:75;width:97;v-text-anchor:middle;" filled="t" stroked="f" coordsize="21600,21600" o:gfxdata="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0JTavQAA&#10;ANsAAAAPAAAAAAAAAAEAIAAAACIAAABkcnMvZG93bnJldi54bWxQSwECFAAUAAAACACHTuJAMy8F&#10;njsAAAA5AAAAEAAAAAAAAAABACAAAAAMAQAAZHJzL3NoYXBleG1sLnhtbFBLBQYAAAAABgAGAFsB&#10;AAC2AwAAAAA=&#10;" path="m0,21599l21600,21599,21600,0,0,0c0,0,0,21599,0,21599xe">
                    <v:path o:connectlocs="48,37;48,37;48,37;48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26" o:spid="_x0000_s1026" o:spt="100" style="position:absolute;left:12113;top:6704;height:75;width:97;v-text-anchor:middle;" filled="t" stroked="f" coordsize="21600,21600" o:gfxdata="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IKrb4A&#10;AADbAAAADwAAAAAAAAABACAAAAAiAAAAZHJzL2Rvd25yZXYueG1sUEsBAhQAFAAAAAgAh07iQDMv&#10;BZ47AAAAOQAAABAAAAAAAAAAAQAgAAAADQEAAGRycy9zaGFwZXhtbC54bWxQSwUGAAAAAAYABgBb&#10;AQAAtwMAAAAA&#10;" path="m0,21599l21600,21599,21600,0,0,0c0,0,0,21599,0,21599xe">
                    <v:path o:connectlocs="48,37;48,37;48,37;48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27" o:spid="_x0000_s1026" o:spt="100" style="position:absolute;left:12113;top:6584;height:75;width:97;v-text-anchor:middle;" filled="t" stroked="f" coordsize="21600,21600" o:gfxdata="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U6vNr4A&#10;AADbAAAADwAAAAAAAAABACAAAAAiAAAAZHJzL2Rvd25yZXYueG1sUEsBAhQAFAAAAAgAh07iQDMv&#10;BZ47AAAAOQAAABAAAAAAAAAAAQAgAAAADQEAAGRycy9zaGFwZXhtbC54bWxQSwUGAAAAAAYABgBb&#10;AQAAtwMAAAAA&#10;" path="m0,21599l21600,21599,21600,0,0,0c0,0,0,21599,0,21599xe">
                    <v:path o:connectlocs="48,37;48,37;48,37;48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28" o:spid="_x0000_s1026" o:spt="100" style="position:absolute;left:10070;top:6294;height:770;width:770;v-text-anchor:middle;" filled="t" stroked="f" coordsize="21600,21600" o:gfxdata="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6pzdCvQAA&#10;ANsAAAAPAAAAAAAAAAEAIAAAACIAAABkcnMvZG93bnJldi54bWxQSwECFAAUAAAACACHTuJAMy8F&#10;njsAAAA5AAAAEAAAAAAAAAABACAAAAAMAQAAZHJzL3NoYXBleG1sLnhtbFBLBQYAAAAABgAGAFsB&#10;AAC2AwAAAAA=&#10;" path="m20249,9450c20249,9823,19947,10124,19575,10124l18324,10124,15624,5400,17549,5400c17762,5400,17962,5500,18089,5670l20114,8370c20202,8486,20249,8628,20249,8774c20249,8774,20249,9450,20249,9450xm18224,20249l14174,20249,14174,13500c14174,13126,13872,12825,13499,12825l8437,12825c8064,12825,7762,13126,7762,13500l7762,20249,3374,20249,3374,11475,18224,11475c18224,11475,18224,20249,18224,20249xm13499,20249l8437,20249,8437,13500,13499,13500c13499,13500,13499,20249,13499,20249xm1349,9450l1349,8774c1349,8628,1397,8486,1485,8370l3510,5670c3637,5500,3837,5400,4049,5400l5975,5400,3275,10124,2024,10124c1652,10124,1349,9823,1349,9450m13369,5400l14846,5400,17546,10124,14719,10124c14719,10124,13369,5400,13369,5400xm11137,5400l12666,5400,14016,10124,11137,10124c11137,10124,11137,5400,11137,5400xm8932,5400l10462,5400,10462,10124,7582,10124c7582,10124,8932,5400,8932,5400xm6880,10124l4052,10124,6752,5400,8230,5400c8230,5400,6880,10124,6880,10124xm17549,1350l17549,4050,4049,4050,4049,1350c4049,1350,17549,1350,17549,1350xm21194,7560l19170,4861c19091,4755,18997,4663,18899,4576l18899,1350c18899,605,18295,0,17549,0l4049,0c3304,0,2699,605,2699,1350l2699,4576c2602,4663,2508,4754,2430,4860l406,7559c143,7907,0,8338,0,8774l0,9450c0,10566,908,11475,2024,11475l2024,20249c2024,20994,2629,21599,3374,21599l18224,21599c18970,21599,19575,20994,19575,20249l19575,11475c20691,11475,21600,10566,21600,9450l21600,8774c21600,8338,21456,7907,21194,7560e">
                  <v:path o:connectlocs="385,385;385,385;385,385;385,385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shape id="AutoShape 29" o:spid="_x0000_s1026" o:spt="100" style="position:absolute;left:17758;top:4784;height:695;width:770;v-text-anchor:middle;" filled="t" stroked="f" coordsize="20595,20497" o:gfxdata="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6RZYvQAA&#10;ANsAAAAPAAAAAAAAAAEAIAAAACIAAABkcnMvZG93bnJldi54bWxQSwECFAAUAAAACACHTuJAMy8F&#10;njsAAAA5AAAAEAAAAAAAAAABACAAAAAMAQAAZHJzL3NoYXBleG1sLnhtbFBLBQYAAAAABgAGAFsB&#10;AAC2AwAAAAA=&#10;" path="m18898,1863c16636,-621,12968,-621,10707,1863l1317,12053c-439,13982,-439,17121,1317,19050c3073,20979,5931,20979,7687,19050l17078,8860c18335,7479,18335,5242,17078,3862c15821,2482,13783,2482,12527,3862l5467,11614c5216,11891,5216,12337,5467,12614c5719,12890,6126,12890,6378,12614l13437,4861c14190,4035,15414,4035,16167,4861c16920,5688,16920,7034,16167,7860l6777,18050c5520,19430,3484,19430,2227,18050c970,16670,970,14433,2227,13053l11525,2963c13285,1030,16139,1030,17896,2963c19657,4896,19657,8027,17897,9959l10929,17611c10677,17888,10677,18334,10929,18610c11181,18887,11588,18887,11839,18610l18898,10859c21160,8375,21160,4347,18898,1863e">
                  <v:path o:connectlocs="384,368;384,368;384,368;384,368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207" o:spid="_x0000_s1026" o:spt="203" style="position:absolute;left:16340;top:4759;height:770;width:530;" coordorigin="16340,4759" coordsize="530,770" o:gfxdata="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KjJ8Ku7AAAA3AAAAA8AAAAAAAAAAQAgAAAAIgAAAGRycy9kb3ducmV2LnhtbFBL&#10;AQIUABQAAAAIAIdO4kAzLwWeOwAAADkAAAAVAAAAAAAAAAEAIAAAAAoBAABkcnMvZ3JvdXBzaGFw&#10;ZXhtbC54bWxQSwUGAAAAAAYABgBgAQAAxwMAAAAA&#10;">
                  <o:lock v:ext="edit" aspectratio="f"/>
                  <v:shape id="AutoShape 30" o:spid="_x0000_s1026" o:spt="100" style="position:absolute;left:16340;top:4759;height:770;width:530;v-text-anchor:middle;" filled="t" stroked="f" coordsize="20767,21600" o:gfxdata="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PUVYbvQAA&#10;ANsAAAAPAAAAAAAAAAEAIAAAACIAAABkcnMvZG93bnJldi54bWxQSwECFAAUAAAACACHTuJAMy8F&#10;njsAAAA5AAAAEAAAAAAAAAABACAAAAAMAQAAZHJzL3NoYXBleG1sLnhtbFBLBQYAAAAABgAGAFsB&#10;AAC2AwAAAAA=&#10;" path="m18566,16551c17960,18284,17274,20249,9436,20249c4711,20249,1888,17809,1888,15451c1888,13645,2349,12161,2835,10591c3454,8600,4088,6563,3813,3868c6723,6750,7759,10567,7759,10567c7759,10567,10468,7846,11196,6582c11755,7395,12267,10124,12267,12825c12267,12825,14773,11347,16653,9127c18632,11666,19346,14320,18566,16551m16041,6075c15982,7879,14088,9404,14088,9404c14088,6046,10380,3375,10380,3375c10380,3375,10330,5373,8452,7389c6574,2686,938,0,938,0c3756,7389,0,10076,0,15451c0,18604,3730,21599,9436,21599c17888,21599,19523,19379,20396,16878c21599,13436,19797,9432,16041,6075e">
                    <v:path o:connectlocs="264,385;264,385;264,385;264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31" o:spid="_x0000_s1026" o:spt="100" style="position:absolute;left:16438;top:5094;height:275;width:340;v-text-anchor:middle;" filled="t" stroked="f" coordsize="21282,21600" o:gfxdata="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6xodq/&#10;AAAA2wAAAA8AAAAAAAAAAQAgAAAAIgAAAGRycy9kb3ducmV2LnhtbFBLAQIUABQAAAAIAIdO4kAz&#10;LwWeOwAAADkAAAAQAAAAAAAAAAEAIAAAAA4BAABkcnMvc2hhcGV4bWwueG1sUEsFBgAAAAAGAAYA&#10;WwEAALgDAAAAAA==&#10;" path="m20698,5891l19424,7749c17846,10064,16352,12259,12365,14784c11794,12631,11275,10259,11275,6631l11275,3408,9000,7893c8233,9421,7598,10690,6649,12373c5211,8296,4195,5281,3422,2545l2705,0,1926,2847c936,6469,0,9891,0,18771c0,19292,333,19714,749,19714c1162,19714,1499,19292,1499,18771c1499,11964,2037,8594,2758,5681c3537,8174,4520,11009,5812,14638l6339,16117,7100,14811c8344,12681,9085,11248,9896,9638c10133,12428,10681,14428,11223,16408l11495,17404,12253,16953c16306,14531,18203,12327,19708,10211c19942,13727,19573,17574,18698,20305c18543,20787,18730,21336,19114,21531c19204,21577,19301,21599,19395,21599c19690,21599,19972,21377,20089,21008c21251,17380,21600,12213,20976,7841c20976,7841,20698,5891,20698,5891xe">
                    <v:path o:connectlocs="170,137;170,137;170,137;170,1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32" o:spid="_x0000_s1026" o:spt="100" style="position:absolute;left:14685;top:4809;height:670;width:768;v-text-anchor:middle;" filled="t" stroked="f" coordsize="21384,21600" o:gfxdata="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9UQmrsAAADb&#10;AAAADwAAAAAAAAABACAAAAAiAAAAZHJzL2Rvd25yZXYueG1sUEsBAhQAFAAAAAgAh07iQDMvBZ47&#10;AAAAOQAAABAAAAAAAAAAAQAgAAAACgEAAGRycy9zaGFwZXhtbC54bWxQSwUGAAAAAAYABgBbAQAA&#10;tAMAAAAA&#10;" path="m18710,9257l16706,7714,16706,20057,4677,20057,4677,7714,2673,9257,1336,4628,4677,1542,7468,1542c7841,2871,9136,3857,10691,3857c12247,3857,13542,2871,13915,1542l16706,1542,20047,4628c20047,4628,18710,9257,18710,9257xm13200,1542c12831,2438,11852,3085,10691,3085c9531,3085,8552,2438,8183,1542c8183,1542,13200,1542,13200,1542xm20882,3423l17541,338c17303,119,17009,0,16706,0l4677,0c4374,0,4080,119,3842,338l501,3423c64,3827,-108,4503,68,5116l1405,9745c1537,10201,1845,10560,2239,10716c2380,10772,2527,10800,2673,10800c2905,10800,3136,10729,3341,10593l3341,20057c3341,20908,3940,21600,4677,21600l16706,21600c17443,21600,18042,20908,18042,20057l18042,10593c18247,10729,18478,10800,18710,10800c18856,10800,19002,10772,19144,10716c19538,10560,19846,10201,19978,9745l21315,5116c21491,4503,21319,3827,20882,3423e">
                  <v:path o:connectlocs="384,335;384,335;384,335;384,335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206" o:spid="_x0000_s1026" o:spt="203" style="position:absolute;left:13145;top:4759;height:770;width:770;" coordorigin="13145,4759" coordsize="770,770" o:gfxdata="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ZVmTZ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33" o:spid="_x0000_s1026" o:spt="100" style="position:absolute;left:13145;top:5049;height:480;width:770;v-text-anchor:middle;" filled="t" stroked="f" coordsize="21505,21600" o:gfxdata="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hmsQO/&#10;AAAA2wAAAA8AAAAAAAAAAQAgAAAAIgAAAGRycy9kb3ducmV2LnhtbFBLAQIUABQAAAAIAIdO4kAz&#10;LwWeOwAAADkAAAAQAAAAAAAAAAEAIAAAAA4BAABkcnMvc2hhcGV4bWwueG1sUEsFBgAAAAAGAAYA&#10;WwEAALgDAAAAAA==&#10;" path="m17472,17279l17472,18899c17472,19198,17321,19439,17136,19439l4368,19439c4182,19439,4032,19198,4032,18899l4032,17279,1344,12419c1344,12121,1494,11879,1680,11879l3360,11879,4032,11879,4704,11879,5376,11879,6048,11879,6720,11879,7392,11879,8064,11879,8736,11879,12768,11879,13440,11879,14112,11879,14784,11879,15456,11879,16128,11879,16800,11879,17472,11879,18144,11879,19824,11879c20009,11879,20160,12121,20160,12419c20160,12419,17472,17279,17472,17279xm10752,4320c8625,4320,6826,6601,6246,9719l5552,9719c6152,6000,8252,3239,10752,3239c12934,3239,14813,5344,15654,8353l15054,8835c14323,6180,12671,4320,10752,4320m10752,8639c10158,8639,9630,9061,9260,9719l8437,9719c8904,8435,9761,7560,10752,7560c11742,7560,12600,8435,13066,9719l12244,9719c11874,9061,11345,8639,10752,8639m13827,9719c13307,7816,12126,6479,10752,6479c9378,6479,8197,7816,7676,9719l6955,9719c7510,7207,9001,5400,10752,5400c12409,5400,13834,7015,14454,9317l13953,9719c13953,9719,13827,9719,13827,9719xm10752,1080c13459,1080,15792,3672,16856,7388l16256,7869c15305,4504,13201,2160,10752,2160c7874,2160,5470,5392,4858,9719l4167,9719c4792,4796,7507,1080,10752,1080m17336,9719l16958,9719,17294,9449c17307,9540,17325,9628,17336,9719m19824,9719l18016,9719c17986,9461,17948,9209,17908,8957l21132,6366c21464,6099,21599,5450,21433,4916c21267,4383,20864,4169,20532,4433l17456,6905c16282,2836,13721,0,10752,0c7135,0,4122,4198,3488,9719l1680,9719c754,9719,0,10930,0,12419c0,12949,121,13459,339,13855l2688,18101,2688,18899c2688,20389,3442,21599,4368,21599l17136,21599c18062,21599,18816,20389,18816,18899l18816,18101,21165,13855c21383,13459,21504,12949,21504,12419c21504,10930,20750,9719,19824,9719e">
                    <v:path o:connectlocs="384,240;384,240;384,240;384,24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34" o:spid="_x0000_s1026" o:spt="100" style="position:absolute;left:13338;top:4854;height:180;width:55;v-text-anchor:middle;" filled="t" stroked="f" coordsize="16970,21600" o:gfxdata="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EIAK/u2AAAA2wAAAA8A&#10;AAAAAAAAAQAgAAAAIgAAAGRycy9kb3ducmV2LnhtbFBLAQIUABQAAAAIAIdO4kAzLwWeOwAAADkA&#10;AAAQAAAAAAAAAAEAIAAAAAUBAABkcnMvc2hhcGV4bWwueG1sUEsFBgAAAAAGAAYAWwEAAK8DAAAA&#10;AA==&#10;" path="m1763,20770c1785,20787,1800,20804,1822,20820l1840,20820c2471,21282,3719,21600,5169,21600c7249,21600,8949,20947,8949,20151c8949,20027,8890,19906,8813,19791c8827,19771,8827,19755,8805,19735c5994,17195,8670,14408,11954,11407c15517,8164,19327,4564,15125,902c14593,374,13264,0,11701,0c9671,0,8016,632,8016,1411c8016,1583,8108,1746,8259,1898c8259,1904,8259,1909,8266,1915c8273,1923,8281,1932,8295,1940l8325,1974c11360,4592,8424,7275,5106,10305c1605,13500,-2273,17040,1635,20649c1671,20691,1719,20730,1763,20770e">
                    <v:path o:connectlocs="27,90;27,90;27,90;27,9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35" o:spid="_x0000_s1026" o:spt="100" style="position:absolute;left:13628;top:4854;height:180;width:52;v-text-anchor:middle;" filled="t" stroked="f" coordsize="16970,21600" o:gfxdata="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TI5gvQAA&#10;ANsAAAAPAAAAAAAAAAEAIAAAACIAAABkcnMvZG93bnJldi54bWxQSwECFAAUAAAACACHTuJAMy8F&#10;njsAAAA5AAAAEAAAAAAAAAABACAAAAAMAQAAZHJzL3NoYXBleG1sLnhtbFBLBQYAAAAABgAGAFsB&#10;AAC2AwAAAAA=&#10;" path="m1763,20770c1785,20787,1800,20804,1822,20820l1840,20820c2471,21282,3719,21600,5169,21600c7249,21600,8949,20950,8949,20151c8949,20027,8890,19906,8813,19791c8827,19771,8827,19755,8805,19735c5994,17195,8670,14408,11954,11407c15517,8164,19327,4564,15125,902c14593,374,13264,0,11701,0c9671,0,8016,632,8016,1411c8016,1583,8108,1746,8259,1898c8259,1904,8259,1909,8266,1915c8273,1923,8281,1932,8295,1940l8325,1974c11360,4592,8424,7275,5106,10305c1605,13500,-2273,17040,1635,20649c1671,20691,1719,20730,1763,20770e">
                    <v:path o:connectlocs="26,90;26,90;26,90;26,9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36" o:spid="_x0000_s1026" o:spt="100" style="position:absolute;left:13505;top:4759;height:180;width:55;v-text-anchor:middle;" filled="t" stroked="f" coordsize="16970,21600" o:gfxdata="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2eEBe8AAAA&#10;2wAAAA8AAAAAAAAAAQAgAAAAIgAAAGRycy9kb3ducmV2LnhtbFBLAQIUABQAAAAIAIdO4kAzLwWe&#10;OwAAADkAAAAQAAAAAAAAAAEAIAAAAAsBAABkcnMvc2hhcGV4bWwueG1sUEsFBgAAAAAGAAYAWwEA&#10;ALUDAAAAAA==&#10;" path="m1763,20770c1785,20787,1800,20804,1822,20820l1840,20820c2471,21282,3719,21600,5169,21600c7249,21600,8949,20950,8949,20151c8949,20027,8890,19906,8813,19791c8827,19771,8827,19755,8805,19735c5994,17195,8670,14408,11954,11407c15517,8164,19327,4564,15125,902c14593,374,13264,0,11701,0c9671,0,8016,632,8016,1411c8016,1583,8108,1749,8259,1898c8259,1904,8259,1909,8266,1915c8273,1923,8281,1932,8295,1940l8325,1974c11360,4592,8424,7275,5106,10305c1605,13500,-2273,17040,1635,20649c1675,20691,1719,20730,1763,20770e">
                    <v:path o:connectlocs="27,90;27,90;27,90;27,9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219" o:spid="_x0000_s1026" o:spt="203" style="position:absolute;left:11608;top:4759;height:770;width:770;" coordorigin="11608,4759" coordsize="770,770" o:gfxdata="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dCqDN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AutoShape 37" o:spid="_x0000_s1026" o:spt="100" style="position:absolute;left:11608;top:4829;height:700;width:700;v-text-anchor:middle;" filled="t" stroked="f" coordsize="21502,21600" o:gfxdata="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K7rJb4A&#10;AADbAAAADwAAAAAAAAABACAAAAAiAAAAZHJzL2Rvd25yZXYueG1sUEsBAhQAFAAAAAgAh07iQDMv&#10;BZ47AAAAOQAAABAAAAAAAAAAAQAgAAAADQEAAGRycy9zaGFwZXhtbC54bWxQSwUGAAAAAAYABgBb&#10;AQAAtwMAAAAA&#10;" path="m19917,7880l18875,8932c18730,9079,18497,9079,18353,8932l17048,7617,15991,10290,16080,10064c13859,7826,11601,7544,9565,7291c8910,7210,8276,7126,7652,6990l13918,4456,12652,3179c12508,3033,12508,2798,12652,2652l13695,1598c13840,1453,14073,1453,14217,1598l19917,7353c20062,7499,20062,7734,19917,7880m12292,19639c12200,19872,11999,20044,11756,20095c11700,20106,11643,20111,11587,20110c11400,20105,11219,20030,11084,19892l1692,10517c1519,10343,1443,10094,1488,9852c1533,9610,1695,9407,1917,9308l6505,7453c9597,8490,12689,7491,15781,10821c15781,10821,12292,19639,12292,19639xm15260,545c14912,193,14449,0,13956,0c13463,0,13000,193,12651,546l11610,1598c11261,1949,11068,2417,11068,2915c11068,3265,11164,3601,11342,3893l1324,7944c654,8241,173,8851,38,9575c-98,10302,130,11048,654,11576l10041,20946c10445,21354,10982,21586,11549,21599c11562,21599,11593,21599,11605,21599c11754,21599,11906,21584,12056,21553c12789,21399,13390,20888,13662,20191l17604,10229c17902,10426,18250,10532,18613,10532c19107,10532,19570,10338,19918,9986l20957,8937c21308,8585,21502,8116,21502,7617c21502,7117,21308,6648,20961,6300c20961,6300,15260,545,15260,545xe">
                    <v:path o:connectlocs="350,350;350,350;350,350;350,35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group id="组合 205" o:spid="_x0000_s1026" o:spt="203" style="position:absolute;left:11800;top:4759;height:574;width:578;" coordorigin="11800,4759" coordsize="578,574" o:gfxdata="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thrBQ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AutoShape 38" o:spid="_x0000_s1026" o:spt="100" style="position:absolute;left:11945;top:5144;height:120;width:120;v-text-anchor:middle;" filled="t" stroked="f" coordsize="21600,21600" o:gfxdata="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/fqGfvQAA&#10;ANsAAAAPAAAAAAAAAAEAIAAAACIAAABkcnMvZG93bnJldi54bWxQSwECFAAUAAAACACHTuJAMy8F&#10;njsAAAA5AAAAEAAAAAAAAAABACAAAAAMAQAAZHJzL3NoYXBleG1sLnhtbFBLBQYAAAAABgAGAFsB&#10;AAC2AwAAAAA=&#10;" path="m10800,4320c14381,4320,17279,7222,17279,10800c17279,14377,14381,17279,10800,17279c7218,17279,4319,14377,4319,10800c4319,7222,7218,4320,10800,4320m10800,21599c16752,21599,21600,16756,21600,10800c21600,4843,16752,0,10800,0c4847,0,0,4843,0,10800c0,16756,4847,21599,10800,21599e">
                      <v:path o:connectlocs="60,60;60,60;60,60;60,60" o:connectangles="0,0,0,0"/>
                      <v:fill on="t" focussize="0,0"/>
                      <v:stroke on="f"/>
                      <v:imagedata o:title=""/>
                      <o:lock v:ext="edit" aspectratio="f"/>
                      <v:textbox inset="4pt,4pt,4pt,4pt"/>
                    </v:shape>
                    <v:shape id="AutoShape 39" o:spid="_x0000_s1026" o:spt="100" style="position:absolute;left:12258;top:4759;height:120;width:120;v-text-anchor:middle;" filled="t" stroked="f" coordsize="21600,21600" o:gfxdata="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DIEBL4A&#10;AADbAAAADwAAAAAAAAABACAAAAAiAAAAZHJzL2Rvd25yZXYueG1sUEsBAhQAFAAAAAgAh07iQDMv&#10;BZ47AAAAOQAAABAAAAAAAAAAAQAgAAAADQEAAGRycy9zaGFwZXhtbC54bWxQSwUGAAAAAAYABgBb&#10;AQAAtwMAAAAA&#10;" path="m10800,17279c7218,17279,4320,14377,4320,10800c4320,7222,7218,4320,10800,4320c14381,4320,17280,7222,17280,10800c17280,14377,14381,17279,10800,17279m10800,0c4847,0,0,4843,0,10800c0,16756,4847,21599,10800,21599c16752,21599,21600,16756,21600,10800c21600,4843,16752,0,10800,0e">
                      <v:path o:connectlocs="60,60;60,60;60,60;60,60" o:connectangles="0,0,0,0"/>
                      <v:fill on="t" focussize="0,0"/>
                      <v:stroke on="f"/>
                      <v:imagedata o:title=""/>
                      <o:lock v:ext="edit" aspectratio="f"/>
                      <v:textbox inset="4pt,4pt,4pt,4pt"/>
                    </v:shape>
                    <v:shape id="AutoShape 40" o:spid="_x0000_s1026" o:spt="100" style="position:absolute;left:11800;top:5119;height:95;width:95;v-text-anchor:middle;" filled="t" stroked="f" coordsize="21600,21600" o:gfxdata="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4JpzvQAA&#10;ANsAAAAPAAAAAAAAAAEAIAAAACIAAABkcnMvZG93bnJldi54bWxQSwECFAAUAAAACACHTuJAMy8F&#10;njsAAAA5AAAAEAAAAAAAAAABACAAAAAMAQAAZHJzL3NoYXBleG1sLnhtbFBLBQYAAAAABgAGAFsB&#10;AAC2AwAAAAA=&#10;" path="m10800,5400c13779,5400,16199,7815,16199,10800c16199,13784,13779,16200,10800,16200c7820,16200,5399,13784,5399,10800c5399,7815,7820,5400,10800,5400m0,10800c0,16753,4843,21599,10800,21599c16756,21599,21600,16753,21600,10800c21600,4846,16756,0,10800,0c4843,0,0,4846,0,10800e">
                      <v:path o:connectlocs="47,47;47,47;47,47;47,47" o:connectangles="0,0,0,0"/>
                      <v:fill on="t" focussize="0,0"/>
                      <v:stroke on="f"/>
                      <v:imagedata o:title=""/>
                      <o:lock v:ext="edit" aspectratio="f"/>
                      <v:textbox inset="4pt,4pt,4pt,4pt"/>
                    </v:shape>
                    <v:shape id="AutoShape 41" o:spid="_x0000_s1026" o:spt="100" style="position:absolute;left:11895;top:5289;height:45;width:50;v-text-anchor:middle;" filled="t" stroked="f" coordsize="21600,21600" o:gfxdata="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Iewa8AAAA&#10;2wAAAA8AAAAAAAAAAQAgAAAAIgAAAGRycy9kb3ducmV2LnhtbFBLAQIUABQAAAAIAIdO4kAzLwWe&#10;OwAAADkAAAAQAAAAAAAAAAEAIAAAAAsBAABkcnMvc2hhcGV4bWwueG1sUEsFBgAAAAAGAAYAWwEA&#10;ALUDAAAAAA==&#10;" path="m10800,21599c16758,21599,21600,16769,21600,10800c21600,4830,16758,0,10800,0c4841,0,0,4830,0,10800c0,16769,4841,21599,10800,21599e">
                      <v:path o:connectlocs="25,22;25,22;25,22;25,22" o:connectangles="0,0,0,0"/>
                      <v:fill on="t" focussize="0,0"/>
                      <v:stroke on="f"/>
                      <v:imagedata o:title=""/>
                      <o:lock v:ext="edit" aspectratio="f"/>
                      <v:textbox inset="4pt,4pt,4pt,4pt"/>
                    </v:shape>
                    <v:shape id="AutoShape 42" o:spid="_x0000_s1026" o:spt="100" style="position:absolute;left:12280;top:4924;height:50;width:48;v-text-anchor:middle;" filled="t" stroked="f" coordsize="21600,21600" o:gfxdata="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0l+90ugAAANsA&#10;AAAPAAAAAAAAAAEAIAAAACIAAABkcnMvZG93bnJldi54bWxQSwECFAAUAAAACACHTuJAMy8FnjsA&#10;AAA5AAAAEAAAAAAAAAABACAAAAAJAQAAZHJzL3NoYXBleG1sLnhtbFBLBQYAAAAABgAGAFsBAACz&#10;AwAAAAA=&#10;" path="m10800,0c4841,0,0,4830,0,10800c0,16769,4841,21599,10800,21599c16758,21599,21600,16769,21600,10800c21600,4830,16758,0,10800,0e">
                      <v:path o:connectlocs="24,25;24,25;24,25;24,25" o:connectangles="0,0,0,0"/>
                      <v:fill on="t" focussize="0,0"/>
                      <v:stroke on="f"/>
                      <v:imagedata o:title=""/>
                      <o:lock v:ext="edit" aspectratio="f"/>
                      <v:textbox inset="4pt,4pt,4pt,4pt"/>
                    </v:shape>
                  </v:group>
                </v:group>
                <v:group id="组合 204" o:spid="_x0000_s1026" o:spt="203" style="position:absolute;left:10070;top:4809;height:669;width:770;" coordorigin="10070,4809" coordsize="770,669" o:gfxdata="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+690o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43" o:spid="_x0000_s1026" o:spt="100" style="position:absolute;left:10070;top:4809;height:550;width:770;v-text-anchor:middle;" filled="t" stroked="f" coordsize="21600,21600" o:gfxdata="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WQ17u5AAAA2wAA&#10;AA8AAAAAAAAAAQAgAAAAIgAAAGRycy9kb3ducmV2LnhtbFBLAQIUABQAAAAIAIdO4kAzLwWeOwAA&#10;ADkAAAAQAAAAAAAAAAEAIAAAAAgBAABkcnMvc2hhcGV4bWwueG1sUEsFBgAAAAAGAAYAWwEAALID&#10;AAAAAA==&#10;" path="m10951,9367c10901,9383,10851,9391,10800,9391c10748,9391,10698,9383,10648,9367l1873,6550c1566,6452,1349,6072,1349,5634c1349,5197,1566,4817,1873,4719l10648,1902c10698,1886,10748,1878,10800,1878c10851,1878,10901,1886,10951,1902l19726,4719c20033,4817,20249,5197,20249,5634c20249,6072,20033,6452,19726,6550c19726,6550,10951,9367,10951,9367xm16874,16904c16874,17942,14849,19721,10800,19721c6749,19721,4724,17942,4724,16904l4724,9394,10353,11200c10501,11246,10651,11269,10800,11269c10949,11269,11098,11246,11255,11198l16874,9394c16874,9394,16874,16904,16874,16904xm21600,5634c21600,4314,20954,3185,20030,2888l11246,68c11098,22,10949,0,10800,0c10651,0,10501,22,10344,71l1570,2888c645,3185,0,4314,0,5634c0,6955,645,8084,1569,8380l3374,8960,3374,16904c3374,19397,5425,21600,10800,21600c16174,21600,18224,19397,18224,16904l18224,8960,20030,8380c20954,8084,21600,6955,21600,5634e">
                    <v:path o:connectlocs="385,275;385,275;385,275;385,27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44" o:spid="_x0000_s1026" o:spt="100" style="position:absolute;left:10768;top:5049;height:260;width:47;v-text-anchor:middle;" filled="t" stroked="f" coordsize="21600,21600" o:gfxdata="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xyIL4A&#10;AADbAAAADwAAAAAAAAABACAAAAAiAAAAZHJzL2Rvd25yZXYueG1sUEsBAhQAFAAAAAgAh07iQDMv&#10;BZ47AAAAOQAAABAAAAAAAAAAAQAgAAAADQEAAGRycy9zaGFwZXhtbC54bWxQSwUGAAAAAAYABgBb&#10;AQAAtwMAAAAA&#10;" path="m0,1963l0,19636c0,20721,4841,21599,10800,21599c16758,21599,21600,20721,21600,19636l21600,1963c21600,878,16758,0,10800,0c4841,0,0,878,0,1963e">
                    <v:path o:connectlocs="23,130;23,130;23,130;23,13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45" o:spid="_x0000_s1026" o:spt="100" style="position:absolute;left:10743;top:5334;height:145;width:97;v-text-anchor:middle;" filled="t" stroked="f" coordsize="21600,21600" o:gfxdata="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qqi5vQAA&#10;ANsAAAAPAAAAAAAAAAEAIAAAACIAAABkcnMvZG93bnJldi54bWxQSwECFAAUAAAACACHTuJAMy8F&#10;njsAAAA5AAAAEAAAAAAAAAABACAAAAAMAQAAZHJzL3NoYXBleG1sLnhtbFBLBQYAAAAABgAGAFsB&#10;AAC2AwAAAAA=&#10;" path="m10800,0c4838,0,0,10427,0,14400c0,18372,4838,21599,10800,21599c16761,21599,21600,18372,21600,14400c21600,10427,16761,0,10800,0e">
                    <v:path o:connectlocs="48,72;48,72;48,72;48,7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46" o:spid="_x0000_s1026" o:spt="100" style="position:absolute;left:17758;top:3219;height:770;width:770;v-text-anchor:middle;" filled="t" stroked="f" coordsize="21600,21600" o:gfxdata="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QknMvQAA&#10;ANsAAAAPAAAAAAAAAAEAIAAAACIAAABkcnMvZG93bnJldi54bWxQSwECFAAUAAAACACHTuJAMy8F&#10;njsAAAA5AAAAEAAAAAAAAAABACAAAAAMAQAAZHJzL3NoYXBleG1sLnhtbFBLBQYAAAAABgAGAFsB&#10;AAC2AwAAAAA=&#10;" path="m16874,17549c15513,17549,14343,15612,13809,12825l15524,12825c17038,12825,18224,11343,18224,9450c18224,7558,17038,6075,15524,6075l13809,6075c14343,3289,15513,1350,16874,1350c18739,1350,20249,4976,20249,9450c20249,13923,18739,17549,16874,17549m8926,11482l8774,11482,8774,11475c8028,11475,7424,10569,7424,9450c7424,8332,8028,7425,8774,7425l8926,7425c10200,7425,11391,6924,12441,6063c12248,7149,12149,8300,12149,9450c12149,10603,12248,11758,12442,12846c11393,11983,10200,11482,8926,11482m8096,20249l5396,20249,5396,14175c5396,13683,5264,13223,5033,12825l5505,12825,5505,12832,7535,12832c7463,13042,7421,13265,7421,13500l7421,18225c7421,18874,7784,19307,8001,19565c8031,19601,8065,19638,8096,19677c8096,19677,8096,20249,8096,20249xm1349,9450c1349,8332,1953,7425,2699,7425l7434,7425c7014,7916,6749,8631,6749,9450c6749,10270,7014,10984,7434,11475l2699,11475c1953,11475,1349,10569,1349,9450m13499,9450c13499,8749,13540,8073,13610,7425l15524,7425c16269,7425,16874,8332,16874,9450c16874,10569,16269,11475,15524,11475l13610,11475c13540,10826,13499,10151,13499,9450m16874,0c15489,0,14400,951,13618,2420l13604,2412c12469,4635,10778,6075,8926,6075l8479,6075,5505,6075,2699,6075c1185,6075,0,7558,0,9450c0,11343,1185,12825,2699,12825c3443,12827,4046,13430,4046,14175l4046,20249c4046,20996,4651,21599,5396,21599l8096,21599c8842,21599,9446,20996,9446,20249l9446,19575c9446,18900,8771,18598,8771,18225l8771,13500c8771,13484,8781,13473,8782,13458c8789,13361,8815,13271,8859,13191c8871,13169,8884,13151,8898,13132c8952,13051,9020,12985,9103,12934c9107,12931,9108,12927,9112,12925c9115,12925,9117,12922,9120,12922c9174,12892,9238,12885,9299,12868c11003,13049,12545,14424,13604,16495l13621,16487c14404,17950,15490,18900,16874,18900c19977,18900,21600,14145,21600,9450c21600,4754,19977,0,16874,0e">
                  <v:path o:connectlocs="385,385;385,385;385,385;385,385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shape id="AutoShape 47" o:spid="_x0000_s1026" o:spt="100" style="position:absolute;left:16223;top:3219;height:770;width:767;v-text-anchor:middle;" filled="t" stroked="f" coordsize="21493,21600" o:gfxdata="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SlMLW8AAAA&#10;2wAAAA8AAAAAAAAAAQAgAAAAIgAAAGRycy9kb3ducmV2LnhtbFBLAQIUABQAAAAIAIdO4kAzLwWe&#10;OwAAADkAAAAQAAAAAAAAAAEAIAAAAAsBAABkcnMvc2hhcGV4bWwueG1sUEsFBgAAAAAGAAYAWwEA&#10;ALUDAAAAAA==&#10;" path="m20123,3375l8704,5400,8704,4725,8704,3375,20123,1350,20123,2700c20123,2700,20123,3375,20123,3375xm17901,18014c16291,18553,14628,18025,14187,16839c13745,15651,14691,14251,16300,13712c17910,13173,19573,13699,20014,14886c20456,16074,19510,17474,17901,18014m5163,20039c3554,20578,1890,20050,1450,18864c1008,17676,1954,16276,3562,15737c5172,15198,6836,15724,7277,16911c7719,18099,6773,19499,5163,20039m21012,316c20770,110,20463,0,20149,0c20072,0,19993,6,19916,21l8497,2046c7855,2159,7387,2719,7387,3375l7387,4725,7387,5400,7387,14964c6706,14467,5822,14175,4839,14175c4268,14175,3696,14269,3139,14455c1865,14882,843,15739,336,16807c-56,17633,-107,18530,192,19336c703,20711,2155,21599,3892,21599c4462,21599,5033,21506,5590,21319c6865,20893,7887,20036,8394,18969c8612,18509,8714,18027,8718,17549l8730,17549,8730,6750c8807,6750,8886,6743,8964,6730l20149,4746,20149,12939c19468,12442,18584,12150,17600,12150c17030,12150,16459,12244,15902,12430c14628,12857,13606,13714,13098,14782c12706,15608,12656,16505,12955,17311c13466,18686,14918,19575,16653,19575c17224,19575,17796,19481,18352,19294c19627,18868,20649,18011,21157,16944c21374,16484,21477,16002,21480,15525l21493,15525,21493,3375,21493,2700,21493,1350c21493,951,21317,572,21012,316e">
                  <v:path o:connectlocs="383,385;383,385;383,385;383,385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199" o:spid="_x0000_s1026" o:spt="203" style="position:absolute;left:14733;top:3219;height:770;width:672;" coordorigin="14733,3219" coordsize="672,770" o:gfxdata="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a//K2+AAAA3AAAAA8AAAAAAAAAAQAgAAAAIgAAAGRycy9kb3ducmV2Lnht&#10;bFBLAQIUABQAAAAIAIdO4kAzLwWeOwAAADkAAAAVAAAAAAAAAAEAIAAAAA0BAABkcnMvZ3JvdXBz&#10;aGFwZXhtbC54bWxQSwUGAAAAAAYABgBgAQAAygMAAAAA&#10;">
                  <o:lock v:ext="edit" aspectratio="f"/>
                  <v:shape id="AutoShape 48" o:spid="_x0000_s1026" o:spt="100" style="position:absolute;left:14733;top:3219;height:770;width:672;v-text-anchor:middle;" filled="t" stroked="f" coordsize="21600,21600" o:gfxdata="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53QjvQAA&#10;ANsAAAAPAAAAAAAAAAEAIAAAACIAAABkcnMvZG93bnJldi54bWxQSwECFAAUAAAACACHTuJAMy8F&#10;njsAAAA5AAAAEAAAAAAAAAABACAAAAAMAQAAZHJzL3NoYXBleG1sLnhtbFBLBQYAAAAABgAGAFsB&#10;AAC2AwAAAAA=&#10;" path="m10800,7425c5687,7425,1542,6064,1542,4387c1542,2709,5687,1350,10800,1350c15912,1350,20057,2709,20057,4387c20057,6064,15912,7425,10800,7425m20057,9112l20054,9112c20054,9119,20057,9127,20057,9133c20057,10800,15912,12150,10800,12150c5687,12150,1542,10800,1542,9133c1542,9127,1545,9119,1545,9112l1542,9112,1542,6793c3564,8140,7271,8774,10800,8774c14328,8774,18035,8140,20057,6793c20057,6793,20057,9112,20057,9112xm20057,13162l20054,13162c20054,13169,20057,13177,20057,13183c20057,14850,15912,16200,10800,16200c5687,16200,1542,14850,1542,13183c1542,13177,1545,13169,1545,13162l1542,13162,1542,10640c3136,12077,6982,12825,10800,12825c14617,12825,18463,12077,20057,10640c20057,10640,20057,13162,20057,13162xm20057,17212c20057,18889,15912,20249,10800,20249c5687,20249,1542,18889,1542,17212l1542,14690c3136,16127,6982,16875,10800,16875c14617,16875,18463,16127,20057,14690c20057,14690,20057,17212,20057,17212xm10800,0c5598,0,0,1372,0,4387l0,17212c0,20226,5598,21599,10800,21599c16001,21599,21599,20226,21599,17212l21599,4387c21599,1372,16001,0,10800,0e">
                    <v:path o:connectlocs="336,385;336,385;336,385;336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49" o:spid="_x0000_s1026" o:spt="100" style="position:absolute;left:15260;top:3819;height:50;width:48;v-text-anchor:middle;" filled="t" stroked="f" coordsize="21600,21600" o:gfxdata="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ka66vQAA&#10;ANsAAAAPAAAAAAAAAAEAIAAAACIAAABkcnMvZG93bnJldi54bWxQSwECFAAUAAAACACHTuJAMy8F&#10;njsAAAA5AAAAEAAAAAAAAAABACAAAAAMAQAAZHJzL3NoYXBleG1sLnhtbFBLBQYAAAAABgAGAFsB&#10;AAC2AwAAAAA=&#10;" path="m10800,21599c16769,21599,21600,16769,21600,10800c21600,4830,16769,0,10800,0c4830,0,0,4830,0,10800c0,16769,4830,21599,10800,21599e">
                    <v:path o:connectlocs="24,25;24,25;24,25;24,2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50" o:spid="_x0000_s1026" o:spt="100" style="position:absolute;left:15260;top:3679;height:45;width:48;v-text-anchor:middle;" filled="t" stroked="f" coordsize="21600,21600" o:gfxdata="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DdCyG8AAAA&#10;2wAAAA8AAAAAAAAAAQAgAAAAIgAAAGRycy9kb3ducmV2LnhtbFBLAQIUABQAAAAIAIdO4kAzLwWe&#10;OwAAADkAAAAQAAAAAAAAAAEAIAAAAAsBAABkcnMvc2hhcGV4bWwueG1sUEsFBgAAAAAGAAYAWwEA&#10;ALUDAAAAAA==&#10;" path="m10800,21599c16769,21599,21600,16769,21600,10800c21600,4830,16769,0,10800,0c4830,0,0,4830,0,10800c0,16769,4830,21599,10800,21599e">
                    <v:path o:connectlocs="24,22;24,22;24,22;24,2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51" o:spid="_x0000_s1026" o:spt="100" style="position:absolute;left:15260;top:3534;height:45;width:48;v-text-anchor:middle;" filled="t" stroked="f" coordsize="21600,21600" o:gfxdata="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UKfU7gAAADbAAAA&#10;DwAAAAAAAAABACAAAAAiAAAAZHJzL2Rvd25yZXYueG1sUEsBAhQAFAAAAAgAh07iQDMvBZ47AAAA&#10;OQAAABAAAAAAAAAAAQAgAAAABwEAAGRycy9zaGFwZXhtbC54bWxQSwUGAAAAAAYABgBbAQAAsQMA&#10;AAAA&#10;" path="m10800,21599c16769,21599,21600,16769,21600,10800c21600,4830,16769,0,10800,0c4830,0,0,4830,0,10800c0,16769,4830,21599,10800,21599e">
                    <v:path o:connectlocs="24,22;24,22;24,22;24,2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98" o:spid="_x0000_s1026" o:spt="203" style="position:absolute;left:13145;top:3219;height:770;width:770;" coordorigin="13145,3219" coordsize="770,770" o:gfxdata="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0qqHL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AutoShape 52" o:spid="_x0000_s1026" o:spt="100" style="position:absolute;left:13145;top:3219;height:770;width:770;v-text-anchor:middle;" filled="t" stroked="f" coordsize="21426,21453" o:gfxdata="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G1ZGS8AAAA&#10;2wAAAA8AAAAAAAAAAQAgAAAAIgAAAGRycy9kb3ducmV2LnhtbFBLAQIUABQAAAAIAIdO4kAzLwWe&#10;OwAAADkAAAAQAAAAAAAAAAEAIAAAAAsBAABkcnMvc2hhcGV4bWwueG1sUEsFBgAAAAAGAAYAWwEA&#10;ALUDAAAAAA==&#10;" path="m8034,20112c5816,17892,3556,15628,1338,13408c3241,7240,11488,7509,13391,1341c15609,3560,17869,5825,20087,8045c18184,14212,9937,13944,8034,20112m21034,7097l14338,393c14006,60,13525,-73,13069,39c12828,98,12614,222,12444,393c12292,545,12177,733,12112,944c11808,1929,11283,2785,10507,3562c9471,4598,8121,5384,6693,6214c5177,7094,3611,8006,2328,9290c1237,10383,493,11600,59,13011c-87,13488,40,14004,391,14356l7087,21060c7419,21393,7900,21526,8356,21414c8597,21354,8811,21231,8981,21060c9133,20908,9248,20720,9314,20508c9617,19523,10142,18667,10918,17890c11954,16853,13304,16069,14733,15239c16248,14357,17814,13446,19097,12162c20188,11070,20932,9852,21366,8440c21512,7965,21385,7448,21034,7097e">
                    <v:path o:connectlocs="385,387;385,387;385,387;385,38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53" o:spid="_x0000_s1026" o:spt="100" style="position:absolute;left:13435;top:3484;height:215;width:208;v-text-anchor:middle;" filled="t" stroked="f" coordsize="21484,21516" o:gfxdata="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9GmbztwAAANsAAAAP&#10;AAAAAAAAAAEAIAAAACIAAABkcnMvZG93bnJldi54bWxQSwECFAAUAAAACACHTuJAMy8FnjsAAAA5&#10;AAAAEAAAAAAAAAABACAAAAAGAQAAZHJzL3NoYXBleG1sLnhtbFBLBQYAAAAABgAGAFsBAACwAwAA&#10;AAA=&#10;" path="m17511,14987c17287,15384,17032,15740,16731,16049c15340,14692,13947,13205,12559,11675c12912,11521,13287,11362,13689,11198c14092,11034,14494,10927,14895,10861c15308,10801,15715,10819,16122,10913c16527,11011,16909,11222,17262,11554c17612,11890,17835,12244,17923,12620c18020,13004,18025,13392,17958,13789c17883,14187,17738,14585,17511,14987m5799,10193c5096,10221,4482,9996,3946,9496c3717,9285,3558,9028,3461,8724c3359,8420,3326,8088,3366,7723c3397,7363,3509,6989,3703,6610c3889,6231,4160,5852,4510,5487c5768,6694,7022,8018,8282,9388c7330,9893,6501,10164,5799,10193m19678,8570c18868,7915,18055,7470,17235,7250c16421,7031,15603,6942,14779,6998c13964,7059,13130,7236,12296,7545c11462,7859,10625,8200,9782,8593c8448,7115,7114,5658,5778,4299c6382,3775,6963,3509,7526,3490c8088,3467,8631,3523,9145,3649c9669,3775,10149,3883,10590,3967c11038,4051,11424,3958,11765,3682c12123,3382,12321,2994,12351,2526c12376,2054,12189,1596,11782,1147c11258,569,10630,216,9872,85c9126,-41,8358,-30,7564,136c6780,309,6032,595,5324,997c4617,1399,4048,1811,3626,2213c3464,2066,3302,1918,3141,1773c2963,1614,2739,1530,2471,1535c2200,1535,1977,1647,1793,1853c1615,2054,1530,2288,1565,2536c1589,2793,1696,2989,1880,3139c2044,3270,2203,3401,2364,3537c1731,4276,1207,5094,795,5957c378,6820,130,7676,37,8509c-59,9346,33,10113,298,10824c566,11540,1056,12148,1774,12723c2942,13658,4321,14056,5915,13967c7507,13874,9223,13415,11064,12461c12532,14093,14002,15716,15470,17223c14849,17728,14305,18018,13826,18111c13344,18210,12917,18200,12530,18088c12142,17971,11782,17803,11455,17587c11125,17368,10799,17181,10474,17026c10154,16872,9823,16788,9486,16783c9145,16778,8785,16937,8388,17265c7981,17606,7777,18004,7777,18453c7777,18897,7991,19351,8408,19809c8830,20268,9379,20651,10042,20955c10708,21259,11455,21451,12279,21502c13103,21559,13970,21437,14886,21109c15807,20787,16721,20202,17617,19332c18051,19739,18489,20127,18921,20501c19107,20656,19328,20731,19601,20712c19861,20703,20090,20586,20269,20375c20455,20160,20532,19921,20503,19674c20477,19421,20371,19229,20192,19089c19755,18752,19321,18397,18884,18022c19626,17143,20221,16217,20664,15300c21103,14379,21367,13490,21453,12667c21540,11839,21439,11091,21159,10412c20880,9725,20386,9135,19678,8570e">
                    <v:path o:connectlocs="104,107;104,107;104,107;104,10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54" o:spid="_x0000_s1026" o:spt="100" style="position:absolute;left:13410;top:3749;height:120;width:118;v-text-anchor:middle;" filled="t" stroked="f" coordsize="21188,21203" o:gfxdata="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gZpsvvQAA&#10;ANsAAAAPAAAAAAAAAAEAIAAAACIAAABkcnMvZG93bnJldi54bWxQSwECFAAUAAAACACHTuJAMy8F&#10;njsAAAA5AAAAEAAAAAAAAAABACAAAAAMAQAAZHJzL3NoYXBleG1sLnhtbFBLBQYAAAAABgAGAFsB&#10;AAC2AwAAAAA=&#10;" path="m17615,468l17606,468c14870,2476,12200,4590,9727,6958c7348,9227,5200,11619,3329,14060l341,17962,350,17970c-197,18786,-106,19880,638,20590c1491,21407,2889,21407,3746,20590c3877,20460,3984,20321,4069,20174l6867,16517c8601,14255,10606,12027,12824,9913c15281,7570,17557,5758,20329,3749l20321,3741c20400,3684,20473,3635,20543,3570c21402,2753,21402,1427,20543,606c19742,-161,18472,-193,17615,468e">
                    <v:path o:connectlocs="59,61;59,61;59,61;59,61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55" o:spid="_x0000_s1026" o:spt="100" style="position:absolute;left:13530;top:3339;height:125;width:120;v-text-anchor:middle;" filled="t" stroked="f" coordsize="21180,21196" o:gfxdata="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yZ1n+8AAAA&#10;2wAAAA8AAAAAAAAAAQAgAAAAIgAAAGRycy9kb3ducmV2LnhtbFBLAQIUABQAAAAIAIdO4kAzLwWe&#10;OwAAADkAAAAQAAAAAAAAAAEAIAAAAAsBAABkcnMvc2hhcGV4bWwueG1sUEsFBgAAAAAGAAYAWwEA&#10;ALUDAAAAAA==&#10;" path="m8372,11356c6122,13508,3675,15444,1144,17292c963,17388,786,17493,637,17645c-213,18457,-213,19774,637,20585c1464,21380,2796,21397,3652,20641l3665,20649c6364,18673,8988,16581,11419,14263c13759,12030,15873,9685,17715,7283l20663,3427,20654,3419c21386,2600,21357,1379,20541,608c19697,-203,18323,-203,17468,608c17313,760,17197,937,17094,1114l14228,4857c12526,7090,10552,9275,8372,11356e">
                    <v:path o:connectlocs="60,63;60,63;60,63;60,63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97" o:spid="_x0000_s1026" o:spt="203" style="position:absolute;left:11608;top:3219;height:770;width:770;" coordorigin="11608,3219" coordsize="770,770" o:gfxdata="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5gRQ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56" o:spid="_x0000_s1026" o:spt="100" style="position:absolute;left:11608;top:3219;height:770;width:242;v-text-anchor:middle;" filled="t" stroked="f" coordsize="21600,21600" o:gfxdata="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JvfEb4A&#10;AADbAAAADwAAAAAAAAABACAAAAAiAAAAZHJzL2Rvd25yZXYueG1sUEsBAhQAFAAAAAgAh07iQDMv&#10;BZ47AAAAOQAAABAAAAAAAAAAAQAgAAAADQEAAGRycy9zaGFwZXhtbC54bWxQSwUGAAAAAAYABgBb&#10;AQAAtwMAAAAA&#10;" path="m16988,7316c16954,7352,16923,7387,16883,7423c16677,7601,16414,7770,16066,7920c16057,7924,16044,7927,16038,7931c15662,8092,15214,8234,14705,8354c14697,8357,14692,8358,14686,8359c14163,8482,13584,8581,12960,8649c12279,8726,11560,8774,10800,8774c10037,8774,9318,8726,8640,8649c8016,8581,7435,8482,6914,8359c6908,8358,6901,8357,6893,8354c6385,8234,5937,8092,5562,7931c5553,7927,5541,7924,5531,7920c5184,7770,4921,7601,4715,7423c4676,7387,4644,7352,4612,7316c4437,7136,4320,6947,4320,6750c4320,6550,4437,6362,4612,6181c4644,6146,4676,6110,4715,6076c4921,5898,5184,5729,5531,5577c5541,5574,5553,5571,5562,5567c5937,5407,6385,5264,6893,5144c6901,5142,6908,5140,6914,5138c7435,5017,8016,4918,8640,4848c9318,4773,10037,4725,10800,4725c11560,4725,12279,4773,12960,4848c13584,4918,14163,5017,14686,5138c14692,5140,14697,5142,14705,5144c15214,5264,15662,5407,16038,5567c16044,5571,16057,5574,16066,5577c16414,5729,16677,5898,16883,6076c16923,6110,16954,6146,16988,6181c17161,6362,17280,6550,17280,6750c17280,6947,17161,7136,16988,7316m12960,19575c12960,19948,11992,20249,10800,20249c9606,20249,8640,19948,8640,19575l8640,10056c9338,10101,10059,10124,10800,10124c11541,10124,12262,10101,12960,10056c12960,10056,12960,19575,12960,19575xm8640,2025c8640,1651,9606,1350,10800,1350c11992,1350,12960,1651,12960,2025l12960,3442c12262,3398,11541,3375,10800,3375c10059,3375,9338,3398,8640,3442c8640,3442,8640,2025,8640,2025xm17280,4064l17280,2025c17280,908,14373,0,10800,0c7225,0,4320,908,4320,2025l4320,4064c1710,4681,0,5649,0,6750c0,7850,1710,8818,4320,9434l4320,19575c4320,20691,7225,21599,10800,21599c14373,21599,17280,20691,17280,19575l17280,9434c19889,8818,21600,7850,21600,6750c21600,5649,19889,4681,17280,4064e">
                    <v:path o:connectlocs="121,385;121,385;121,385;121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57" o:spid="_x0000_s1026" o:spt="100" style="position:absolute;left:12138;top:3219;height:770;width:240;v-text-anchor:middle;" filled="t" stroked="f" coordsize="21600,21600" o:gfxdata="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3JHZb4A&#10;AADbAAAADwAAAAAAAAABACAAAAAiAAAAZHJzL2Rvd25yZXYueG1sUEsBAhQAFAAAAAgAh07iQDMv&#10;BZ47AAAAOQAAABAAAAAAAAAAAQAgAAAADQEAAGRycy9zaGFwZXhtbC54bWxQSwUGAAAAAAYABgBb&#10;AQAAtwMAAAAA&#10;" path="m16988,7316c16954,7352,16923,7387,16883,7423c16677,7601,16414,7770,16066,7920c16057,7924,16044,7927,16038,7931c15662,8092,15214,8234,14705,8354c14697,8357,14692,8358,14686,8359c14163,8482,13584,8581,12960,8649c12279,8726,11560,8774,10800,8774c10037,8774,9318,8726,8640,8649c8016,8581,7435,8482,6914,8359c6908,8358,6901,8357,6893,8354c6385,8234,5937,8092,5562,7931c5553,7927,5541,7924,5531,7920c5184,7770,4921,7601,4715,7423c4676,7387,4644,7352,4612,7316c4437,7136,4320,6947,4320,6750c4320,6550,4437,6362,4612,6181c4644,6146,4676,6110,4715,6076c4921,5898,5184,5729,5531,5577c5541,5574,5553,5571,5562,5567c5937,5407,6385,5264,6893,5144c6901,5142,6908,5140,6914,5138c7435,5017,8016,4918,8640,4848c9318,4773,10037,4725,10800,4725c11560,4725,12279,4773,12960,4848c13584,4918,14163,5017,14686,5138c14692,5140,14697,5142,14705,5144c15214,5264,15662,5407,16038,5567c16044,5571,16057,5574,16066,5577c16414,5729,16677,5898,16883,6076c16923,6110,16954,6146,16988,6181c17161,6362,17280,6550,17280,6750c17280,6947,17161,7136,16988,7316m12960,19575c12960,19948,11992,20249,10800,20249c9606,20249,8640,19948,8640,19575l8640,10056c9338,10101,10059,10124,10800,10124c11541,10124,12262,10101,12960,10056c12960,10056,12960,19575,12960,19575xm8640,2025c8640,1651,9606,1350,10800,1350c11992,1350,12960,1651,12960,2025l12960,3442c12262,3398,11541,3375,10800,3375c10059,3375,9338,3398,8640,3442c8640,3442,8640,2025,8640,2025xm17280,4064l17280,2025c17280,908,14373,0,10800,0c7225,0,4320,908,4320,2025l4320,4064c1710,4681,0,5649,0,6750c0,7850,1710,8818,4320,9434l4320,19575c4320,20691,7225,21599,10800,21599c14373,21599,17280,20691,17280,19575l17280,9434c19889,8818,21600,7850,21600,6750c21600,5649,19889,4681,17280,4064e">
                    <v:path o:connectlocs="120,385;120,385;120,385;120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58" o:spid="_x0000_s1026" o:spt="100" style="position:absolute;left:11873;top:3219;height:770;width:240;v-text-anchor:middle;" filled="t" stroked="f" coordsize="21600,21600" o:gfxdata="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D7i/r4A&#10;AADbAAAADwAAAAAAAAABACAAAAAiAAAAZHJzL2Rvd25yZXYueG1sUEsBAhQAFAAAAAgAh07iQDMv&#10;BZ47AAAAOQAAABAAAAAAAAAAAQAgAAAADQEAAGRycy9zaGFwZXhtbC54bWxQSwUGAAAAAAYABgBb&#10;AQAAtwMAAAAA&#10;" path="m16988,15416c16954,15452,16923,15487,16883,15523c16677,15701,16414,15870,16066,16020c16057,16024,16044,16027,16038,16031c15662,16192,15214,16334,14705,16454c14697,16457,14692,16458,14686,16459c14163,16582,13584,16681,12960,16749c12279,16826,11560,16875,10800,16875c10037,16875,9318,16826,8640,16749c8016,16681,7435,16582,6914,16459c6908,16458,6901,16457,6893,16454c6385,16334,5937,16192,5562,16031c5553,16027,5541,16024,5531,16020c5184,15870,4921,15701,4715,15523c4676,15487,4644,15452,4612,15416c4437,15236,4320,15047,4320,14850c4320,14650,4437,14462,4612,14281c4644,14246,4676,14210,4715,14176c4921,13998,5184,13829,5531,13677c5541,13674,5553,13671,5562,13667c5937,13507,6385,13364,6893,13244c6901,13242,6908,13240,6914,13238c7435,13117,8016,13018,8640,12948c9318,12873,10037,12825,10800,12825c11560,12825,12279,12873,12960,12948c13584,13018,14163,13117,14686,13238c14692,13240,14697,13242,14705,13244c15214,13364,15662,13507,16038,13667c16044,13671,16057,13674,16066,13677c16414,13829,16677,13998,16883,14176c16923,14210,16954,14246,16988,14281c17161,14462,17280,14650,17280,14850c17280,15047,17161,15236,16988,15416m12960,19575c12960,19948,11992,20249,10800,20249c9606,20249,8640,19948,8640,19575l8640,18156c9338,18201,10059,18225,10800,18225c11541,18225,12262,18201,12960,18156c12960,18156,12960,19575,12960,19575xm8640,2025c8640,1651,9606,1350,10800,1350c11992,1350,12960,1651,12960,2025l12960,11542c12262,11498,11541,11475,10800,11475c10059,11475,9338,11498,8640,11542c8640,11542,8640,2025,8640,2025xm17280,12164l17280,2025c17280,908,14373,0,10800,0c7225,0,4320,908,4320,2025l4320,12164c1710,12781,0,13749,0,14850c0,15950,1710,16918,4320,17534l4320,19575c4320,20691,7225,21599,10800,21599c14373,21599,17280,20691,17280,19575l17280,17534c19889,16918,21600,15950,21600,14850c21600,13749,19889,12781,17280,12164e">
                    <v:path o:connectlocs="120,385;120,385;120,385;120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59" o:spid="_x0000_s1026" o:spt="100" style="position:absolute;left:10070;top:3219;height:770;width:770;v-text-anchor:middle;" filled="t" stroked="f" coordsize="21543,21600" o:gfxdata="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aTfMugAAANwA&#10;AAAPAAAAAAAAAAEAIAAAACIAAABkcnMvZG93bnJldi54bWxQSwECFAAUAAAACACHTuJAMy8FnjsA&#10;AAA5AAAAEAAAAAAAAAABACAAAAAJAQAAZHJzL3NoYXBleG1sLnhtbFBLBQYAAAAABgAGAFsBAACz&#10;AwAAAAA=&#10;" path="m16976,19986l11226,17680c11088,17626,10946,17608,10806,17600l19660,3837c19660,3837,16976,19986,16976,19986xm6859,16244c6858,16242,6855,16240,6854,16238l19606,2552,8735,19536c8735,19536,6859,16244,6859,16244xm2111,14024l17712,3595,6369,15770c6309,15734,6256,15687,6190,15660c6190,15660,2111,14024,2111,14024xm21234,108c21123,35,20996,0,20868,0c20738,0,20608,36,20495,113l299,13613c91,13751,-23,13995,3,14244c28,14494,190,14708,422,14801l5689,16914,8166,21259c8284,21468,8505,21597,8743,21599l8751,21599c8987,21599,9206,21474,9328,21271l10726,18934,17253,21551c17332,21584,17418,21599,17502,21599c17617,21599,17731,21571,17832,21512c18010,21412,18133,21238,18167,21035l21533,785c21576,520,21459,254,21234,108e">
                  <v:path o:connectlocs="384,385;384,385;384,385;384,385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191" o:spid="_x0000_s1026" o:spt="203" style="position:absolute;left:17903;top:1684;height:764;width:526;" coordorigin="17903,1684" coordsize="526,764" o:gfxdata="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PoOM7q7AAAA3AAAAA8AAAAAAAAAAQAgAAAAIgAAAGRycy9kb3ducmV2LnhtbFBL&#10;AQIUABQAAAAIAIdO4kAzLwWeOwAAADkAAAAVAAAAAAAAAAEAIAAAAAoBAABkcnMvZ3JvdXBzaGFw&#10;ZXhtbC54bWxQSwUGAAAAAAYABgBgAQAAxwMAAAAA&#10;">
                  <o:lock v:ext="edit" aspectratio="f"/>
                  <v:shape id="AutoShape 60" o:spid="_x0000_s1026" o:spt="100" style="position:absolute;left:18120;top:1899;height:45;width:48;v-text-anchor:middle;" filled="t" stroked="f" coordsize="21600,21600" o:gfxdata="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mOkB68AAAA&#10;3AAAAA8AAAAAAAAAAQAgAAAAIgAAAGRycy9kb3ducmV2LnhtbFBLAQIUABQAAAAIAIdO4kAzLwWe&#10;OwAAADkAAAAQAAAAAAAAAAEAIAAAAAsBAABkcnMvc2hhcGV4bWwueG1sUEsFBgAAAAAGAAYAWwEA&#10;ALUDAAAAAA==&#10;" path="m10800,21599c16769,21599,21600,16769,21600,10800c21600,4819,16769,0,10800,0c4830,0,0,4819,0,10800c0,16769,4830,21599,10800,21599e">
                    <v:path o:connectlocs="24,22;24,22;24,22;24,2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61" o:spid="_x0000_s1026" o:spt="100" style="position:absolute;left:18120;top:2189;height:45;width:48;v-text-anchor:middle;" filled="t" stroked="f" coordsize="21600,21600" o:gfxdata="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bCNYW8AAAA&#10;3AAAAA8AAAAAAAAAAQAgAAAAIgAAAGRycy9kb3ducmV2LnhtbFBLAQIUABQAAAAIAIdO4kAzLwWe&#10;OwAAADkAAAAQAAAAAAAAAAEAIAAAAAsBAABkcnMvc2hhcGV4bWwueG1sUEsFBgAAAAAGAAYAWwEA&#10;ALUDAAAAAA==&#10;" path="m10800,0c4830,0,0,4830,0,10800c0,16769,4830,21599,10800,21599c16769,21599,21600,16769,21600,10800c21600,4830,16769,0,10800,0e">
                    <v:path o:connectlocs="24,22;24,22;24,22;24,2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62" o:spid="_x0000_s1026" o:spt="100" style="position:absolute;left:17975;top:2044;height:45;width:48;v-text-anchor:middle;" filled="t" stroked="f" coordsize="21600,21600" o:gfxdata="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12h974A&#10;AADcAAAADwAAAAAAAAABACAAAAAiAAAAZHJzL2Rvd25yZXYueG1sUEsBAhQAFAAAAAgAh07iQDMv&#10;BZ47AAAAOQAAABAAAAAAAAAAAQAgAAAADQEAAGRycy9zaGFwZXhtbC54bWxQSwUGAAAAAAYABgBb&#10;AQAAtwMAAAAA&#10;" path="m10800,0c4830,0,0,4819,0,10800c0,16769,4830,21599,10800,21599c16769,21599,21600,16769,21600,10800c21600,4819,16769,0,10800,0e">
                    <v:path o:connectlocs="24,22;24,22;24,22;24,2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63" o:spid="_x0000_s1026" o:spt="100" style="position:absolute;left:18263;top:2044;height:45;width:50;v-text-anchor:middle;" filled="t" stroked="f" coordsize="21600,21600" o:gfxdata="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gRBGy8AAAA&#10;3AAAAA8AAAAAAAAAAQAgAAAAIgAAAGRycy9kb3ducmV2LnhtbFBLAQIUABQAAAAIAIdO4kAzLwWe&#10;OwAAADkAAAAQAAAAAAAAAAEAIAAAAAsBAABkcnMvc2hhcGV4bWwueG1sUEsFBgAAAAAGAAYAWwEA&#10;ALUDAAAAAA==&#10;" path="m0,10800c0,16769,4830,21599,10800,21599c16769,21599,21600,16769,21600,10800c21600,4819,16769,0,10800,0c4830,0,0,4819,0,10800e">
                    <v:path o:connectlocs="25,22;25,22;25,22;25,2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64" o:spid="_x0000_s1026" o:spt="100" style="position:absolute;left:18023;top:2139;height:50;width:47;v-text-anchor:middle;" filled="t" stroked="f" coordsize="19675,19678" o:gfxdata="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dxz4&#10;y8EAAADcAAAADwAAAAAAAAABACAAAAAiAAAAZHJzL2Rvd25yZXYueG1sUEsBAhQAFAAAAAgAh07i&#10;QDMvBZ47AAAAOQAAABAAAAAAAAAAAQAgAAAAEAEAAGRycy9zaGFwZXhtbC54bWxQSwUGAAAAAAYA&#10;BgBbAQAAugMAAAAA&#10;" path="m2894,2882c-965,6725,-965,12952,2894,16795c6734,20638,12935,20638,16794,16795c20634,12952,20634,6725,16794,2882c12935,-961,6734,-961,2894,2882e">
                    <v:path o:connectlocs="23,27;23,27;23,27;23,2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65" o:spid="_x0000_s1026" o:spt="100" style="position:absolute;left:18023;top:1944;height:50;width:47;v-text-anchor:middle;" filled="t" stroked="f" coordsize="19678,19673" o:gfxdata="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bIk574A&#10;AADcAAAADwAAAAAAAAABACAAAAAiAAAAZHJzL2Rvd25yZXYueG1sUEsBAhQAFAAAAAgAh07iQDMv&#10;BZ47AAAAOQAAABAAAAAAAAAAAQAgAAAADQEAAGRycy9zaGFwZXhtbC54bWxQSwUGAAAAAAYABgBb&#10;AQAAtwMAAAAA&#10;" path="m2897,2894c-962,6734,-962,12935,2877,16785c6737,20635,12938,20635,16797,16785c20638,12935,20638,6734,16797,2894c12938,-965,6737,-965,2897,2894e">
                    <v:path o:connectlocs="23,27;23,27;23,27;23,2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66" o:spid="_x0000_s1026" o:spt="100" style="position:absolute;left:18215;top:2139;height:50;width:48;v-text-anchor:middle;" filled="t" stroked="f" coordsize="19678,19678" o:gfxdata="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w8xgS5AAAA3AAA&#10;AA8AAAAAAAAAAQAgAAAAIgAAAGRycy9kb3ducmV2LnhtbFBLAQIUABQAAAAIAIdO4kAzLwWeOwAA&#10;ADkAAAAQAAAAAAAAAAEAIAAAAAgBAABkcnMvc2hhcGV4bWwueG1sUEsFBgAAAAAGAAYAWwEAALID&#10;AAAAAA==&#10;" path="m2882,2882c-961,6725,-961,12952,2882,16795c6725,20638,12952,20638,16795,16795c20639,12952,20639,6725,16795,2882c12952,-961,6725,-961,2882,2882e">
                    <v:path o:connectlocs="24,27;24,27;24,27;24,2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67" o:spid="_x0000_s1026" o:spt="100" style="position:absolute;left:17903;top:1684;height:765;width:527;v-text-anchor:middle;" filled="t" stroked="f" coordsize="21600,21600" o:gfxdata="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15Hq28AAAA&#10;3AAAAA8AAAAAAAAAAQAgAAAAIgAAAGRycy9kb3ducmV2LnhtbFBLAQIUABQAAAAIAIdO4kAzLwWe&#10;OwAAADkAAAAQAAAAAAAAAAEAIAAAAAsBAABkcnMvc2hhcGV4bWwueG1sUEsFBgAAAAAGAAYAWwEA&#10;ALUDAAAAAA==&#10;" path="m9818,16200c5486,16200,1963,13776,1963,10800c1963,7821,5486,5400,9818,5400c14148,5400,17672,7821,17672,10800c17672,13776,14148,16200,9818,16200m13745,20249l5890,20249,4909,16613c6358,17192,8019,17549,9818,17549c11614,17549,13277,17192,14727,16613c14727,16613,13745,20249,13745,20249xm5992,1350l13847,1350,14828,4985c13379,4406,11718,4050,9919,4050c8123,4050,6460,4406,5010,4985c5010,4985,5992,1350,5992,1350xm19636,9450c19567,9450,19509,9472,19442,9477c19101,8298,18294,7245,17187,6376l15778,1102c15605,464,14794,0,13847,0l5992,0c5047,0,4236,464,4061,1102l2686,6198c1037,7405,0,9012,0,10800c0,12542,995,14110,2573,15307l3959,20496c4132,21135,4943,21599,5890,21599l13745,21599c14690,21599,15501,21135,15676,20496l17074,15311c18242,14426,19089,13340,19442,12122c19509,12127,19567,12150,19636,12150c20719,12150,21600,11544,21600,10800c21600,10053,20719,9450,19636,9450e">
                    <v:path o:connectlocs="263,382;263,382;263,382;263,38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68" o:spid="_x0000_s1026" o:spt="100" style="position:absolute;left:18120;top:1944;height:150;width:145;v-text-anchor:middle;" filled="t" stroked="f" coordsize="21481,21480" o:gfxdata="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8UWxL4A&#10;AADcAAAADwAAAAAAAAABACAAAAAiAAAAZHJzL2Rvd25yZXYueG1sUEsBAhQAFAAAAAgAh07iQDMv&#10;BZ47AAAAOQAAABAAAAAAAAAAAQAgAAAADQEAAGRycy9zaGFwZXhtbC54bWxQSwUGAAAAAAYABgBb&#10;AQAAtwMAAAAA&#10;" path="m21127,346c20697,-82,20002,-120,19516,270l1055,15432c375,16113,0,17012,0,17972c0,18902,361,19783,1027,20446c1694,21103,2583,21473,3542,21479c4431,21473,5354,21144,6028,20495l12598,12627,21224,1935c21600,1462,21558,771,21127,346e">
                    <v:path o:connectlocs="72,75;72,75;72,75;72,7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90" o:spid="_x0000_s1026" o:spt="203" style="position:absolute;left:16223;top:1684;height:720;width:766;" coordorigin="16223,1684" coordsize="766,720" o:gfxdata="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K3K3N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AutoShape 69" o:spid="_x0000_s1026" o:spt="100" style="position:absolute;left:16223;top:1684;height:720;width:767;v-text-anchor:middle;" filled="t" stroked="f" coordsize="21600,21600" o:gfxdata="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3cI0K8AAAA&#10;3AAAAA8AAAAAAAAAAQAgAAAAIgAAAGRycy9kb3ducmV2LnhtbFBLAQIUABQAAAAIAIdO4kAzLwWe&#10;OwAAADkAAAAQAAAAAAAAAAEAIAAAAAsBAABkcnMvc2hhcGV4bWwueG1sUEsFBgAAAAAGAAYAWwEA&#10;ALUDAAAAAA==&#10;" path="m18223,5760l17548,5760c16804,5760,16198,5114,16198,4320l16200,4320,16200,1440,20250,5760c20250,5760,18223,5760,18223,5760xm20250,19440c20250,19837,19948,20160,19575,20160l2024,20160c1651,20160,1349,19837,1349,19440l1349,2160c1349,1762,1651,1440,2024,1440l15525,1440,15525,4320,15523,4320c15523,5513,16430,6480,17548,6480l18223,6480,20250,6480c20250,6480,20250,19440,20250,19440xm21204,4741l17154,421c16901,151,16557,0,16200,0l2024,0c908,0,0,968,0,2160l0,19440c0,20631,908,21600,2024,21600l19575,21600c20691,21600,21599,20631,21599,19440l21599,5760c21599,5378,21457,5011,21204,4741e">
                    <v:path o:connectlocs="383,360;383,360;383,360;383,36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70" o:spid="_x0000_s1026" o:spt="100" style="position:absolute;left:16583;top:1824;height:25;width:142;v-text-anchor:middle;" filled="t" stroked="f" coordsize="21600,21600" o:gfxdata="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0OvTW8AAAA&#10;3AAAAA8AAAAAAAAAAQAgAAAAIgAAAGRycy9kb3ducmV2LnhtbFBLAQIUABQAAAAIAIdO4kAzLwWe&#10;OwAAADkAAAAQAAAAAAAAAAEAIAAAAAsBAABkcnMvc2hhcGV4bWwueG1sUEsFBgAAAAAGAAYAWwEA&#10;ALUDAAAAAA==&#10;" path="m1800,21599l19800,21599c20791,21599,21600,16769,21600,10800c21600,4830,20791,0,19800,0l1800,0c801,0,0,4830,0,10800c0,16769,801,21599,1800,21599e">
                    <v:path o:connectlocs="71,12;71,12;71,12;71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71" o:spid="_x0000_s1026" o:spt="100" style="position:absolute;left:16583;top:1899;height:25;width:142;v-text-anchor:middle;" filled="t" stroked="f" coordsize="21600,21600" o:gfxdata="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JCGK68AAAA&#10;3AAAAA8AAAAAAAAAAQAgAAAAIgAAAGRycy9kb3ducmV2LnhtbFBLAQIUABQAAAAIAIdO4kAzLwWe&#10;OwAAADkAAAAQAAAAAAAAAAEAIAAAAAsBAABkcnMvc2hhcGV4bWwueG1sUEsFBgAAAAAGAAYAWwEA&#10;ALUDAAAAAA==&#10;" path="m1800,21599l19800,21599c20791,21599,21600,16769,21600,10800c21600,4830,20791,0,19800,0l1800,0c801,0,0,4830,0,10800c0,16769,801,21599,1800,21599e">
                    <v:path o:connectlocs="71,12;71,12;71,12;71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72" o:spid="_x0000_s1026" o:spt="100" style="position:absolute;left:16583;top:1969;height:25;width:312;v-text-anchor:middle;" filled="t" stroked="f" coordsize="21600,21600" o:gfxdata="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PdjNy/&#10;AAAA3AAAAA8AAAAAAAAAAQAgAAAAIgAAAGRycy9kb3ducmV2LnhtbFBLAQIUABQAAAAIAIdO4kAz&#10;LwWeOwAAADkAAAAQAAAAAAAAAAEAIAAAAA4BAABkcnMvc2hhcGV4bWwueG1sUEsFBgAAAAAGAAYA&#10;WwEAALgDAAAAAA==&#10;" path="m0,10800c0,16769,369,21599,830,21599l20769,21599c21226,21599,21600,16769,21600,10800c21600,4830,21226,0,20769,0l830,0c369,0,0,4830,0,10800e">
                    <v:path o:connectlocs="156,12;156,12;156,12;156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73" o:spid="_x0000_s1026" o:spt="100" style="position:absolute;left:16318;top:2114;height:25;width:577;v-text-anchor:middle;" filled="t" stroked="f" coordsize="21600,21600" o:gfxdata="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kSlHvQAA&#10;ANwAAAAPAAAAAAAAAAEAIAAAACIAAABkcnMvZG93bnJldi54bWxQSwECFAAUAAAACACHTuJAMy8F&#10;njsAAAA5AAAAEAAAAAAAAAABACAAAAAMAQAAZHJzL3NoYXBleG1sLnhtbFBLBQYAAAAABgAGAFsB&#10;AAC2AwAAAAA=&#10;" path="m21150,0l449,0c201,0,0,4830,0,10800c0,16748,201,21599,449,21599l21150,21599c21397,21599,21599,16748,21599,10800c21599,4830,21397,0,21150,0e">
                    <v:path o:connectlocs="288,12;288,12;288,12;288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74" o:spid="_x0000_s1026" o:spt="100" style="position:absolute;left:16318;top:2189;height:20;width:577;v-text-anchor:middle;" filled="t" stroked="f" coordsize="21600,21600" o:gfxdata="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hyFge/&#10;AAAA3AAAAA8AAAAAAAAAAQAgAAAAIgAAAGRycy9kb3ducmV2LnhtbFBLAQIUABQAAAAIAIdO4kAz&#10;LwWeOwAAADkAAAAQAAAAAAAAAAEAIAAAAA4BAABkcnMvc2hhcGV4bWwueG1sUEsFBgAAAAAGAAYA&#10;WwEAALgDAAAAAA==&#10;" path="m21150,0l449,0c201,0,0,4830,0,10800c0,16748,201,21599,449,21599l21150,21599c21397,21599,21599,16748,21599,10800c21599,4830,21397,0,21150,0e">
                    <v:path o:connectlocs="288,10;288,10;288,10;288,1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75" o:spid="_x0000_s1026" o:spt="100" style="position:absolute;left:16318;top:2259;height:25;width:577;v-text-anchor:middle;" filled="t" stroked="f" coordsize="21600,21600" o:gfxdata="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c+s5y8AAAA&#10;3AAAAA8AAAAAAAAAAQAgAAAAIgAAAGRycy9kb3ducmV2LnhtbFBLAQIUABQAAAAIAIdO4kAzLwWe&#10;OwAAADkAAAAQAAAAAAAAAAEAIAAAAAsBAABkcnMvc2hhcGV4bWwueG1sUEsFBgAAAAAGAAYAWwEA&#10;ALUDAAAAAA==&#10;" path="m21150,0l449,0c201,0,0,4830,0,10800c0,16748,201,21599,449,21599l21150,21599c21397,21599,21599,16748,21599,10800c21599,4830,21397,0,21150,0e">
                    <v:path o:connectlocs="288,12;288,12;288,12;288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76" o:spid="_x0000_s1026" o:spt="100" style="position:absolute;left:16318;top:2044;height:20;width:577;v-text-anchor:middle;" filled="t" stroked="f" coordsize="21600,21600" o:gfxdata="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fsLeu8AAAA&#10;3AAAAA8AAAAAAAAAAQAgAAAAIgAAAGRycy9kb3ducmV2LnhtbFBLAQIUABQAAAAIAIdO4kAzLwWe&#10;OwAAADkAAAAQAAAAAAAAAAEAIAAAAAsBAABkcnMvc2hhcGV4bWwueG1sUEsFBgAAAAAGAAYAWwEA&#10;ALUDAAAAAA==&#10;" path="m21150,0l449,0c201,0,0,4830,0,10800c0,16769,201,21599,449,21599l21150,21599c21397,21599,21599,16769,21599,10800c21599,4830,21397,0,21150,0e">
                    <v:path o:connectlocs="288,10;288,10;288,10;288,1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77" o:spid="_x0000_s1026" o:spt="100" style="position:absolute;left:16318;top:1804;height:190;width:217;v-text-anchor:middle;" filled="t" stroked="f" coordsize="21600,21600" o:gfxdata="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giHC8AAAA&#10;3AAAAA8AAAAAAAAAAQAgAAAAIgAAAGRycy9kb3ducmV2LnhtbFBLAQIUABQAAAAIAIdO4kAzLwWe&#10;OwAAADkAAAAQAAAAAAAAAAEAIAAAAAsBAABkcnMvc2hhcGV4bWwueG1sUEsFBgAAAAAGAAYAWwEA&#10;ALUDAAAAAA==&#10;" path="m4799,5400l16800,5400,16800,16200,4799,16200c4799,16200,4799,5400,4799,5400xm2399,21599l19200,21599c20526,21599,21599,20392,21599,18900l21599,2700c21599,1207,20526,0,19200,0l2399,0c1073,0,0,1207,0,2700l0,18900c0,20392,1073,21599,2399,21599e">
                    <v:path o:connectlocs="108,95;108,95;108,95;108,9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89" o:spid="_x0000_s1026" o:spt="203" style="position:absolute;left:14708;top:1684;height:764;width:720;" coordorigin="14708,1684" coordsize="720,764" o:gfxdata="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lkAhW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78" o:spid="_x0000_s1026" o:spt="100" style="position:absolute;left:14708;top:1684;height:765;width:720;v-text-anchor:middle;" filled="t" stroked="f" coordsize="21600,21600" o:gfxdata="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dJEAS8AAAA&#10;3AAAAA8AAAAAAAAAAQAgAAAAIgAAAGRycy9kb3ducmV2LnhtbFBLAQIUABQAAAAIAIdO4kAzLwWe&#10;OwAAADkAAAAQAAAAAAAAAAEAIAAAAAsBAABkcnMvc2hhcGV4bWwueG1sUEsFBgAAAAAGAAYAWwEA&#10;ALUDAAAAAA==&#10;" path="m20160,18900c20160,19643,19513,20249,18720,20249l2880,20249c2086,20249,1440,19643,1440,18900l1440,2700c1440,1955,2086,1350,2880,1350l18720,1350c19513,1350,20160,1955,20160,2700c20160,2700,20160,18900,20160,18900xm18720,0l2880,0c1289,0,0,1208,0,2700l0,18900c0,20391,1289,21599,2880,21599l18720,21599c20310,21599,21599,20391,21599,18900l21599,2700c21599,1208,20310,0,18720,0e">
                    <v:path o:connectlocs="360,382;360,382;360,382;360,38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79" o:spid="_x0000_s1026" o:spt="100" style="position:absolute;left:14803;top:1779;height:480;width:530;v-text-anchor:middle;" filled="t" stroked="f" coordsize="21600,21600" o:gfxdata="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gFtZ+8AAAA&#10;3AAAAA8AAAAAAAAAAQAgAAAAIgAAAGRycy9kb3ducmV2LnhtbFBLAQIUABQAAAAIAIdO4kAzLwWe&#10;OwAAADkAAAAQAAAAAAAAAAEAIAAAAAsBAABkcnMvc2hhcGV4bWwueG1sUEsFBgAAAAAGAAYAWwEA&#10;ALUDAAAAAA==&#10;" path="m17418,20519l14053,16248,16690,12959,20618,17689,20618,20519c20618,20519,17418,20519,17418,20519xm981,11446l4909,6479,12828,16353,13398,17064,16109,20519,981,20519c981,20519,981,11446,981,11446xm20618,1080l20618,16058,17427,12244c17240,12012,16972,11879,16690,11879c16409,11879,16141,12012,15954,12244l13399,15432,5645,5764c5458,5532,5190,5400,4909,5400c4627,5400,4359,5532,4172,5764l981,9812,981,1080c981,1080,20618,1080,20618,1080xm20618,0l981,0c439,0,0,483,0,1080l0,20519c0,21116,439,21599,981,21599l20618,21599c21160,21599,21600,21116,21600,20519l21600,1080c21600,483,21160,0,20618,0e">
                    <v:path o:connectlocs="265,240;265,240;265,240;265,24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80" o:spid="_x0000_s1026" o:spt="100" style="position:absolute;left:15093;top:1849;height:145;width:142;v-text-anchor:middle;" filled="t" stroked="f" coordsize="21600,21600" o:gfxdata="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jXK+i8AAAA&#10;3AAAAA8AAAAAAAAAAQAgAAAAIgAAAGRycy9kb3ducmV2LnhtbFBLAQIUABQAAAAIAIdO4kAzLwWe&#10;OwAAADkAAAAQAAAAAAAAAAEAIAAAAAsBAABkcnMvc2hhcGV4bWwueG1sUEsFBgAAAAAGAAYAWwEA&#10;ALUDAAAAAA==&#10;" path="m10800,3600c14769,3600,17999,6827,17999,10800c17999,14769,14769,18000,10800,18000c6830,18000,3600,14769,3600,10800c3600,6827,6830,3600,10800,3600m10800,21599c16766,21599,21600,16762,21600,10800c21600,4833,16766,0,10800,0c4833,0,0,4833,0,10800c0,16762,4833,21599,10800,21599e">
                    <v:path o:connectlocs="71,72;71,72;71,72;71,7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88" o:spid="_x0000_s1026" o:spt="203" style="position:absolute;left:13145;top:1684;height:764;width:770;" coordorigin="13145,1684" coordsize="770,764" o:gfxdata="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cXM3Fr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AutoShape 81" o:spid="_x0000_s1026" o:spt="100" style="position:absolute;left:13145;top:1684;height:765;width:770;v-text-anchor:middle;" filled="t" stroked="f" coordsize="21600,21600" o:gfxdata="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ebjnO8AAAA&#10;3AAAAA8AAAAAAAAAAQAgAAAAIgAAAGRycy9kb3ducmV2LnhtbFBLAQIUABQAAAAIAIdO4kAzLwWe&#10;OwAAADkAAAAQAAAAAAAAAAEAIAAAAAsBAABkcnMvc2hhcGV4bWwueG1sUEsFBgAAAAAGAAYAWwEA&#10;ALUDAAAAAA==&#10;" path="m20235,9811c20220,10144,20081,10800,18899,10800l17549,10800c17363,10800,17212,10950,17212,11137c17212,11324,17363,11475,17549,11475l18858,11475c19870,11475,20003,12314,19938,12719c19855,13223,19618,14175,18478,14175l16874,14175c16688,14175,16537,14325,16537,14512c16537,14699,16688,14850,16874,14850l18203,14850c19343,14850,19243,15718,19079,16237c18864,16918,18732,17549,17297,17549l16196,17549c16009,17549,15859,17700,15859,17887c15859,18073,16009,18225,16196,18225l17255,18225c17993,18225,18027,18923,17950,19174c17866,19448,17767,19651,17762,19660c17558,20028,17229,20249,16534,20249l12844,20249c10990,20249,9151,19829,9104,19818c6299,19172,6152,19122,5976,19072c5976,19072,5405,18976,5405,18478l5399,9155c5399,8839,5601,8552,5935,8452c5977,8435,6034,8419,6074,8401c9158,7125,10097,4324,10124,2025c10128,1702,10378,1350,10800,1350c11514,1350,12774,2782,12774,4554c12774,6155,12711,6432,12149,8100c18899,8100,18852,8196,19448,8353c20187,8564,20249,9175,20249,9386c20249,9618,20243,9584,20235,9811m4724,19575c4724,19948,4423,20249,4049,20249l2024,20249c1652,20249,1349,19948,1349,19575l1349,8774c1349,8401,1652,8100,2024,8100l4049,8100c4423,8100,4724,8401,4724,8774c4724,8774,4724,19575,4724,19575xm19686,7069c18842,6846,16858,6849,13956,6773c14093,6139,14124,5568,14124,4554c14124,2133,12361,0,10800,0c9698,0,8789,901,8774,2009c8760,3368,8340,5716,6074,6906c5908,6994,5433,7228,5364,7259l5399,7289c5045,6984,4554,6750,4049,6750l2024,6750c908,6750,0,7658,0,8774l0,19575c0,20691,908,21599,2024,21599l4049,21599c4853,21599,5525,21114,5850,20434c5859,20437,5873,20441,5882,20442c5927,20454,5979,20467,6044,20485c6056,20487,6062,20488,6074,20492c6464,20588,7212,20768,8812,21135c9155,21213,10966,21599,12844,21599l16534,21599c17659,21599,18469,21167,18952,20298c18958,20285,19114,19982,19240,19572c19336,19263,19371,18827,19256,18384c19981,17886,20214,17133,20366,16643c20620,15838,20544,15235,20367,14803c20775,14418,21122,13831,21269,12935c21361,12380,21263,11809,21007,11334c21389,10905,21564,10365,21583,9865l21591,9724c21596,9635,21600,9581,21600,9386c21600,8533,21010,7446,19686,7069e">
                    <v:path o:connectlocs="385,382;385,382;385,382;385,38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82" o:spid="_x0000_s1026" o:spt="100" style="position:absolute;left:13218;top:2304;height:75;width:72;v-text-anchor:middle;" filled="t" stroked="f" coordsize="21600,21600" o:gfxdata="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YEGgG/&#10;AAAA3AAAAA8AAAAAAAAAAQAgAAAAIgAAAGRycy9kb3ducmV2LnhtbFBLAQIUABQAAAAIAIdO4kAz&#10;LwWeOwAAADkAAAAQAAAAAAAAAAEAIAAAAA4BAABkcnMvc2hhcGV4bWwueG1sUEsFBgAAAAAGAAYA&#10;WwEAALgDAAAAAA==&#10;" path="m10800,14400c8820,14400,7200,12782,7200,10800c7200,8817,8820,7200,10800,7200c12779,7200,14400,8817,14400,10800c14400,12782,12779,14400,10800,14400m10800,0c4837,0,0,4837,0,10800c0,16762,4837,21599,10800,21599c16762,21599,21600,16762,21600,10800c21600,4837,16762,0,10800,0e">
                    <v:path o:connectlocs="36,37;36,37;36,37;36,3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83" o:spid="_x0000_s1026" o:spt="100" style="position:absolute;left:11608;top:1804;height:500;width:770;v-text-anchor:middle;" filled="t" stroked="f" coordsize="21600,21600" o:gfxdata="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11+Fe8AAAA&#10;3AAAAA8AAAAAAAAAAQAgAAAAIgAAAGRycy9kb3ducmV2LnhtbFBLAQIUABQAAAAIAIdO4kAzLwWe&#10;OwAAADkAAAAQAAAAAAAAAAEAIAAAAAsBAABkcnMvc2hhcGV4bWwueG1sUEsFBgAAAAAGAAYAWwEA&#10;ALUDAAAAAA==&#10;" path="m11610,13990c11373,14259,11093,14400,10800,14400c10505,14400,10225,14259,9990,13990l7198,10800,6636,10157,1349,4115,1349,4114c1349,2980,1955,2057,2699,2057l18899,2057c19643,2057,20249,2980,20249,4114c20249,4114,11610,13990,11610,13990xm20249,16198l15525,10800,20249,5399c20249,5399,20249,16198,20249,16198xm20249,17484c20249,18620,19643,19541,18899,19541l2699,19541c1955,19541,1349,18620,1349,17484l6636,11442,9585,14813c9945,15222,10372,15429,10800,15429c11228,15429,11654,15222,12015,14813l14963,11442c14963,11442,20249,17484,20249,17484xm1349,5399l6074,10800,1349,16198c1349,16198,1349,5399,1349,5399xm18899,0l2699,0c1208,0,0,1842,0,4114l0,17484c0,19756,1208,21600,2699,21600l18899,21600c20391,21600,21600,19756,21600,17484l21600,4114c21600,1842,20391,0,18899,0e">
                  <v:path o:connectlocs="385,250;385,250;385,250;385,250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187" o:spid="_x0000_s1026" o:spt="203" style="position:absolute;left:10070;top:1684;height:764;width:770;" coordorigin="10070,1684" coordsize="770,764" o:gfxdata="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4/ko2+AAAA3AAAAA8AAAAAAAAAAQAgAAAAIgAAAGRycy9kb3ducmV2Lnht&#10;bFBLAQIUABQAAAAIAIdO4kAzLwWeOwAAADkAAAAVAAAAAAAAAAEAIAAAAA0BAABkcnMvZ3JvdXBz&#10;aGFwZXhtbC54bWxQSwUGAAAAAAYABgBgAQAAygMAAAAA&#10;">
                  <o:lock v:ext="edit" aspectratio="f"/>
                  <v:shape id="AutoShape 84" o:spid="_x0000_s1026" o:spt="100" style="position:absolute;left:10070;top:1684;height:765;width:770;v-text-anchor:middle;" filled="t" stroked="f" coordsize="21600,21600" o:gfxdata="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KcYCO8AAAA&#10;3AAAAA8AAAAAAAAAAQAgAAAAIgAAAGRycy9kb3ducmV2LnhtbFBLAQIUABQAAAAIAIdO4kAzLwWe&#10;OwAAADkAAAAQAAAAAAAAAAEAIAAAAAsBAABkcnMvc2hhcGV4bWwueG1sUEsFBgAAAAAGAAYAWwEA&#10;ALUDAAAAAA==&#10;" path="m20249,18900c20249,19643,19644,20249,18899,20249l2699,20249c1955,20249,1349,19643,1349,18900l1349,5400c1349,5027,1652,4725,2024,4725l2699,4725,2699,18225c2699,18598,3001,18900,3374,18900c3748,18900,4049,18598,4049,18225l4049,2025c4049,1652,4352,1350,4724,1350l19575,1350c19947,1350,20249,1652,20249,2025c20249,2025,20249,18900,20249,18900xm19575,0l4724,0c3606,0,2699,905,2699,2025l2699,3375,2024,3375c906,3375,0,4280,0,5400l0,18900c0,20391,1208,21599,2699,21599l18899,21599c20391,21599,21600,20391,21600,18900l21600,2025c21600,905,20693,0,19575,0e">
                    <v:path o:connectlocs="385,382;385,382;385,382;385,38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85" o:spid="_x0000_s1026" o:spt="100" style="position:absolute;left:10528;top:1969;height:25;width:215;v-text-anchor:middle;" filled="t" stroked="f" coordsize="21600,21600" o:gfxdata="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/p7dugAAANwA&#10;AAAPAAAAAAAAAAEAIAAAACIAAABkcnMvZG93bnJldi54bWxQSwECFAAUAAAACACHTuJAMy8FnjsA&#10;AAA5AAAAEAAAAAAAAAABACAAAAAJAQAAZHJzL3NoYXBleG1sLnhtbFBLBQYAAAAABgAGAFsBAACz&#10;AwAAAAA=&#10;" path="m1200,21599l20400,21599c21062,21599,21600,16748,21600,10800c21600,4830,21062,0,20400,0l1200,0c537,0,0,4830,0,10800c0,16748,537,21599,1200,21599e">
                    <v:path o:connectlocs="107,12;107,12;107,12;10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86" o:spid="_x0000_s1026" o:spt="100" style="position:absolute;left:10528;top:1899;height:25;width:215;v-text-anchor:middle;" filled="t" stroked="f" coordsize="21600,21600" o:gfxdata="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+yO0a/&#10;AAAA3AAAAA8AAAAAAAAAAQAgAAAAIgAAAGRycy9kb3ducmV2LnhtbFBLAQIUABQAAAAIAIdO4kAz&#10;LwWeOwAAADkAAAAQAAAAAAAAAAEAIAAAAA4BAABkcnMvc2hhcGV4bWwueG1sUEsFBgAAAAAGAAYA&#10;WwEAALgDAAAAAA==&#10;" path="m1200,21599l20400,21599c21062,21599,21600,16748,21600,10800c21600,4830,21062,0,20400,0l1200,0c537,0,0,4830,0,10800c0,16748,537,21599,1200,21599e">
                    <v:path o:connectlocs="107,12;107,12;107,12;10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87" o:spid="_x0000_s1026" o:spt="100" style="position:absolute;left:10528;top:1824;height:25;width:215;v-text-anchor:middle;" filled="t" stroked="f" coordsize="21600,21600" o:gfxdata="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96Y4q/&#10;AAAA3AAAAA8AAAAAAAAAAQAgAAAAIgAAAGRycy9kb3ducmV2LnhtbFBLAQIUABQAAAAIAIdO4kAz&#10;LwWeOwAAADkAAAAQAAAAAAAAAAEAIAAAAA4BAABkcnMvc2hhcGV4bWwueG1sUEsFBgAAAAAGAAYA&#10;WwEAALgDAAAAAA==&#10;" path="m1200,21599l20400,21599c21062,21599,21600,16748,21600,10800c21600,4830,21062,0,20400,0l1200,0c537,0,0,4830,0,10800c0,16748,537,21599,1200,21599e">
                    <v:path o:connectlocs="107,12;107,12;107,12;10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88" o:spid="_x0000_s1026" o:spt="100" style="position:absolute;left:10263;top:2329;height:25;width:215;v-text-anchor:middle;" filled="t" stroked="f" coordsize="21600,21600" o:gfxdata="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/fXmW/&#10;AAAA3AAAAA8AAAAAAAAAAQAgAAAAIgAAAGRycy9kb3ducmV2LnhtbFBLAQIUABQAAAAIAIdO4kAz&#10;LwWeOwAAADkAAAAQAAAAAAAAAAEAIAAAAA4BAABkcnMvc2hhcGV4bWwueG1sUEsFBgAAAAAGAAYA&#10;WwEAALgDAAAAAA==&#10;" path="m20400,0l1200,0c537,0,0,4851,0,10800c0,16790,537,21599,1200,21599l20400,21599c21062,21599,21600,16790,21600,10800c21600,4851,21062,0,20400,0e">
                    <v:path o:connectlocs="107,12;107,12;107,12;10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89" o:spid="_x0000_s1026" o:spt="100" style="position:absolute;left:10263;top:2259;height:25;width:215;v-text-anchor:middle;" filled="t" stroked="f" coordsize="21600,21600" o:gfxdata="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CT+/6/&#10;AAAA3AAAAA8AAAAAAAAAAQAgAAAAIgAAAGRycy9kb3ducmV2LnhtbFBLAQIUABQAAAAIAIdO4kAz&#10;LwWeOwAAADkAAAAQAAAAAAAAAAEAIAAAAA4BAABkcnMvc2hhcGV4bWwueG1sUEsFBgAAAAAGAAYA&#10;WwEAALgDAAAAAA==&#10;" path="m20400,0l1200,0c537,0,0,4851,0,10800c0,16790,537,21599,1200,21599l20400,21599c21062,21599,21600,16790,21600,10800c21600,4851,21062,0,20400,0e">
                    <v:path o:connectlocs="107,12;107,12;107,12;10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0" o:spid="_x0000_s1026" o:spt="100" style="position:absolute;left:10263;top:2189;height:20;width:215;v-text-anchor:middle;" filled="t" stroked="f" coordsize="21600,21600" o:gfxdata="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BBZYm/&#10;AAAA3AAAAA8AAAAAAAAAAQAgAAAAIgAAAGRycy9kb3ducmV2LnhtbFBLAQIUABQAAAAIAIdO4kAz&#10;LwWeOwAAADkAAAAQAAAAAAAAAAEAIAAAAA4BAABkcnMvc2hhcGV4bWwueG1sUEsFBgAAAAAGAAYA&#10;WwEAALgDAAAAAA==&#10;" path="m20400,0l1200,0c537,0,0,4851,0,10800c0,16790,537,21599,1200,21599l20400,21599c21062,21599,21600,16790,21600,10800c21600,4851,21062,0,20400,0e">
                    <v:path o:connectlocs="107,10;107,10;107,10;107,1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1" o:spid="_x0000_s1026" o:spt="100" style="position:absolute;left:10528;top:2329;height:25;width:215;v-text-anchor:middle;" filled="t" stroked="f" coordsize="21600,21600" o:gfxdata="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w3AEr4A&#10;AADcAAAADwAAAAAAAAABACAAAAAiAAAAZHJzL2Rvd25yZXYueG1sUEsBAhQAFAAAAAgAh07iQDMv&#10;BZ47AAAAOQAAABAAAAAAAAAAAQAgAAAADQEAAGRycy9zaGFwZXhtbC54bWxQSwUGAAAAAAYABgBb&#10;AQAAtwMAAAAA&#10;" path="m20400,0l1200,0c537,0,0,4851,0,10800c0,16790,537,21599,1200,21599l20400,21599c21062,21599,21600,16790,21600,10800c21600,4851,21062,0,20400,0e">
                    <v:path o:connectlocs="107,12;107,12;107,12;10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2" o:spid="_x0000_s1026" o:spt="100" style="position:absolute;left:10528;top:2259;height:25;width:215;v-text-anchor:middle;" filled="t" stroked="f" coordsize="21600,21600" o:gfxdata="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pJUYLsAAADc&#10;AAAADwAAAAAAAAABACAAAAAiAAAAZHJzL2Rvd25yZXYueG1sUEsBAhQAFAAAAAgAh07iQDMvBZ47&#10;AAAAOQAAABAAAAAAAAAAAQAgAAAACgEAAGRycy9zaGFwZXhtbC54bWxQSwUGAAAAAAYABgBbAQAA&#10;tAMAAAAA&#10;" path="m20400,0l1200,0c537,0,0,4851,0,10800c0,16790,537,21599,1200,21599l20400,21599c21062,21599,21600,16790,21600,10800c21600,4851,21062,0,20400,0e">
                    <v:path o:connectlocs="107,12;107,12;107,12;10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3" o:spid="_x0000_s1026" o:spt="100" style="position:absolute;left:10528;top:2189;height:20;width:215;v-text-anchor:middle;" filled="t" stroked="f" coordsize="21600,21600" o:gfxdata="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He8fu/&#10;AAAA3AAAAA8AAAAAAAAAAQAgAAAAIgAAAGRycy9kb3ducmV2LnhtbFBLAQIUABQAAAAIAIdO4kAz&#10;LwWeOwAAADkAAAAQAAAAAAAAAAEAIAAAAA4BAABkcnMvc2hhcGV4bWwueG1sUEsFBgAAAAAGAAYA&#10;WwEAALgDAAAAAA==&#10;" path="m20400,0l1200,0c537,0,0,4851,0,10800c0,16790,537,21599,1200,21599l20400,21599c21062,21599,21600,16790,21600,10800c21600,4851,21062,0,20400,0e">
                    <v:path o:connectlocs="107,10;107,10;107,10;107,1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4" o:spid="_x0000_s1026" o:spt="100" style="position:absolute;left:10263;top:2044;height:20;width:480;v-text-anchor:middle;" filled="t" stroked="f" coordsize="21600,21600" o:gfxdata="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U9zru8AAAA&#10;3AAAAA8AAAAAAAAAAQAgAAAAIgAAAGRycy9kb3ducmV2LnhtbFBLAQIUABQAAAAIAIdO4kAzLwWe&#10;OwAAADkAAAAQAAAAAAAAAAEAIAAAAAsBAABkcnMvc2hhcGV4bWwueG1sUEsFBgAAAAAGAAYAWwEA&#10;ALUDAAAAAA==&#10;" path="m21060,0l540,0c242,0,0,4851,0,10800c0,16769,242,21599,540,21599l21060,21599c21357,21599,21600,16769,21600,10800c21600,4851,21357,0,21060,0e">
                    <v:path o:connectlocs="240,10;240,10;240,10;240,1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5" o:spid="_x0000_s1026" o:spt="100" style="position:absolute;left:10263;top:2114;height:25;width:480;v-text-anchor:middle;" filled="t" stroked="f" coordsize="21600,21600" o:gfxdata="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pxayC/&#10;AAAA3AAAAA8AAAAAAAAAAQAgAAAAIgAAAGRycy9kb3ducmV2LnhtbFBLAQIUABQAAAAIAIdO4kAz&#10;LwWeOwAAADkAAAAQAAAAAAAAAAEAIAAAAA4BAABkcnMvc2hhcGV4bWwueG1sUEsFBgAAAAAGAAYA&#10;WwEAALgDAAAAAA==&#10;" path="m21060,0l540,0c242,0,0,4851,0,10800c0,16790,242,21599,540,21599l21060,21599c21357,21599,21600,16790,21600,10800c21600,4851,21357,0,21060,0e">
                    <v:path o:connectlocs="240,12;240,12;240,12;240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6" o:spid="_x0000_s1026" o:spt="100" style="position:absolute;left:10263;top:1779;height:215;width:215;v-text-anchor:middle;" filled="t" stroked="f" coordsize="21600,21600" o:gfxdata="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qj9Ve/&#10;AAAA3AAAAA8AAAAAAAAAAQAgAAAAIgAAAGRycy9kb3ducmV2LnhtbFBLAQIUABQAAAAIAIdO4kAz&#10;LwWeOwAAADkAAAAQAAAAAAAAAAEAIAAAAA4BAABkcnMvc2hhcGV4bWwueG1sUEsFBgAAAAAGAAYA&#10;WwEAALgDAAAAAA==&#10;" path="m4799,4792l16800,4792,16800,16797,4799,16797c4799,16797,4799,4792,4799,4792xm2399,21600l19199,21600c20527,21600,21600,20523,21600,19198l21600,2401c21600,1076,20527,0,19199,0l2399,0c1072,0,0,1076,0,2401l0,19198c0,20523,1072,21600,2399,21600e">
                    <v:path o:connectlocs="107,107;107,107;107,107;107,10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Freeform 21" o:spid="_x0000_s1026" o:spt="100" style="position:absolute;left:10223;top:7654;height:815;width:815;" filled="t" stroked="f" coordsize="403,404" o:gfxdata="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n56wJvQAA&#10;ANwAAAAPAAAAAAAAAAEAIAAAACIAAABkcnMvZG93bnJldi54bWxQSwECFAAUAAAACACHTuJAMy8F&#10;njsAAAA5AAAAEAAAAAAAAAABACAAAAAMAQAAZHJzL3NoYXBleG1sLnhtbFBLBQYAAAAABgAGAFsB&#10;AAC2AwAAAAA=&#10;" path="m390,150c241,110,241,110,241,110c215,13,215,13,215,13c213,5,204,0,195,2c14,51,14,51,14,51c5,53,0,62,2,70c67,311,67,311,67,311c69,319,78,324,86,322c159,302,159,302,159,302c149,339,149,339,149,339c147,347,152,356,160,358c322,401,322,401,322,401c331,404,340,399,342,391c401,169,401,169,401,169c403,161,398,152,390,150xm34,75c191,33,191,33,191,33c249,249,249,249,249,249c92,291,92,291,92,291l34,75xm315,371c179,334,179,334,179,334c190,294,190,294,190,294c268,273,268,273,268,273c276,271,282,262,279,254c249,142,249,142,249,142c368,174,368,174,368,174l315,371xe">
                  <v:path o:connectlocs="788,302;487,221;434,26;394,4;28,102;4,141;135,627;173,649;321,609;301,683;323,722;651,808;691,788;810,340;788,302;68,151;386,66;503,502;186,587;68,151;637,748;361,673;384,593;541,550;564,512;503,286;744,351;637,748" o:connectangles="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9.6pt,4.8pt,9.6pt,4.8pt"/>
                </v:shape>
                <v:shape id="Freeform 26" o:spid="_x0000_s1026" o:spt="100" style="position:absolute;left:11655;top:7714;height:695;width:670;" filled="t" stroked="f" coordsize="274,284" o:gfxdata="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G+EyW/&#10;AAAA3AAAAA8AAAAAAAAAAQAgAAAAIgAAAGRycy9kb3ducmV2LnhtbFBLAQIUABQAAAAIAIdO4kAz&#10;LwWeOwAAADkAAAAQAAAAAAAAAAEAIAAAAA4BAABkcnMvc2hhcGV4bWwueG1sUEsFBgAAAAAGAAYA&#10;WwEAALgDAAAAAA==&#10;" path="m103,284c94,284,86,280,80,273c9,178,9,178,9,178c0,166,2,149,14,139c27,130,44,133,53,145c100,207,100,207,100,207c219,17,219,17,219,17c227,4,244,0,257,8c270,16,274,33,266,47c126,271,126,271,126,271c121,279,113,283,104,284c104,284,103,284,103,284xe">
                  <v:path o:connectlocs="251,695;195,668;22,435;34,340;129,354;244,506;535,41;628,19;650,115;308,663;254,695;251,695" o:connectangles="0,0,0,0,0,0,0,0,0,0,0,0"/>
                  <v:fill on="t" focussize="0,0"/>
                  <v:stroke on="f"/>
                  <v:imagedata o:title=""/>
                  <o:lock v:ext="edit" aspectratio="f"/>
                  <v:textbox inset="9.6pt,4.8pt,9.6pt,4.8pt"/>
                </v:shape>
                <v:group id="Group 159" o:spid="_x0000_s1026" o:spt="203" style="position:absolute;left:13110;top:7715;height:725;width:920;" coordorigin="1058564,1781841" coordsize="649993,512092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Freeform 31" o:spid="_x0000_s1026" o:spt="100" style="position:absolute;left:1058564;top:1823776;height:470157;width:457253;" filled="t" stroked="f" coordsize="240,247" o:gfxdata="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Q2N&#10;QsEAAADcAAAADwAAAAAAAAABACAAAAAiAAAAZHJzL2Rvd25yZXYueG1sUEsBAhQAFAAAAAgAh07i&#10;QDMvBZ47AAAAOQAAABAAAAAAAAAAAQAgAAAAEAEAAGRycy9zaGFwZXhtbC54bWxQSwUGAAAAAAYA&#10;BgBbAQAAugMAAAAA&#10;" path="m191,0c49,0,49,0,49,0c22,0,0,22,0,49c0,129,0,129,0,129c0,156,22,178,49,178c57,178,57,178,57,178c49,198,31,247,32,245c32,244,97,196,121,178c191,178,191,178,191,178c218,178,240,156,240,129c240,49,240,49,240,49c240,22,218,0,191,0xe">
                    <v:path o:connectlocs="363897,0;93355,0;0,93270;0,245547;93355,338817;108597,338817;60967,466350;230531,338817;363897,338817;457253,245547;457253,93270;363897,0" o:connectangles="0,0,0,0,0,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32" o:spid="_x0000_s1026" o:spt="100" style="position:absolute;left:1378722;top:1781841;height:384674;width:329835;" filled="t" stroked="f" coordsize="173,202" o:gfxdata="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WF/OA&#10;wAAAANwAAAAPAAAAAAAAAAEAIAAAACIAAABkcnMvZG93bnJldi54bWxQSwECFAAUAAAACACHTuJA&#10;My8FnjsAAAA5AAAAEAAAAAAAAAABACAAAAAPAQAAZHJzL3NoYXBleG1sLnhtbFBLBQYAAAAABgAG&#10;AFsBAAC5AwAAAAA=&#10;" path="m133,0c18,0,18,0,18,0c11,0,5,2,0,5c33,5,33,5,33,5c64,5,89,30,89,61c89,151,89,151,89,151c89,153,89,154,89,156c113,174,148,200,148,201c148,202,133,162,127,145c133,145,133,145,133,145c155,145,173,127,173,105c173,41,173,41,173,41c173,18,155,0,133,0xe">
                    <v:path o:connectlocs="253572,0;34318,0;0,9521;62916,9521;169683,116163;169683,287553;169683,297074;282170,382769;242133,276127;253572,276127;329835,199954;329835,78077;253572,0" o:connectangles="0,0,0,0,0,0,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</v:group>
                <v:group id="Group 162" o:spid="_x0000_s1026" o:spt="203" style="position:absolute;left:14712;top:7715;height:560;width:736;" coordorigin="2070649,1631036" coordsize="723379,550800" o:gfxdata="UEsDBAoAAAAAAIdO4kAAAAAAAAAAAAAAAAAEAAAAZHJzL1BLAwQUAAAACACHTuJAZqU6Fr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sDa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GalOha7AAAA3AAAAA8AAAAAAAAAAQAgAAAAIgAAAGRycy9kb3ducmV2LnhtbFBL&#10;AQIUABQAAAAIAIdO4kAzLwWeOwAAADkAAAAVAAAAAAAAAAEAIAAAAAoBAABkcnMvZ3JvdXBzaGFw&#10;ZXhtbC54bWxQSwUGAAAAAAYABgBgAQAAxwMAAAAA&#10;">
                  <o:lock v:ext="edit" aspectratio="f"/>
                  <v:shape id="Oval 35" o:spid="_x0000_s1026" o:spt="3" type="#_x0000_t3" style="position:absolute;left:2344840;top:2015709;height:166127;width:165321;" filled="t" stroked="f" coordsize="21600,21600" o:gfxdata="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F1l+W8AAAA&#10;3AAAAA8AAAAAAAAAAQAgAAAAIgAAAGRycy9kb3ducmV2LnhtbFBLAQIUABQAAAAIAIdO4kAzLwWe&#10;OwAAADkAAAAQAAAAAAAAAAEAIAAAAAsBAABkcnMvc2hhcGV4bWwueG1sUEsFBgAAAAAGAAYAWwEA&#10;ALUDAAAAAA==&#10;"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36" o:spid="_x0000_s1026" o:spt="100" style="position:absolute;left:2228712;top:1861679;height:169353;width:405641;" filled="t" stroked="f" coordsize="213,89" o:gfxdata="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yUE868AAAA&#10;3AAAAA8AAAAAAAAAAQAgAAAAIgAAAGRycy9kb3ducmV2LnhtbFBLAQIUABQAAAAIAIdO4kAzLwWe&#10;OwAAADkAAAAQAAAAAAAAAAEAIAAAAAsBAABkcnMvc2hhcGV4bWwueG1sUEsFBgAAAAAGAAYAWwEA&#10;ALUDAAAAAA==&#10;" path="m105,31c144,31,177,54,191,89c213,64,213,64,213,64c192,26,152,0,105,0c61,0,22,23,0,58c21,82,21,82,21,82c37,51,68,31,105,31xe">
                    <v:path o:connectlocs="199963,58988;363743,169353;405641,121781;199963,0;0,110364;39992,156033;199963,58988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37" o:spid="_x0000_s1026" o:spt="100" style="position:absolute;left:2157745;top:1749583;height:195966;width:549187;" filled="t" stroked="f" coordsize="288,103" o:gfxdata="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GGf0b4A&#10;AADcAAAADwAAAAAAAAABACAAAAAiAAAAZHJzL2Rvd25yZXYueG1sUEsBAhQAFAAAAAgAh07iQDMv&#10;BZ47AAAAOQAAABAAAAAAAAAAAQAgAAAADQEAAGRycy9zaGFwZXhtbC54bWxQSwUGAAAAAAYABgBb&#10;AQAAtwMAAAAA&#10;" path="m142,34c194,34,239,62,264,103c288,76,288,76,288,76c256,30,202,0,142,0c84,0,32,28,0,71c23,97,23,97,23,97c49,59,93,34,142,34xe">
                    <v:path o:connectlocs="270779,64687;503421,195966;549187,144596;270779,0;0,135083;43858,184550;270779,64687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38" o:spid="_x0000_s1026" o:spt="100" style="position:absolute;left:2070649;top:1631036;height:229030;width:723379;" filled="t" stroked="f" coordsize="380,120" o:gfxdata="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3Z005vQAA&#10;ANwAAAAPAAAAAAAAAAEAIAAAACIAAABkcnMvZG93bnJldi54bWxQSwECFAAUAAAACACHTuJAMy8F&#10;njsAAAA5AAAAEAAAAAAAAAABACAAAAAMAQAAZHJzL3NoYXBleG1sLnhtbFBLBQYAAAAABgAGAFsB&#10;AAC2AwAAAAA=&#10;" path="m188,36c256,36,317,69,355,120c380,93,380,93,380,93c335,36,266,0,188,0c113,0,45,34,0,88c25,115,25,115,25,115c63,67,122,36,188,36xe">
                    <v:path o:connectlocs="357882,68709;675788,229030;723379,177498;357882,0;0,167955;47590,219487;357882,68709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</v:group>
                <v:group id="Group 167" o:spid="_x0000_s1026" o:spt="203" style="position:absolute;left:16310;top:7715;height:569;width:735;" coordorigin="3727889,-113301" coordsize="548381,424189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Oval 43" o:spid="_x0000_s1026" o:spt="3" type="#_x0000_t3" style="position:absolute;left:3954500;top:47987;height:97580;width:96773;" filled="t" stroked="f" coordsize="21600,21600" o:gfxdata="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3JLBr4A&#10;AADcAAAADwAAAAAAAAABACAAAAAiAAAAZHJzL2Rvd25yZXYueG1sUEsBAhQAFAAAAAgAh07iQDMv&#10;BZ47AAAAOQAAABAAAAAAAAAAAQAgAAAADQEAAGRycy9zaGFwZXhtbC54bWxQSwUGAAAAAAYABgBb&#10;AQAAtwMAAAAA&#10;"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44" o:spid="_x0000_s1026" o:spt="100" style="position:absolute;left:4042402;top:-20560;height:238707;width:98386;" filled="t" stroked="f" coordsize="52,125" o:gfxdata="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lQZLG&#10;wAAAANwAAAAPAAAAAAAAAAEAIAAAACIAAABkcnMvZG93bnJldi54bWxQSwECFAAUAAAACACHTuJA&#10;My8FnjsAAAA5AAAAEAAAAAAAAAABACAAAAAPAQAAZHJzL3NoYXBleG1sLnhtbFBLBQYAAAAABgAG&#10;AFsBAAC5AwAAAAA=&#10;" path="m34,61c34,84,20,104,0,112c15,125,15,125,15,125c37,113,52,89,52,61c52,35,39,13,18,0c4,12,4,12,4,12c22,21,34,40,34,61xe">
                    <v:path o:connectlocs="64329,116489;0,213881;28380,238707;98386,116489;34056,0;7568,22915;64329,116489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45" o:spid="_x0000_s1026" o:spt="100" style="position:absolute;left:4093208;top:-62495;height:322577;width:114515;" filled="t" stroked="f" coordsize="60,169" o:gfxdata="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/D8cvQAA&#10;ANwAAAAPAAAAAAAAAAEAIAAAACIAAABkcnMvZG93bnJldi54bWxQSwECFAAUAAAACACHTuJAMy8F&#10;njsAAAA5AAAAEAAAAAAAAAABACAAAAAMAQAAZHJzL3NoYXBleG1sLnhtbFBLBQYAAAAABgAGAFsB&#10;AAC2AwAAAAA=&#10;" path="m40,83c40,114,24,140,0,155c15,169,15,169,15,169c42,150,60,119,60,83c60,49,44,19,19,0c3,14,3,14,3,14c25,29,40,54,40,83xe">
                    <v:path o:connectlocs="76343,158425;0,295854;28628,322577;114515,158425;36263,0;5725,26722;76343,158425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46" o:spid="_x0000_s1026" o:spt="100" style="position:absolute;left:4143207;top:-113301;height:424189;width:133063;" filled="t" stroked="f" coordsize="70,223" o:gfxdata="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8rK69&#10;wAAAANwAAAAPAAAAAAAAAAEAIAAAACIAAABkcnMvZG93bnJldi54bWxQSwECFAAUAAAACACHTuJA&#10;My8FnjsAAAA5AAAAEAAAAAAAAAABACAAAAAPAQAAZHJzL3NoYXBleG1sLnhtbFBLBQYAAAAABgAG&#10;AFsBAAC5AwAAAAA=&#10;" path="m49,110c49,151,30,186,0,209c16,223,16,223,16,223c49,197,70,156,70,110c70,66,50,26,19,0c3,14,3,14,3,14c31,37,49,71,49,110xe">
                    <v:path o:connectlocs="93144,209241;0,397558;30414,424189;133063,209241;36117,0;5702,26630;93144,209241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Oval 47" o:spid="_x0000_s1026" o:spt="3" type="#_x0000_t3" style="position:absolute;left:3952887;top:52019;height:97580;width:96773;" filled="t" stroked="f" coordsize="21600,21600" o:gfxdata="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j9BA7sAAADc&#10;AAAADwAAAAAAAAABACAAAAAiAAAAZHJzL2Rvd25yZXYueG1sUEsBAhQAFAAAAAgAh07iQDMvBZ47&#10;AAAAOQAAABAAAAAAAAAAAQAgAAAACgEAAGRycy9zaGFwZXhtbC54bWxQSwUGAAAAAAYABgBbAQAA&#10;tAMAAAAA&#10;"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48" o:spid="_x0000_s1026" o:spt="100" style="position:absolute;left:3863371;top:-20560;height:238707;width:98386;" filled="t" stroked="f" coordsize="52,125" o:gfxdata="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kDJjD&#10;wAAAANwAAAAPAAAAAAAAAAEAIAAAACIAAABkcnMvZG93bnJldi54bWxQSwECFAAUAAAACACHTuJA&#10;My8FnjsAAAA5AAAAEAAAAAAAAAABACAAAAAPAQAAZHJzL3NoYXBleG1sLnhtbFBLBQYAAAAABgAG&#10;AFsBAAC5AwAAAAA=&#10;" path="m18,64c18,41,32,21,52,13c38,0,38,0,38,0c15,12,0,36,0,64c0,90,14,113,34,125c48,113,48,113,48,113c30,104,18,85,18,64xe">
                    <v:path o:connectlocs="34056,122217;98386,24825;71897,0;0,122217;64329,238707;90817,215791;34056,122217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49" o:spid="_x0000_s1026" o:spt="100" style="position:absolute;left:3796437;top:-62495;height:322577;width:116128;" filled="t" stroked="f" coordsize="61,169" o:gfxdata="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x1OGy5AAAA3AAA&#10;AA8AAAAAAAAAAQAgAAAAIgAAAGRycy9kb3ducmV2LnhtbFBLAQIUABQAAAAIAIdO4kAzLwWeOwAA&#10;ADkAAAAQAAAAAAAAAAEAIAAAAAgBAABkcnMvc2hhcGV4bWwueG1sUEsFBgAAAAAGAAYAWwEAALID&#10;AAAAAA==&#10;" path="m20,86c20,55,36,29,61,14c45,0,45,0,45,0c18,19,0,50,0,86c0,120,16,150,42,169c57,155,57,155,57,155c35,140,20,115,20,86xe">
                    <v:path o:connectlocs="38074,164151;116128,26722;85668,0;0,164151;79956,322577;108513,295854;38074,164151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50" o:spid="_x0000_s1026" o:spt="100" style="position:absolute;left:3727889;top:-113301;height:424189;width:133063;" filled="t" stroked="f" coordsize="70,223" o:gfxdata="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Z0AWP&#10;wAAAANwAAAAPAAAAAAAAAAEAIAAAACIAAABkcnMvZG93bnJldi54bWxQSwECFAAUAAAACACHTuJA&#10;My8FnjsAAAA5AAAAEAAAAAAAAAABACAAAAAPAQAAZHJzL3NoYXBleG1sLnhtbFBLBQYAAAAABgAG&#10;AFsBAAC5AwAAAAA=&#10;" path="m21,113c21,73,40,37,70,14c54,0,54,0,54,0c21,26,0,67,0,113c0,157,20,197,51,223c67,209,67,209,67,209c39,186,21,152,21,113xe">
                    <v:path o:connectlocs="39918,214947;133063,26630;102648,0;0,214947;96945,424189;127360,397558;39918,214947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</v:group>
                <v:group id="组合 217" o:spid="_x0000_s1026" o:spt="203" style="position:absolute;left:17750;top:7715;height:713;width:859;" coordorigin="17750,7715" coordsize="859,713" o:gfxdata="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qS6Fy+AAAA3A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69" o:spid="_x0000_s1026" o:spt="100" style="position:absolute;left:17750;top:7986;height:442;width:586;" filled="t" stroked="f" coordsize="454,343" o:gfxdata="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UrOlL4A&#10;AADcAAAADwAAAAAAAAABACAAAAAiAAAAZHJzL2Rvd25yZXYueG1sUEsBAhQAFAAAAAgAh07iQDMv&#10;BZ47AAAAOQAAABAAAAAAAAAAAQAgAAAADQEAAGRycy9zaGFwZXhtbC54bWxQSwUGAAAAAAYABgBb&#10;AQAAtwMAAAAA&#10;" path="m76,0l0,343,454,343,373,0,76,0xe">
                    <v:path o:connectlocs="98,0;0,442;586,442;481,0;98,0" o:connectangles="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70" o:spid="_x0000_s1026" o:spt="100" style="position:absolute;left:18161;top:7929;height:396;width:448;" filled="t" stroked="f" coordsize="347,307" o:gfxdata="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Y99y4&#10;wAAAANwAAAAPAAAAAAAAAAEAIAAAACIAAABkcnMvZG93bnJldi54bWxQSwECFAAUAAAACACHTuJA&#10;My8FnjsAAAA5AAAAEAAAAAAAAAABACAAAAAPAQAAZHJzL3NoYXBleG1sLnhtbFBLBQYAAAAABgAG&#10;AFsBAAC5AwAAAAA=&#10;" path="m137,307l347,307,274,0,5,0,0,26,71,26,137,307xe">
                    <v:path o:connectlocs="176,396;448,396;353,0;6,0;0,33;91,33;176,396" o:connectangles="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71" o:spid="_x0000_s1026" o:spt="100" style="position:absolute;left:17893;top:7782;height:228;width:277;" filled="t" stroked="f" coordsize="91,75" o:gfxdata="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EIthvQAA&#10;ANwAAAAPAAAAAAAAAAEAIAAAACIAAABkcnMvZG93bnJldi54bWxQSwECFAAUAAAACACHTuJAMy8F&#10;njsAAAA5AAAAEAAAAAAAAAABACAAAAAMAQAAZHJzL3NoYXBleG1sLnhtbFBLBQYAAAAABgAGAFsB&#10;AAC2AwAAAAA=&#10;" path="m91,75c81,75,81,75,81,75c81,33,81,33,81,33c81,19,65,7,46,7c26,7,11,19,11,33c11,75,11,75,11,75c0,75,0,75,0,75c0,33,0,33,0,33c0,15,21,0,46,0c71,0,91,15,91,33l91,75xe">
                    <v:path o:connectlocs="277,228;246,228;246,100;140,21;33,100;33,228;0,228;0,100;140,0;277,100;277,228" o:connectangles="0,0,0,0,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72" o:spid="_x0000_s1026" o:spt="100" style="position:absolute;left:18183;top:7715;height:228;width:276;" filled="t" stroked="f" coordsize="91,75" o:gfxdata="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whUWvQAA&#10;ANwAAAAPAAAAAAAAAAEAIAAAACIAAABkcnMvZG93bnJldi54bWxQSwECFAAUAAAACACHTuJAMy8F&#10;njsAAAA5AAAAEAAAAAAAAAABACAAAAAMAQAAZHJzL3NoYXBleG1sLnhtbFBLBQYAAAAABgAGAFsB&#10;AAC2AwAAAAA=&#10;" path="m91,75c81,75,81,75,81,75c81,33,81,33,81,33c81,19,65,8,46,8c27,8,11,19,11,33c11,75,11,75,11,75c0,75,0,75,0,75c0,33,0,33,0,33c0,15,21,0,46,0c71,0,91,15,91,33l91,75xe">
                    <v:path o:connectlocs="276,228;245,228;245,100;139,24;33,100;33,228;0,228;0,100;139,0;276,100;276,228" o:connectangles="0,0,0,0,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</v:group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-100965</wp:posOffset>
                </wp:positionH>
                <wp:positionV relativeFrom="paragraph">
                  <wp:posOffset>0</wp:posOffset>
                </wp:positionV>
                <wp:extent cx="5475605" cy="4291965"/>
                <wp:effectExtent l="0" t="0" r="0" b="13335"/>
                <wp:wrapNone/>
                <wp:docPr id="223" name="组合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5605" cy="4291965"/>
                          <a:chOff x="665" y="1709"/>
                          <a:chExt cx="8623" cy="6759"/>
                        </a:xfrm>
                        <a:solidFill>
                          <a:schemeClr val="tx2"/>
                        </a:solidFill>
                      </wpg:grpSpPr>
                      <wpg:grpSp>
                        <wpg:cNvPr id="213" name="组合 212"/>
                        <wpg:cNvGrpSpPr/>
                        <wpg:grpSpPr>
                          <a:xfrm>
                            <a:off x="8553" y="6324"/>
                            <a:ext cx="526" cy="770"/>
                            <a:chOff x="8553" y="6324"/>
                            <a:chExt cx="526" cy="770"/>
                          </a:xfrm>
                          <a:grpFill/>
                        </wpg:grpSpPr>
                        <wps:wsp>
                          <wps:cNvPr id="96" name="AutoShape 97"/>
                          <wps:cNvSpPr/>
                          <wps:spPr bwMode="auto">
                            <a:xfrm>
                              <a:off x="8553" y="6324"/>
                              <a:ext cx="527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9636" y="3374"/>
                                  </a:moveTo>
                                  <a:lnTo>
                                    <a:pt x="1963" y="3375"/>
                                  </a:lnTo>
                                  <a:lnTo>
                                    <a:pt x="1963" y="2025"/>
                                  </a:lnTo>
                                  <a:cubicBezTo>
                                    <a:pt x="1963" y="1653"/>
                                    <a:pt x="2402" y="1350"/>
                                    <a:pt x="2945" y="1350"/>
                                  </a:cubicBezTo>
                                  <a:lnTo>
                                    <a:pt x="18654" y="1349"/>
                                  </a:lnTo>
                                  <a:cubicBezTo>
                                    <a:pt x="19195" y="1349"/>
                                    <a:pt x="19636" y="1652"/>
                                    <a:pt x="19636" y="2024"/>
                                  </a:cubicBezTo>
                                  <a:cubicBezTo>
                                    <a:pt x="19636" y="2024"/>
                                    <a:pt x="19636" y="3374"/>
                                    <a:pt x="19636" y="3374"/>
                                  </a:cubicBezTo>
                                  <a:close/>
                                  <a:moveTo>
                                    <a:pt x="19636" y="17546"/>
                                  </a:moveTo>
                                  <a:lnTo>
                                    <a:pt x="1963" y="17547"/>
                                  </a:lnTo>
                                  <a:lnTo>
                                    <a:pt x="1963" y="4050"/>
                                  </a:lnTo>
                                  <a:lnTo>
                                    <a:pt x="19636" y="4049"/>
                                  </a:lnTo>
                                  <a:cubicBezTo>
                                    <a:pt x="19636" y="4049"/>
                                    <a:pt x="19636" y="17546"/>
                                    <a:pt x="19636" y="17546"/>
                                  </a:cubicBezTo>
                                  <a:close/>
                                  <a:moveTo>
                                    <a:pt x="19636" y="19574"/>
                                  </a:moveTo>
                                  <a:cubicBezTo>
                                    <a:pt x="19636" y="19946"/>
                                    <a:pt x="19195" y="20249"/>
                                    <a:pt x="18654" y="20249"/>
                                  </a:cubicBezTo>
                                  <a:lnTo>
                                    <a:pt x="2945" y="20250"/>
                                  </a:lnTo>
                                  <a:cubicBezTo>
                                    <a:pt x="2402" y="20250"/>
                                    <a:pt x="1963" y="19947"/>
                                    <a:pt x="1963" y="19575"/>
                                  </a:cubicBezTo>
                                  <a:lnTo>
                                    <a:pt x="1963" y="18222"/>
                                  </a:lnTo>
                                  <a:lnTo>
                                    <a:pt x="19636" y="18221"/>
                                  </a:lnTo>
                                  <a:cubicBezTo>
                                    <a:pt x="19636" y="18221"/>
                                    <a:pt x="19636" y="19574"/>
                                    <a:pt x="19636" y="19574"/>
                                  </a:cubicBezTo>
                                  <a:close/>
                                  <a:moveTo>
                                    <a:pt x="18654" y="0"/>
                                  </a:moveTo>
                                  <a:lnTo>
                                    <a:pt x="2945" y="0"/>
                                  </a:lnTo>
                                  <a:cubicBezTo>
                                    <a:pt x="1317" y="0"/>
                                    <a:pt x="0" y="907"/>
                                    <a:pt x="0" y="2025"/>
                                  </a:cubicBezTo>
                                  <a:lnTo>
                                    <a:pt x="0" y="19575"/>
                                  </a:lnTo>
                                  <a:cubicBezTo>
                                    <a:pt x="0" y="20693"/>
                                    <a:pt x="1317" y="21600"/>
                                    <a:pt x="2945" y="21600"/>
                                  </a:cubicBezTo>
                                  <a:lnTo>
                                    <a:pt x="18654" y="21599"/>
                                  </a:lnTo>
                                  <a:cubicBezTo>
                                    <a:pt x="20280" y="21599"/>
                                    <a:pt x="21600" y="20693"/>
                                    <a:pt x="21600" y="19574"/>
                                  </a:cubicBezTo>
                                  <a:lnTo>
                                    <a:pt x="21600" y="2024"/>
                                  </a:lnTo>
                                  <a:cubicBezTo>
                                    <a:pt x="21600" y="906"/>
                                    <a:pt x="20280" y="0"/>
                                    <a:pt x="18654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97" name="AutoShape 98"/>
                          <wps:cNvSpPr/>
                          <wps:spPr bwMode="auto">
                            <a:xfrm>
                              <a:off x="8768" y="6399"/>
                              <a:ext cx="97" cy="2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1600" y="10800"/>
                                  </a:moveTo>
                                  <a:cubicBezTo>
                                    <a:pt x="21600" y="16758"/>
                                    <a:pt x="20387" y="21599"/>
                                    <a:pt x="18899" y="21599"/>
                                  </a:cubicBezTo>
                                  <a:lnTo>
                                    <a:pt x="2699" y="21599"/>
                                  </a:lnTo>
                                  <a:cubicBezTo>
                                    <a:pt x="1202" y="21599"/>
                                    <a:pt x="0" y="16758"/>
                                    <a:pt x="0" y="10800"/>
                                  </a:cubicBezTo>
                                  <a:cubicBezTo>
                                    <a:pt x="0" y="4841"/>
                                    <a:pt x="1202" y="0"/>
                                    <a:pt x="2699" y="0"/>
                                  </a:cubicBezTo>
                                  <a:lnTo>
                                    <a:pt x="18899" y="0"/>
                                  </a:lnTo>
                                  <a:cubicBezTo>
                                    <a:pt x="20387" y="0"/>
                                    <a:pt x="21600" y="4841"/>
                                    <a:pt x="21600" y="1080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98" name="AutoShape 99"/>
                          <wps:cNvSpPr/>
                          <wps:spPr bwMode="auto">
                            <a:xfrm>
                              <a:off x="8793" y="6999"/>
                              <a:ext cx="47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1600" y="10800"/>
                                  </a:moveTo>
                                  <a:cubicBezTo>
                                    <a:pt x="21600" y="16769"/>
                                    <a:pt x="19174" y="21599"/>
                                    <a:pt x="16199" y="21599"/>
                                  </a:cubicBezTo>
                                  <a:lnTo>
                                    <a:pt x="5399" y="21599"/>
                                  </a:lnTo>
                                  <a:cubicBezTo>
                                    <a:pt x="2404" y="21599"/>
                                    <a:pt x="0" y="16769"/>
                                    <a:pt x="0" y="10800"/>
                                  </a:cubicBezTo>
                                  <a:cubicBezTo>
                                    <a:pt x="0" y="4830"/>
                                    <a:pt x="2404" y="0"/>
                                    <a:pt x="5399" y="0"/>
                                  </a:cubicBezTo>
                                  <a:lnTo>
                                    <a:pt x="16199" y="0"/>
                                  </a:lnTo>
                                  <a:cubicBezTo>
                                    <a:pt x="19174" y="0"/>
                                    <a:pt x="21600" y="4830"/>
                                    <a:pt x="21600" y="1080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99" name="AutoShape 100"/>
                        <wps:cNvSpPr/>
                        <wps:spPr bwMode="auto">
                          <a:xfrm>
                            <a:off x="6943" y="6324"/>
                            <a:ext cx="672" cy="770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600" h="21600">
                                <a:moveTo>
                                  <a:pt x="20057" y="6750"/>
                                </a:moveTo>
                                <a:lnTo>
                                  <a:pt x="1542" y="6750"/>
                                </a:lnTo>
                                <a:lnTo>
                                  <a:pt x="1542" y="4725"/>
                                </a:lnTo>
                                <a:lnTo>
                                  <a:pt x="20057" y="4725"/>
                                </a:lnTo>
                                <a:cubicBezTo>
                                  <a:pt x="20057" y="4725"/>
                                  <a:pt x="20057" y="6750"/>
                                  <a:pt x="20057" y="6750"/>
                                </a:cubicBezTo>
                                <a:close/>
                                <a:moveTo>
                                  <a:pt x="17485" y="10124"/>
                                </a:moveTo>
                                <a:lnTo>
                                  <a:pt x="4113" y="10124"/>
                                </a:lnTo>
                                <a:lnTo>
                                  <a:pt x="3857" y="8100"/>
                                </a:lnTo>
                                <a:lnTo>
                                  <a:pt x="17742" y="8100"/>
                                </a:lnTo>
                                <a:cubicBezTo>
                                  <a:pt x="17742" y="8100"/>
                                  <a:pt x="17485" y="10124"/>
                                  <a:pt x="17485" y="10124"/>
                                </a:cubicBezTo>
                                <a:close/>
                                <a:moveTo>
                                  <a:pt x="16542" y="17549"/>
                                </a:moveTo>
                                <a:lnTo>
                                  <a:pt x="5057" y="17549"/>
                                </a:lnTo>
                                <a:lnTo>
                                  <a:pt x="4199" y="10800"/>
                                </a:lnTo>
                                <a:lnTo>
                                  <a:pt x="17399" y="10800"/>
                                </a:lnTo>
                                <a:cubicBezTo>
                                  <a:pt x="17399" y="10800"/>
                                  <a:pt x="16542" y="17549"/>
                                  <a:pt x="16542" y="17549"/>
                                </a:cubicBezTo>
                                <a:close/>
                                <a:moveTo>
                                  <a:pt x="5400" y="20249"/>
                                </a:moveTo>
                                <a:lnTo>
                                  <a:pt x="5142" y="18225"/>
                                </a:lnTo>
                                <a:lnTo>
                                  <a:pt x="16456" y="18225"/>
                                </a:lnTo>
                                <a:lnTo>
                                  <a:pt x="16200" y="20249"/>
                                </a:lnTo>
                                <a:cubicBezTo>
                                  <a:pt x="16200" y="20249"/>
                                  <a:pt x="5400" y="20249"/>
                                  <a:pt x="5400" y="20249"/>
                                </a:cubicBezTo>
                                <a:close/>
                                <a:moveTo>
                                  <a:pt x="3857" y="1350"/>
                                </a:moveTo>
                                <a:lnTo>
                                  <a:pt x="17742" y="1350"/>
                                </a:lnTo>
                                <a:lnTo>
                                  <a:pt x="18514" y="3375"/>
                                </a:lnTo>
                                <a:lnTo>
                                  <a:pt x="3085" y="3375"/>
                                </a:lnTo>
                                <a:cubicBezTo>
                                  <a:pt x="3085" y="3375"/>
                                  <a:pt x="3857" y="1350"/>
                                  <a:pt x="3857" y="1350"/>
                                </a:cubicBezTo>
                                <a:close/>
                                <a:moveTo>
                                  <a:pt x="20143" y="3389"/>
                                </a:moveTo>
                                <a:lnTo>
                                  <a:pt x="19205" y="922"/>
                                </a:lnTo>
                                <a:cubicBezTo>
                                  <a:pt x="18996" y="371"/>
                                  <a:pt x="18407" y="0"/>
                                  <a:pt x="17742" y="0"/>
                                </a:cubicBezTo>
                                <a:lnTo>
                                  <a:pt x="3857" y="0"/>
                                </a:lnTo>
                                <a:cubicBezTo>
                                  <a:pt x="3192" y="0"/>
                                  <a:pt x="2603" y="371"/>
                                  <a:pt x="2393" y="922"/>
                                </a:cubicBezTo>
                                <a:lnTo>
                                  <a:pt x="1448" y="3391"/>
                                </a:lnTo>
                                <a:cubicBezTo>
                                  <a:pt x="643" y="3436"/>
                                  <a:pt x="0" y="4008"/>
                                  <a:pt x="0" y="4725"/>
                                </a:cubicBezTo>
                                <a:lnTo>
                                  <a:pt x="0" y="6750"/>
                                </a:lnTo>
                                <a:cubicBezTo>
                                  <a:pt x="0" y="7495"/>
                                  <a:pt x="690" y="8100"/>
                                  <a:pt x="1542" y="8100"/>
                                </a:cubicBezTo>
                                <a:lnTo>
                                  <a:pt x="2340" y="8100"/>
                                </a:lnTo>
                                <a:cubicBezTo>
                                  <a:pt x="2340" y="8150"/>
                                  <a:pt x="2317" y="8198"/>
                                  <a:pt x="2323" y="8249"/>
                                </a:cubicBezTo>
                                <a:lnTo>
                                  <a:pt x="3866" y="20398"/>
                                </a:lnTo>
                                <a:cubicBezTo>
                                  <a:pt x="3953" y="21082"/>
                                  <a:pt x="4614" y="21599"/>
                                  <a:pt x="5400" y="21599"/>
                                </a:cubicBezTo>
                                <a:lnTo>
                                  <a:pt x="16200" y="21599"/>
                                </a:lnTo>
                                <a:cubicBezTo>
                                  <a:pt x="16986" y="21599"/>
                                  <a:pt x="17646" y="21082"/>
                                  <a:pt x="17732" y="20398"/>
                                </a:cubicBezTo>
                                <a:lnTo>
                                  <a:pt x="19275" y="8249"/>
                                </a:lnTo>
                                <a:cubicBezTo>
                                  <a:pt x="19282" y="8198"/>
                                  <a:pt x="19258" y="8150"/>
                                  <a:pt x="19258" y="8100"/>
                                </a:cubicBezTo>
                                <a:lnTo>
                                  <a:pt x="20057" y="8100"/>
                                </a:lnTo>
                                <a:cubicBezTo>
                                  <a:pt x="20908" y="8100"/>
                                  <a:pt x="21600" y="7495"/>
                                  <a:pt x="21600" y="6750"/>
                                </a:cubicBezTo>
                                <a:lnTo>
                                  <a:pt x="21600" y="4725"/>
                                </a:lnTo>
                                <a:cubicBezTo>
                                  <a:pt x="21600" y="4006"/>
                                  <a:pt x="20952" y="3431"/>
                                  <a:pt x="20143" y="3389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212" name="组合 211"/>
                        <wpg:cNvGrpSpPr/>
                        <wpg:grpSpPr>
                          <a:xfrm>
                            <a:off x="5358" y="6374"/>
                            <a:ext cx="766" cy="670"/>
                            <a:chOff x="5358" y="6374"/>
                            <a:chExt cx="766" cy="670"/>
                          </a:xfrm>
                          <a:grpFill/>
                        </wpg:grpSpPr>
                        <wps:wsp>
                          <wps:cNvPr id="100" name="AutoShape 101"/>
                          <wps:cNvSpPr/>
                          <wps:spPr bwMode="auto">
                            <a:xfrm>
                              <a:off x="5358" y="6374"/>
                              <a:ext cx="767" cy="6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249" y="18514"/>
                                  </a:moveTo>
                                  <a:cubicBezTo>
                                    <a:pt x="20249" y="19365"/>
                                    <a:pt x="19644" y="20057"/>
                                    <a:pt x="18899" y="20057"/>
                                  </a:cubicBezTo>
                                  <a:lnTo>
                                    <a:pt x="2699" y="20057"/>
                                  </a:lnTo>
                                  <a:cubicBezTo>
                                    <a:pt x="1955" y="20057"/>
                                    <a:pt x="1349" y="19365"/>
                                    <a:pt x="1349" y="18514"/>
                                  </a:cubicBezTo>
                                  <a:lnTo>
                                    <a:pt x="1349" y="13114"/>
                                  </a:lnTo>
                                  <a:lnTo>
                                    <a:pt x="4050" y="1542"/>
                                  </a:lnTo>
                                  <a:lnTo>
                                    <a:pt x="17549" y="1542"/>
                                  </a:lnTo>
                                  <a:lnTo>
                                    <a:pt x="20249" y="13114"/>
                                  </a:lnTo>
                                  <a:cubicBezTo>
                                    <a:pt x="20249" y="13114"/>
                                    <a:pt x="20249" y="18514"/>
                                    <a:pt x="20249" y="18514"/>
                                  </a:cubicBezTo>
                                  <a:close/>
                                  <a:moveTo>
                                    <a:pt x="21548" y="12693"/>
                                  </a:moveTo>
                                  <a:lnTo>
                                    <a:pt x="18847" y="1117"/>
                                  </a:lnTo>
                                  <a:cubicBezTo>
                                    <a:pt x="18683" y="460"/>
                                    <a:pt x="18150" y="0"/>
                                    <a:pt x="17549" y="0"/>
                                  </a:cubicBezTo>
                                  <a:lnTo>
                                    <a:pt x="10800" y="0"/>
                                  </a:lnTo>
                                  <a:lnTo>
                                    <a:pt x="4049" y="0"/>
                                  </a:lnTo>
                                  <a:cubicBezTo>
                                    <a:pt x="3449" y="0"/>
                                    <a:pt x="2916" y="460"/>
                                    <a:pt x="2752" y="1117"/>
                                  </a:cubicBezTo>
                                  <a:lnTo>
                                    <a:pt x="51" y="12693"/>
                                  </a:lnTo>
                                  <a:cubicBezTo>
                                    <a:pt x="17" y="12835"/>
                                    <a:pt x="0" y="12976"/>
                                    <a:pt x="0" y="13114"/>
                                  </a:cubicBezTo>
                                  <a:lnTo>
                                    <a:pt x="0" y="18514"/>
                                  </a:lnTo>
                                  <a:cubicBezTo>
                                    <a:pt x="0" y="20218"/>
                                    <a:pt x="1208" y="21600"/>
                                    <a:pt x="2699" y="21600"/>
                                  </a:cubicBezTo>
                                  <a:lnTo>
                                    <a:pt x="18899" y="21600"/>
                                  </a:lnTo>
                                  <a:cubicBezTo>
                                    <a:pt x="20391" y="21600"/>
                                    <a:pt x="21600" y="20218"/>
                                    <a:pt x="21600" y="18514"/>
                                  </a:cubicBezTo>
                                  <a:lnTo>
                                    <a:pt x="21600" y="13114"/>
                                  </a:lnTo>
                                  <a:cubicBezTo>
                                    <a:pt x="21600" y="12976"/>
                                    <a:pt x="21582" y="12835"/>
                                    <a:pt x="21548" y="12693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01" name="AutoShape 102"/>
                          <wps:cNvSpPr/>
                          <wps:spPr bwMode="auto">
                            <a:xfrm>
                              <a:off x="5453" y="6469"/>
                              <a:ext cx="587" cy="430"/>
                            </a:xfrm>
                            <a:custGeom>
                              <a:avLst/>
                              <a:gdLst>
                                <a:gd name="T0" fmla="+- 0 10799 40"/>
                                <a:gd name="T1" fmla="*/ T0 w 21519"/>
                                <a:gd name="T2" fmla="*/ 10800 h 21600"/>
                                <a:gd name="T3" fmla="+- 0 10799 40"/>
                                <a:gd name="T4" fmla="*/ T3 w 21519"/>
                                <a:gd name="T5" fmla="*/ 10800 h 21600"/>
                                <a:gd name="T6" fmla="+- 0 10799 40"/>
                                <a:gd name="T7" fmla="*/ T6 w 21519"/>
                                <a:gd name="T8" fmla="*/ 10800 h 21600"/>
                                <a:gd name="T9" fmla="+- 0 10799 40"/>
                                <a:gd name="T10" fmla="*/ T9 w 21519"/>
                                <a:gd name="T11" fmla="*/ 10800 h 216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1519" h="21600">
                                  <a:moveTo>
                                    <a:pt x="18070" y="14399"/>
                                  </a:moveTo>
                                  <a:lnTo>
                                    <a:pt x="16603" y="14399"/>
                                  </a:lnTo>
                                  <a:cubicBezTo>
                                    <a:pt x="15931" y="14399"/>
                                    <a:pt x="15325" y="14907"/>
                                    <a:pt x="15024" y="15725"/>
                                  </a:cubicBezTo>
                                  <a:lnTo>
                                    <a:pt x="13746" y="19199"/>
                                  </a:lnTo>
                                  <a:lnTo>
                                    <a:pt x="7773" y="19199"/>
                                  </a:lnTo>
                                  <a:lnTo>
                                    <a:pt x="6495" y="15725"/>
                                  </a:lnTo>
                                  <a:cubicBezTo>
                                    <a:pt x="6194" y="14907"/>
                                    <a:pt x="5588" y="14399"/>
                                    <a:pt x="4916" y="14399"/>
                                  </a:cubicBezTo>
                                  <a:lnTo>
                                    <a:pt x="3449" y="14399"/>
                                  </a:lnTo>
                                  <a:lnTo>
                                    <a:pt x="1343" y="14399"/>
                                  </a:lnTo>
                                  <a:lnTo>
                                    <a:pt x="3924" y="1200"/>
                                  </a:lnTo>
                                  <a:lnTo>
                                    <a:pt x="17595" y="1200"/>
                                  </a:lnTo>
                                  <a:lnTo>
                                    <a:pt x="20176" y="14399"/>
                                  </a:lnTo>
                                  <a:cubicBezTo>
                                    <a:pt x="20176" y="14399"/>
                                    <a:pt x="18070" y="14399"/>
                                    <a:pt x="18070" y="14399"/>
                                  </a:cubicBezTo>
                                  <a:close/>
                                  <a:moveTo>
                                    <a:pt x="17595" y="0"/>
                                  </a:moveTo>
                                  <a:lnTo>
                                    <a:pt x="3924" y="0"/>
                                  </a:lnTo>
                                  <a:cubicBezTo>
                                    <a:pt x="3524" y="0"/>
                                    <a:pt x="3174" y="366"/>
                                    <a:pt x="3071" y="891"/>
                                  </a:cubicBezTo>
                                  <a:lnTo>
                                    <a:pt x="28" y="15291"/>
                                  </a:lnTo>
                                  <a:cubicBezTo>
                                    <a:pt x="-40" y="15651"/>
                                    <a:pt x="16" y="16035"/>
                                    <a:pt x="183" y="16330"/>
                                  </a:cubicBezTo>
                                  <a:cubicBezTo>
                                    <a:pt x="350" y="16625"/>
                                    <a:pt x="609" y="16799"/>
                                    <a:pt x="883" y="16799"/>
                                  </a:cubicBezTo>
                                  <a:lnTo>
                                    <a:pt x="3449" y="16799"/>
                                  </a:lnTo>
                                  <a:lnTo>
                                    <a:pt x="4456" y="16799"/>
                                  </a:lnTo>
                                  <a:lnTo>
                                    <a:pt x="4916" y="16799"/>
                                  </a:lnTo>
                                  <a:lnTo>
                                    <a:pt x="6194" y="20274"/>
                                  </a:lnTo>
                                  <a:cubicBezTo>
                                    <a:pt x="6493" y="21086"/>
                                    <a:pt x="7104" y="21599"/>
                                    <a:pt x="7773" y="21599"/>
                                  </a:cubicBezTo>
                                  <a:lnTo>
                                    <a:pt x="13746" y="21599"/>
                                  </a:lnTo>
                                  <a:cubicBezTo>
                                    <a:pt x="14415" y="21599"/>
                                    <a:pt x="15026" y="21086"/>
                                    <a:pt x="15325" y="20274"/>
                                  </a:cubicBezTo>
                                  <a:lnTo>
                                    <a:pt x="16603" y="16799"/>
                                  </a:lnTo>
                                  <a:lnTo>
                                    <a:pt x="17063" y="16799"/>
                                  </a:lnTo>
                                  <a:lnTo>
                                    <a:pt x="18070" y="16799"/>
                                  </a:lnTo>
                                  <a:lnTo>
                                    <a:pt x="20636" y="16799"/>
                                  </a:lnTo>
                                  <a:cubicBezTo>
                                    <a:pt x="20910" y="16799"/>
                                    <a:pt x="21169" y="16625"/>
                                    <a:pt x="21336" y="16330"/>
                                  </a:cubicBezTo>
                                  <a:cubicBezTo>
                                    <a:pt x="21503" y="16035"/>
                                    <a:pt x="21560" y="15651"/>
                                    <a:pt x="21490" y="15291"/>
                                  </a:cubicBezTo>
                                  <a:lnTo>
                                    <a:pt x="18448" y="891"/>
                                  </a:lnTo>
                                  <a:cubicBezTo>
                                    <a:pt x="18345" y="366"/>
                                    <a:pt x="17995" y="0"/>
                                    <a:pt x="17595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211" name="组合 210"/>
                        <wpg:cNvGrpSpPr/>
                        <wpg:grpSpPr>
                          <a:xfrm>
                            <a:off x="3818" y="6374"/>
                            <a:ext cx="770" cy="670"/>
                            <a:chOff x="3818" y="6374"/>
                            <a:chExt cx="770" cy="670"/>
                          </a:xfrm>
                          <a:grpFill/>
                        </wpg:grpSpPr>
                        <wps:wsp>
                          <wps:cNvPr id="102" name="AutoShape 103"/>
                          <wps:cNvSpPr/>
                          <wps:spPr bwMode="auto">
                            <a:xfrm>
                              <a:off x="3940" y="6494"/>
                              <a:ext cx="275" cy="18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660" y="0"/>
                                  </a:moveTo>
                                  <a:cubicBezTo>
                                    <a:pt x="9461" y="0"/>
                                    <a:pt x="0" y="9233"/>
                                    <a:pt x="0" y="20160"/>
                                  </a:cubicBezTo>
                                  <a:cubicBezTo>
                                    <a:pt x="0" y="20954"/>
                                    <a:pt x="420" y="21600"/>
                                    <a:pt x="939" y="21600"/>
                                  </a:cubicBezTo>
                                  <a:cubicBezTo>
                                    <a:pt x="1457" y="21600"/>
                                    <a:pt x="1878" y="20954"/>
                                    <a:pt x="1878" y="20160"/>
                                  </a:cubicBezTo>
                                  <a:cubicBezTo>
                                    <a:pt x="1878" y="10956"/>
                                    <a:pt x="10655" y="2880"/>
                                    <a:pt x="20660" y="2880"/>
                                  </a:cubicBezTo>
                                  <a:cubicBezTo>
                                    <a:pt x="21179" y="2880"/>
                                    <a:pt x="21600" y="2234"/>
                                    <a:pt x="21600" y="1440"/>
                                  </a:cubicBezTo>
                                  <a:cubicBezTo>
                                    <a:pt x="21600" y="645"/>
                                    <a:pt x="21179" y="0"/>
                                    <a:pt x="2066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03" name="AutoShape 104"/>
                          <wps:cNvSpPr/>
                          <wps:spPr bwMode="auto">
                            <a:xfrm>
                              <a:off x="3818" y="6374"/>
                              <a:ext cx="770" cy="6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16971"/>
                                  </a:moveTo>
                                  <a:cubicBezTo>
                                    <a:pt x="10181" y="16971"/>
                                    <a:pt x="9546" y="16918"/>
                                    <a:pt x="8912" y="16811"/>
                                  </a:cubicBezTo>
                                  <a:cubicBezTo>
                                    <a:pt x="8847" y="16800"/>
                                    <a:pt x="8781" y="16794"/>
                                    <a:pt x="8716" y="16794"/>
                                  </a:cubicBezTo>
                                  <a:cubicBezTo>
                                    <a:pt x="8315" y="16794"/>
                                    <a:pt x="7931" y="16999"/>
                                    <a:pt x="7673" y="17359"/>
                                  </a:cubicBezTo>
                                  <a:cubicBezTo>
                                    <a:pt x="7384" y="17761"/>
                                    <a:pt x="6563" y="18657"/>
                                    <a:pt x="5591" y="19318"/>
                                  </a:cubicBezTo>
                                  <a:cubicBezTo>
                                    <a:pt x="5854" y="18628"/>
                                    <a:pt x="6060" y="17853"/>
                                    <a:pt x="6074" y="17056"/>
                                  </a:cubicBezTo>
                                  <a:cubicBezTo>
                                    <a:pt x="6078" y="17006"/>
                                    <a:pt x="6080" y="16956"/>
                                    <a:pt x="6080" y="16914"/>
                                  </a:cubicBezTo>
                                  <a:cubicBezTo>
                                    <a:pt x="6080" y="16334"/>
                                    <a:pt x="5796" y="15803"/>
                                    <a:pt x="5344" y="15540"/>
                                  </a:cubicBezTo>
                                  <a:cubicBezTo>
                                    <a:pt x="2843" y="14080"/>
                                    <a:pt x="1349" y="11731"/>
                                    <a:pt x="1349" y="9257"/>
                                  </a:cubicBezTo>
                                  <a:cubicBezTo>
                                    <a:pt x="1349" y="5003"/>
                                    <a:pt x="5588" y="1542"/>
                                    <a:pt x="10800" y="1542"/>
                                  </a:cubicBezTo>
                                  <a:cubicBezTo>
                                    <a:pt x="16011" y="1542"/>
                                    <a:pt x="20249" y="5003"/>
                                    <a:pt x="20249" y="9257"/>
                                  </a:cubicBezTo>
                                  <a:cubicBezTo>
                                    <a:pt x="20249" y="13510"/>
                                    <a:pt x="16011" y="16971"/>
                                    <a:pt x="10800" y="16971"/>
                                  </a:cubicBezTo>
                                  <a:moveTo>
                                    <a:pt x="10800" y="0"/>
                                  </a:moveTo>
                                  <a:cubicBezTo>
                                    <a:pt x="4835" y="0"/>
                                    <a:pt x="0" y="4144"/>
                                    <a:pt x="0" y="9257"/>
                                  </a:cubicBezTo>
                                  <a:cubicBezTo>
                                    <a:pt x="0" y="12440"/>
                                    <a:pt x="1875" y="15248"/>
                                    <a:pt x="4730" y="16914"/>
                                  </a:cubicBezTo>
                                  <a:cubicBezTo>
                                    <a:pt x="4730" y="16935"/>
                                    <a:pt x="4724" y="16949"/>
                                    <a:pt x="4724" y="16971"/>
                                  </a:cubicBezTo>
                                  <a:cubicBezTo>
                                    <a:pt x="4724" y="18354"/>
                                    <a:pt x="3821" y="19843"/>
                                    <a:pt x="3423" y="20625"/>
                                  </a:cubicBezTo>
                                  <a:lnTo>
                                    <a:pt x="3425" y="20625"/>
                                  </a:lnTo>
                                  <a:cubicBezTo>
                                    <a:pt x="3393" y="20709"/>
                                    <a:pt x="3374" y="20802"/>
                                    <a:pt x="3374" y="20900"/>
                                  </a:cubicBezTo>
                                  <a:cubicBezTo>
                                    <a:pt x="3374" y="21287"/>
                                    <a:pt x="3648" y="21600"/>
                                    <a:pt x="3986" y="21600"/>
                                  </a:cubicBezTo>
                                  <a:cubicBezTo>
                                    <a:pt x="4049" y="21600"/>
                                    <a:pt x="4161" y="21580"/>
                                    <a:pt x="4158" y="21590"/>
                                  </a:cubicBezTo>
                                  <a:cubicBezTo>
                                    <a:pt x="6268" y="21195"/>
                                    <a:pt x="8255" y="18979"/>
                                    <a:pt x="8716" y="18338"/>
                                  </a:cubicBezTo>
                                  <a:cubicBezTo>
                                    <a:pt x="9391" y="18451"/>
                                    <a:pt x="10086" y="18514"/>
                                    <a:pt x="10800" y="18514"/>
                                  </a:cubicBezTo>
                                  <a:cubicBezTo>
                                    <a:pt x="16764" y="18514"/>
                                    <a:pt x="21600" y="14369"/>
                                    <a:pt x="21600" y="9257"/>
                                  </a:cubicBezTo>
                                  <a:cubicBezTo>
                                    <a:pt x="21600" y="4144"/>
                                    <a:pt x="16764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210" name="组合 209"/>
                        <wpg:cNvGrpSpPr/>
                        <wpg:grpSpPr>
                          <a:xfrm>
                            <a:off x="2280" y="6469"/>
                            <a:ext cx="768" cy="480"/>
                            <a:chOff x="2280" y="6469"/>
                            <a:chExt cx="768" cy="480"/>
                          </a:xfrm>
                          <a:grpFill/>
                        </wpg:grpSpPr>
                        <wps:wsp>
                          <wps:cNvPr id="104" name="AutoShape 105"/>
                          <wps:cNvSpPr/>
                          <wps:spPr bwMode="auto">
                            <a:xfrm>
                              <a:off x="2280" y="6469"/>
                              <a:ext cx="768" cy="48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19438"/>
                                  </a:moveTo>
                                  <a:cubicBezTo>
                                    <a:pt x="7005" y="19438"/>
                                    <a:pt x="3289" y="15988"/>
                                    <a:pt x="1437" y="10797"/>
                                  </a:cubicBezTo>
                                  <a:cubicBezTo>
                                    <a:pt x="3298" y="5598"/>
                                    <a:pt x="7009" y="2161"/>
                                    <a:pt x="10800" y="2161"/>
                                  </a:cubicBezTo>
                                  <a:cubicBezTo>
                                    <a:pt x="14595" y="2161"/>
                                    <a:pt x="18310" y="5611"/>
                                    <a:pt x="20162" y="10802"/>
                                  </a:cubicBezTo>
                                  <a:cubicBezTo>
                                    <a:pt x="18301" y="16000"/>
                                    <a:pt x="14590" y="19438"/>
                                    <a:pt x="10800" y="19438"/>
                                  </a:cubicBezTo>
                                  <a:moveTo>
                                    <a:pt x="21576" y="10561"/>
                                  </a:moveTo>
                                  <a:cubicBezTo>
                                    <a:pt x="21569" y="10516"/>
                                    <a:pt x="21573" y="10467"/>
                                    <a:pt x="21562" y="10423"/>
                                  </a:cubicBezTo>
                                  <a:cubicBezTo>
                                    <a:pt x="21558" y="10406"/>
                                    <a:pt x="21548" y="10395"/>
                                    <a:pt x="21544" y="10378"/>
                                  </a:cubicBezTo>
                                  <a:cubicBezTo>
                                    <a:pt x="21537" y="10352"/>
                                    <a:pt x="21539" y="10322"/>
                                    <a:pt x="21530" y="10297"/>
                                  </a:cubicBezTo>
                                  <a:cubicBezTo>
                                    <a:pt x="19569" y="4298"/>
                                    <a:pt x="15302" y="0"/>
                                    <a:pt x="10800" y="0"/>
                                  </a:cubicBezTo>
                                  <a:cubicBezTo>
                                    <a:pt x="6297" y="0"/>
                                    <a:pt x="2030" y="4290"/>
                                    <a:pt x="69" y="10290"/>
                                  </a:cubicBezTo>
                                  <a:cubicBezTo>
                                    <a:pt x="61" y="10316"/>
                                    <a:pt x="62" y="10344"/>
                                    <a:pt x="55" y="10370"/>
                                  </a:cubicBezTo>
                                  <a:cubicBezTo>
                                    <a:pt x="51" y="10387"/>
                                    <a:pt x="41" y="10398"/>
                                    <a:pt x="37" y="10415"/>
                                  </a:cubicBezTo>
                                  <a:cubicBezTo>
                                    <a:pt x="26" y="10459"/>
                                    <a:pt x="30" y="10508"/>
                                    <a:pt x="24" y="10554"/>
                                  </a:cubicBezTo>
                                  <a:cubicBezTo>
                                    <a:pt x="12" y="10635"/>
                                    <a:pt x="0" y="10714"/>
                                    <a:pt x="0" y="10796"/>
                                  </a:cubicBezTo>
                                  <a:cubicBezTo>
                                    <a:pt x="0" y="10878"/>
                                    <a:pt x="12" y="10955"/>
                                    <a:pt x="24" y="11038"/>
                                  </a:cubicBezTo>
                                  <a:cubicBezTo>
                                    <a:pt x="30" y="11083"/>
                                    <a:pt x="26" y="11131"/>
                                    <a:pt x="37" y="11175"/>
                                  </a:cubicBezTo>
                                  <a:cubicBezTo>
                                    <a:pt x="41" y="11193"/>
                                    <a:pt x="51" y="11204"/>
                                    <a:pt x="55" y="11220"/>
                                  </a:cubicBezTo>
                                  <a:cubicBezTo>
                                    <a:pt x="62" y="11247"/>
                                    <a:pt x="61" y="11276"/>
                                    <a:pt x="69" y="11302"/>
                                  </a:cubicBezTo>
                                  <a:cubicBezTo>
                                    <a:pt x="2030" y="17300"/>
                                    <a:pt x="6297" y="21599"/>
                                    <a:pt x="10800" y="21599"/>
                                  </a:cubicBezTo>
                                  <a:cubicBezTo>
                                    <a:pt x="15302" y="21599"/>
                                    <a:pt x="19569" y="17308"/>
                                    <a:pt x="21530" y="11309"/>
                                  </a:cubicBezTo>
                                  <a:cubicBezTo>
                                    <a:pt x="21539" y="11283"/>
                                    <a:pt x="21537" y="11255"/>
                                    <a:pt x="21544" y="11228"/>
                                  </a:cubicBezTo>
                                  <a:cubicBezTo>
                                    <a:pt x="21548" y="11212"/>
                                    <a:pt x="21558" y="11201"/>
                                    <a:pt x="21562" y="11183"/>
                                  </a:cubicBezTo>
                                  <a:cubicBezTo>
                                    <a:pt x="21573" y="11139"/>
                                    <a:pt x="21569" y="11089"/>
                                    <a:pt x="21576" y="11044"/>
                                  </a:cubicBezTo>
                                  <a:cubicBezTo>
                                    <a:pt x="21587" y="10963"/>
                                    <a:pt x="21599" y="10885"/>
                                    <a:pt x="21599" y="10803"/>
                                  </a:cubicBezTo>
                                  <a:cubicBezTo>
                                    <a:pt x="21599" y="10721"/>
                                    <a:pt x="21587" y="10642"/>
                                    <a:pt x="21576" y="1056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05" name="AutoShape 106"/>
                          <wps:cNvSpPr/>
                          <wps:spPr bwMode="auto">
                            <a:xfrm>
                              <a:off x="2570" y="6614"/>
                              <a:ext cx="108" cy="10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9202" y="0"/>
                                  </a:moveTo>
                                  <a:cubicBezTo>
                                    <a:pt x="19193" y="0"/>
                                    <a:pt x="19183" y="4"/>
                                    <a:pt x="19174" y="4"/>
                                  </a:cubicBezTo>
                                  <a:cubicBezTo>
                                    <a:pt x="8585" y="23"/>
                                    <a:pt x="0" y="8607"/>
                                    <a:pt x="0" y="19198"/>
                                  </a:cubicBezTo>
                                  <a:cubicBezTo>
                                    <a:pt x="0" y="20523"/>
                                    <a:pt x="1076" y="21600"/>
                                    <a:pt x="2402" y="21600"/>
                                  </a:cubicBezTo>
                                  <a:cubicBezTo>
                                    <a:pt x="3722" y="21600"/>
                                    <a:pt x="4799" y="20523"/>
                                    <a:pt x="4799" y="19198"/>
                                  </a:cubicBezTo>
                                  <a:cubicBezTo>
                                    <a:pt x="4799" y="11262"/>
                                    <a:pt x="11262" y="4803"/>
                                    <a:pt x="19202" y="4803"/>
                                  </a:cubicBezTo>
                                  <a:lnTo>
                                    <a:pt x="19202" y="4798"/>
                                  </a:lnTo>
                                  <a:cubicBezTo>
                                    <a:pt x="20523" y="4798"/>
                                    <a:pt x="21599" y="3721"/>
                                    <a:pt x="21599" y="2401"/>
                                  </a:cubicBezTo>
                                  <a:cubicBezTo>
                                    <a:pt x="21599" y="1076"/>
                                    <a:pt x="20523" y="0"/>
                                    <a:pt x="19202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06" name="AutoShape 107"/>
                          <wps:cNvSpPr/>
                          <wps:spPr bwMode="auto">
                            <a:xfrm>
                              <a:off x="2498" y="6539"/>
                              <a:ext cx="335" cy="34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20057"/>
                                  </a:moveTo>
                                  <a:cubicBezTo>
                                    <a:pt x="5694" y="20057"/>
                                    <a:pt x="1542" y="15905"/>
                                    <a:pt x="1542" y="10800"/>
                                  </a:cubicBezTo>
                                  <a:cubicBezTo>
                                    <a:pt x="1542" y="5694"/>
                                    <a:pt x="5694" y="1542"/>
                                    <a:pt x="10800" y="1542"/>
                                  </a:cubicBezTo>
                                  <a:cubicBezTo>
                                    <a:pt x="15905" y="1542"/>
                                    <a:pt x="20057" y="5694"/>
                                    <a:pt x="20057" y="10800"/>
                                  </a:cubicBezTo>
                                  <a:cubicBezTo>
                                    <a:pt x="20057" y="15905"/>
                                    <a:pt x="15905" y="20057"/>
                                    <a:pt x="10800" y="20057"/>
                                  </a:cubicBezTo>
                                  <a:moveTo>
                                    <a:pt x="10800" y="0"/>
                                  </a:moveTo>
                                  <a:cubicBezTo>
                                    <a:pt x="4834" y="0"/>
                                    <a:pt x="0" y="4834"/>
                                    <a:pt x="0" y="10800"/>
                                  </a:cubicBezTo>
                                  <a:cubicBezTo>
                                    <a:pt x="0" y="16765"/>
                                    <a:pt x="4834" y="21600"/>
                                    <a:pt x="10800" y="21600"/>
                                  </a:cubicBezTo>
                                  <a:cubicBezTo>
                                    <a:pt x="16765" y="21600"/>
                                    <a:pt x="21599" y="16765"/>
                                    <a:pt x="21599" y="10800"/>
                                  </a:cubicBezTo>
                                  <a:cubicBezTo>
                                    <a:pt x="21599" y="4834"/>
                                    <a:pt x="16765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209" name="组合 208"/>
                        <wpg:cNvGrpSpPr/>
                        <wpg:grpSpPr>
                          <a:xfrm>
                            <a:off x="840" y="6324"/>
                            <a:ext cx="578" cy="770"/>
                            <a:chOff x="840" y="6324"/>
                            <a:chExt cx="578" cy="770"/>
                          </a:xfrm>
                          <a:grpFill/>
                        </wpg:grpSpPr>
                        <wps:wsp>
                          <wps:cNvPr id="107" name="AutoShape 108"/>
                          <wps:cNvSpPr/>
                          <wps:spPr bwMode="auto">
                            <a:xfrm>
                              <a:off x="983" y="6469"/>
                              <a:ext cx="290" cy="29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1800"/>
                                  </a:moveTo>
                                  <a:cubicBezTo>
                                    <a:pt x="15764" y="1800"/>
                                    <a:pt x="19800" y="5835"/>
                                    <a:pt x="19800" y="10800"/>
                                  </a:cubicBezTo>
                                  <a:cubicBezTo>
                                    <a:pt x="19800" y="15764"/>
                                    <a:pt x="15764" y="19800"/>
                                    <a:pt x="10800" y="19800"/>
                                  </a:cubicBezTo>
                                  <a:cubicBezTo>
                                    <a:pt x="5835" y="19800"/>
                                    <a:pt x="1800" y="15764"/>
                                    <a:pt x="1800" y="10800"/>
                                  </a:cubicBezTo>
                                  <a:cubicBezTo>
                                    <a:pt x="1800" y="5835"/>
                                    <a:pt x="5835" y="1800"/>
                                    <a:pt x="10800" y="1800"/>
                                  </a:cubicBezTo>
                                  <a:moveTo>
                                    <a:pt x="10800" y="21599"/>
                                  </a:moveTo>
                                  <a:cubicBezTo>
                                    <a:pt x="16756" y="21599"/>
                                    <a:pt x="21600" y="16756"/>
                                    <a:pt x="21600" y="10800"/>
                                  </a:cubicBezTo>
                                  <a:cubicBezTo>
                                    <a:pt x="21600" y="4843"/>
                                    <a:pt x="16756" y="0"/>
                                    <a:pt x="10800" y="0"/>
                                  </a:cubicBezTo>
                                  <a:cubicBezTo>
                                    <a:pt x="4843" y="0"/>
                                    <a:pt x="0" y="4843"/>
                                    <a:pt x="0" y="10800"/>
                                  </a:cubicBezTo>
                                  <a:cubicBezTo>
                                    <a:pt x="0" y="16756"/>
                                    <a:pt x="4843" y="21599"/>
                                    <a:pt x="108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08" name="AutoShape 109"/>
                          <wps:cNvSpPr/>
                          <wps:spPr bwMode="auto">
                            <a:xfrm>
                              <a:off x="840" y="6324"/>
                              <a:ext cx="578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904" y="20170"/>
                                  </a:moveTo>
                                  <a:cubicBezTo>
                                    <a:pt x="10885" y="20184"/>
                                    <a:pt x="10830" y="20215"/>
                                    <a:pt x="10782" y="20237"/>
                                  </a:cubicBezTo>
                                  <a:cubicBezTo>
                                    <a:pt x="10774" y="20218"/>
                                    <a:pt x="10707" y="20178"/>
                                    <a:pt x="10666" y="20147"/>
                                  </a:cubicBezTo>
                                  <a:cubicBezTo>
                                    <a:pt x="7368" y="17300"/>
                                    <a:pt x="1799" y="12497"/>
                                    <a:pt x="1799" y="8101"/>
                                  </a:cubicBezTo>
                                  <a:cubicBezTo>
                                    <a:pt x="1799" y="4378"/>
                                    <a:pt x="5838" y="1350"/>
                                    <a:pt x="10800" y="1350"/>
                                  </a:cubicBezTo>
                                  <a:cubicBezTo>
                                    <a:pt x="15762" y="1350"/>
                                    <a:pt x="19800" y="4378"/>
                                    <a:pt x="19800" y="8101"/>
                                  </a:cubicBezTo>
                                  <a:cubicBezTo>
                                    <a:pt x="19800" y="12497"/>
                                    <a:pt x="14231" y="17300"/>
                                    <a:pt x="10904" y="20170"/>
                                  </a:cubicBezTo>
                                  <a:moveTo>
                                    <a:pt x="10800" y="0"/>
                                  </a:moveTo>
                                  <a:cubicBezTo>
                                    <a:pt x="4844" y="0"/>
                                    <a:pt x="0" y="3588"/>
                                    <a:pt x="0" y="8101"/>
                                  </a:cubicBezTo>
                                  <a:cubicBezTo>
                                    <a:pt x="0" y="12826"/>
                                    <a:pt x="5400" y="17660"/>
                                    <a:pt x="9337" y="21056"/>
                                  </a:cubicBezTo>
                                  <a:cubicBezTo>
                                    <a:pt x="9352" y="21070"/>
                                    <a:pt x="9984" y="21599"/>
                                    <a:pt x="10766" y="21599"/>
                                  </a:cubicBezTo>
                                  <a:lnTo>
                                    <a:pt x="10834" y="21599"/>
                                  </a:lnTo>
                                  <a:cubicBezTo>
                                    <a:pt x="11615" y="21599"/>
                                    <a:pt x="12247" y="21070"/>
                                    <a:pt x="12262" y="21056"/>
                                  </a:cubicBezTo>
                                  <a:cubicBezTo>
                                    <a:pt x="16200" y="17660"/>
                                    <a:pt x="21599" y="12826"/>
                                    <a:pt x="21599" y="8101"/>
                                  </a:cubicBezTo>
                                  <a:cubicBezTo>
                                    <a:pt x="21599" y="3588"/>
                                    <a:pt x="16755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29" name="组合 203"/>
                        <wpg:cNvGrpSpPr/>
                        <wpg:grpSpPr>
                          <a:xfrm>
                            <a:off x="8433" y="4834"/>
                            <a:ext cx="770" cy="720"/>
                            <a:chOff x="8433" y="4834"/>
                            <a:chExt cx="770" cy="720"/>
                          </a:xfrm>
                          <a:grpFill/>
                        </wpg:grpSpPr>
                        <wps:wsp>
                          <wps:cNvPr id="109" name="AutoShape 110"/>
                          <wps:cNvSpPr/>
                          <wps:spPr bwMode="auto">
                            <a:xfrm>
                              <a:off x="8528" y="4929"/>
                              <a:ext cx="577" cy="38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699" y="20255"/>
                                  </a:moveTo>
                                  <a:lnTo>
                                    <a:pt x="899" y="20255"/>
                                  </a:lnTo>
                                  <a:lnTo>
                                    <a:pt x="899" y="1350"/>
                                  </a:lnTo>
                                  <a:lnTo>
                                    <a:pt x="20699" y="1350"/>
                                  </a:lnTo>
                                  <a:cubicBezTo>
                                    <a:pt x="20699" y="1350"/>
                                    <a:pt x="20699" y="20255"/>
                                    <a:pt x="20699" y="20255"/>
                                  </a:cubicBezTo>
                                  <a:close/>
                                  <a:moveTo>
                                    <a:pt x="20699" y="0"/>
                                  </a:moveTo>
                                  <a:lnTo>
                                    <a:pt x="899" y="5"/>
                                  </a:lnTo>
                                  <a:cubicBezTo>
                                    <a:pt x="402" y="5"/>
                                    <a:pt x="0" y="603"/>
                                    <a:pt x="0" y="1350"/>
                                  </a:cubicBezTo>
                                  <a:lnTo>
                                    <a:pt x="0" y="20249"/>
                                  </a:lnTo>
                                  <a:cubicBezTo>
                                    <a:pt x="0" y="20996"/>
                                    <a:pt x="402" y="21599"/>
                                    <a:pt x="899" y="21599"/>
                                  </a:cubicBezTo>
                                  <a:lnTo>
                                    <a:pt x="20699" y="21599"/>
                                  </a:lnTo>
                                  <a:cubicBezTo>
                                    <a:pt x="21197" y="21599"/>
                                    <a:pt x="21600" y="20996"/>
                                    <a:pt x="21600" y="20249"/>
                                  </a:cubicBezTo>
                                  <a:lnTo>
                                    <a:pt x="21600" y="1350"/>
                                  </a:lnTo>
                                  <a:cubicBezTo>
                                    <a:pt x="21600" y="603"/>
                                    <a:pt x="21197" y="0"/>
                                    <a:pt x="20699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10" name="AutoShape 111"/>
                          <wps:cNvSpPr/>
                          <wps:spPr bwMode="auto">
                            <a:xfrm>
                              <a:off x="8433" y="4834"/>
                              <a:ext cx="770" cy="72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249" y="16562"/>
                                  </a:moveTo>
                                  <a:cubicBezTo>
                                    <a:pt x="20249" y="16959"/>
                                    <a:pt x="19946" y="17282"/>
                                    <a:pt x="19575" y="17282"/>
                                  </a:cubicBezTo>
                                  <a:lnTo>
                                    <a:pt x="13499" y="17282"/>
                                  </a:lnTo>
                                  <a:lnTo>
                                    <a:pt x="8099" y="17282"/>
                                  </a:lnTo>
                                  <a:lnTo>
                                    <a:pt x="2024" y="17282"/>
                                  </a:lnTo>
                                  <a:cubicBezTo>
                                    <a:pt x="1651" y="17282"/>
                                    <a:pt x="1349" y="16959"/>
                                    <a:pt x="1349" y="16562"/>
                                  </a:cubicBezTo>
                                  <a:lnTo>
                                    <a:pt x="1349" y="2160"/>
                                  </a:lnTo>
                                  <a:cubicBezTo>
                                    <a:pt x="1349" y="1762"/>
                                    <a:pt x="1651" y="1440"/>
                                    <a:pt x="2024" y="1440"/>
                                  </a:cubicBezTo>
                                  <a:lnTo>
                                    <a:pt x="19575" y="1440"/>
                                  </a:lnTo>
                                  <a:cubicBezTo>
                                    <a:pt x="19946" y="1440"/>
                                    <a:pt x="20249" y="1762"/>
                                    <a:pt x="20249" y="2160"/>
                                  </a:cubicBezTo>
                                  <a:cubicBezTo>
                                    <a:pt x="20249" y="2160"/>
                                    <a:pt x="20249" y="16562"/>
                                    <a:pt x="20249" y="16562"/>
                                  </a:cubicBezTo>
                                  <a:close/>
                                  <a:moveTo>
                                    <a:pt x="19575" y="0"/>
                                  </a:moveTo>
                                  <a:lnTo>
                                    <a:pt x="2024" y="0"/>
                                  </a:lnTo>
                                  <a:cubicBezTo>
                                    <a:pt x="905" y="0"/>
                                    <a:pt x="0" y="966"/>
                                    <a:pt x="0" y="2160"/>
                                  </a:cubicBezTo>
                                  <a:lnTo>
                                    <a:pt x="0" y="16562"/>
                                  </a:lnTo>
                                  <a:cubicBezTo>
                                    <a:pt x="0" y="17753"/>
                                    <a:pt x="903" y="18718"/>
                                    <a:pt x="2018" y="18721"/>
                                  </a:cubicBezTo>
                                  <a:lnTo>
                                    <a:pt x="8774" y="18721"/>
                                  </a:lnTo>
                                  <a:lnTo>
                                    <a:pt x="8774" y="19597"/>
                                  </a:lnTo>
                                  <a:lnTo>
                                    <a:pt x="4561" y="20181"/>
                                  </a:lnTo>
                                  <a:cubicBezTo>
                                    <a:pt x="4260" y="20262"/>
                                    <a:pt x="4049" y="20549"/>
                                    <a:pt x="4049" y="20879"/>
                                  </a:cubicBezTo>
                                  <a:cubicBezTo>
                                    <a:pt x="4049" y="21277"/>
                                    <a:pt x="4351" y="21599"/>
                                    <a:pt x="4724" y="21599"/>
                                  </a:cubicBezTo>
                                  <a:lnTo>
                                    <a:pt x="16874" y="21599"/>
                                  </a:lnTo>
                                  <a:cubicBezTo>
                                    <a:pt x="17248" y="21599"/>
                                    <a:pt x="17549" y="21277"/>
                                    <a:pt x="17549" y="20879"/>
                                  </a:cubicBezTo>
                                  <a:cubicBezTo>
                                    <a:pt x="17549" y="20549"/>
                                    <a:pt x="17339" y="20262"/>
                                    <a:pt x="17038" y="20181"/>
                                  </a:cubicBezTo>
                                  <a:lnTo>
                                    <a:pt x="12824" y="19597"/>
                                  </a:lnTo>
                                  <a:lnTo>
                                    <a:pt x="12824" y="18721"/>
                                  </a:lnTo>
                                  <a:lnTo>
                                    <a:pt x="19581" y="18721"/>
                                  </a:lnTo>
                                  <a:cubicBezTo>
                                    <a:pt x="20696" y="18718"/>
                                    <a:pt x="21600" y="17753"/>
                                    <a:pt x="21600" y="16562"/>
                                  </a:cubicBezTo>
                                  <a:lnTo>
                                    <a:pt x="21600" y="2160"/>
                                  </a:lnTo>
                                  <a:cubicBezTo>
                                    <a:pt x="21600" y="966"/>
                                    <a:pt x="20692" y="0"/>
                                    <a:pt x="19575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111" name="AutoShape 112"/>
                        <wps:cNvSpPr/>
                        <wps:spPr bwMode="auto">
                          <a:xfrm>
                            <a:off x="6895" y="4784"/>
                            <a:ext cx="768" cy="770"/>
                          </a:xfrm>
                          <a:custGeom>
                            <a:avLst/>
                            <a:gdLst>
                              <a:gd name="T0" fmla="*/ 10510 w 21020"/>
                              <a:gd name="T1" fmla="*/ 10800 h 21600"/>
                              <a:gd name="T2" fmla="*/ 10510 w 21020"/>
                              <a:gd name="T3" fmla="*/ 10800 h 21600"/>
                              <a:gd name="T4" fmla="*/ 10510 w 21020"/>
                              <a:gd name="T5" fmla="*/ 10800 h 21600"/>
                              <a:gd name="T6" fmla="*/ 10510 w 21020"/>
                              <a:gd name="T7" fmla="*/ 108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020" h="21600">
                                <a:moveTo>
                                  <a:pt x="18846" y="7946"/>
                                </a:moveTo>
                                <a:lnTo>
                                  <a:pt x="17740" y="9091"/>
                                </a:lnTo>
                                <a:cubicBezTo>
                                  <a:pt x="17740" y="8939"/>
                                  <a:pt x="17758" y="8792"/>
                                  <a:pt x="17744" y="8636"/>
                                </a:cubicBezTo>
                                <a:cubicBezTo>
                                  <a:pt x="17629" y="7331"/>
                                  <a:pt x="17036" y="6068"/>
                                  <a:pt x="16074" y="5080"/>
                                </a:cubicBezTo>
                                <a:cubicBezTo>
                                  <a:pt x="15004" y="3980"/>
                                  <a:pt x="13585" y="3348"/>
                                  <a:pt x="12180" y="3345"/>
                                </a:cubicBezTo>
                                <a:lnTo>
                                  <a:pt x="13268" y="2218"/>
                                </a:lnTo>
                                <a:cubicBezTo>
                                  <a:pt x="13812" y="1659"/>
                                  <a:pt x="14572" y="1350"/>
                                  <a:pt x="15403" y="1350"/>
                                </a:cubicBezTo>
                                <a:cubicBezTo>
                                  <a:pt x="16460" y="1350"/>
                                  <a:pt x="17546" y="1840"/>
                                  <a:pt x="18381" y="2696"/>
                                </a:cubicBezTo>
                                <a:cubicBezTo>
                                  <a:pt x="19165" y="3500"/>
                                  <a:pt x="19631" y="4499"/>
                                  <a:pt x="19698" y="5510"/>
                                </a:cubicBezTo>
                                <a:cubicBezTo>
                                  <a:pt x="19760" y="6453"/>
                                  <a:pt x="19457" y="7317"/>
                                  <a:pt x="18846" y="7946"/>
                                </a:cubicBezTo>
                                <a:moveTo>
                                  <a:pt x="5828" y="19329"/>
                                </a:moveTo>
                                <a:cubicBezTo>
                                  <a:pt x="5813" y="18424"/>
                                  <a:pt x="5454" y="17481"/>
                                  <a:pt x="4730" y="16739"/>
                                </a:cubicBezTo>
                                <a:cubicBezTo>
                                  <a:pt x="4046" y="16034"/>
                                  <a:pt x="3150" y="15628"/>
                                  <a:pt x="2257" y="15592"/>
                                </a:cubicBezTo>
                                <a:lnTo>
                                  <a:pt x="2911" y="13157"/>
                                </a:lnTo>
                                <a:cubicBezTo>
                                  <a:pt x="2959" y="12995"/>
                                  <a:pt x="3052" y="12835"/>
                                  <a:pt x="3168" y="12695"/>
                                </a:cubicBezTo>
                                <a:cubicBezTo>
                                  <a:pt x="4485" y="11726"/>
                                  <a:pt x="6512" y="12012"/>
                                  <a:pt x="7920" y="13460"/>
                                </a:cubicBezTo>
                                <a:cubicBezTo>
                                  <a:pt x="9409" y="14990"/>
                                  <a:pt x="9639" y="17230"/>
                                  <a:pt x="8492" y="18568"/>
                                </a:cubicBezTo>
                                <a:cubicBezTo>
                                  <a:pt x="8416" y="18609"/>
                                  <a:pt x="8339" y="18648"/>
                                  <a:pt x="8256" y="18675"/>
                                </a:cubicBezTo>
                                <a:cubicBezTo>
                                  <a:pt x="8256" y="18675"/>
                                  <a:pt x="5828" y="19329"/>
                                  <a:pt x="5828" y="19329"/>
                                </a:cubicBezTo>
                                <a:close/>
                                <a:moveTo>
                                  <a:pt x="2737" y="20164"/>
                                </a:moveTo>
                                <a:cubicBezTo>
                                  <a:pt x="2665" y="20181"/>
                                  <a:pt x="2443" y="20239"/>
                                  <a:pt x="2291" y="20249"/>
                                </a:cubicBezTo>
                                <a:cubicBezTo>
                                  <a:pt x="1751" y="20244"/>
                                  <a:pt x="1313" y="19792"/>
                                  <a:pt x="1313" y="19237"/>
                                </a:cubicBezTo>
                                <a:cubicBezTo>
                                  <a:pt x="1321" y="19124"/>
                                  <a:pt x="1365" y="18929"/>
                                  <a:pt x="1380" y="18857"/>
                                </a:cubicBezTo>
                                <a:lnTo>
                                  <a:pt x="2071" y="16283"/>
                                </a:lnTo>
                                <a:cubicBezTo>
                                  <a:pt x="2822" y="16261"/>
                                  <a:pt x="3630" y="16562"/>
                                  <a:pt x="4265" y="17215"/>
                                </a:cubicBezTo>
                                <a:cubicBezTo>
                                  <a:pt x="4911" y="17878"/>
                                  <a:pt x="5214" y="18725"/>
                                  <a:pt x="5181" y="19504"/>
                                </a:cubicBezTo>
                                <a:cubicBezTo>
                                  <a:pt x="5181" y="19504"/>
                                  <a:pt x="2737" y="20164"/>
                                  <a:pt x="2737" y="20164"/>
                                </a:cubicBezTo>
                                <a:close/>
                                <a:moveTo>
                                  <a:pt x="6888" y="11179"/>
                                </a:moveTo>
                                <a:cubicBezTo>
                                  <a:pt x="6280" y="10927"/>
                                  <a:pt x="5642" y="10783"/>
                                  <a:pt x="5004" y="10774"/>
                                </a:cubicBezTo>
                                <a:lnTo>
                                  <a:pt x="10063" y="5536"/>
                                </a:lnTo>
                                <a:cubicBezTo>
                                  <a:pt x="10838" y="4759"/>
                                  <a:pt x="11966" y="4536"/>
                                  <a:pt x="13077" y="4819"/>
                                </a:cubicBezTo>
                                <a:cubicBezTo>
                                  <a:pt x="13077" y="4819"/>
                                  <a:pt x="6888" y="11179"/>
                                  <a:pt x="6888" y="11179"/>
                                </a:cubicBezTo>
                                <a:close/>
                                <a:moveTo>
                                  <a:pt x="9717" y="13672"/>
                                </a:moveTo>
                                <a:cubicBezTo>
                                  <a:pt x="9473" y="13258"/>
                                  <a:pt x="9194" y="12859"/>
                                  <a:pt x="8848" y="12505"/>
                                </a:cubicBezTo>
                                <a:cubicBezTo>
                                  <a:pt x="8447" y="12093"/>
                                  <a:pt x="7986" y="11770"/>
                                  <a:pt x="7507" y="11498"/>
                                </a:cubicBezTo>
                                <a:lnTo>
                                  <a:pt x="13767" y="5064"/>
                                </a:lnTo>
                                <a:cubicBezTo>
                                  <a:pt x="14259" y="5288"/>
                                  <a:pt x="14729" y="5607"/>
                                  <a:pt x="15145" y="6035"/>
                                </a:cubicBezTo>
                                <a:cubicBezTo>
                                  <a:pt x="15500" y="6398"/>
                                  <a:pt x="15775" y="6806"/>
                                  <a:pt x="15987" y="7229"/>
                                </a:cubicBezTo>
                                <a:cubicBezTo>
                                  <a:pt x="15987" y="7229"/>
                                  <a:pt x="9717" y="13672"/>
                                  <a:pt x="9717" y="13672"/>
                                </a:cubicBezTo>
                                <a:close/>
                                <a:moveTo>
                                  <a:pt x="10519" y="16061"/>
                                </a:moveTo>
                                <a:cubicBezTo>
                                  <a:pt x="10465" y="15452"/>
                                  <a:pt x="10298" y="14854"/>
                                  <a:pt x="10047" y="14288"/>
                                </a:cubicBezTo>
                                <a:lnTo>
                                  <a:pt x="16257" y="7906"/>
                                </a:lnTo>
                                <a:cubicBezTo>
                                  <a:pt x="16637" y="9140"/>
                                  <a:pt x="16442" y="10429"/>
                                  <a:pt x="15610" y="11284"/>
                                </a:cubicBezTo>
                                <a:cubicBezTo>
                                  <a:pt x="15604" y="11290"/>
                                  <a:pt x="15598" y="11293"/>
                                  <a:pt x="15593" y="11298"/>
                                </a:cubicBezTo>
                                <a:lnTo>
                                  <a:pt x="15602" y="11306"/>
                                </a:lnTo>
                                <a:lnTo>
                                  <a:pt x="10525" y="16565"/>
                                </a:lnTo>
                                <a:cubicBezTo>
                                  <a:pt x="10527" y="16397"/>
                                  <a:pt x="10534" y="16232"/>
                                  <a:pt x="10519" y="16061"/>
                                </a:cubicBezTo>
                                <a:moveTo>
                                  <a:pt x="19308" y="1741"/>
                                </a:moveTo>
                                <a:cubicBezTo>
                                  <a:pt x="18228" y="632"/>
                                  <a:pt x="16805" y="0"/>
                                  <a:pt x="15403" y="0"/>
                                </a:cubicBezTo>
                                <a:cubicBezTo>
                                  <a:pt x="14220" y="0"/>
                                  <a:pt x="13131" y="450"/>
                                  <a:pt x="12335" y="1266"/>
                                </a:cubicBezTo>
                                <a:lnTo>
                                  <a:pt x="9138" y="4577"/>
                                </a:lnTo>
                                <a:cubicBezTo>
                                  <a:pt x="9129" y="4585"/>
                                  <a:pt x="9118" y="4592"/>
                                  <a:pt x="9108" y="4602"/>
                                </a:cubicBezTo>
                                <a:cubicBezTo>
                                  <a:pt x="9103" y="4608"/>
                                  <a:pt x="9100" y="4614"/>
                                  <a:pt x="9095" y="4620"/>
                                </a:cubicBezTo>
                                <a:lnTo>
                                  <a:pt x="9096" y="4621"/>
                                </a:lnTo>
                                <a:lnTo>
                                  <a:pt x="2310" y="11647"/>
                                </a:lnTo>
                                <a:cubicBezTo>
                                  <a:pt x="1998" y="11966"/>
                                  <a:pt x="1771" y="12364"/>
                                  <a:pt x="1645" y="12797"/>
                                </a:cubicBezTo>
                                <a:lnTo>
                                  <a:pt x="102" y="18541"/>
                                </a:lnTo>
                                <a:cubicBezTo>
                                  <a:pt x="100" y="18557"/>
                                  <a:pt x="0" y="19008"/>
                                  <a:pt x="0" y="19237"/>
                                </a:cubicBezTo>
                                <a:cubicBezTo>
                                  <a:pt x="0" y="20541"/>
                                  <a:pt x="1030" y="21599"/>
                                  <a:pt x="2302" y="21599"/>
                                </a:cubicBezTo>
                                <a:cubicBezTo>
                                  <a:pt x="2554" y="21599"/>
                                  <a:pt x="3044" y="21475"/>
                                  <a:pt x="3062" y="21473"/>
                                </a:cubicBezTo>
                                <a:lnTo>
                                  <a:pt x="8630" y="19969"/>
                                </a:lnTo>
                                <a:cubicBezTo>
                                  <a:pt x="9054" y="19839"/>
                                  <a:pt x="9439" y="19604"/>
                                  <a:pt x="9750" y="19283"/>
                                </a:cubicBezTo>
                                <a:lnTo>
                                  <a:pt x="19776" y="8899"/>
                                </a:lnTo>
                                <a:cubicBezTo>
                                  <a:pt x="21600" y="7023"/>
                                  <a:pt x="21394" y="3881"/>
                                  <a:pt x="19308" y="1741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203" name="组合 202"/>
                        <wpg:cNvGrpSpPr/>
                        <wpg:grpSpPr>
                          <a:xfrm>
                            <a:off x="5478" y="4784"/>
                            <a:ext cx="526" cy="770"/>
                            <a:chOff x="5478" y="4784"/>
                            <a:chExt cx="526" cy="770"/>
                          </a:xfrm>
                          <a:grpFill/>
                        </wpg:grpSpPr>
                        <wps:wsp>
                          <wps:cNvPr id="112" name="AutoShape 113"/>
                          <wps:cNvSpPr/>
                          <wps:spPr bwMode="auto">
                            <a:xfrm>
                              <a:off x="5478" y="4784"/>
                              <a:ext cx="527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5386" y="14175"/>
                                  </a:moveTo>
                                  <a:lnTo>
                                    <a:pt x="6223" y="14175"/>
                                  </a:lnTo>
                                  <a:cubicBezTo>
                                    <a:pt x="5734" y="13446"/>
                                    <a:pt x="5147" y="12716"/>
                                    <a:pt x="4568" y="12003"/>
                                  </a:cubicBezTo>
                                  <a:cubicBezTo>
                                    <a:pt x="3287" y="10427"/>
                                    <a:pt x="1963" y="8797"/>
                                    <a:pt x="1963" y="7425"/>
                                  </a:cubicBezTo>
                                  <a:cubicBezTo>
                                    <a:pt x="1963" y="4075"/>
                                    <a:pt x="5927" y="1350"/>
                                    <a:pt x="10800" y="1350"/>
                                  </a:cubicBezTo>
                                  <a:cubicBezTo>
                                    <a:pt x="15672" y="1350"/>
                                    <a:pt x="19636" y="4075"/>
                                    <a:pt x="19636" y="7425"/>
                                  </a:cubicBezTo>
                                  <a:cubicBezTo>
                                    <a:pt x="19636" y="8787"/>
                                    <a:pt x="18312" y="10425"/>
                                    <a:pt x="17029" y="12011"/>
                                  </a:cubicBezTo>
                                  <a:cubicBezTo>
                                    <a:pt x="16455" y="12723"/>
                                    <a:pt x="15873" y="13449"/>
                                    <a:pt x="15386" y="14175"/>
                                  </a:cubicBezTo>
                                  <a:moveTo>
                                    <a:pt x="10800" y="20249"/>
                                  </a:moveTo>
                                  <a:cubicBezTo>
                                    <a:pt x="9805" y="20249"/>
                                    <a:pt x="9347" y="20171"/>
                                    <a:pt x="8839" y="19406"/>
                                  </a:cubicBezTo>
                                  <a:lnTo>
                                    <a:pt x="13000" y="19048"/>
                                  </a:lnTo>
                                  <a:cubicBezTo>
                                    <a:pt x="12398" y="20164"/>
                                    <a:pt x="11959" y="20249"/>
                                    <a:pt x="10800" y="20249"/>
                                  </a:cubicBezTo>
                                  <a:moveTo>
                                    <a:pt x="7595" y="16813"/>
                                  </a:moveTo>
                                  <a:cubicBezTo>
                                    <a:pt x="7417" y="16407"/>
                                    <a:pt x="7215" y="15978"/>
                                    <a:pt x="6991" y="15525"/>
                                  </a:cubicBezTo>
                                  <a:lnTo>
                                    <a:pt x="14616" y="15525"/>
                                  </a:lnTo>
                                  <a:cubicBezTo>
                                    <a:pt x="14496" y="15767"/>
                                    <a:pt x="14375" y="16010"/>
                                    <a:pt x="14270" y="16239"/>
                                  </a:cubicBezTo>
                                  <a:cubicBezTo>
                                    <a:pt x="14270" y="16239"/>
                                    <a:pt x="7595" y="16813"/>
                                    <a:pt x="7595" y="16813"/>
                                  </a:cubicBezTo>
                                  <a:close/>
                                  <a:moveTo>
                                    <a:pt x="13345" y="18343"/>
                                  </a:moveTo>
                                  <a:lnTo>
                                    <a:pt x="8476" y="18762"/>
                                  </a:lnTo>
                                  <a:cubicBezTo>
                                    <a:pt x="8303" y="18416"/>
                                    <a:pt x="8116" y="18011"/>
                                    <a:pt x="7890" y="17483"/>
                                  </a:cubicBezTo>
                                  <a:cubicBezTo>
                                    <a:pt x="7887" y="17477"/>
                                    <a:pt x="7883" y="17469"/>
                                    <a:pt x="7881" y="17462"/>
                                  </a:cubicBezTo>
                                  <a:lnTo>
                                    <a:pt x="13957" y="16941"/>
                                  </a:lnTo>
                                  <a:cubicBezTo>
                                    <a:pt x="13871" y="17140"/>
                                    <a:pt x="13778" y="17350"/>
                                    <a:pt x="13698" y="17537"/>
                                  </a:cubicBezTo>
                                  <a:cubicBezTo>
                                    <a:pt x="13569" y="17841"/>
                                    <a:pt x="13453" y="18104"/>
                                    <a:pt x="13345" y="18343"/>
                                  </a:cubicBezTo>
                                  <a:moveTo>
                                    <a:pt x="10800" y="0"/>
                                  </a:moveTo>
                                  <a:cubicBezTo>
                                    <a:pt x="4835" y="0"/>
                                    <a:pt x="0" y="3324"/>
                                    <a:pt x="0" y="7425"/>
                                  </a:cubicBezTo>
                                  <a:cubicBezTo>
                                    <a:pt x="0" y="10146"/>
                                    <a:pt x="3621" y="13029"/>
                                    <a:pt x="4939" y="15562"/>
                                  </a:cubicBezTo>
                                  <a:cubicBezTo>
                                    <a:pt x="6906" y="19339"/>
                                    <a:pt x="6688" y="21599"/>
                                    <a:pt x="10800" y="21599"/>
                                  </a:cubicBezTo>
                                  <a:cubicBezTo>
                                    <a:pt x="14972" y="21599"/>
                                    <a:pt x="14692" y="19349"/>
                                    <a:pt x="16660" y="15577"/>
                                  </a:cubicBezTo>
                                  <a:cubicBezTo>
                                    <a:pt x="17983" y="13039"/>
                                    <a:pt x="21600" y="10124"/>
                                    <a:pt x="21600" y="7425"/>
                                  </a:cubicBezTo>
                                  <a:cubicBezTo>
                                    <a:pt x="21600" y="3324"/>
                                    <a:pt x="16764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13" name="AutoShape 114"/>
                          <wps:cNvSpPr/>
                          <wps:spPr bwMode="auto">
                            <a:xfrm>
                              <a:off x="5595" y="4909"/>
                              <a:ext cx="158" cy="15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9938" y="0"/>
                                  </a:moveTo>
                                  <a:cubicBezTo>
                                    <a:pt x="8943" y="0"/>
                                    <a:pt x="0" y="8942"/>
                                    <a:pt x="0" y="19938"/>
                                  </a:cubicBezTo>
                                  <a:cubicBezTo>
                                    <a:pt x="0" y="20855"/>
                                    <a:pt x="743" y="21600"/>
                                    <a:pt x="1661" y="21600"/>
                                  </a:cubicBezTo>
                                  <a:cubicBezTo>
                                    <a:pt x="2579" y="21600"/>
                                    <a:pt x="3323" y="20855"/>
                                    <a:pt x="3323" y="19938"/>
                                  </a:cubicBezTo>
                                  <a:cubicBezTo>
                                    <a:pt x="3323" y="10777"/>
                                    <a:pt x="10777" y="3323"/>
                                    <a:pt x="19938" y="3323"/>
                                  </a:cubicBezTo>
                                  <a:cubicBezTo>
                                    <a:pt x="20856" y="3323"/>
                                    <a:pt x="21600" y="2578"/>
                                    <a:pt x="21600" y="1661"/>
                                  </a:cubicBezTo>
                                  <a:cubicBezTo>
                                    <a:pt x="21600" y="744"/>
                                    <a:pt x="20856" y="0"/>
                                    <a:pt x="19938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202" name="组合 201"/>
                        <wpg:cNvGrpSpPr/>
                        <wpg:grpSpPr>
                          <a:xfrm>
                            <a:off x="3915" y="4784"/>
                            <a:ext cx="574" cy="770"/>
                            <a:chOff x="3915" y="4784"/>
                            <a:chExt cx="574" cy="770"/>
                          </a:xfrm>
                          <a:grpFill/>
                        </wpg:grpSpPr>
                        <wps:wsp>
                          <wps:cNvPr id="114" name="AutoShape 115"/>
                          <wps:cNvSpPr/>
                          <wps:spPr bwMode="auto">
                            <a:xfrm>
                              <a:off x="3915" y="4784"/>
                              <a:ext cx="575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9800" y="12825"/>
                                  </a:moveTo>
                                  <a:lnTo>
                                    <a:pt x="19800" y="13500"/>
                                  </a:lnTo>
                                  <a:lnTo>
                                    <a:pt x="19800" y="14850"/>
                                  </a:lnTo>
                                  <a:lnTo>
                                    <a:pt x="19800" y="15525"/>
                                  </a:lnTo>
                                  <a:cubicBezTo>
                                    <a:pt x="19800" y="18129"/>
                                    <a:pt x="16972" y="20249"/>
                                    <a:pt x="13499" y="20249"/>
                                  </a:cubicBezTo>
                                  <a:lnTo>
                                    <a:pt x="8099" y="20249"/>
                                  </a:lnTo>
                                  <a:cubicBezTo>
                                    <a:pt x="4627" y="20249"/>
                                    <a:pt x="1800" y="18129"/>
                                    <a:pt x="1800" y="15525"/>
                                  </a:cubicBezTo>
                                  <a:lnTo>
                                    <a:pt x="1800" y="14850"/>
                                  </a:lnTo>
                                  <a:lnTo>
                                    <a:pt x="1800" y="13500"/>
                                  </a:lnTo>
                                  <a:lnTo>
                                    <a:pt x="1800" y="12825"/>
                                  </a:lnTo>
                                  <a:lnTo>
                                    <a:pt x="1800" y="10800"/>
                                  </a:lnTo>
                                  <a:cubicBezTo>
                                    <a:pt x="1800" y="10427"/>
                                    <a:pt x="2203" y="10124"/>
                                    <a:pt x="2699" y="10124"/>
                                  </a:cubicBezTo>
                                  <a:lnTo>
                                    <a:pt x="4499" y="10124"/>
                                  </a:lnTo>
                                  <a:lnTo>
                                    <a:pt x="17100" y="10124"/>
                                  </a:lnTo>
                                  <a:lnTo>
                                    <a:pt x="18899" y="10124"/>
                                  </a:lnTo>
                                  <a:cubicBezTo>
                                    <a:pt x="19396" y="10124"/>
                                    <a:pt x="19800" y="10427"/>
                                    <a:pt x="19800" y="10800"/>
                                  </a:cubicBezTo>
                                  <a:cubicBezTo>
                                    <a:pt x="19800" y="10800"/>
                                    <a:pt x="19800" y="12825"/>
                                    <a:pt x="19800" y="12825"/>
                                  </a:cubicBezTo>
                                  <a:close/>
                                  <a:moveTo>
                                    <a:pt x="14400" y="6075"/>
                                  </a:moveTo>
                                  <a:lnTo>
                                    <a:pt x="14400" y="6076"/>
                                  </a:lnTo>
                                  <a:lnTo>
                                    <a:pt x="14400" y="8774"/>
                                  </a:lnTo>
                                  <a:lnTo>
                                    <a:pt x="7200" y="8774"/>
                                  </a:lnTo>
                                  <a:lnTo>
                                    <a:pt x="7200" y="6076"/>
                                  </a:lnTo>
                                  <a:lnTo>
                                    <a:pt x="7200" y="6075"/>
                                  </a:lnTo>
                                  <a:cubicBezTo>
                                    <a:pt x="7200" y="4583"/>
                                    <a:pt x="8811" y="3375"/>
                                    <a:pt x="10800" y="3375"/>
                                  </a:cubicBezTo>
                                  <a:cubicBezTo>
                                    <a:pt x="12788" y="3375"/>
                                    <a:pt x="14400" y="4583"/>
                                    <a:pt x="14400" y="6075"/>
                                  </a:cubicBezTo>
                                  <a:moveTo>
                                    <a:pt x="4499" y="6075"/>
                                  </a:moveTo>
                                  <a:cubicBezTo>
                                    <a:pt x="4499" y="3465"/>
                                    <a:pt x="7320" y="1350"/>
                                    <a:pt x="10800" y="1350"/>
                                  </a:cubicBezTo>
                                  <a:cubicBezTo>
                                    <a:pt x="14279" y="1350"/>
                                    <a:pt x="17100" y="3465"/>
                                    <a:pt x="17100" y="6075"/>
                                  </a:cubicBezTo>
                                  <a:lnTo>
                                    <a:pt x="17100" y="8774"/>
                                  </a:lnTo>
                                  <a:lnTo>
                                    <a:pt x="15299" y="8774"/>
                                  </a:lnTo>
                                  <a:lnTo>
                                    <a:pt x="15299" y="6076"/>
                                  </a:lnTo>
                                  <a:cubicBezTo>
                                    <a:pt x="15299" y="4212"/>
                                    <a:pt x="13285" y="2701"/>
                                    <a:pt x="10800" y="2701"/>
                                  </a:cubicBezTo>
                                  <a:cubicBezTo>
                                    <a:pt x="8314" y="2701"/>
                                    <a:pt x="6299" y="4212"/>
                                    <a:pt x="6299" y="6076"/>
                                  </a:cubicBezTo>
                                  <a:lnTo>
                                    <a:pt x="6299" y="8774"/>
                                  </a:lnTo>
                                  <a:lnTo>
                                    <a:pt x="4499" y="8774"/>
                                  </a:lnTo>
                                  <a:cubicBezTo>
                                    <a:pt x="4499" y="8774"/>
                                    <a:pt x="4499" y="6075"/>
                                    <a:pt x="4499" y="6075"/>
                                  </a:cubicBezTo>
                                  <a:close/>
                                  <a:moveTo>
                                    <a:pt x="18899" y="8774"/>
                                  </a:moveTo>
                                  <a:lnTo>
                                    <a:pt x="18899" y="6075"/>
                                  </a:lnTo>
                                  <a:cubicBezTo>
                                    <a:pt x="18899" y="2719"/>
                                    <a:pt x="15274" y="0"/>
                                    <a:pt x="10800" y="0"/>
                                  </a:cubicBezTo>
                                  <a:cubicBezTo>
                                    <a:pt x="6325" y="0"/>
                                    <a:pt x="2699" y="2719"/>
                                    <a:pt x="2699" y="6075"/>
                                  </a:cubicBezTo>
                                  <a:lnTo>
                                    <a:pt x="2699" y="8774"/>
                                  </a:lnTo>
                                  <a:cubicBezTo>
                                    <a:pt x="1208" y="8774"/>
                                    <a:pt x="0" y="9681"/>
                                    <a:pt x="0" y="10800"/>
                                  </a:cubicBezTo>
                                  <a:lnTo>
                                    <a:pt x="0" y="12825"/>
                                  </a:lnTo>
                                  <a:lnTo>
                                    <a:pt x="0" y="13500"/>
                                  </a:lnTo>
                                  <a:lnTo>
                                    <a:pt x="0" y="14850"/>
                                  </a:lnTo>
                                  <a:lnTo>
                                    <a:pt x="0" y="15525"/>
                                  </a:lnTo>
                                  <a:cubicBezTo>
                                    <a:pt x="0" y="18880"/>
                                    <a:pt x="3625" y="21599"/>
                                    <a:pt x="8099" y="21599"/>
                                  </a:cubicBezTo>
                                  <a:lnTo>
                                    <a:pt x="13499" y="21599"/>
                                  </a:lnTo>
                                  <a:cubicBezTo>
                                    <a:pt x="17974" y="21599"/>
                                    <a:pt x="21600" y="18880"/>
                                    <a:pt x="21600" y="15525"/>
                                  </a:cubicBezTo>
                                  <a:lnTo>
                                    <a:pt x="21600" y="14850"/>
                                  </a:lnTo>
                                  <a:lnTo>
                                    <a:pt x="21600" y="13500"/>
                                  </a:lnTo>
                                  <a:lnTo>
                                    <a:pt x="21600" y="12825"/>
                                  </a:lnTo>
                                  <a:lnTo>
                                    <a:pt x="21600" y="10800"/>
                                  </a:lnTo>
                                  <a:cubicBezTo>
                                    <a:pt x="21600" y="9681"/>
                                    <a:pt x="20391" y="8774"/>
                                    <a:pt x="18899" y="8774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15" name="AutoShape 116"/>
                          <wps:cNvSpPr/>
                          <wps:spPr bwMode="auto">
                            <a:xfrm>
                              <a:off x="4155" y="5244"/>
                              <a:ext cx="95" cy="1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0"/>
                                  </a:moveTo>
                                  <a:cubicBezTo>
                                    <a:pt x="4838" y="0"/>
                                    <a:pt x="0" y="3226"/>
                                    <a:pt x="0" y="7201"/>
                                  </a:cubicBezTo>
                                  <a:cubicBezTo>
                                    <a:pt x="0" y="9390"/>
                                    <a:pt x="1798" y="13537"/>
                                    <a:pt x="3601" y="16821"/>
                                  </a:cubicBezTo>
                                  <a:cubicBezTo>
                                    <a:pt x="5070" y="19493"/>
                                    <a:pt x="6916" y="21600"/>
                                    <a:pt x="10800" y="21600"/>
                                  </a:cubicBezTo>
                                  <a:cubicBezTo>
                                    <a:pt x="15016" y="21600"/>
                                    <a:pt x="16529" y="19514"/>
                                    <a:pt x="18003" y="16858"/>
                                  </a:cubicBezTo>
                                  <a:cubicBezTo>
                                    <a:pt x="19828" y="13567"/>
                                    <a:pt x="21600" y="9397"/>
                                    <a:pt x="21600" y="7201"/>
                                  </a:cubicBezTo>
                                  <a:cubicBezTo>
                                    <a:pt x="21600" y="3226"/>
                                    <a:pt x="16761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116" name="AutoShape 117"/>
                        <wps:cNvSpPr/>
                        <wps:spPr bwMode="auto">
                          <a:xfrm>
                            <a:off x="2280" y="4929"/>
                            <a:ext cx="770" cy="580"/>
                          </a:xfrm>
                          <a:custGeom>
                            <a:avLst/>
                            <a:gdLst>
                              <a:gd name="T0" fmla="+- 0 10799 1"/>
                              <a:gd name="T1" fmla="*/ T0 w 21596"/>
                              <a:gd name="T2" fmla="*/ 10800 h 21600"/>
                              <a:gd name="T3" fmla="+- 0 10799 1"/>
                              <a:gd name="T4" fmla="*/ T3 w 21596"/>
                              <a:gd name="T5" fmla="*/ 10800 h 21600"/>
                              <a:gd name="T6" fmla="+- 0 10799 1"/>
                              <a:gd name="T7" fmla="*/ T6 w 21596"/>
                              <a:gd name="T8" fmla="*/ 10800 h 21600"/>
                              <a:gd name="T9" fmla="+- 0 10799 1"/>
                              <a:gd name="T10" fmla="*/ T9 w 21596"/>
                              <a:gd name="T11" fmla="*/ 10800 h 216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1596" h="21600">
                                <a:moveTo>
                                  <a:pt x="4511" y="2151"/>
                                </a:moveTo>
                                <a:lnTo>
                                  <a:pt x="6064" y="3877"/>
                                </a:lnTo>
                                <a:lnTo>
                                  <a:pt x="4246" y="6302"/>
                                </a:lnTo>
                                <a:lnTo>
                                  <a:pt x="1353" y="6302"/>
                                </a:lnTo>
                                <a:cubicBezTo>
                                  <a:pt x="1353" y="6302"/>
                                  <a:pt x="4511" y="2151"/>
                                  <a:pt x="4511" y="2151"/>
                                </a:cubicBezTo>
                                <a:close/>
                                <a:moveTo>
                                  <a:pt x="17348" y="6302"/>
                                </a:moveTo>
                                <a:lnTo>
                                  <a:pt x="15531" y="3877"/>
                                </a:lnTo>
                                <a:lnTo>
                                  <a:pt x="17082" y="2153"/>
                                </a:lnTo>
                                <a:lnTo>
                                  <a:pt x="20191" y="6302"/>
                                </a:lnTo>
                                <a:cubicBezTo>
                                  <a:pt x="20191" y="6302"/>
                                  <a:pt x="17348" y="6302"/>
                                  <a:pt x="17348" y="6302"/>
                                </a:cubicBezTo>
                                <a:close/>
                                <a:moveTo>
                                  <a:pt x="17264" y="7202"/>
                                </a:moveTo>
                                <a:lnTo>
                                  <a:pt x="19663" y="7202"/>
                                </a:lnTo>
                                <a:lnTo>
                                  <a:pt x="13021" y="16638"/>
                                </a:lnTo>
                                <a:cubicBezTo>
                                  <a:pt x="13021" y="16638"/>
                                  <a:pt x="17264" y="7202"/>
                                  <a:pt x="17264" y="7202"/>
                                </a:cubicBezTo>
                                <a:close/>
                                <a:moveTo>
                                  <a:pt x="8574" y="16637"/>
                                </a:moveTo>
                                <a:lnTo>
                                  <a:pt x="1933" y="7202"/>
                                </a:lnTo>
                                <a:lnTo>
                                  <a:pt x="4330" y="7202"/>
                                </a:lnTo>
                                <a:cubicBezTo>
                                  <a:pt x="4330" y="7202"/>
                                  <a:pt x="8574" y="16637"/>
                                  <a:pt x="8574" y="16637"/>
                                </a:cubicBezTo>
                                <a:close/>
                                <a:moveTo>
                                  <a:pt x="8429" y="7202"/>
                                </a:moveTo>
                                <a:lnTo>
                                  <a:pt x="10084" y="18249"/>
                                </a:lnTo>
                                <a:lnTo>
                                  <a:pt x="5117" y="7202"/>
                                </a:lnTo>
                                <a:cubicBezTo>
                                  <a:pt x="5117" y="7202"/>
                                  <a:pt x="8429" y="7202"/>
                                  <a:pt x="8429" y="7202"/>
                                </a:cubicBezTo>
                                <a:close/>
                                <a:moveTo>
                                  <a:pt x="6584" y="4456"/>
                                </a:moveTo>
                                <a:lnTo>
                                  <a:pt x="8246" y="6302"/>
                                </a:lnTo>
                                <a:lnTo>
                                  <a:pt x="5200" y="6302"/>
                                </a:lnTo>
                                <a:cubicBezTo>
                                  <a:pt x="5200" y="6302"/>
                                  <a:pt x="6584" y="4456"/>
                                  <a:pt x="6584" y="4456"/>
                                </a:cubicBezTo>
                                <a:close/>
                                <a:moveTo>
                                  <a:pt x="6543" y="3238"/>
                                </a:moveTo>
                                <a:lnTo>
                                  <a:pt x="5250" y="1800"/>
                                </a:lnTo>
                                <a:lnTo>
                                  <a:pt x="7621" y="1800"/>
                                </a:lnTo>
                                <a:cubicBezTo>
                                  <a:pt x="7621" y="1800"/>
                                  <a:pt x="6543" y="3238"/>
                                  <a:pt x="6543" y="3238"/>
                                </a:cubicBezTo>
                                <a:close/>
                                <a:moveTo>
                                  <a:pt x="10797" y="3466"/>
                                </a:moveTo>
                                <a:lnTo>
                                  <a:pt x="9299" y="1800"/>
                                </a:lnTo>
                                <a:lnTo>
                                  <a:pt x="12296" y="1800"/>
                                </a:lnTo>
                                <a:cubicBezTo>
                                  <a:pt x="12296" y="1800"/>
                                  <a:pt x="10797" y="3466"/>
                                  <a:pt x="10797" y="3466"/>
                                </a:cubicBezTo>
                                <a:close/>
                                <a:moveTo>
                                  <a:pt x="13974" y="1800"/>
                                </a:moveTo>
                                <a:lnTo>
                                  <a:pt x="16345" y="1800"/>
                                </a:lnTo>
                                <a:lnTo>
                                  <a:pt x="15052" y="3238"/>
                                </a:lnTo>
                                <a:cubicBezTo>
                                  <a:pt x="15052" y="3238"/>
                                  <a:pt x="13974" y="1800"/>
                                  <a:pt x="13974" y="1800"/>
                                </a:cubicBezTo>
                                <a:close/>
                                <a:moveTo>
                                  <a:pt x="13349" y="6302"/>
                                </a:moveTo>
                                <a:lnTo>
                                  <a:pt x="15011" y="4456"/>
                                </a:lnTo>
                                <a:lnTo>
                                  <a:pt x="16394" y="6302"/>
                                </a:lnTo>
                                <a:cubicBezTo>
                                  <a:pt x="16394" y="6302"/>
                                  <a:pt x="13349" y="6302"/>
                                  <a:pt x="13349" y="6302"/>
                                </a:cubicBezTo>
                                <a:close/>
                                <a:moveTo>
                                  <a:pt x="13166" y="7202"/>
                                </a:moveTo>
                                <a:lnTo>
                                  <a:pt x="16478" y="7202"/>
                                </a:lnTo>
                                <a:lnTo>
                                  <a:pt x="11511" y="18249"/>
                                </a:lnTo>
                                <a:cubicBezTo>
                                  <a:pt x="11511" y="18249"/>
                                  <a:pt x="13166" y="7202"/>
                                  <a:pt x="13166" y="7202"/>
                                </a:cubicBezTo>
                                <a:close/>
                                <a:moveTo>
                                  <a:pt x="12478" y="7202"/>
                                </a:moveTo>
                                <a:lnTo>
                                  <a:pt x="10797" y="18414"/>
                                </a:lnTo>
                                <a:lnTo>
                                  <a:pt x="9117" y="7202"/>
                                </a:lnTo>
                                <a:cubicBezTo>
                                  <a:pt x="9117" y="7202"/>
                                  <a:pt x="12478" y="7202"/>
                                  <a:pt x="12478" y="7202"/>
                                </a:cubicBezTo>
                                <a:close/>
                                <a:moveTo>
                                  <a:pt x="8773" y="5716"/>
                                </a:moveTo>
                                <a:lnTo>
                                  <a:pt x="7064" y="3817"/>
                                </a:lnTo>
                                <a:lnTo>
                                  <a:pt x="8426" y="2000"/>
                                </a:lnTo>
                                <a:lnTo>
                                  <a:pt x="10270" y="4051"/>
                                </a:lnTo>
                                <a:cubicBezTo>
                                  <a:pt x="10270" y="4051"/>
                                  <a:pt x="8773" y="5716"/>
                                  <a:pt x="8773" y="5716"/>
                                </a:cubicBezTo>
                                <a:close/>
                                <a:moveTo>
                                  <a:pt x="11325" y="4051"/>
                                </a:moveTo>
                                <a:lnTo>
                                  <a:pt x="13169" y="2000"/>
                                </a:lnTo>
                                <a:lnTo>
                                  <a:pt x="14531" y="3817"/>
                                </a:lnTo>
                                <a:lnTo>
                                  <a:pt x="12822" y="5716"/>
                                </a:lnTo>
                                <a:cubicBezTo>
                                  <a:pt x="12822" y="5716"/>
                                  <a:pt x="11325" y="4051"/>
                                  <a:pt x="11325" y="4051"/>
                                </a:cubicBezTo>
                                <a:close/>
                                <a:moveTo>
                                  <a:pt x="12296" y="6302"/>
                                </a:moveTo>
                                <a:lnTo>
                                  <a:pt x="9299" y="6302"/>
                                </a:lnTo>
                                <a:lnTo>
                                  <a:pt x="10797" y="4638"/>
                                </a:lnTo>
                                <a:cubicBezTo>
                                  <a:pt x="10797" y="4638"/>
                                  <a:pt x="12296" y="6302"/>
                                  <a:pt x="12296" y="6302"/>
                                </a:cubicBezTo>
                                <a:close/>
                                <a:moveTo>
                                  <a:pt x="21200" y="5102"/>
                                </a:moveTo>
                                <a:lnTo>
                                  <a:pt x="17771" y="527"/>
                                </a:lnTo>
                                <a:cubicBezTo>
                                  <a:pt x="17518" y="189"/>
                                  <a:pt x="17176" y="0"/>
                                  <a:pt x="16817" y="0"/>
                                </a:cubicBezTo>
                                <a:lnTo>
                                  <a:pt x="4779" y="0"/>
                                </a:lnTo>
                                <a:cubicBezTo>
                                  <a:pt x="4420" y="0"/>
                                  <a:pt x="4077" y="189"/>
                                  <a:pt x="3824" y="527"/>
                                </a:cubicBezTo>
                                <a:lnTo>
                                  <a:pt x="395" y="5102"/>
                                </a:lnTo>
                                <a:cubicBezTo>
                                  <a:pt x="131" y="5455"/>
                                  <a:pt x="-1" y="5921"/>
                                  <a:pt x="-1" y="6387"/>
                                </a:cubicBezTo>
                                <a:cubicBezTo>
                                  <a:pt x="1" y="6810"/>
                                  <a:pt x="114" y="7233"/>
                                  <a:pt x="341" y="7573"/>
                                </a:cubicBezTo>
                                <a:lnTo>
                                  <a:pt x="9788" y="20995"/>
                                </a:lnTo>
                                <a:cubicBezTo>
                                  <a:pt x="10045" y="21379"/>
                                  <a:pt x="10412" y="21599"/>
                                  <a:pt x="10797" y="21599"/>
                                </a:cubicBezTo>
                                <a:cubicBezTo>
                                  <a:pt x="11183" y="21599"/>
                                  <a:pt x="11550" y="21379"/>
                                  <a:pt x="11807" y="20995"/>
                                </a:cubicBezTo>
                                <a:lnTo>
                                  <a:pt x="21255" y="7573"/>
                                </a:lnTo>
                                <a:cubicBezTo>
                                  <a:pt x="21485" y="7226"/>
                                  <a:pt x="21598" y="6791"/>
                                  <a:pt x="21595" y="6359"/>
                                </a:cubicBezTo>
                                <a:cubicBezTo>
                                  <a:pt x="21593" y="5902"/>
                                  <a:pt x="21459" y="5449"/>
                                  <a:pt x="21200" y="5102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201" name="组合 200"/>
                        <wpg:cNvGrpSpPr/>
                        <wpg:grpSpPr>
                          <a:xfrm>
                            <a:off x="745" y="4884"/>
                            <a:ext cx="768" cy="574"/>
                            <a:chOff x="745" y="4884"/>
                            <a:chExt cx="768" cy="574"/>
                          </a:xfrm>
                          <a:grpFill/>
                        </wpg:grpSpPr>
                        <wps:wsp>
                          <wps:cNvPr id="117" name="AutoShape 118"/>
                          <wps:cNvSpPr/>
                          <wps:spPr bwMode="auto">
                            <a:xfrm>
                              <a:off x="745" y="4884"/>
                              <a:ext cx="768" cy="575"/>
                            </a:xfrm>
                            <a:custGeom>
                              <a:avLst/>
                              <a:gdLst>
                                <a:gd name="T0" fmla="*/ 10732 w 21464"/>
                                <a:gd name="T1" fmla="*/ 10800 h 21600"/>
                                <a:gd name="T2" fmla="*/ 10732 w 21464"/>
                                <a:gd name="T3" fmla="*/ 10800 h 21600"/>
                                <a:gd name="T4" fmla="*/ 10732 w 21464"/>
                                <a:gd name="T5" fmla="*/ 10800 h 21600"/>
                                <a:gd name="T6" fmla="*/ 10732 w 21464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464" h="21600">
                                  <a:moveTo>
                                    <a:pt x="19918" y="11754"/>
                                  </a:moveTo>
                                  <a:lnTo>
                                    <a:pt x="16564" y="18954"/>
                                  </a:lnTo>
                                  <a:cubicBezTo>
                                    <a:pt x="16317" y="19484"/>
                                    <a:pt x="15892" y="19800"/>
                                    <a:pt x="15427" y="19800"/>
                                  </a:cubicBezTo>
                                  <a:lnTo>
                                    <a:pt x="2683" y="19800"/>
                                  </a:lnTo>
                                  <a:cubicBezTo>
                                    <a:pt x="1943" y="19800"/>
                                    <a:pt x="1341" y="18992"/>
                                    <a:pt x="1341" y="18000"/>
                                  </a:cubicBezTo>
                                  <a:lnTo>
                                    <a:pt x="1341" y="3600"/>
                                  </a:lnTo>
                                  <a:cubicBezTo>
                                    <a:pt x="1341" y="2608"/>
                                    <a:pt x="1943" y="1800"/>
                                    <a:pt x="2683" y="1800"/>
                                  </a:cubicBezTo>
                                  <a:lnTo>
                                    <a:pt x="15427" y="1800"/>
                                  </a:lnTo>
                                  <a:cubicBezTo>
                                    <a:pt x="15892" y="1800"/>
                                    <a:pt x="16317" y="2116"/>
                                    <a:pt x="16564" y="2645"/>
                                  </a:cubicBezTo>
                                  <a:lnTo>
                                    <a:pt x="19917" y="9845"/>
                                  </a:lnTo>
                                  <a:cubicBezTo>
                                    <a:pt x="20188" y="10425"/>
                                    <a:pt x="20188" y="11174"/>
                                    <a:pt x="19918" y="11754"/>
                                  </a:cubicBezTo>
                                  <a:moveTo>
                                    <a:pt x="21055" y="8891"/>
                                  </a:moveTo>
                                  <a:lnTo>
                                    <a:pt x="17701" y="1691"/>
                                  </a:lnTo>
                                  <a:cubicBezTo>
                                    <a:pt x="17211" y="639"/>
                                    <a:pt x="16352" y="0"/>
                                    <a:pt x="15427" y="0"/>
                                  </a:cubicBezTo>
                                  <a:lnTo>
                                    <a:pt x="2683" y="0"/>
                                  </a:lnTo>
                                  <a:cubicBezTo>
                                    <a:pt x="1201" y="0"/>
                                    <a:pt x="0" y="1611"/>
                                    <a:pt x="0" y="3600"/>
                                  </a:cubicBezTo>
                                  <a:lnTo>
                                    <a:pt x="0" y="18000"/>
                                  </a:lnTo>
                                  <a:cubicBezTo>
                                    <a:pt x="0" y="19988"/>
                                    <a:pt x="1201" y="21599"/>
                                    <a:pt x="2683" y="21599"/>
                                  </a:cubicBezTo>
                                  <a:lnTo>
                                    <a:pt x="15427" y="21599"/>
                                  </a:lnTo>
                                  <a:cubicBezTo>
                                    <a:pt x="16352" y="21599"/>
                                    <a:pt x="17211" y="20960"/>
                                    <a:pt x="17701" y="19908"/>
                                  </a:cubicBezTo>
                                  <a:lnTo>
                                    <a:pt x="21055" y="12708"/>
                                  </a:lnTo>
                                  <a:cubicBezTo>
                                    <a:pt x="21600" y="11541"/>
                                    <a:pt x="21600" y="10059"/>
                                    <a:pt x="21055" y="8891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18" name="AutoShape 119"/>
                          <wps:cNvSpPr/>
                          <wps:spPr bwMode="auto">
                            <a:xfrm>
                              <a:off x="1223" y="5099"/>
                              <a:ext cx="145" cy="14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18000"/>
                                  </a:moveTo>
                                  <a:cubicBezTo>
                                    <a:pt x="6825" y="18000"/>
                                    <a:pt x="3600" y="14774"/>
                                    <a:pt x="3600" y="10800"/>
                                  </a:cubicBezTo>
                                  <a:cubicBezTo>
                                    <a:pt x="3600" y="6825"/>
                                    <a:pt x="6825" y="3600"/>
                                    <a:pt x="10800" y="3600"/>
                                  </a:cubicBezTo>
                                  <a:cubicBezTo>
                                    <a:pt x="14774" y="3600"/>
                                    <a:pt x="17999" y="6825"/>
                                    <a:pt x="17999" y="10800"/>
                                  </a:cubicBezTo>
                                  <a:cubicBezTo>
                                    <a:pt x="17999" y="14774"/>
                                    <a:pt x="14774" y="18000"/>
                                    <a:pt x="10800" y="18000"/>
                                  </a:cubicBezTo>
                                  <a:moveTo>
                                    <a:pt x="10800" y="0"/>
                                  </a:moveTo>
                                  <a:cubicBezTo>
                                    <a:pt x="4833" y="0"/>
                                    <a:pt x="0" y="4833"/>
                                    <a:pt x="0" y="10800"/>
                                  </a:cubicBezTo>
                                  <a:cubicBezTo>
                                    <a:pt x="0" y="16766"/>
                                    <a:pt x="4833" y="21599"/>
                                    <a:pt x="10800" y="21599"/>
                                  </a:cubicBezTo>
                                  <a:cubicBezTo>
                                    <a:pt x="16766" y="21599"/>
                                    <a:pt x="21600" y="16766"/>
                                    <a:pt x="21600" y="10800"/>
                                  </a:cubicBezTo>
                                  <a:cubicBezTo>
                                    <a:pt x="21600" y="4833"/>
                                    <a:pt x="16766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97" name="组合 196"/>
                        <wpg:cNvGrpSpPr/>
                        <wpg:grpSpPr>
                          <a:xfrm>
                            <a:off x="8433" y="3319"/>
                            <a:ext cx="770" cy="650"/>
                            <a:chOff x="8433" y="3319"/>
                            <a:chExt cx="770" cy="650"/>
                          </a:xfrm>
                          <a:grpFill/>
                        </wpg:grpSpPr>
                        <wps:wsp>
                          <wps:cNvPr id="119" name="AutoShape 120"/>
                          <wps:cNvSpPr/>
                          <wps:spPr bwMode="auto">
                            <a:xfrm>
                              <a:off x="8625" y="3489"/>
                              <a:ext cx="383" cy="38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6948" y="16070"/>
                                  </a:moveTo>
                                  <a:cubicBezTo>
                                    <a:pt x="14037" y="19468"/>
                                    <a:pt x="8925" y="19859"/>
                                    <a:pt x="5529" y="16948"/>
                                  </a:cubicBezTo>
                                  <a:cubicBezTo>
                                    <a:pt x="2130" y="14038"/>
                                    <a:pt x="1740" y="8924"/>
                                    <a:pt x="4651" y="5527"/>
                                  </a:cubicBezTo>
                                  <a:cubicBezTo>
                                    <a:pt x="7559" y="2131"/>
                                    <a:pt x="12674" y="1740"/>
                                    <a:pt x="16070" y="4650"/>
                                  </a:cubicBezTo>
                                  <a:cubicBezTo>
                                    <a:pt x="19466" y="7560"/>
                                    <a:pt x="19859" y="12673"/>
                                    <a:pt x="16948" y="16070"/>
                                  </a:cubicBezTo>
                                  <a:moveTo>
                                    <a:pt x="10800" y="0"/>
                                  </a:moveTo>
                                  <a:cubicBezTo>
                                    <a:pt x="4833" y="0"/>
                                    <a:pt x="0" y="4834"/>
                                    <a:pt x="0" y="10800"/>
                                  </a:cubicBezTo>
                                  <a:cubicBezTo>
                                    <a:pt x="0" y="16765"/>
                                    <a:pt x="4833" y="21599"/>
                                    <a:pt x="10800" y="21599"/>
                                  </a:cubicBezTo>
                                  <a:cubicBezTo>
                                    <a:pt x="16764" y="21599"/>
                                    <a:pt x="21600" y="16765"/>
                                    <a:pt x="21600" y="10800"/>
                                  </a:cubicBezTo>
                                  <a:cubicBezTo>
                                    <a:pt x="21600" y="4834"/>
                                    <a:pt x="16764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20" name="AutoShape 121"/>
                          <wps:cNvSpPr/>
                          <wps:spPr bwMode="auto">
                            <a:xfrm>
                              <a:off x="8720" y="3584"/>
                              <a:ext cx="108" cy="11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9200" y="0"/>
                                  </a:moveTo>
                                  <a:cubicBezTo>
                                    <a:pt x="8596" y="0"/>
                                    <a:pt x="0" y="8596"/>
                                    <a:pt x="0" y="19195"/>
                                  </a:cubicBezTo>
                                  <a:lnTo>
                                    <a:pt x="0" y="19199"/>
                                  </a:lnTo>
                                  <a:cubicBezTo>
                                    <a:pt x="0" y="20524"/>
                                    <a:pt x="1068" y="21599"/>
                                    <a:pt x="2400" y="21599"/>
                                  </a:cubicBezTo>
                                  <a:cubicBezTo>
                                    <a:pt x="3721" y="21599"/>
                                    <a:pt x="4800" y="20524"/>
                                    <a:pt x="4800" y="19199"/>
                                  </a:cubicBezTo>
                                  <a:lnTo>
                                    <a:pt x="4800" y="19195"/>
                                  </a:lnTo>
                                  <a:cubicBezTo>
                                    <a:pt x="4800" y="11247"/>
                                    <a:pt x="11240" y="4799"/>
                                    <a:pt x="19200" y="4799"/>
                                  </a:cubicBezTo>
                                  <a:cubicBezTo>
                                    <a:pt x="20521" y="4799"/>
                                    <a:pt x="21600" y="3724"/>
                                    <a:pt x="21600" y="2399"/>
                                  </a:cubicBezTo>
                                  <a:cubicBezTo>
                                    <a:pt x="21600" y="1075"/>
                                    <a:pt x="20521" y="0"/>
                                    <a:pt x="192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21" name="AutoShape 122"/>
                          <wps:cNvSpPr/>
                          <wps:spPr bwMode="auto">
                            <a:xfrm>
                              <a:off x="8433" y="3319"/>
                              <a:ext cx="770" cy="65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249" y="19199"/>
                                  </a:moveTo>
                                  <a:cubicBezTo>
                                    <a:pt x="20249" y="19642"/>
                                    <a:pt x="19948" y="19999"/>
                                    <a:pt x="19575" y="19999"/>
                                  </a:cubicBezTo>
                                  <a:lnTo>
                                    <a:pt x="2024" y="19999"/>
                                  </a:lnTo>
                                  <a:cubicBezTo>
                                    <a:pt x="1651" y="19999"/>
                                    <a:pt x="1349" y="19642"/>
                                    <a:pt x="1349" y="19199"/>
                                  </a:cubicBezTo>
                                  <a:lnTo>
                                    <a:pt x="1349" y="7200"/>
                                  </a:lnTo>
                                  <a:cubicBezTo>
                                    <a:pt x="1349" y="6809"/>
                                    <a:pt x="1588" y="6475"/>
                                    <a:pt x="1914" y="6411"/>
                                  </a:cubicBezTo>
                                  <a:lnTo>
                                    <a:pt x="5588" y="5684"/>
                                  </a:lnTo>
                                  <a:lnTo>
                                    <a:pt x="6797" y="2103"/>
                                  </a:lnTo>
                                  <a:cubicBezTo>
                                    <a:pt x="6900" y="1799"/>
                                    <a:pt x="7148" y="1600"/>
                                    <a:pt x="7424" y="1600"/>
                                  </a:cubicBezTo>
                                  <a:lnTo>
                                    <a:pt x="14174" y="1600"/>
                                  </a:lnTo>
                                  <a:cubicBezTo>
                                    <a:pt x="14450" y="1600"/>
                                    <a:pt x="14698" y="1799"/>
                                    <a:pt x="14801" y="2103"/>
                                  </a:cubicBezTo>
                                  <a:lnTo>
                                    <a:pt x="16010" y="5684"/>
                                  </a:lnTo>
                                  <a:lnTo>
                                    <a:pt x="19685" y="6411"/>
                                  </a:lnTo>
                                  <a:cubicBezTo>
                                    <a:pt x="20011" y="6475"/>
                                    <a:pt x="20249" y="6809"/>
                                    <a:pt x="20249" y="7200"/>
                                  </a:cubicBezTo>
                                  <a:cubicBezTo>
                                    <a:pt x="20249" y="7200"/>
                                    <a:pt x="20249" y="19199"/>
                                    <a:pt x="20249" y="19199"/>
                                  </a:cubicBezTo>
                                  <a:close/>
                                  <a:moveTo>
                                    <a:pt x="19907" y="4832"/>
                                  </a:moveTo>
                                  <a:lnTo>
                                    <a:pt x="16981" y="4254"/>
                                  </a:lnTo>
                                  <a:lnTo>
                                    <a:pt x="16054" y="1507"/>
                                  </a:lnTo>
                                  <a:cubicBezTo>
                                    <a:pt x="15745" y="591"/>
                                    <a:pt x="15006" y="0"/>
                                    <a:pt x="14174" y="0"/>
                                  </a:cubicBezTo>
                                  <a:lnTo>
                                    <a:pt x="7424" y="0"/>
                                  </a:lnTo>
                                  <a:cubicBezTo>
                                    <a:pt x="6593" y="0"/>
                                    <a:pt x="5854" y="591"/>
                                    <a:pt x="5543" y="1509"/>
                                  </a:cubicBezTo>
                                  <a:lnTo>
                                    <a:pt x="4618" y="4254"/>
                                  </a:lnTo>
                                  <a:lnTo>
                                    <a:pt x="1692" y="4832"/>
                                  </a:lnTo>
                                  <a:cubicBezTo>
                                    <a:pt x="711" y="5025"/>
                                    <a:pt x="0" y="6020"/>
                                    <a:pt x="0" y="7200"/>
                                  </a:cubicBezTo>
                                  <a:lnTo>
                                    <a:pt x="0" y="19199"/>
                                  </a:lnTo>
                                  <a:cubicBezTo>
                                    <a:pt x="0" y="20523"/>
                                    <a:pt x="908" y="21600"/>
                                    <a:pt x="2024" y="21600"/>
                                  </a:cubicBezTo>
                                  <a:lnTo>
                                    <a:pt x="19575" y="21600"/>
                                  </a:lnTo>
                                  <a:cubicBezTo>
                                    <a:pt x="20691" y="21600"/>
                                    <a:pt x="21600" y="20523"/>
                                    <a:pt x="21600" y="19199"/>
                                  </a:cubicBezTo>
                                  <a:lnTo>
                                    <a:pt x="21600" y="7200"/>
                                  </a:lnTo>
                                  <a:cubicBezTo>
                                    <a:pt x="21600" y="6020"/>
                                    <a:pt x="20888" y="5025"/>
                                    <a:pt x="19907" y="483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96" name="组合 195"/>
                        <wpg:cNvGrpSpPr/>
                        <wpg:grpSpPr>
                          <a:xfrm>
                            <a:off x="6895" y="3249"/>
                            <a:ext cx="768" cy="770"/>
                            <a:chOff x="6895" y="3249"/>
                            <a:chExt cx="768" cy="770"/>
                          </a:xfrm>
                          <a:grpFill/>
                        </wpg:grpSpPr>
                        <wps:wsp>
                          <wps:cNvPr id="122" name="AutoShape 123"/>
                          <wps:cNvSpPr/>
                          <wps:spPr bwMode="auto">
                            <a:xfrm>
                              <a:off x="6895" y="3249"/>
                              <a:ext cx="768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8180" y="12132"/>
                                  </a:moveTo>
                                  <a:cubicBezTo>
                                    <a:pt x="17710" y="12226"/>
                                    <a:pt x="17327" y="12561"/>
                                    <a:pt x="17170" y="13012"/>
                                  </a:cubicBezTo>
                                  <a:cubicBezTo>
                                    <a:pt x="17083" y="13261"/>
                                    <a:pt x="16981" y="13503"/>
                                    <a:pt x="16868" y="13738"/>
                                  </a:cubicBezTo>
                                  <a:cubicBezTo>
                                    <a:pt x="16658" y="14169"/>
                                    <a:pt x="16694" y="14677"/>
                                    <a:pt x="16959" y="15075"/>
                                  </a:cubicBezTo>
                                  <a:lnTo>
                                    <a:pt x="18131" y="16833"/>
                                  </a:lnTo>
                                  <a:lnTo>
                                    <a:pt x="16832" y="18132"/>
                                  </a:lnTo>
                                  <a:lnTo>
                                    <a:pt x="15075" y="16960"/>
                                  </a:lnTo>
                                  <a:cubicBezTo>
                                    <a:pt x="14850" y="16810"/>
                                    <a:pt x="14589" y="16733"/>
                                    <a:pt x="14326" y="16733"/>
                                  </a:cubicBezTo>
                                  <a:cubicBezTo>
                                    <a:pt x="14126" y="16733"/>
                                    <a:pt x="13924" y="16778"/>
                                    <a:pt x="13738" y="16868"/>
                                  </a:cubicBezTo>
                                  <a:cubicBezTo>
                                    <a:pt x="13504" y="16981"/>
                                    <a:pt x="13262" y="17083"/>
                                    <a:pt x="13012" y="17170"/>
                                  </a:cubicBezTo>
                                  <a:cubicBezTo>
                                    <a:pt x="12561" y="17327"/>
                                    <a:pt x="12226" y="17712"/>
                                    <a:pt x="12133" y="18180"/>
                                  </a:cubicBezTo>
                                  <a:lnTo>
                                    <a:pt x="11717" y="20249"/>
                                  </a:lnTo>
                                  <a:lnTo>
                                    <a:pt x="9881" y="20249"/>
                                  </a:lnTo>
                                  <a:lnTo>
                                    <a:pt x="9467" y="18180"/>
                                  </a:lnTo>
                                  <a:cubicBezTo>
                                    <a:pt x="9373" y="17712"/>
                                    <a:pt x="9039" y="17327"/>
                                    <a:pt x="8588" y="17170"/>
                                  </a:cubicBezTo>
                                  <a:cubicBezTo>
                                    <a:pt x="8339" y="17083"/>
                                    <a:pt x="8096" y="16983"/>
                                    <a:pt x="7861" y="16869"/>
                                  </a:cubicBezTo>
                                  <a:cubicBezTo>
                                    <a:pt x="7675" y="16778"/>
                                    <a:pt x="7474" y="16733"/>
                                    <a:pt x="7273" y="16733"/>
                                  </a:cubicBezTo>
                                  <a:cubicBezTo>
                                    <a:pt x="7011" y="16733"/>
                                    <a:pt x="6750" y="16810"/>
                                    <a:pt x="6525" y="16960"/>
                                  </a:cubicBezTo>
                                  <a:lnTo>
                                    <a:pt x="4767" y="18132"/>
                                  </a:lnTo>
                                  <a:lnTo>
                                    <a:pt x="3468" y="16833"/>
                                  </a:lnTo>
                                  <a:lnTo>
                                    <a:pt x="4639" y="15075"/>
                                  </a:lnTo>
                                  <a:cubicBezTo>
                                    <a:pt x="4904" y="14677"/>
                                    <a:pt x="4939" y="14169"/>
                                    <a:pt x="4732" y="13738"/>
                                  </a:cubicBezTo>
                                  <a:cubicBezTo>
                                    <a:pt x="4618" y="13504"/>
                                    <a:pt x="4516" y="13263"/>
                                    <a:pt x="4429" y="13013"/>
                                  </a:cubicBezTo>
                                  <a:cubicBezTo>
                                    <a:pt x="4273" y="12561"/>
                                    <a:pt x="3888" y="12227"/>
                                    <a:pt x="3419" y="12133"/>
                                  </a:cubicBezTo>
                                  <a:lnTo>
                                    <a:pt x="1350" y="11718"/>
                                  </a:lnTo>
                                  <a:lnTo>
                                    <a:pt x="1349" y="9882"/>
                                  </a:lnTo>
                                  <a:lnTo>
                                    <a:pt x="3419" y="9468"/>
                                  </a:lnTo>
                                  <a:cubicBezTo>
                                    <a:pt x="3888" y="9374"/>
                                    <a:pt x="4273" y="9039"/>
                                    <a:pt x="4429" y="8588"/>
                                  </a:cubicBezTo>
                                  <a:cubicBezTo>
                                    <a:pt x="4516" y="8338"/>
                                    <a:pt x="4617" y="8096"/>
                                    <a:pt x="4731" y="7862"/>
                                  </a:cubicBezTo>
                                  <a:cubicBezTo>
                                    <a:pt x="4940" y="7431"/>
                                    <a:pt x="4905" y="6923"/>
                                    <a:pt x="4639" y="6524"/>
                                  </a:cubicBezTo>
                                  <a:lnTo>
                                    <a:pt x="3468" y="4767"/>
                                  </a:lnTo>
                                  <a:lnTo>
                                    <a:pt x="4767" y="3468"/>
                                  </a:lnTo>
                                  <a:lnTo>
                                    <a:pt x="6525" y="4639"/>
                                  </a:lnTo>
                                  <a:cubicBezTo>
                                    <a:pt x="6750" y="4790"/>
                                    <a:pt x="7011" y="4866"/>
                                    <a:pt x="7273" y="4866"/>
                                  </a:cubicBezTo>
                                  <a:cubicBezTo>
                                    <a:pt x="7474" y="4866"/>
                                    <a:pt x="7674" y="4822"/>
                                    <a:pt x="7861" y="4732"/>
                                  </a:cubicBezTo>
                                  <a:cubicBezTo>
                                    <a:pt x="8095" y="4619"/>
                                    <a:pt x="8337" y="4517"/>
                                    <a:pt x="8586" y="4430"/>
                                  </a:cubicBezTo>
                                  <a:cubicBezTo>
                                    <a:pt x="9039" y="4272"/>
                                    <a:pt x="9373" y="3888"/>
                                    <a:pt x="9467" y="3420"/>
                                  </a:cubicBezTo>
                                  <a:lnTo>
                                    <a:pt x="9881" y="1350"/>
                                  </a:lnTo>
                                  <a:lnTo>
                                    <a:pt x="11717" y="1350"/>
                                  </a:lnTo>
                                  <a:lnTo>
                                    <a:pt x="12131" y="3420"/>
                                  </a:lnTo>
                                  <a:cubicBezTo>
                                    <a:pt x="12225" y="3888"/>
                                    <a:pt x="12560" y="4272"/>
                                    <a:pt x="13012" y="4430"/>
                                  </a:cubicBezTo>
                                  <a:cubicBezTo>
                                    <a:pt x="13261" y="4517"/>
                                    <a:pt x="13502" y="4617"/>
                                    <a:pt x="13737" y="4731"/>
                                  </a:cubicBezTo>
                                  <a:cubicBezTo>
                                    <a:pt x="13924" y="4822"/>
                                    <a:pt x="14125" y="4866"/>
                                    <a:pt x="14326" y="4866"/>
                                  </a:cubicBezTo>
                                  <a:cubicBezTo>
                                    <a:pt x="14589" y="4866"/>
                                    <a:pt x="14850" y="4790"/>
                                    <a:pt x="15075" y="4639"/>
                                  </a:cubicBezTo>
                                  <a:lnTo>
                                    <a:pt x="16832" y="3468"/>
                                  </a:lnTo>
                                  <a:lnTo>
                                    <a:pt x="18131" y="4767"/>
                                  </a:lnTo>
                                  <a:lnTo>
                                    <a:pt x="16959" y="6524"/>
                                  </a:lnTo>
                                  <a:cubicBezTo>
                                    <a:pt x="16694" y="6923"/>
                                    <a:pt x="16660" y="7431"/>
                                    <a:pt x="16867" y="7861"/>
                                  </a:cubicBezTo>
                                  <a:cubicBezTo>
                                    <a:pt x="16980" y="8096"/>
                                    <a:pt x="17083" y="8337"/>
                                    <a:pt x="17170" y="8587"/>
                                  </a:cubicBezTo>
                                  <a:cubicBezTo>
                                    <a:pt x="17327" y="9039"/>
                                    <a:pt x="17710" y="9373"/>
                                    <a:pt x="18180" y="9467"/>
                                  </a:cubicBezTo>
                                  <a:lnTo>
                                    <a:pt x="20248" y="9882"/>
                                  </a:lnTo>
                                  <a:lnTo>
                                    <a:pt x="20250" y="11718"/>
                                  </a:lnTo>
                                  <a:cubicBezTo>
                                    <a:pt x="20250" y="11718"/>
                                    <a:pt x="18180" y="12132"/>
                                    <a:pt x="18180" y="12132"/>
                                  </a:cubicBezTo>
                                  <a:close/>
                                  <a:moveTo>
                                    <a:pt x="20513" y="8558"/>
                                  </a:moveTo>
                                  <a:lnTo>
                                    <a:pt x="18445" y="8143"/>
                                  </a:lnTo>
                                  <a:cubicBezTo>
                                    <a:pt x="18341" y="7844"/>
                                    <a:pt x="18218" y="7554"/>
                                    <a:pt x="18082" y="7273"/>
                                  </a:cubicBezTo>
                                  <a:lnTo>
                                    <a:pt x="19254" y="5516"/>
                                  </a:lnTo>
                                  <a:cubicBezTo>
                                    <a:pt x="19611" y="4980"/>
                                    <a:pt x="19540" y="4268"/>
                                    <a:pt x="19085" y="3813"/>
                                  </a:cubicBezTo>
                                  <a:lnTo>
                                    <a:pt x="17787" y="2514"/>
                                  </a:lnTo>
                                  <a:cubicBezTo>
                                    <a:pt x="17526" y="2253"/>
                                    <a:pt x="17181" y="2118"/>
                                    <a:pt x="16831" y="2118"/>
                                  </a:cubicBezTo>
                                  <a:cubicBezTo>
                                    <a:pt x="16573" y="2118"/>
                                    <a:pt x="16312" y="2193"/>
                                    <a:pt x="16084" y="2345"/>
                                  </a:cubicBezTo>
                                  <a:lnTo>
                                    <a:pt x="14326" y="3516"/>
                                  </a:lnTo>
                                  <a:cubicBezTo>
                                    <a:pt x="14044" y="3380"/>
                                    <a:pt x="13754" y="3258"/>
                                    <a:pt x="13455" y="3155"/>
                                  </a:cubicBezTo>
                                  <a:lnTo>
                                    <a:pt x="13041" y="1085"/>
                                  </a:lnTo>
                                  <a:cubicBezTo>
                                    <a:pt x="12916" y="454"/>
                                    <a:pt x="12361" y="0"/>
                                    <a:pt x="11717" y="0"/>
                                  </a:cubicBezTo>
                                  <a:lnTo>
                                    <a:pt x="9881" y="0"/>
                                  </a:lnTo>
                                  <a:cubicBezTo>
                                    <a:pt x="9238" y="0"/>
                                    <a:pt x="8684" y="454"/>
                                    <a:pt x="8557" y="1085"/>
                                  </a:cubicBezTo>
                                  <a:lnTo>
                                    <a:pt x="8143" y="3155"/>
                                  </a:lnTo>
                                  <a:cubicBezTo>
                                    <a:pt x="7843" y="3258"/>
                                    <a:pt x="7554" y="3381"/>
                                    <a:pt x="7273" y="3516"/>
                                  </a:cubicBezTo>
                                  <a:lnTo>
                                    <a:pt x="5516" y="2345"/>
                                  </a:lnTo>
                                  <a:cubicBezTo>
                                    <a:pt x="5287" y="2193"/>
                                    <a:pt x="5026" y="2118"/>
                                    <a:pt x="4767" y="2118"/>
                                  </a:cubicBezTo>
                                  <a:cubicBezTo>
                                    <a:pt x="4419" y="2118"/>
                                    <a:pt x="4073" y="2253"/>
                                    <a:pt x="3812" y="2514"/>
                                  </a:cubicBezTo>
                                  <a:lnTo>
                                    <a:pt x="2514" y="3813"/>
                                  </a:lnTo>
                                  <a:cubicBezTo>
                                    <a:pt x="2059" y="4268"/>
                                    <a:pt x="1988" y="4980"/>
                                    <a:pt x="2345" y="5516"/>
                                  </a:cubicBezTo>
                                  <a:lnTo>
                                    <a:pt x="3516" y="7273"/>
                                  </a:lnTo>
                                  <a:cubicBezTo>
                                    <a:pt x="3380" y="7555"/>
                                    <a:pt x="3258" y="7844"/>
                                    <a:pt x="3154" y="8144"/>
                                  </a:cubicBezTo>
                                  <a:lnTo>
                                    <a:pt x="1085" y="8558"/>
                                  </a:lnTo>
                                  <a:cubicBezTo>
                                    <a:pt x="454" y="8684"/>
                                    <a:pt x="0" y="9238"/>
                                    <a:pt x="0" y="9882"/>
                                  </a:cubicBezTo>
                                  <a:lnTo>
                                    <a:pt x="0" y="11718"/>
                                  </a:lnTo>
                                  <a:cubicBezTo>
                                    <a:pt x="0" y="12361"/>
                                    <a:pt x="454" y="12916"/>
                                    <a:pt x="1085" y="13042"/>
                                  </a:cubicBezTo>
                                  <a:lnTo>
                                    <a:pt x="3154" y="13456"/>
                                  </a:lnTo>
                                  <a:cubicBezTo>
                                    <a:pt x="3258" y="13755"/>
                                    <a:pt x="3380" y="14046"/>
                                    <a:pt x="3516" y="14326"/>
                                  </a:cubicBezTo>
                                  <a:lnTo>
                                    <a:pt x="2345" y="16083"/>
                                  </a:lnTo>
                                  <a:cubicBezTo>
                                    <a:pt x="1988" y="16619"/>
                                    <a:pt x="2059" y="17332"/>
                                    <a:pt x="2514" y="17787"/>
                                  </a:cubicBezTo>
                                  <a:lnTo>
                                    <a:pt x="3812" y="19086"/>
                                  </a:lnTo>
                                  <a:cubicBezTo>
                                    <a:pt x="4073" y="19346"/>
                                    <a:pt x="4419" y="19482"/>
                                    <a:pt x="4767" y="19482"/>
                                  </a:cubicBezTo>
                                  <a:cubicBezTo>
                                    <a:pt x="5026" y="19482"/>
                                    <a:pt x="5287" y="19406"/>
                                    <a:pt x="5516" y="19254"/>
                                  </a:cubicBezTo>
                                  <a:lnTo>
                                    <a:pt x="7273" y="18083"/>
                                  </a:lnTo>
                                  <a:cubicBezTo>
                                    <a:pt x="7554" y="18220"/>
                                    <a:pt x="7843" y="18341"/>
                                    <a:pt x="8143" y="18445"/>
                                  </a:cubicBezTo>
                                  <a:lnTo>
                                    <a:pt x="8557" y="20514"/>
                                  </a:lnTo>
                                  <a:cubicBezTo>
                                    <a:pt x="8684" y="21146"/>
                                    <a:pt x="9238" y="21599"/>
                                    <a:pt x="9881" y="21599"/>
                                  </a:cubicBezTo>
                                  <a:lnTo>
                                    <a:pt x="11717" y="21599"/>
                                  </a:lnTo>
                                  <a:cubicBezTo>
                                    <a:pt x="12361" y="21599"/>
                                    <a:pt x="12916" y="21146"/>
                                    <a:pt x="13041" y="20514"/>
                                  </a:cubicBezTo>
                                  <a:lnTo>
                                    <a:pt x="13456" y="18445"/>
                                  </a:lnTo>
                                  <a:cubicBezTo>
                                    <a:pt x="13755" y="18341"/>
                                    <a:pt x="14046" y="18219"/>
                                    <a:pt x="14326" y="18083"/>
                                  </a:cubicBezTo>
                                  <a:lnTo>
                                    <a:pt x="16084" y="19254"/>
                                  </a:lnTo>
                                  <a:cubicBezTo>
                                    <a:pt x="16312" y="19406"/>
                                    <a:pt x="16573" y="19482"/>
                                    <a:pt x="16831" y="19482"/>
                                  </a:cubicBezTo>
                                  <a:cubicBezTo>
                                    <a:pt x="17181" y="19482"/>
                                    <a:pt x="17526" y="19346"/>
                                    <a:pt x="17787" y="19086"/>
                                  </a:cubicBezTo>
                                  <a:lnTo>
                                    <a:pt x="19085" y="17787"/>
                                  </a:lnTo>
                                  <a:cubicBezTo>
                                    <a:pt x="19540" y="17332"/>
                                    <a:pt x="19611" y="16619"/>
                                    <a:pt x="19254" y="16083"/>
                                  </a:cubicBezTo>
                                  <a:lnTo>
                                    <a:pt x="18082" y="14326"/>
                                  </a:lnTo>
                                  <a:cubicBezTo>
                                    <a:pt x="18219" y="14045"/>
                                    <a:pt x="18341" y="13755"/>
                                    <a:pt x="18445" y="13456"/>
                                  </a:cubicBezTo>
                                  <a:lnTo>
                                    <a:pt x="20513" y="13042"/>
                                  </a:lnTo>
                                  <a:cubicBezTo>
                                    <a:pt x="21145" y="12916"/>
                                    <a:pt x="21599" y="12361"/>
                                    <a:pt x="21599" y="11718"/>
                                  </a:cubicBezTo>
                                  <a:lnTo>
                                    <a:pt x="21599" y="9882"/>
                                  </a:lnTo>
                                  <a:cubicBezTo>
                                    <a:pt x="21599" y="9238"/>
                                    <a:pt x="21145" y="8684"/>
                                    <a:pt x="20513" y="8558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23" name="AutoShape 124"/>
                          <wps:cNvSpPr/>
                          <wps:spPr bwMode="auto">
                            <a:xfrm>
                              <a:off x="7110" y="3464"/>
                              <a:ext cx="338" cy="33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20250"/>
                                  </a:moveTo>
                                  <a:cubicBezTo>
                                    <a:pt x="5580" y="20250"/>
                                    <a:pt x="1350" y="16017"/>
                                    <a:pt x="1350" y="10800"/>
                                  </a:cubicBezTo>
                                  <a:cubicBezTo>
                                    <a:pt x="1350" y="5582"/>
                                    <a:pt x="5580" y="1349"/>
                                    <a:pt x="10800" y="1349"/>
                                  </a:cubicBezTo>
                                  <a:cubicBezTo>
                                    <a:pt x="16016" y="1349"/>
                                    <a:pt x="20250" y="5582"/>
                                    <a:pt x="20250" y="10800"/>
                                  </a:cubicBezTo>
                                  <a:cubicBezTo>
                                    <a:pt x="20250" y="16017"/>
                                    <a:pt x="16016" y="20250"/>
                                    <a:pt x="10800" y="20250"/>
                                  </a:cubicBezTo>
                                  <a:moveTo>
                                    <a:pt x="10800" y="0"/>
                                  </a:moveTo>
                                  <a:cubicBezTo>
                                    <a:pt x="4836" y="0"/>
                                    <a:pt x="0" y="4836"/>
                                    <a:pt x="0" y="10800"/>
                                  </a:cubicBezTo>
                                  <a:cubicBezTo>
                                    <a:pt x="0" y="16763"/>
                                    <a:pt x="4836" y="21600"/>
                                    <a:pt x="10800" y="21600"/>
                                  </a:cubicBezTo>
                                  <a:cubicBezTo>
                                    <a:pt x="16763" y="21600"/>
                                    <a:pt x="21599" y="16763"/>
                                    <a:pt x="21599" y="10800"/>
                                  </a:cubicBezTo>
                                  <a:cubicBezTo>
                                    <a:pt x="21599" y="4836"/>
                                    <a:pt x="16763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24" name="AutoShape 125"/>
                          <wps:cNvSpPr/>
                          <wps:spPr bwMode="auto">
                            <a:xfrm>
                              <a:off x="7183" y="3534"/>
                              <a:ext cx="192" cy="19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18900"/>
                                  </a:moveTo>
                                  <a:cubicBezTo>
                                    <a:pt x="6328" y="18900"/>
                                    <a:pt x="2699" y="15271"/>
                                    <a:pt x="2699" y="10800"/>
                                  </a:cubicBezTo>
                                  <a:cubicBezTo>
                                    <a:pt x="2699" y="6329"/>
                                    <a:pt x="6328" y="2700"/>
                                    <a:pt x="10800" y="2700"/>
                                  </a:cubicBezTo>
                                  <a:cubicBezTo>
                                    <a:pt x="15271" y="2700"/>
                                    <a:pt x="18899" y="6329"/>
                                    <a:pt x="18899" y="10800"/>
                                  </a:cubicBezTo>
                                  <a:cubicBezTo>
                                    <a:pt x="18899" y="15271"/>
                                    <a:pt x="15271" y="18900"/>
                                    <a:pt x="10800" y="18900"/>
                                  </a:cubicBezTo>
                                  <a:moveTo>
                                    <a:pt x="10800" y="0"/>
                                  </a:moveTo>
                                  <a:cubicBezTo>
                                    <a:pt x="4830" y="0"/>
                                    <a:pt x="0" y="4833"/>
                                    <a:pt x="0" y="10800"/>
                                  </a:cubicBezTo>
                                  <a:cubicBezTo>
                                    <a:pt x="0" y="16766"/>
                                    <a:pt x="4830" y="21599"/>
                                    <a:pt x="10800" y="21599"/>
                                  </a:cubicBezTo>
                                  <a:cubicBezTo>
                                    <a:pt x="16764" y="21599"/>
                                    <a:pt x="21600" y="16766"/>
                                    <a:pt x="21600" y="10800"/>
                                  </a:cubicBezTo>
                                  <a:cubicBezTo>
                                    <a:pt x="21600" y="4833"/>
                                    <a:pt x="16764" y="0"/>
                                    <a:pt x="1080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95" name="组合 194"/>
                        <wpg:cNvGrpSpPr/>
                        <wpg:grpSpPr>
                          <a:xfrm>
                            <a:off x="5358" y="3249"/>
                            <a:ext cx="766" cy="770"/>
                            <a:chOff x="5358" y="3249"/>
                            <a:chExt cx="766" cy="770"/>
                          </a:xfrm>
                          <a:grpFill/>
                        </wpg:grpSpPr>
                        <wps:wsp>
                          <wps:cNvPr id="125" name="AutoShape 126"/>
                          <wps:cNvSpPr/>
                          <wps:spPr bwMode="auto">
                            <a:xfrm>
                              <a:off x="5358" y="3249"/>
                              <a:ext cx="767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3499" y="14850"/>
                                  </a:moveTo>
                                  <a:cubicBezTo>
                                    <a:pt x="9772" y="14850"/>
                                    <a:pt x="6749" y="11827"/>
                                    <a:pt x="6749" y="8100"/>
                                  </a:cubicBezTo>
                                  <a:cubicBezTo>
                                    <a:pt x="6749" y="4372"/>
                                    <a:pt x="9772" y="1350"/>
                                    <a:pt x="13499" y="1350"/>
                                  </a:cubicBezTo>
                                  <a:cubicBezTo>
                                    <a:pt x="17227" y="1350"/>
                                    <a:pt x="20249" y="4372"/>
                                    <a:pt x="20249" y="8100"/>
                                  </a:cubicBezTo>
                                  <a:cubicBezTo>
                                    <a:pt x="20249" y="11827"/>
                                    <a:pt x="17227" y="14850"/>
                                    <a:pt x="13499" y="14850"/>
                                  </a:cubicBezTo>
                                  <a:moveTo>
                                    <a:pt x="3236" y="20042"/>
                                  </a:moveTo>
                                  <a:cubicBezTo>
                                    <a:pt x="3019" y="20266"/>
                                    <a:pt x="2718" y="20408"/>
                                    <a:pt x="2382" y="20408"/>
                                  </a:cubicBezTo>
                                  <a:cubicBezTo>
                                    <a:pt x="1724" y="20408"/>
                                    <a:pt x="1191" y="19875"/>
                                    <a:pt x="1191" y="19218"/>
                                  </a:cubicBezTo>
                                  <a:cubicBezTo>
                                    <a:pt x="1191" y="18881"/>
                                    <a:pt x="1332" y="18580"/>
                                    <a:pt x="1557" y="18363"/>
                                  </a:cubicBezTo>
                                  <a:lnTo>
                                    <a:pt x="1551" y="18358"/>
                                  </a:lnTo>
                                  <a:lnTo>
                                    <a:pt x="6996" y="12913"/>
                                  </a:lnTo>
                                  <a:cubicBezTo>
                                    <a:pt x="7472" y="13555"/>
                                    <a:pt x="8039" y="14122"/>
                                    <a:pt x="8680" y="14599"/>
                                  </a:cubicBezTo>
                                  <a:cubicBezTo>
                                    <a:pt x="8680" y="14599"/>
                                    <a:pt x="3236" y="20042"/>
                                    <a:pt x="3236" y="20042"/>
                                  </a:cubicBezTo>
                                  <a:close/>
                                  <a:moveTo>
                                    <a:pt x="13499" y="0"/>
                                  </a:moveTo>
                                  <a:cubicBezTo>
                                    <a:pt x="9026" y="0"/>
                                    <a:pt x="5399" y="3626"/>
                                    <a:pt x="5399" y="8100"/>
                                  </a:cubicBezTo>
                                  <a:cubicBezTo>
                                    <a:pt x="5399" y="9467"/>
                                    <a:pt x="5742" y="10754"/>
                                    <a:pt x="6341" y="11884"/>
                                  </a:cubicBezTo>
                                  <a:lnTo>
                                    <a:pt x="709" y="17515"/>
                                  </a:lnTo>
                                  <a:lnTo>
                                    <a:pt x="713" y="17520"/>
                                  </a:lnTo>
                                  <a:cubicBezTo>
                                    <a:pt x="274" y="17953"/>
                                    <a:pt x="0" y="18552"/>
                                    <a:pt x="0" y="19218"/>
                                  </a:cubicBezTo>
                                  <a:cubicBezTo>
                                    <a:pt x="0" y="20533"/>
                                    <a:pt x="1066" y="21599"/>
                                    <a:pt x="2382" y="21599"/>
                                  </a:cubicBezTo>
                                  <a:cubicBezTo>
                                    <a:pt x="3047" y="21599"/>
                                    <a:pt x="3647" y="21326"/>
                                    <a:pt x="4079" y="20885"/>
                                  </a:cubicBezTo>
                                  <a:lnTo>
                                    <a:pt x="4078" y="20884"/>
                                  </a:lnTo>
                                  <a:lnTo>
                                    <a:pt x="9708" y="15255"/>
                                  </a:lnTo>
                                  <a:cubicBezTo>
                                    <a:pt x="10839" y="15856"/>
                                    <a:pt x="12128" y="16200"/>
                                    <a:pt x="13499" y="16200"/>
                                  </a:cubicBezTo>
                                  <a:cubicBezTo>
                                    <a:pt x="17973" y="16200"/>
                                    <a:pt x="21600" y="12573"/>
                                    <a:pt x="21600" y="8100"/>
                                  </a:cubicBezTo>
                                  <a:cubicBezTo>
                                    <a:pt x="21600" y="3626"/>
                                    <a:pt x="17973" y="0"/>
                                    <a:pt x="13499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26" name="AutoShape 127"/>
                          <wps:cNvSpPr/>
                          <wps:spPr bwMode="auto">
                            <a:xfrm>
                              <a:off x="5668" y="3369"/>
                              <a:ext cx="182" cy="18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160" y="0"/>
                                  </a:moveTo>
                                  <a:cubicBezTo>
                                    <a:pt x="9025" y="0"/>
                                    <a:pt x="0" y="9025"/>
                                    <a:pt x="0" y="20160"/>
                                  </a:cubicBezTo>
                                  <a:cubicBezTo>
                                    <a:pt x="0" y="20954"/>
                                    <a:pt x="644" y="21600"/>
                                    <a:pt x="1440" y="21600"/>
                                  </a:cubicBezTo>
                                  <a:cubicBezTo>
                                    <a:pt x="2235" y="21600"/>
                                    <a:pt x="2880" y="20954"/>
                                    <a:pt x="2880" y="20160"/>
                                  </a:cubicBezTo>
                                  <a:cubicBezTo>
                                    <a:pt x="2880" y="10618"/>
                                    <a:pt x="10617" y="2880"/>
                                    <a:pt x="20160" y="2880"/>
                                  </a:cubicBezTo>
                                  <a:cubicBezTo>
                                    <a:pt x="20955" y="2880"/>
                                    <a:pt x="21599" y="2234"/>
                                    <a:pt x="21599" y="1440"/>
                                  </a:cubicBezTo>
                                  <a:cubicBezTo>
                                    <a:pt x="21599" y="645"/>
                                    <a:pt x="20955" y="0"/>
                                    <a:pt x="2016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94" name="组合 193"/>
                        <wpg:cNvGrpSpPr/>
                        <wpg:grpSpPr>
                          <a:xfrm>
                            <a:off x="3818" y="3249"/>
                            <a:ext cx="770" cy="770"/>
                            <a:chOff x="3818" y="3249"/>
                            <a:chExt cx="770" cy="770"/>
                          </a:xfrm>
                          <a:grpFill/>
                        </wpg:grpSpPr>
                        <wps:wsp>
                          <wps:cNvPr id="127" name="AutoShape 128"/>
                          <wps:cNvSpPr/>
                          <wps:spPr bwMode="auto">
                            <a:xfrm>
                              <a:off x="3818" y="3249"/>
                              <a:ext cx="770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4850" y="12150"/>
                                  </a:moveTo>
                                  <a:cubicBezTo>
                                    <a:pt x="13851" y="12150"/>
                                    <a:pt x="12926" y="11859"/>
                                    <a:pt x="12124" y="11386"/>
                                  </a:cubicBezTo>
                                  <a:lnTo>
                                    <a:pt x="11892" y="11618"/>
                                  </a:lnTo>
                                  <a:lnTo>
                                    <a:pt x="11132" y="12377"/>
                                  </a:lnTo>
                                  <a:lnTo>
                                    <a:pt x="9846" y="13663"/>
                                  </a:lnTo>
                                  <a:cubicBezTo>
                                    <a:pt x="9593" y="13916"/>
                                    <a:pt x="9451" y="14260"/>
                                    <a:pt x="9451" y="14617"/>
                                  </a:cubicBezTo>
                                  <a:lnTo>
                                    <a:pt x="9451" y="16200"/>
                                  </a:lnTo>
                                  <a:lnTo>
                                    <a:pt x="8101" y="16200"/>
                                  </a:lnTo>
                                  <a:cubicBezTo>
                                    <a:pt x="7356" y="16200"/>
                                    <a:pt x="6751" y="16804"/>
                                    <a:pt x="6751" y="17549"/>
                                  </a:cubicBezTo>
                                  <a:lnTo>
                                    <a:pt x="6751" y="18900"/>
                                  </a:lnTo>
                                  <a:lnTo>
                                    <a:pt x="5170" y="18900"/>
                                  </a:lnTo>
                                  <a:cubicBezTo>
                                    <a:pt x="4812" y="18900"/>
                                    <a:pt x="4469" y="19042"/>
                                    <a:pt x="4216" y="19295"/>
                                  </a:cubicBezTo>
                                  <a:lnTo>
                                    <a:pt x="3259" y="20252"/>
                                  </a:lnTo>
                                  <a:lnTo>
                                    <a:pt x="1352" y="20249"/>
                                  </a:lnTo>
                                  <a:lnTo>
                                    <a:pt x="1350" y="18326"/>
                                  </a:lnTo>
                                  <a:lnTo>
                                    <a:pt x="9223" y="10467"/>
                                  </a:lnTo>
                                  <a:cubicBezTo>
                                    <a:pt x="9223" y="10467"/>
                                    <a:pt x="9223" y="10467"/>
                                    <a:pt x="9224" y="10468"/>
                                  </a:cubicBezTo>
                                  <a:lnTo>
                                    <a:pt x="10215" y="9477"/>
                                  </a:lnTo>
                                  <a:cubicBezTo>
                                    <a:pt x="9741" y="8674"/>
                                    <a:pt x="9451" y="7748"/>
                                    <a:pt x="9451" y="6750"/>
                                  </a:cubicBezTo>
                                  <a:cubicBezTo>
                                    <a:pt x="9451" y="3767"/>
                                    <a:pt x="11869" y="1350"/>
                                    <a:pt x="14850" y="1350"/>
                                  </a:cubicBezTo>
                                  <a:cubicBezTo>
                                    <a:pt x="17832" y="1350"/>
                                    <a:pt x="20250" y="3767"/>
                                    <a:pt x="20250" y="6750"/>
                                  </a:cubicBezTo>
                                  <a:cubicBezTo>
                                    <a:pt x="20250" y="9732"/>
                                    <a:pt x="17832" y="12150"/>
                                    <a:pt x="14850" y="12150"/>
                                  </a:cubicBezTo>
                                  <a:moveTo>
                                    <a:pt x="14850" y="0"/>
                                  </a:moveTo>
                                  <a:cubicBezTo>
                                    <a:pt x="11123" y="0"/>
                                    <a:pt x="8101" y="3022"/>
                                    <a:pt x="8101" y="6750"/>
                                  </a:cubicBezTo>
                                  <a:cubicBezTo>
                                    <a:pt x="8101" y="7617"/>
                                    <a:pt x="8283" y="8438"/>
                                    <a:pt x="8582" y="9199"/>
                                  </a:cubicBezTo>
                                  <a:lnTo>
                                    <a:pt x="383" y="17400"/>
                                  </a:lnTo>
                                  <a:cubicBezTo>
                                    <a:pt x="146" y="17637"/>
                                    <a:pt x="0" y="17863"/>
                                    <a:pt x="0" y="18225"/>
                                  </a:cubicBezTo>
                                  <a:lnTo>
                                    <a:pt x="0" y="20249"/>
                                  </a:lnTo>
                                  <a:cubicBezTo>
                                    <a:pt x="0" y="20972"/>
                                    <a:pt x="626" y="21599"/>
                                    <a:pt x="1349" y="21599"/>
                                  </a:cubicBezTo>
                                  <a:lnTo>
                                    <a:pt x="3374" y="21599"/>
                                  </a:lnTo>
                                  <a:cubicBezTo>
                                    <a:pt x="3736" y="21599"/>
                                    <a:pt x="3965" y="21455"/>
                                    <a:pt x="4202" y="21219"/>
                                  </a:cubicBezTo>
                                  <a:lnTo>
                                    <a:pt x="5170" y="20249"/>
                                  </a:lnTo>
                                  <a:lnTo>
                                    <a:pt x="6751" y="20249"/>
                                  </a:lnTo>
                                  <a:cubicBezTo>
                                    <a:pt x="7496" y="20249"/>
                                    <a:pt x="8101" y="19645"/>
                                    <a:pt x="8101" y="18900"/>
                                  </a:cubicBezTo>
                                  <a:lnTo>
                                    <a:pt x="8101" y="17549"/>
                                  </a:lnTo>
                                  <a:lnTo>
                                    <a:pt x="9451" y="17549"/>
                                  </a:lnTo>
                                  <a:cubicBezTo>
                                    <a:pt x="10196" y="17549"/>
                                    <a:pt x="10801" y="16945"/>
                                    <a:pt x="10801" y="16200"/>
                                  </a:cubicBezTo>
                                  <a:lnTo>
                                    <a:pt x="10801" y="14617"/>
                                  </a:lnTo>
                                  <a:lnTo>
                                    <a:pt x="12400" y="13018"/>
                                  </a:lnTo>
                                  <a:cubicBezTo>
                                    <a:pt x="13162" y="13317"/>
                                    <a:pt x="13982" y="13500"/>
                                    <a:pt x="14850" y="13500"/>
                                  </a:cubicBezTo>
                                  <a:cubicBezTo>
                                    <a:pt x="18577" y="13500"/>
                                    <a:pt x="21599" y="10477"/>
                                    <a:pt x="21599" y="6750"/>
                                  </a:cubicBezTo>
                                  <a:cubicBezTo>
                                    <a:pt x="21599" y="3022"/>
                                    <a:pt x="18577" y="0"/>
                                    <a:pt x="14850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28" name="AutoShape 129"/>
                          <wps:cNvSpPr/>
                          <wps:spPr bwMode="auto">
                            <a:xfrm>
                              <a:off x="4300" y="3344"/>
                              <a:ext cx="190" cy="19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+- 0 10800 134"/>
                                <a:gd name="T2" fmla="*/ 10800 h 21333"/>
                                <a:gd name="T3" fmla="*/ 10800 w 21600"/>
                                <a:gd name="T4" fmla="+- 0 10800 134"/>
                                <a:gd name="T5" fmla="*/ 10800 h 21333"/>
                                <a:gd name="T6" fmla="*/ 10800 w 21600"/>
                                <a:gd name="T7" fmla="+- 0 10800 134"/>
                                <a:gd name="T8" fmla="*/ 10800 h 21333"/>
                                <a:gd name="T9" fmla="*/ 10800 w 21600"/>
                                <a:gd name="T10" fmla="+- 0 10800 134"/>
                                <a:gd name="T11" fmla="*/ 10800 h 21333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21600" h="21333">
                                  <a:moveTo>
                                    <a:pt x="13008" y="18684"/>
                                  </a:moveTo>
                                  <a:cubicBezTo>
                                    <a:pt x="9017" y="15850"/>
                                    <a:pt x="5542" y="12415"/>
                                    <a:pt x="2694" y="8570"/>
                                  </a:cubicBezTo>
                                  <a:cubicBezTo>
                                    <a:pt x="3736" y="5628"/>
                                    <a:pt x="5693" y="3697"/>
                                    <a:pt x="8585" y="2647"/>
                                  </a:cubicBezTo>
                                  <a:cubicBezTo>
                                    <a:pt x="12578" y="5489"/>
                                    <a:pt x="16048" y="8911"/>
                                    <a:pt x="18889" y="12809"/>
                                  </a:cubicBezTo>
                                  <a:cubicBezTo>
                                    <a:pt x="17836" y="15730"/>
                                    <a:pt x="15883" y="17647"/>
                                    <a:pt x="13008" y="18684"/>
                                  </a:cubicBezTo>
                                  <a:moveTo>
                                    <a:pt x="21110" y="11295"/>
                                  </a:moveTo>
                                  <a:cubicBezTo>
                                    <a:pt x="18081" y="7130"/>
                                    <a:pt x="14396" y="3496"/>
                                    <a:pt x="10161" y="484"/>
                                  </a:cubicBezTo>
                                  <a:cubicBezTo>
                                    <a:pt x="9468" y="-8"/>
                                    <a:pt x="8579" y="-134"/>
                                    <a:pt x="7778" y="145"/>
                                  </a:cubicBezTo>
                                  <a:cubicBezTo>
                                    <a:pt x="4027" y="1450"/>
                                    <a:pt x="1463" y="3983"/>
                                    <a:pt x="145" y="7687"/>
                                  </a:cubicBezTo>
                                  <a:cubicBezTo>
                                    <a:pt x="46" y="7962"/>
                                    <a:pt x="0" y="8252"/>
                                    <a:pt x="0" y="8537"/>
                                  </a:cubicBezTo>
                                  <a:cubicBezTo>
                                    <a:pt x="0" y="9071"/>
                                    <a:pt x="167" y="9596"/>
                                    <a:pt x="487" y="10041"/>
                                  </a:cubicBezTo>
                                  <a:cubicBezTo>
                                    <a:pt x="3525" y="14213"/>
                                    <a:pt x="7211" y="17850"/>
                                    <a:pt x="11431" y="20850"/>
                                  </a:cubicBezTo>
                                  <a:cubicBezTo>
                                    <a:pt x="12122" y="21338"/>
                                    <a:pt x="13010" y="21466"/>
                                    <a:pt x="13812" y="21188"/>
                                  </a:cubicBezTo>
                                  <a:cubicBezTo>
                                    <a:pt x="17563" y="19893"/>
                                    <a:pt x="20133" y="17356"/>
                                    <a:pt x="21451" y="13647"/>
                                  </a:cubicBezTo>
                                  <a:cubicBezTo>
                                    <a:pt x="21551" y="13372"/>
                                    <a:pt x="21600" y="13081"/>
                                    <a:pt x="21600" y="12796"/>
                                  </a:cubicBezTo>
                                  <a:cubicBezTo>
                                    <a:pt x="21600" y="12265"/>
                                    <a:pt x="21429" y="11740"/>
                                    <a:pt x="21110" y="1129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129" name="AutoShape 130"/>
                        <wps:cNvSpPr/>
                        <wps:spPr bwMode="auto">
                          <a:xfrm>
                            <a:off x="2280" y="3249"/>
                            <a:ext cx="770" cy="770"/>
                          </a:xfrm>
                          <a:custGeom>
                            <a:avLst/>
                            <a:gdLst>
                              <a:gd name="T0" fmla="+- 0 10799 113"/>
                              <a:gd name="T1" fmla="*/ T0 w 21373"/>
                              <a:gd name="T2" fmla="*/ 10800 h 21600"/>
                              <a:gd name="T3" fmla="+- 0 10799 113"/>
                              <a:gd name="T4" fmla="*/ T3 w 21373"/>
                              <a:gd name="T5" fmla="*/ 10800 h 21600"/>
                              <a:gd name="T6" fmla="+- 0 10799 113"/>
                              <a:gd name="T7" fmla="*/ T6 w 21373"/>
                              <a:gd name="T8" fmla="*/ 10800 h 21600"/>
                              <a:gd name="T9" fmla="+- 0 10799 113"/>
                              <a:gd name="T10" fmla="*/ T9 w 21373"/>
                              <a:gd name="T11" fmla="*/ 10800 h 216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1373" h="21600">
                                <a:moveTo>
                                  <a:pt x="1336" y="20249"/>
                                </a:moveTo>
                                <a:cubicBezTo>
                                  <a:pt x="1428" y="20188"/>
                                  <a:pt x="3691" y="18688"/>
                                  <a:pt x="7070" y="17950"/>
                                </a:cubicBezTo>
                                <a:lnTo>
                                  <a:pt x="8729" y="17587"/>
                                </a:lnTo>
                                <a:cubicBezTo>
                                  <a:pt x="9321" y="17980"/>
                                  <a:pt x="9972" y="18225"/>
                                  <a:pt x="10686" y="18225"/>
                                </a:cubicBezTo>
                                <a:cubicBezTo>
                                  <a:pt x="11401" y="18225"/>
                                  <a:pt x="12052" y="17980"/>
                                  <a:pt x="12644" y="17587"/>
                                </a:cubicBezTo>
                                <a:lnTo>
                                  <a:pt x="14303" y="17950"/>
                                </a:lnTo>
                                <a:cubicBezTo>
                                  <a:pt x="17656" y="18682"/>
                                  <a:pt x="19911" y="20165"/>
                                  <a:pt x="20037" y="20249"/>
                                </a:cubicBezTo>
                                <a:cubicBezTo>
                                  <a:pt x="20037" y="20249"/>
                                  <a:pt x="1336" y="20249"/>
                                  <a:pt x="1336" y="20249"/>
                                </a:cubicBezTo>
                                <a:close/>
                                <a:moveTo>
                                  <a:pt x="13537" y="15793"/>
                                </a:moveTo>
                                <a:lnTo>
                                  <a:pt x="13317" y="16073"/>
                                </a:lnTo>
                                <a:cubicBezTo>
                                  <a:pt x="11725" y="17923"/>
                                  <a:pt x="9648" y="17923"/>
                                  <a:pt x="8056" y="16073"/>
                                </a:cubicBezTo>
                                <a:lnTo>
                                  <a:pt x="7836" y="15793"/>
                                </a:lnTo>
                                <a:cubicBezTo>
                                  <a:pt x="5977" y="13411"/>
                                  <a:pt x="5053" y="10261"/>
                                  <a:pt x="5451" y="7255"/>
                                </a:cubicBezTo>
                                <a:cubicBezTo>
                                  <a:pt x="5815" y="4367"/>
                                  <a:pt x="7453" y="1350"/>
                                  <a:pt x="10686" y="1350"/>
                                </a:cubicBezTo>
                                <a:cubicBezTo>
                                  <a:pt x="13920" y="1350"/>
                                  <a:pt x="15558" y="4367"/>
                                  <a:pt x="15922" y="7255"/>
                                </a:cubicBezTo>
                                <a:cubicBezTo>
                                  <a:pt x="16318" y="10262"/>
                                  <a:pt x="15398" y="13411"/>
                                  <a:pt x="13537" y="15793"/>
                                </a:cubicBezTo>
                                <a:moveTo>
                                  <a:pt x="20778" y="19126"/>
                                </a:moveTo>
                                <a:cubicBezTo>
                                  <a:pt x="20644" y="19037"/>
                                  <a:pt x="18209" y="17422"/>
                                  <a:pt x="14585" y="16630"/>
                                </a:cubicBezTo>
                                <a:cubicBezTo>
                                  <a:pt x="15914" y="14927"/>
                                  <a:pt x="16767" y="12639"/>
                                  <a:pt x="17130" y="11115"/>
                                </a:cubicBezTo>
                                <a:cubicBezTo>
                                  <a:pt x="17633" y="9004"/>
                                  <a:pt x="17438" y="4873"/>
                                  <a:pt x="15431" y="2299"/>
                                </a:cubicBezTo>
                                <a:cubicBezTo>
                                  <a:pt x="14259" y="795"/>
                                  <a:pt x="12618" y="0"/>
                                  <a:pt x="10686" y="0"/>
                                </a:cubicBezTo>
                                <a:cubicBezTo>
                                  <a:pt x="8755" y="0"/>
                                  <a:pt x="7114" y="795"/>
                                  <a:pt x="5942" y="2299"/>
                                </a:cubicBezTo>
                                <a:cubicBezTo>
                                  <a:pt x="3935" y="4873"/>
                                  <a:pt x="3740" y="9004"/>
                                  <a:pt x="4243" y="11115"/>
                                </a:cubicBezTo>
                                <a:cubicBezTo>
                                  <a:pt x="4606" y="12639"/>
                                  <a:pt x="5459" y="14927"/>
                                  <a:pt x="6788" y="16630"/>
                                </a:cubicBezTo>
                                <a:cubicBezTo>
                                  <a:pt x="3164" y="17422"/>
                                  <a:pt x="729" y="19037"/>
                                  <a:pt x="595" y="19126"/>
                                </a:cubicBezTo>
                                <a:cubicBezTo>
                                  <a:pt x="105" y="19457"/>
                                  <a:pt x="-113" y="20071"/>
                                  <a:pt x="57" y="20640"/>
                                </a:cubicBezTo>
                                <a:cubicBezTo>
                                  <a:pt x="228" y="21210"/>
                                  <a:pt x="747" y="21599"/>
                                  <a:pt x="1336" y="21599"/>
                                </a:cubicBezTo>
                                <a:lnTo>
                                  <a:pt x="20037" y="21599"/>
                                </a:lnTo>
                                <a:cubicBezTo>
                                  <a:pt x="20626" y="21599"/>
                                  <a:pt x="21145" y="21210"/>
                                  <a:pt x="21316" y="20640"/>
                                </a:cubicBezTo>
                                <a:cubicBezTo>
                                  <a:pt x="21487" y="20071"/>
                                  <a:pt x="21268" y="19457"/>
                                  <a:pt x="20778" y="19126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193" name="组合 192"/>
                        <wpg:cNvGrpSpPr/>
                        <wpg:grpSpPr>
                          <a:xfrm>
                            <a:off x="793" y="3249"/>
                            <a:ext cx="672" cy="770"/>
                            <a:chOff x="793" y="3249"/>
                            <a:chExt cx="672" cy="770"/>
                          </a:xfrm>
                          <a:grpFill/>
                        </wpg:grpSpPr>
                        <wps:wsp>
                          <wps:cNvPr id="130" name="AutoShape 131"/>
                          <wps:cNvSpPr/>
                          <wps:spPr bwMode="auto">
                            <a:xfrm>
                              <a:off x="793" y="3249"/>
                              <a:ext cx="672" cy="7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20057" y="5400"/>
                                  </a:moveTo>
                                  <a:lnTo>
                                    <a:pt x="20057" y="6075"/>
                                  </a:lnTo>
                                  <a:lnTo>
                                    <a:pt x="1542" y="6075"/>
                                  </a:lnTo>
                                  <a:lnTo>
                                    <a:pt x="1542" y="5400"/>
                                  </a:lnTo>
                                  <a:lnTo>
                                    <a:pt x="1542" y="4725"/>
                                  </a:lnTo>
                                  <a:cubicBezTo>
                                    <a:pt x="1542" y="4352"/>
                                    <a:pt x="1887" y="4050"/>
                                    <a:pt x="2314" y="4050"/>
                                  </a:cubicBezTo>
                                  <a:lnTo>
                                    <a:pt x="19285" y="4050"/>
                                  </a:lnTo>
                                  <a:cubicBezTo>
                                    <a:pt x="19712" y="4050"/>
                                    <a:pt x="20057" y="4352"/>
                                    <a:pt x="20057" y="4725"/>
                                  </a:cubicBezTo>
                                  <a:cubicBezTo>
                                    <a:pt x="20057" y="4725"/>
                                    <a:pt x="20057" y="5400"/>
                                    <a:pt x="20057" y="5400"/>
                                  </a:cubicBezTo>
                                  <a:close/>
                                  <a:moveTo>
                                    <a:pt x="18514" y="18900"/>
                                  </a:moveTo>
                                  <a:cubicBezTo>
                                    <a:pt x="18514" y="19644"/>
                                    <a:pt x="17822" y="20249"/>
                                    <a:pt x="16971" y="20249"/>
                                  </a:cubicBezTo>
                                  <a:lnTo>
                                    <a:pt x="4628" y="20249"/>
                                  </a:lnTo>
                                  <a:cubicBezTo>
                                    <a:pt x="3777" y="20249"/>
                                    <a:pt x="3085" y="19644"/>
                                    <a:pt x="3085" y="18900"/>
                                  </a:cubicBezTo>
                                  <a:lnTo>
                                    <a:pt x="3085" y="7425"/>
                                  </a:lnTo>
                                  <a:lnTo>
                                    <a:pt x="18514" y="7425"/>
                                  </a:lnTo>
                                  <a:cubicBezTo>
                                    <a:pt x="18514" y="7425"/>
                                    <a:pt x="18514" y="18900"/>
                                    <a:pt x="18514" y="18900"/>
                                  </a:cubicBezTo>
                                  <a:close/>
                                  <a:moveTo>
                                    <a:pt x="6171" y="2025"/>
                                  </a:moveTo>
                                  <a:cubicBezTo>
                                    <a:pt x="6171" y="1652"/>
                                    <a:pt x="6516" y="1350"/>
                                    <a:pt x="6942" y="1350"/>
                                  </a:cubicBezTo>
                                  <a:lnTo>
                                    <a:pt x="14657" y="1350"/>
                                  </a:lnTo>
                                  <a:cubicBezTo>
                                    <a:pt x="15083" y="1350"/>
                                    <a:pt x="15428" y="1652"/>
                                    <a:pt x="15428" y="2025"/>
                                  </a:cubicBezTo>
                                  <a:lnTo>
                                    <a:pt x="15428" y="2700"/>
                                  </a:lnTo>
                                  <a:lnTo>
                                    <a:pt x="6171" y="2700"/>
                                  </a:lnTo>
                                  <a:cubicBezTo>
                                    <a:pt x="6171" y="2700"/>
                                    <a:pt x="6171" y="2025"/>
                                    <a:pt x="6171" y="2025"/>
                                  </a:cubicBezTo>
                                  <a:close/>
                                  <a:moveTo>
                                    <a:pt x="21585" y="4601"/>
                                  </a:moveTo>
                                  <a:cubicBezTo>
                                    <a:pt x="21511" y="3541"/>
                                    <a:pt x="20516" y="2700"/>
                                    <a:pt x="19285" y="2700"/>
                                  </a:cubicBezTo>
                                  <a:lnTo>
                                    <a:pt x="16971" y="2700"/>
                                  </a:lnTo>
                                  <a:lnTo>
                                    <a:pt x="16971" y="2025"/>
                                  </a:lnTo>
                                  <a:cubicBezTo>
                                    <a:pt x="16971" y="906"/>
                                    <a:pt x="15935" y="0"/>
                                    <a:pt x="14657" y="0"/>
                                  </a:cubicBezTo>
                                  <a:lnTo>
                                    <a:pt x="6942" y="0"/>
                                  </a:lnTo>
                                  <a:cubicBezTo>
                                    <a:pt x="5664" y="0"/>
                                    <a:pt x="4628" y="906"/>
                                    <a:pt x="4628" y="2025"/>
                                  </a:cubicBezTo>
                                  <a:lnTo>
                                    <a:pt x="4628" y="2700"/>
                                  </a:lnTo>
                                  <a:lnTo>
                                    <a:pt x="2314" y="2700"/>
                                  </a:lnTo>
                                  <a:cubicBezTo>
                                    <a:pt x="1083" y="2700"/>
                                    <a:pt x="88" y="3541"/>
                                    <a:pt x="14" y="4601"/>
                                  </a:cubicBezTo>
                                  <a:lnTo>
                                    <a:pt x="0" y="4601"/>
                                  </a:lnTo>
                                  <a:lnTo>
                                    <a:pt x="0" y="5400"/>
                                  </a:lnTo>
                                  <a:lnTo>
                                    <a:pt x="0" y="6075"/>
                                  </a:lnTo>
                                  <a:cubicBezTo>
                                    <a:pt x="0" y="6820"/>
                                    <a:pt x="691" y="7425"/>
                                    <a:pt x="1542" y="7425"/>
                                  </a:cubicBezTo>
                                  <a:lnTo>
                                    <a:pt x="1542" y="18900"/>
                                  </a:lnTo>
                                  <a:cubicBezTo>
                                    <a:pt x="1542" y="20391"/>
                                    <a:pt x="2924" y="21599"/>
                                    <a:pt x="4628" y="21599"/>
                                  </a:cubicBezTo>
                                  <a:lnTo>
                                    <a:pt x="16971" y="21599"/>
                                  </a:lnTo>
                                  <a:cubicBezTo>
                                    <a:pt x="18675" y="21599"/>
                                    <a:pt x="20057" y="20391"/>
                                    <a:pt x="20057" y="18900"/>
                                  </a:cubicBezTo>
                                  <a:lnTo>
                                    <a:pt x="20057" y="7425"/>
                                  </a:lnTo>
                                  <a:cubicBezTo>
                                    <a:pt x="20908" y="7425"/>
                                    <a:pt x="21599" y="6820"/>
                                    <a:pt x="21599" y="6075"/>
                                  </a:cubicBezTo>
                                  <a:lnTo>
                                    <a:pt x="21599" y="5400"/>
                                  </a:lnTo>
                                  <a:lnTo>
                                    <a:pt x="21599" y="4601"/>
                                  </a:lnTo>
                                  <a:cubicBezTo>
                                    <a:pt x="21599" y="4601"/>
                                    <a:pt x="21585" y="4601"/>
                                    <a:pt x="21585" y="460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31" name="AutoShape 132"/>
                          <wps:cNvSpPr/>
                          <wps:spPr bwMode="auto">
                            <a:xfrm>
                              <a:off x="935" y="3559"/>
                              <a:ext cx="98" cy="36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5399" y="1440"/>
                                  </a:moveTo>
                                  <a:lnTo>
                                    <a:pt x="16199" y="1440"/>
                                  </a:lnTo>
                                  <a:lnTo>
                                    <a:pt x="16199" y="20160"/>
                                  </a:lnTo>
                                  <a:lnTo>
                                    <a:pt x="5399" y="20160"/>
                                  </a:lnTo>
                                  <a:cubicBezTo>
                                    <a:pt x="5399" y="20160"/>
                                    <a:pt x="5399" y="1440"/>
                                    <a:pt x="5399" y="1440"/>
                                  </a:cubicBezTo>
                                  <a:close/>
                                  <a:moveTo>
                                    <a:pt x="5399" y="21600"/>
                                  </a:moveTo>
                                  <a:lnTo>
                                    <a:pt x="16199" y="21600"/>
                                  </a:lnTo>
                                  <a:cubicBezTo>
                                    <a:pt x="19187" y="21600"/>
                                    <a:pt x="21600" y="20956"/>
                                    <a:pt x="21600" y="20160"/>
                                  </a:cubicBezTo>
                                  <a:lnTo>
                                    <a:pt x="21600" y="1440"/>
                                  </a:lnTo>
                                  <a:cubicBezTo>
                                    <a:pt x="21600" y="644"/>
                                    <a:pt x="19187" y="0"/>
                                    <a:pt x="16199" y="0"/>
                                  </a:cubicBezTo>
                                  <a:lnTo>
                                    <a:pt x="5399" y="0"/>
                                  </a:lnTo>
                                  <a:cubicBezTo>
                                    <a:pt x="2412" y="0"/>
                                    <a:pt x="0" y="644"/>
                                    <a:pt x="0" y="1440"/>
                                  </a:cubicBezTo>
                                  <a:lnTo>
                                    <a:pt x="0" y="20160"/>
                                  </a:lnTo>
                                  <a:cubicBezTo>
                                    <a:pt x="0" y="20956"/>
                                    <a:pt x="2412" y="21600"/>
                                    <a:pt x="5399" y="2160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32" name="AutoShape 133"/>
                          <wps:cNvSpPr/>
                          <wps:spPr bwMode="auto">
                            <a:xfrm>
                              <a:off x="1080" y="3559"/>
                              <a:ext cx="98" cy="36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5399" y="1440"/>
                                  </a:moveTo>
                                  <a:lnTo>
                                    <a:pt x="16199" y="1440"/>
                                  </a:lnTo>
                                  <a:lnTo>
                                    <a:pt x="16199" y="20160"/>
                                  </a:lnTo>
                                  <a:lnTo>
                                    <a:pt x="5399" y="20160"/>
                                  </a:lnTo>
                                  <a:cubicBezTo>
                                    <a:pt x="5399" y="20160"/>
                                    <a:pt x="5399" y="1440"/>
                                    <a:pt x="5399" y="1440"/>
                                  </a:cubicBezTo>
                                  <a:close/>
                                  <a:moveTo>
                                    <a:pt x="5399" y="21600"/>
                                  </a:moveTo>
                                  <a:lnTo>
                                    <a:pt x="16199" y="21600"/>
                                  </a:lnTo>
                                  <a:cubicBezTo>
                                    <a:pt x="19187" y="21600"/>
                                    <a:pt x="21600" y="20956"/>
                                    <a:pt x="21600" y="20160"/>
                                  </a:cubicBezTo>
                                  <a:lnTo>
                                    <a:pt x="21600" y="1440"/>
                                  </a:lnTo>
                                  <a:cubicBezTo>
                                    <a:pt x="21600" y="644"/>
                                    <a:pt x="19187" y="0"/>
                                    <a:pt x="16199" y="0"/>
                                  </a:cubicBezTo>
                                  <a:lnTo>
                                    <a:pt x="5399" y="0"/>
                                  </a:lnTo>
                                  <a:cubicBezTo>
                                    <a:pt x="2412" y="0"/>
                                    <a:pt x="0" y="644"/>
                                    <a:pt x="0" y="1440"/>
                                  </a:cubicBezTo>
                                  <a:lnTo>
                                    <a:pt x="0" y="20160"/>
                                  </a:lnTo>
                                  <a:cubicBezTo>
                                    <a:pt x="0" y="20956"/>
                                    <a:pt x="2412" y="21600"/>
                                    <a:pt x="5399" y="2160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33" name="AutoShape 134"/>
                          <wps:cNvSpPr/>
                          <wps:spPr bwMode="auto">
                            <a:xfrm>
                              <a:off x="1223" y="3559"/>
                              <a:ext cx="97" cy="36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5399" y="1440"/>
                                  </a:moveTo>
                                  <a:lnTo>
                                    <a:pt x="16199" y="1440"/>
                                  </a:lnTo>
                                  <a:lnTo>
                                    <a:pt x="16199" y="20160"/>
                                  </a:lnTo>
                                  <a:lnTo>
                                    <a:pt x="5399" y="20160"/>
                                  </a:lnTo>
                                  <a:cubicBezTo>
                                    <a:pt x="5399" y="20160"/>
                                    <a:pt x="5399" y="1440"/>
                                    <a:pt x="5399" y="1440"/>
                                  </a:cubicBezTo>
                                  <a:close/>
                                  <a:moveTo>
                                    <a:pt x="5399" y="21600"/>
                                  </a:moveTo>
                                  <a:lnTo>
                                    <a:pt x="16199" y="21600"/>
                                  </a:lnTo>
                                  <a:cubicBezTo>
                                    <a:pt x="19187" y="21600"/>
                                    <a:pt x="21600" y="20956"/>
                                    <a:pt x="21600" y="20160"/>
                                  </a:cubicBezTo>
                                  <a:lnTo>
                                    <a:pt x="21600" y="1440"/>
                                  </a:lnTo>
                                  <a:cubicBezTo>
                                    <a:pt x="21600" y="644"/>
                                    <a:pt x="19187" y="0"/>
                                    <a:pt x="16199" y="0"/>
                                  </a:cubicBezTo>
                                  <a:lnTo>
                                    <a:pt x="5399" y="0"/>
                                  </a:lnTo>
                                  <a:cubicBezTo>
                                    <a:pt x="2412" y="0"/>
                                    <a:pt x="0" y="644"/>
                                    <a:pt x="0" y="1440"/>
                                  </a:cubicBezTo>
                                  <a:lnTo>
                                    <a:pt x="0" y="20160"/>
                                  </a:lnTo>
                                  <a:cubicBezTo>
                                    <a:pt x="0" y="20956"/>
                                    <a:pt x="2412" y="21600"/>
                                    <a:pt x="5399" y="2160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134" name="AutoShape 135"/>
                        <wps:cNvSpPr/>
                        <wps:spPr bwMode="auto">
                          <a:xfrm>
                            <a:off x="8433" y="1829"/>
                            <a:ext cx="770" cy="530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600" h="21600">
                                <a:moveTo>
                                  <a:pt x="20249" y="18681"/>
                                </a:moveTo>
                                <a:lnTo>
                                  <a:pt x="19651" y="18681"/>
                                </a:lnTo>
                                <a:lnTo>
                                  <a:pt x="19575" y="18681"/>
                                </a:lnTo>
                                <a:lnTo>
                                  <a:pt x="16874" y="14754"/>
                                </a:lnTo>
                                <a:lnTo>
                                  <a:pt x="16874" y="14727"/>
                                </a:lnTo>
                                <a:lnTo>
                                  <a:pt x="16199" y="13745"/>
                                </a:lnTo>
                                <a:lnTo>
                                  <a:pt x="16199" y="7854"/>
                                </a:lnTo>
                                <a:lnTo>
                                  <a:pt x="19575" y="2945"/>
                                </a:lnTo>
                                <a:lnTo>
                                  <a:pt x="19651" y="2945"/>
                                </a:lnTo>
                                <a:lnTo>
                                  <a:pt x="20249" y="2945"/>
                                </a:lnTo>
                                <a:cubicBezTo>
                                  <a:pt x="20249" y="2945"/>
                                  <a:pt x="20249" y="18681"/>
                                  <a:pt x="20249" y="18681"/>
                                </a:cubicBezTo>
                                <a:close/>
                                <a:moveTo>
                                  <a:pt x="2024" y="19636"/>
                                </a:moveTo>
                                <a:cubicBezTo>
                                  <a:pt x="1651" y="19636"/>
                                  <a:pt x="1349" y="19195"/>
                                  <a:pt x="1349" y="18654"/>
                                </a:cubicBezTo>
                                <a:lnTo>
                                  <a:pt x="1349" y="2945"/>
                                </a:lnTo>
                                <a:cubicBezTo>
                                  <a:pt x="1349" y="2402"/>
                                  <a:pt x="1651" y="1963"/>
                                  <a:pt x="2024" y="1963"/>
                                </a:cubicBezTo>
                                <a:lnTo>
                                  <a:pt x="14849" y="1963"/>
                                </a:lnTo>
                                <a:cubicBezTo>
                                  <a:pt x="15221" y="1963"/>
                                  <a:pt x="15524" y="2403"/>
                                  <a:pt x="15524" y="2945"/>
                                </a:cubicBezTo>
                                <a:lnTo>
                                  <a:pt x="15524" y="18654"/>
                                </a:lnTo>
                                <a:cubicBezTo>
                                  <a:pt x="15524" y="19195"/>
                                  <a:pt x="15221" y="19636"/>
                                  <a:pt x="14849" y="19636"/>
                                </a:cubicBezTo>
                                <a:cubicBezTo>
                                  <a:pt x="14849" y="19636"/>
                                  <a:pt x="2024" y="19636"/>
                                  <a:pt x="2024" y="19636"/>
                                </a:cubicBezTo>
                                <a:close/>
                                <a:moveTo>
                                  <a:pt x="20249" y="981"/>
                                </a:moveTo>
                                <a:lnTo>
                                  <a:pt x="19651" y="981"/>
                                </a:lnTo>
                                <a:cubicBezTo>
                                  <a:pt x="19296" y="981"/>
                                  <a:pt x="18956" y="1185"/>
                                  <a:pt x="18703" y="1547"/>
                                </a:cubicBezTo>
                                <a:lnTo>
                                  <a:pt x="16874" y="4170"/>
                                </a:lnTo>
                                <a:lnTo>
                                  <a:pt x="16874" y="2945"/>
                                </a:lnTo>
                                <a:cubicBezTo>
                                  <a:pt x="16874" y="1317"/>
                                  <a:pt x="15967" y="0"/>
                                  <a:pt x="14849" y="0"/>
                                </a:cubicBezTo>
                                <a:lnTo>
                                  <a:pt x="2024" y="0"/>
                                </a:lnTo>
                                <a:cubicBezTo>
                                  <a:pt x="908" y="0"/>
                                  <a:pt x="0" y="1320"/>
                                  <a:pt x="0" y="2945"/>
                                </a:cubicBezTo>
                                <a:lnTo>
                                  <a:pt x="0" y="9789"/>
                                </a:lnTo>
                                <a:lnTo>
                                  <a:pt x="0" y="18654"/>
                                </a:lnTo>
                                <a:cubicBezTo>
                                  <a:pt x="0" y="20281"/>
                                  <a:pt x="905" y="21599"/>
                                  <a:pt x="2024" y="21599"/>
                                </a:cubicBezTo>
                                <a:lnTo>
                                  <a:pt x="14849" y="21599"/>
                                </a:lnTo>
                                <a:cubicBezTo>
                                  <a:pt x="15967" y="21599"/>
                                  <a:pt x="16874" y="20281"/>
                                  <a:pt x="16874" y="18654"/>
                                </a:cubicBezTo>
                                <a:lnTo>
                                  <a:pt x="16874" y="17456"/>
                                </a:lnTo>
                                <a:lnTo>
                                  <a:pt x="18703" y="20079"/>
                                </a:lnTo>
                                <a:cubicBezTo>
                                  <a:pt x="18956" y="20442"/>
                                  <a:pt x="19296" y="20645"/>
                                  <a:pt x="19651" y="20645"/>
                                </a:cubicBezTo>
                                <a:lnTo>
                                  <a:pt x="20249" y="20645"/>
                                </a:lnTo>
                                <a:cubicBezTo>
                                  <a:pt x="20994" y="20645"/>
                                  <a:pt x="21600" y="19765"/>
                                  <a:pt x="21600" y="18681"/>
                                </a:cubicBezTo>
                                <a:lnTo>
                                  <a:pt x="21600" y="2945"/>
                                </a:lnTo>
                                <a:cubicBezTo>
                                  <a:pt x="21600" y="1860"/>
                                  <a:pt x="20994" y="981"/>
                                  <a:pt x="20249" y="981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187" name="组合 186"/>
                        <wpg:cNvGrpSpPr/>
                        <wpg:grpSpPr>
                          <a:xfrm>
                            <a:off x="6895" y="1709"/>
                            <a:ext cx="768" cy="770"/>
                            <a:chOff x="6895" y="1709"/>
                            <a:chExt cx="768" cy="770"/>
                          </a:xfrm>
                          <a:grpFill/>
                        </wpg:grpSpPr>
                        <wps:wsp>
                          <wps:cNvPr id="135" name="AutoShape 136"/>
                          <wps:cNvSpPr/>
                          <wps:spPr bwMode="auto">
                            <a:xfrm>
                              <a:off x="7303" y="1804"/>
                              <a:ext cx="252" cy="25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9538" y="20579"/>
                                  </a:moveTo>
                                  <a:lnTo>
                                    <a:pt x="19542" y="20579"/>
                                  </a:lnTo>
                                  <a:cubicBezTo>
                                    <a:pt x="19546" y="21142"/>
                                    <a:pt x="20004" y="21600"/>
                                    <a:pt x="20571" y="21600"/>
                                  </a:cubicBezTo>
                                  <a:cubicBezTo>
                                    <a:pt x="21137" y="21600"/>
                                    <a:pt x="21599" y="21138"/>
                                    <a:pt x="21599" y="20571"/>
                                  </a:cubicBezTo>
                                  <a:cubicBezTo>
                                    <a:pt x="21599" y="20565"/>
                                    <a:pt x="21595" y="20561"/>
                                    <a:pt x="21595" y="20555"/>
                                  </a:cubicBezTo>
                                  <a:cubicBezTo>
                                    <a:pt x="21583" y="9221"/>
                                    <a:pt x="12411" y="41"/>
                                    <a:pt x="1080" y="12"/>
                                  </a:cubicBezTo>
                                  <a:cubicBezTo>
                                    <a:pt x="1064" y="10"/>
                                    <a:pt x="1048" y="0"/>
                                    <a:pt x="1028" y="0"/>
                                  </a:cubicBezTo>
                                  <a:cubicBezTo>
                                    <a:pt x="458" y="0"/>
                                    <a:pt x="0" y="461"/>
                                    <a:pt x="0" y="1028"/>
                                  </a:cubicBezTo>
                                  <a:cubicBezTo>
                                    <a:pt x="0" y="1594"/>
                                    <a:pt x="458" y="2055"/>
                                    <a:pt x="1024" y="2057"/>
                                  </a:cubicBezTo>
                                  <a:lnTo>
                                    <a:pt x="1024" y="2065"/>
                                  </a:lnTo>
                                  <a:cubicBezTo>
                                    <a:pt x="11233" y="2065"/>
                                    <a:pt x="19538" y="10370"/>
                                    <a:pt x="19538" y="2057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36" name="AutoShape 137"/>
                          <wps:cNvSpPr/>
                          <wps:spPr bwMode="auto">
                            <a:xfrm>
                              <a:off x="6895" y="1709"/>
                              <a:ext cx="768" cy="770"/>
                            </a:xfrm>
                            <a:custGeom>
                              <a:avLst/>
                              <a:gdLst>
                                <a:gd name="T0" fmla="+- 0 10819 195"/>
                                <a:gd name="T1" fmla="*/ T0 w 21248"/>
                                <a:gd name="T2" fmla="*/ 10800 h 21600"/>
                                <a:gd name="T3" fmla="+- 0 10819 195"/>
                                <a:gd name="T4" fmla="*/ T3 w 21248"/>
                                <a:gd name="T5" fmla="*/ 10800 h 21600"/>
                                <a:gd name="T6" fmla="+- 0 10819 195"/>
                                <a:gd name="T7" fmla="*/ T6 w 21248"/>
                                <a:gd name="T8" fmla="*/ 10800 h 21600"/>
                                <a:gd name="T9" fmla="+- 0 10819 195"/>
                                <a:gd name="T10" fmla="*/ T9 w 21248"/>
                                <a:gd name="T11" fmla="*/ 10800 h 216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1248" h="21600">
                                  <a:moveTo>
                                    <a:pt x="19868" y="17133"/>
                                  </a:moveTo>
                                  <a:cubicBezTo>
                                    <a:pt x="19766" y="17386"/>
                                    <a:pt x="19525" y="17549"/>
                                    <a:pt x="19255" y="17549"/>
                                  </a:cubicBezTo>
                                  <a:lnTo>
                                    <a:pt x="19058" y="17549"/>
                                  </a:lnTo>
                                  <a:lnTo>
                                    <a:pt x="3983" y="2226"/>
                                  </a:lnTo>
                                  <a:lnTo>
                                    <a:pt x="3983" y="2025"/>
                                  </a:lnTo>
                                  <a:cubicBezTo>
                                    <a:pt x="3983" y="1750"/>
                                    <a:pt x="4144" y="1506"/>
                                    <a:pt x="4393" y="1401"/>
                                  </a:cubicBezTo>
                                  <a:cubicBezTo>
                                    <a:pt x="4475" y="1367"/>
                                    <a:pt x="4560" y="1350"/>
                                    <a:pt x="4647" y="1350"/>
                                  </a:cubicBezTo>
                                  <a:cubicBezTo>
                                    <a:pt x="4824" y="1350"/>
                                    <a:pt x="4991" y="1420"/>
                                    <a:pt x="5116" y="1547"/>
                                  </a:cubicBezTo>
                                  <a:lnTo>
                                    <a:pt x="19724" y="16397"/>
                                  </a:lnTo>
                                  <a:cubicBezTo>
                                    <a:pt x="19915" y="16591"/>
                                    <a:pt x="19972" y="16880"/>
                                    <a:pt x="19868" y="17133"/>
                                  </a:cubicBezTo>
                                  <a:moveTo>
                                    <a:pt x="10121" y="17549"/>
                                  </a:moveTo>
                                  <a:cubicBezTo>
                                    <a:pt x="10017" y="17549"/>
                                    <a:pt x="9922" y="17586"/>
                                    <a:pt x="9824" y="17609"/>
                                  </a:cubicBezTo>
                                  <a:lnTo>
                                    <a:pt x="3923" y="11612"/>
                                  </a:lnTo>
                                  <a:cubicBezTo>
                                    <a:pt x="3946" y="11512"/>
                                    <a:pt x="3982" y="11415"/>
                                    <a:pt x="3982" y="11311"/>
                                  </a:cubicBezTo>
                                  <a:lnTo>
                                    <a:pt x="3983" y="3180"/>
                                  </a:lnTo>
                                  <a:lnTo>
                                    <a:pt x="18119" y="17549"/>
                                  </a:lnTo>
                                  <a:cubicBezTo>
                                    <a:pt x="18119" y="17549"/>
                                    <a:pt x="10121" y="17549"/>
                                    <a:pt x="10121" y="17549"/>
                                  </a:cubicBezTo>
                                  <a:close/>
                                  <a:moveTo>
                                    <a:pt x="9182" y="17945"/>
                                  </a:moveTo>
                                  <a:lnTo>
                                    <a:pt x="7109" y="20052"/>
                                  </a:lnTo>
                                  <a:cubicBezTo>
                                    <a:pt x="6939" y="20224"/>
                                    <a:pt x="6742" y="20249"/>
                                    <a:pt x="6640" y="20249"/>
                                  </a:cubicBezTo>
                                  <a:cubicBezTo>
                                    <a:pt x="6537" y="20249"/>
                                    <a:pt x="6339" y="20224"/>
                                    <a:pt x="6170" y="20052"/>
                                  </a:cubicBezTo>
                                  <a:lnTo>
                                    <a:pt x="1522" y="15327"/>
                                  </a:lnTo>
                                  <a:cubicBezTo>
                                    <a:pt x="1352" y="15154"/>
                                    <a:pt x="1327" y="14953"/>
                                    <a:pt x="1327" y="14850"/>
                                  </a:cubicBezTo>
                                  <a:cubicBezTo>
                                    <a:pt x="1327" y="14745"/>
                                    <a:pt x="1352" y="14544"/>
                                    <a:pt x="1522" y="14373"/>
                                  </a:cubicBezTo>
                                  <a:lnTo>
                                    <a:pt x="3593" y="12266"/>
                                  </a:lnTo>
                                  <a:cubicBezTo>
                                    <a:pt x="3599" y="12260"/>
                                    <a:pt x="3601" y="12251"/>
                                    <a:pt x="3607" y="12245"/>
                                  </a:cubicBezTo>
                                  <a:lnTo>
                                    <a:pt x="9202" y="17932"/>
                                  </a:lnTo>
                                  <a:cubicBezTo>
                                    <a:pt x="9196" y="17937"/>
                                    <a:pt x="9187" y="17939"/>
                                    <a:pt x="9182" y="17945"/>
                                  </a:cubicBezTo>
                                  <a:moveTo>
                                    <a:pt x="6056" y="593"/>
                                  </a:moveTo>
                                  <a:cubicBezTo>
                                    <a:pt x="5675" y="205"/>
                                    <a:pt x="5165" y="0"/>
                                    <a:pt x="4647" y="0"/>
                                  </a:cubicBezTo>
                                  <a:cubicBezTo>
                                    <a:pt x="4390" y="0"/>
                                    <a:pt x="4132" y="49"/>
                                    <a:pt x="3885" y="154"/>
                                  </a:cubicBezTo>
                                  <a:cubicBezTo>
                                    <a:pt x="3141" y="467"/>
                                    <a:pt x="2655" y="1205"/>
                                    <a:pt x="2655" y="2025"/>
                                  </a:cubicBezTo>
                                  <a:lnTo>
                                    <a:pt x="2654" y="11311"/>
                                  </a:lnTo>
                                  <a:lnTo>
                                    <a:pt x="583" y="13418"/>
                                  </a:lnTo>
                                  <a:cubicBezTo>
                                    <a:pt x="-195" y="14208"/>
                                    <a:pt x="-195" y="15491"/>
                                    <a:pt x="583" y="16281"/>
                                  </a:cubicBezTo>
                                  <a:lnTo>
                                    <a:pt x="5231" y="21006"/>
                                  </a:lnTo>
                                  <a:cubicBezTo>
                                    <a:pt x="5620" y="21402"/>
                                    <a:pt x="6131" y="21599"/>
                                    <a:pt x="6640" y="21599"/>
                                  </a:cubicBezTo>
                                  <a:cubicBezTo>
                                    <a:pt x="7150" y="21599"/>
                                    <a:pt x="7659" y="21402"/>
                                    <a:pt x="8048" y="21006"/>
                                  </a:cubicBezTo>
                                  <a:lnTo>
                                    <a:pt x="10121" y="18900"/>
                                  </a:lnTo>
                                  <a:lnTo>
                                    <a:pt x="19255" y="18900"/>
                                  </a:lnTo>
                                  <a:cubicBezTo>
                                    <a:pt x="20062" y="18900"/>
                                    <a:pt x="20788" y="18407"/>
                                    <a:pt x="21095" y="17650"/>
                                  </a:cubicBezTo>
                                  <a:cubicBezTo>
                                    <a:pt x="21405" y="16893"/>
                                    <a:pt x="21234" y="16022"/>
                                    <a:pt x="20663" y="15443"/>
                                  </a:cubicBezTo>
                                  <a:cubicBezTo>
                                    <a:pt x="20663" y="15443"/>
                                    <a:pt x="6056" y="593"/>
                                    <a:pt x="6056" y="5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37" name="AutoShape 138"/>
                          <wps:cNvSpPr/>
                          <wps:spPr bwMode="auto">
                            <a:xfrm>
                              <a:off x="7303" y="1709"/>
                              <a:ext cx="360" cy="36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437" y="2880"/>
                                  </a:moveTo>
                                  <a:lnTo>
                                    <a:pt x="1437" y="2885"/>
                                  </a:lnTo>
                                  <a:cubicBezTo>
                                    <a:pt x="10965" y="2885"/>
                                    <a:pt x="18717" y="10637"/>
                                    <a:pt x="18717" y="20165"/>
                                  </a:cubicBezTo>
                                  <a:lnTo>
                                    <a:pt x="18720" y="20165"/>
                                  </a:lnTo>
                                  <a:cubicBezTo>
                                    <a:pt x="18722" y="20959"/>
                                    <a:pt x="19366" y="21600"/>
                                    <a:pt x="20160" y="21600"/>
                                  </a:cubicBezTo>
                                  <a:cubicBezTo>
                                    <a:pt x="20955" y="21600"/>
                                    <a:pt x="21599" y="20956"/>
                                    <a:pt x="21599" y="20160"/>
                                  </a:cubicBezTo>
                                  <a:cubicBezTo>
                                    <a:pt x="21599" y="20155"/>
                                    <a:pt x="21597" y="20152"/>
                                    <a:pt x="21597" y="20148"/>
                                  </a:cubicBezTo>
                                  <a:cubicBezTo>
                                    <a:pt x="21588" y="9034"/>
                                    <a:pt x="12588" y="28"/>
                                    <a:pt x="1476" y="8"/>
                                  </a:cubicBezTo>
                                  <a:cubicBezTo>
                                    <a:pt x="1465" y="7"/>
                                    <a:pt x="1454" y="0"/>
                                    <a:pt x="1440" y="0"/>
                                  </a:cubicBezTo>
                                  <a:cubicBezTo>
                                    <a:pt x="644" y="0"/>
                                    <a:pt x="0" y="644"/>
                                    <a:pt x="0" y="1440"/>
                                  </a:cubicBezTo>
                                  <a:cubicBezTo>
                                    <a:pt x="0" y="2234"/>
                                    <a:pt x="644" y="2878"/>
                                    <a:pt x="1437" y="288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138" name="AutoShape 139"/>
                        <wps:cNvSpPr/>
                        <wps:spPr bwMode="auto">
                          <a:xfrm>
                            <a:off x="5358" y="1709"/>
                            <a:ext cx="767" cy="745"/>
                          </a:xfrm>
                          <a:custGeom>
                            <a:avLst/>
                            <a:gdLst>
                              <a:gd name="T0" fmla="+- 0 10800 104"/>
                              <a:gd name="T1" fmla="*/ T0 w 21392"/>
                              <a:gd name="T2" fmla="*/ 10800 h 21600"/>
                              <a:gd name="T3" fmla="+- 0 10800 104"/>
                              <a:gd name="T4" fmla="*/ T3 w 21392"/>
                              <a:gd name="T5" fmla="*/ 10800 h 21600"/>
                              <a:gd name="T6" fmla="+- 0 10800 104"/>
                              <a:gd name="T7" fmla="*/ T6 w 21392"/>
                              <a:gd name="T8" fmla="*/ 10800 h 21600"/>
                              <a:gd name="T9" fmla="+- 0 10800 104"/>
                              <a:gd name="T10" fmla="*/ T9 w 21392"/>
                              <a:gd name="T11" fmla="*/ 10800 h 21600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1392" h="21600">
                                <a:moveTo>
                                  <a:pt x="15768" y="12794"/>
                                </a:moveTo>
                                <a:cubicBezTo>
                                  <a:pt x="15426" y="13150"/>
                                  <a:pt x="15271" y="13651"/>
                                  <a:pt x="15350" y="14142"/>
                                </a:cubicBezTo>
                                <a:lnTo>
                                  <a:pt x="16296" y="20031"/>
                                </a:lnTo>
                                <a:lnTo>
                                  <a:pt x="11443" y="17309"/>
                                </a:lnTo>
                                <a:cubicBezTo>
                                  <a:pt x="11210" y="17178"/>
                                  <a:pt x="10953" y="17112"/>
                                  <a:pt x="10696" y="17112"/>
                                </a:cubicBezTo>
                                <a:cubicBezTo>
                                  <a:pt x="10439" y="17112"/>
                                  <a:pt x="10182" y="17178"/>
                                  <a:pt x="9949" y="17309"/>
                                </a:cubicBezTo>
                                <a:lnTo>
                                  <a:pt x="5095" y="20031"/>
                                </a:lnTo>
                                <a:lnTo>
                                  <a:pt x="6042" y="14142"/>
                                </a:lnTo>
                                <a:cubicBezTo>
                                  <a:pt x="6121" y="13651"/>
                                  <a:pt x="5966" y="13150"/>
                                  <a:pt x="5624" y="12794"/>
                                </a:cubicBezTo>
                                <a:lnTo>
                                  <a:pt x="1545" y="8550"/>
                                </a:lnTo>
                                <a:lnTo>
                                  <a:pt x="7111" y="7685"/>
                                </a:lnTo>
                                <a:cubicBezTo>
                                  <a:pt x="7619" y="7607"/>
                                  <a:pt x="8057" y="7275"/>
                                  <a:pt x="8276" y="6802"/>
                                </a:cubicBezTo>
                                <a:lnTo>
                                  <a:pt x="10696" y="1568"/>
                                </a:lnTo>
                                <a:lnTo>
                                  <a:pt x="13116" y="6802"/>
                                </a:lnTo>
                                <a:cubicBezTo>
                                  <a:pt x="13334" y="7275"/>
                                  <a:pt x="13772" y="7607"/>
                                  <a:pt x="14280" y="7685"/>
                                </a:cubicBezTo>
                                <a:lnTo>
                                  <a:pt x="19847" y="8550"/>
                                </a:lnTo>
                                <a:cubicBezTo>
                                  <a:pt x="19847" y="8550"/>
                                  <a:pt x="15768" y="12794"/>
                                  <a:pt x="15768" y="12794"/>
                                </a:cubicBezTo>
                                <a:close/>
                                <a:moveTo>
                                  <a:pt x="21312" y="8051"/>
                                </a:moveTo>
                                <a:cubicBezTo>
                                  <a:pt x="21127" y="7495"/>
                                  <a:pt x="20652" y="7088"/>
                                  <a:pt x="20080" y="6999"/>
                                </a:cubicBezTo>
                                <a:lnTo>
                                  <a:pt x="14514" y="6136"/>
                                </a:lnTo>
                                <a:lnTo>
                                  <a:pt x="12094" y="901"/>
                                </a:lnTo>
                                <a:cubicBezTo>
                                  <a:pt x="11840" y="351"/>
                                  <a:pt x="11295" y="0"/>
                                  <a:pt x="10696" y="0"/>
                                </a:cubicBezTo>
                                <a:cubicBezTo>
                                  <a:pt x="10097" y="0"/>
                                  <a:pt x="9552" y="351"/>
                                  <a:pt x="9297" y="901"/>
                                </a:cubicBezTo>
                                <a:lnTo>
                                  <a:pt x="6878" y="6136"/>
                                </a:lnTo>
                                <a:lnTo>
                                  <a:pt x="1311" y="6999"/>
                                </a:lnTo>
                                <a:cubicBezTo>
                                  <a:pt x="739" y="7088"/>
                                  <a:pt x="264" y="7495"/>
                                  <a:pt x="80" y="8051"/>
                                </a:cubicBezTo>
                                <a:cubicBezTo>
                                  <a:pt x="-104" y="8609"/>
                                  <a:pt x="35" y="9224"/>
                                  <a:pt x="439" y="9644"/>
                                </a:cubicBezTo>
                                <a:lnTo>
                                  <a:pt x="4518" y="13889"/>
                                </a:lnTo>
                                <a:lnTo>
                                  <a:pt x="3572" y="19777"/>
                                </a:lnTo>
                                <a:cubicBezTo>
                                  <a:pt x="3476" y="20370"/>
                                  <a:pt x="3722" y="20966"/>
                                  <a:pt x="4206" y="21313"/>
                                </a:cubicBezTo>
                                <a:cubicBezTo>
                                  <a:pt x="4471" y="21503"/>
                                  <a:pt x="4783" y="21600"/>
                                  <a:pt x="5095" y="21600"/>
                                </a:cubicBezTo>
                                <a:cubicBezTo>
                                  <a:pt x="5352" y="21600"/>
                                  <a:pt x="5609" y="21534"/>
                                  <a:pt x="5843" y="21404"/>
                                </a:cubicBezTo>
                                <a:lnTo>
                                  <a:pt x="10696" y="18681"/>
                                </a:lnTo>
                                <a:lnTo>
                                  <a:pt x="15549" y="21404"/>
                                </a:lnTo>
                                <a:cubicBezTo>
                                  <a:pt x="15782" y="21534"/>
                                  <a:pt x="16040" y="21600"/>
                                  <a:pt x="16296" y="21600"/>
                                </a:cubicBezTo>
                                <a:cubicBezTo>
                                  <a:pt x="16608" y="21600"/>
                                  <a:pt x="16920" y="21503"/>
                                  <a:pt x="17186" y="21313"/>
                                </a:cubicBezTo>
                                <a:cubicBezTo>
                                  <a:pt x="17669" y="20966"/>
                                  <a:pt x="17915" y="20370"/>
                                  <a:pt x="17820" y="19777"/>
                                </a:cubicBezTo>
                                <a:lnTo>
                                  <a:pt x="16873" y="13889"/>
                                </a:lnTo>
                                <a:lnTo>
                                  <a:pt x="20953" y="9644"/>
                                </a:lnTo>
                                <a:cubicBezTo>
                                  <a:pt x="21357" y="9224"/>
                                  <a:pt x="21496" y="8609"/>
                                  <a:pt x="21312" y="8051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g:grpSp>
                        <wpg:cNvPr id="186" name="组合 185"/>
                        <wpg:cNvGrpSpPr/>
                        <wpg:grpSpPr>
                          <a:xfrm>
                            <a:off x="3818" y="1804"/>
                            <a:ext cx="770" cy="600"/>
                            <a:chOff x="3818" y="1804"/>
                            <a:chExt cx="770" cy="600"/>
                          </a:xfrm>
                          <a:grpFill/>
                        </wpg:grpSpPr>
                        <wps:wsp>
                          <wps:cNvPr id="139" name="AutoShape 140"/>
                          <wps:cNvSpPr/>
                          <wps:spPr bwMode="auto">
                            <a:xfrm>
                              <a:off x="3915" y="1904"/>
                              <a:ext cx="480" cy="390"/>
                            </a:xfrm>
                            <a:custGeom>
                              <a:avLst/>
                              <a:gdLst>
                                <a:gd name="T0" fmla="+- 0 10800 376"/>
                                <a:gd name="T1" fmla="*/ T0 w 20848"/>
                                <a:gd name="T2" fmla="*/ 10800 h 21600"/>
                                <a:gd name="T3" fmla="+- 0 10800 376"/>
                                <a:gd name="T4" fmla="*/ T3 w 20848"/>
                                <a:gd name="T5" fmla="*/ 10800 h 21600"/>
                                <a:gd name="T6" fmla="+- 0 10800 376"/>
                                <a:gd name="T7" fmla="*/ T6 w 20848"/>
                                <a:gd name="T8" fmla="*/ 10800 h 21600"/>
                                <a:gd name="T9" fmla="+- 0 10800 376"/>
                                <a:gd name="T10" fmla="*/ T9 w 20848"/>
                                <a:gd name="T11" fmla="*/ 10800 h 216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848" h="21600">
                                  <a:moveTo>
                                    <a:pt x="18728" y="19178"/>
                                  </a:moveTo>
                                  <a:cubicBezTo>
                                    <a:pt x="13191" y="20631"/>
                                    <a:pt x="7654" y="20631"/>
                                    <a:pt x="2118" y="19178"/>
                                  </a:cubicBezTo>
                                  <a:cubicBezTo>
                                    <a:pt x="678" y="13592"/>
                                    <a:pt x="678" y="8008"/>
                                    <a:pt x="2118" y="2421"/>
                                  </a:cubicBezTo>
                                  <a:cubicBezTo>
                                    <a:pt x="7654" y="968"/>
                                    <a:pt x="13191" y="968"/>
                                    <a:pt x="18728" y="2421"/>
                                  </a:cubicBezTo>
                                  <a:cubicBezTo>
                                    <a:pt x="20168" y="8008"/>
                                    <a:pt x="20168" y="13592"/>
                                    <a:pt x="18728" y="19178"/>
                                  </a:cubicBezTo>
                                  <a:moveTo>
                                    <a:pt x="18938" y="1116"/>
                                  </a:moveTo>
                                  <a:cubicBezTo>
                                    <a:pt x="16114" y="375"/>
                                    <a:pt x="13249" y="0"/>
                                    <a:pt x="10423" y="0"/>
                                  </a:cubicBezTo>
                                  <a:cubicBezTo>
                                    <a:pt x="7597" y="0"/>
                                    <a:pt x="4732" y="375"/>
                                    <a:pt x="1908" y="1116"/>
                                  </a:cubicBezTo>
                                  <a:cubicBezTo>
                                    <a:pt x="1543" y="1213"/>
                                    <a:pt x="1244" y="1552"/>
                                    <a:pt x="1127" y="2004"/>
                                  </a:cubicBezTo>
                                  <a:cubicBezTo>
                                    <a:pt x="-376" y="7841"/>
                                    <a:pt x="-376" y="13759"/>
                                    <a:pt x="1127" y="19593"/>
                                  </a:cubicBezTo>
                                  <a:cubicBezTo>
                                    <a:pt x="1244" y="20047"/>
                                    <a:pt x="1543" y="20386"/>
                                    <a:pt x="1908" y="20482"/>
                                  </a:cubicBezTo>
                                  <a:cubicBezTo>
                                    <a:pt x="4732" y="21224"/>
                                    <a:pt x="7597" y="21600"/>
                                    <a:pt x="10423" y="21600"/>
                                  </a:cubicBezTo>
                                  <a:cubicBezTo>
                                    <a:pt x="13249" y="21600"/>
                                    <a:pt x="16114" y="21224"/>
                                    <a:pt x="18938" y="20482"/>
                                  </a:cubicBezTo>
                                  <a:cubicBezTo>
                                    <a:pt x="19303" y="20386"/>
                                    <a:pt x="19602" y="20047"/>
                                    <a:pt x="19719" y="19593"/>
                                  </a:cubicBezTo>
                                  <a:cubicBezTo>
                                    <a:pt x="21223" y="13759"/>
                                    <a:pt x="21223" y="7841"/>
                                    <a:pt x="19719" y="2004"/>
                                  </a:cubicBezTo>
                                  <a:cubicBezTo>
                                    <a:pt x="19602" y="1552"/>
                                    <a:pt x="19303" y="1213"/>
                                    <a:pt x="18938" y="1116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40" name="AutoShape 141"/>
                          <wps:cNvSpPr/>
                          <wps:spPr bwMode="auto">
                            <a:xfrm>
                              <a:off x="3818" y="1804"/>
                              <a:ext cx="770" cy="600"/>
                            </a:xfrm>
                            <a:custGeom>
                              <a:avLst/>
                              <a:gdLst>
                                <a:gd name="T0" fmla="+- 0 10800 252"/>
                                <a:gd name="T1" fmla="*/ T0 w 21096"/>
                                <a:gd name="T2" fmla="*/ 10800 h 21600"/>
                                <a:gd name="T3" fmla="+- 0 10800 252"/>
                                <a:gd name="T4" fmla="*/ T3 w 21096"/>
                                <a:gd name="T5" fmla="*/ 10800 h 21600"/>
                                <a:gd name="T6" fmla="+- 0 10800 252"/>
                                <a:gd name="T7" fmla="*/ T6 w 21096"/>
                                <a:gd name="T8" fmla="*/ 10800 h 21600"/>
                                <a:gd name="T9" fmla="+- 0 10800 252"/>
                                <a:gd name="T10" fmla="*/ T9 w 21096"/>
                                <a:gd name="T11" fmla="*/ 10800 h 216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1096" h="21600">
                                  <a:moveTo>
                                    <a:pt x="19056" y="18331"/>
                                  </a:moveTo>
                                  <a:cubicBezTo>
                                    <a:pt x="13383" y="19233"/>
                                    <a:pt x="7711" y="19233"/>
                                    <a:pt x="2038" y="18331"/>
                                  </a:cubicBezTo>
                                  <a:cubicBezTo>
                                    <a:pt x="1074" y="13022"/>
                                    <a:pt x="1074" y="7713"/>
                                    <a:pt x="2038" y="2404"/>
                                  </a:cubicBezTo>
                                  <a:cubicBezTo>
                                    <a:pt x="7711" y="1502"/>
                                    <a:pt x="13383" y="1502"/>
                                    <a:pt x="19056" y="2404"/>
                                  </a:cubicBezTo>
                                  <a:cubicBezTo>
                                    <a:pt x="20021" y="7713"/>
                                    <a:pt x="20021" y="13022"/>
                                    <a:pt x="19056" y="18331"/>
                                  </a:cubicBezTo>
                                  <a:moveTo>
                                    <a:pt x="20338" y="2005"/>
                                  </a:moveTo>
                                  <a:cubicBezTo>
                                    <a:pt x="20211" y="1301"/>
                                    <a:pt x="19762" y="776"/>
                                    <a:pt x="19215" y="689"/>
                                  </a:cubicBezTo>
                                  <a:cubicBezTo>
                                    <a:pt x="16339" y="232"/>
                                    <a:pt x="13423" y="0"/>
                                    <a:pt x="10547" y="0"/>
                                  </a:cubicBezTo>
                                  <a:cubicBezTo>
                                    <a:pt x="7671" y="0"/>
                                    <a:pt x="4755" y="232"/>
                                    <a:pt x="1879" y="689"/>
                                  </a:cubicBezTo>
                                  <a:cubicBezTo>
                                    <a:pt x="1332" y="776"/>
                                    <a:pt x="883" y="1301"/>
                                    <a:pt x="756" y="2005"/>
                                  </a:cubicBezTo>
                                  <a:cubicBezTo>
                                    <a:pt x="-252" y="7553"/>
                                    <a:pt x="-252" y="13181"/>
                                    <a:pt x="756" y="18731"/>
                                  </a:cubicBezTo>
                                  <a:cubicBezTo>
                                    <a:pt x="883" y="19434"/>
                                    <a:pt x="1332" y="19959"/>
                                    <a:pt x="1879" y="20046"/>
                                  </a:cubicBezTo>
                                  <a:cubicBezTo>
                                    <a:pt x="3265" y="20266"/>
                                    <a:pt x="4660" y="20429"/>
                                    <a:pt x="6055" y="20544"/>
                                  </a:cubicBezTo>
                                  <a:cubicBezTo>
                                    <a:pt x="5979" y="20606"/>
                                    <a:pt x="5931" y="20670"/>
                                    <a:pt x="5931" y="20735"/>
                                  </a:cubicBezTo>
                                  <a:cubicBezTo>
                                    <a:pt x="5931" y="21213"/>
                                    <a:pt x="7997" y="21599"/>
                                    <a:pt x="10547" y="21599"/>
                                  </a:cubicBezTo>
                                  <a:cubicBezTo>
                                    <a:pt x="13097" y="21599"/>
                                    <a:pt x="15164" y="21213"/>
                                    <a:pt x="15164" y="20735"/>
                                  </a:cubicBezTo>
                                  <a:cubicBezTo>
                                    <a:pt x="15164" y="20670"/>
                                    <a:pt x="15115" y="20606"/>
                                    <a:pt x="15040" y="20544"/>
                                  </a:cubicBezTo>
                                  <a:cubicBezTo>
                                    <a:pt x="16434" y="20429"/>
                                    <a:pt x="17830" y="20266"/>
                                    <a:pt x="19215" y="20046"/>
                                  </a:cubicBezTo>
                                  <a:cubicBezTo>
                                    <a:pt x="19762" y="19959"/>
                                    <a:pt x="20211" y="19434"/>
                                    <a:pt x="20338" y="18731"/>
                                  </a:cubicBezTo>
                                  <a:cubicBezTo>
                                    <a:pt x="21347" y="13181"/>
                                    <a:pt x="21347" y="7553"/>
                                    <a:pt x="20338" y="2005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41" name="AutoShape 142"/>
                          <wps:cNvSpPr/>
                          <wps:spPr bwMode="auto">
                            <a:xfrm>
                              <a:off x="4420" y="1929"/>
                              <a:ext cx="70" cy="70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0800" y="7200"/>
                                  </a:moveTo>
                                  <a:cubicBezTo>
                                    <a:pt x="12779" y="7200"/>
                                    <a:pt x="14399" y="8820"/>
                                    <a:pt x="14399" y="10800"/>
                                  </a:cubicBezTo>
                                  <a:cubicBezTo>
                                    <a:pt x="14399" y="12779"/>
                                    <a:pt x="12779" y="14400"/>
                                    <a:pt x="10800" y="14400"/>
                                  </a:cubicBezTo>
                                  <a:cubicBezTo>
                                    <a:pt x="8820" y="14400"/>
                                    <a:pt x="7199" y="12779"/>
                                    <a:pt x="7199" y="10800"/>
                                  </a:cubicBezTo>
                                  <a:cubicBezTo>
                                    <a:pt x="7199" y="8820"/>
                                    <a:pt x="8820" y="7200"/>
                                    <a:pt x="10800" y="7200"/>
                                  </a:cubicBezTo>
                                  <a:moveTo>
                                    <a:pt x="10800" y="21599"/>
                                  </a:moveTo>
                                  <a:cubicBezTo>
                                    <a:pt x="16762" y="21599"/>
                                    <a:pt x="21600" y="16762"/>
                                    <a:pt x="21600" y="10800"/>
                                  </a:cubicBezTo>
                                  <a:cubicBezTo>
                                    <a:pt x="21600" y="4837"/>
                                    <a:pt x="16762" y="0"/>
                                    <a:pt x="10800" y="0"/>
                                  </a:cubicBezTo>
                                  <a:cubicBezTo>
                                    <a:pt x="4837" y="0"/>
                                    <a:pt x="0" y="4837"/>
                                    <a:pt x="0" y="10800"/>
                                  </a:cubicBezTo>
                                  <a:cubicBezTo>
                                    <a:pt x="0" y="16762"/>
                                    <a:pt x="4837" y="21599"/>
                                    <a:pt x="10800" y="21599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42" name="AutoShape 143"/>
                          <wps:cNvSpPr/>
                          <wps:spPr bwMode="auto">
                            <a:xfrm>
                              <a:off x="4395" y="2239"/>
                              <a:ext cx="9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8899" y="0"/>
                                  </a:moveTo>
                                  <a:lnTo>
                                    <a:pt x="2699" y="0"/>
                                  </a:lnTo>
                                  <a:cubicBezTo>
                                    <a:pt x="1210" y="0"/>
                                    <a:pt x="0" y="4841"/>
                                    <a:pt x="0" y="10800"/>
                                  </a:cubicBezTo>
                                  <a:cubicBezTo>
                                    <a:pt x="0" y="16758"/>
                                    <a:pt x="1210" y="21599"/>
                                    <a:pt x="2699" y="21599"/>
                                  </a:cubicBezTo>
                                  <a:lnTo>
                                    <a:pt x="18899" y="21599"/>
                                  </a:lnTo>
                                  <a:cubicBezTo>
                                    <a:pt x="20389" y="21599"/>
                                    <a:pt x="21600" y="16758"/>
                                    <a:pt x="21600" y="10800"/>
                                  </a:cubicBezTo>
                                  <a:cubicBezTo>
                                    <a:pt x="21600" y="4841"/>
                                    <a:pt x="20389" y="0"/>
                                    <a:pt x="18899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43" name="AutoShape 144"/>
                          <wps:cNvSpPr/>
                          <wps:spPr bwMode="auto">
                            <a:xfrm>
                              <a:off x="4420" y="2164"/>
                              <a:ext cx="9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8899" y="0"/>
                                  </a:moveTo>
                                  <a:lnTo>
                                    <a:pt x="2699" y="0"/>
                                  </a:lnTo>
                                  <a:cubicBezTo>
                                    <a:pt x="1210" y="0"/>
                                    <a:pt x="0" y="4841"/>
                                    <a:pt x="0" y="10800"/>
                                  </a:cubicBezTo>
                                  <a:cubicBezTo>
                                    <a:pt x="0" y="16758"/>
                                    <a:pt x="1210" y="21599"/>
                                    <a:pt x="2699" y="21599"/>
                                  </a:cubicBezTo>
                                  <a:lnTo>
                                    <a:pt x="18899" y="21599"/>
                                  </a:lnTo>
                                  <a:cubicBezTo>
                                    <a:pt x="20389" y="21599"/>
                                    <a:pt x="21600" y="16758"/>
                                    <a:pt x="21600" y="10800"/>
                                  </a:cubicBezTo>
                                  <a:cubicBezTo>
                                    <a:pt x="21600" y="4841"/>
                                    <a:pt x="20389" y="0"/>
                                    <a:pt x="18899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44" name="AutoShape 145"/>
                          <wps:cNvSpPr/>
                          <wps:spPr bwMode="auto">
                            <a:xfrm>
                              <a:off x="4420" y="2094"/>
                              <a:ext cx="95" cy="2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8899" y="0"/>
                                  </a:moveTo>
                                  <a:lnTo>
                                    <a:pt x="2699" y="0"/>
                                  </a:lnTo>
                                  <a:cubicBezTo>
                                    <a:pt x="1210" y="0"/>
                                    <a:pt x="0" y="4841"/>
                                    <a:pt x="0" y="10800"/>
                                  </a:cubicBezTo>
                                  <a:cubicBezTo>
                                    <a:pt x="0" y="16758"/>
                                    <a:pt x="1210" y="21599"/>
                                    <a:pt x="2699" y="21599"/>
                                  </a:cubicBezTo>
                                  <a:lnTo>
                                    <a:pt x="18899" y="21599"/>
                                  </a:lnTo>
                                  <a:cubicBezTo>
                                    <a:pt x="20389" y="21599"/>
                                    <a:pt x="21600" y="16758"/>
                                    <a:pt x="21600" y="10800"/>
                                  </a:cubicBezTo>
                                  <a:cubicBezTo>
                                    <a:pt x="21600" y="4841"/>
                                    <a:pt x="20389" y="0"/>
                                    <a:pt x="18899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45" name="AutoShape 146"/>
                          <wps:cNvSpPr/>
                          <wps:spPr bwMode="auto">
                            <a:xfrm>
                              <a:off x="4013" y="1999"/>
                              <a:ext cx="142" cy="100"/>
                            </a:xfrm>
                            <a:custGeom>
                              <a:avLst/>
                              <a:gdLst>
                                <a:gd name="T0" fmla="+- 0 10822 44"/>
                                <a:gd name="T1" fmla="*/ T0 w 21556"/>
                                <a:gd name="T2" fmla="+- 0 10826 53"/>
                                <a:gd name="T3" fmla="*/ 10826 h 21547"/>
                                <a:gd name="T4" fmla="+- 0 10822 44"/>
                                <a:gd name="T5" fmla="*/ T4 w 21556"/>
                                <a:gd name="T6" fmla="+- 0 10826 53"/>
                                <a:gd name="T7" fmla="*/ 10826 h 21547"/>
                                <a:gd name="T8" fmla="+- 0 10822 44"/>
                                <a:gd name="T9" fmla="*/ T8 w 21556"/>
                                <a:gd name="T10" fmla="+- 0 10826 53"/>
                                <a:gd name="T11" fmla="*/ 10826 h 21547"/>
                                <a:gd name="T12" fmla="+- 0 10822 44"/>
                                <a:gd name="T13" fmla="*/ T12 w 21556"/>
                                <a:gd name="T14" fmla="+- 0 10826 53"/>
                                <a:gd name="T15" fmla="*/ 10826 h 2154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1556" h="21547">
                                  <a:moveTo>
                                    <a:pt x="19751" y="2"/>
                                  </a:moveTo>
                                  <a:lnTo>
                                    <a:pt x="3200" y="1845"/>
                                  </a:lnTo>
                                  <a:cubicBezTo>
                                    <a:pt x="2215" y="2010"/>
                                    <a:pt x="1272" y="3284"/>
                                    <a:pt x="1106" y="4676"/>
                                  </a:cubicBezTo>
                                  <a:lnTo>
                                    <a:pt x="1" y="18986"/>
                                  </a:lnTo>
                                  <a:cubicBezTo>
                                    <a:pt x="-44" y="20398"/>
                                    <a:pt x="724" y="21547"/>
                                    <a:pt x="1712" y="21547"/>
                                  </a:cubicBezTo>
                                  <a:cubicBezTo>
                                    <a:pt x="2698" y="21547"/>
                                    <a:pt x="3542" y="20398"/>
                                    <a:pt x="3582" y="18978"/>
                                  </a:cubicBezTo>
                                  <a:lnTo>
                                    <a:pt x="4185" y="9251"/>
                                  </a:lnTo>
                                  <a:cubicBezTo>
                                    <a:pt x="4319" y="7849"/>
                                    <a:pt x="5235" y="6592"/>
                                    <a:pt x="6220" y="6447"/>
                                  </a:cubicBezTo>
                                  <a:lnTo>
                                    <a:pt x="19751" y="5128"/>
                                  </a:lnTo>
                                  <a:cubicBezTo>
                                    <a:pt x="20743" y="5078"/>
                                    <a:pt x="21556" y="3884"/>
                                    <a:pt x="21556" y="2467"/>
                                  </a:cubicBezTo>
                                  <a:cubicBezTo>
                                    <a:pt x="21556" y="1055"/>
                                    <a:pt x="20743" y="-53"/>
                                    <a:pt x="19751" y="2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g:grpSp>
                        <wpg:cNvPr id="185" name="组合 184"/>
                        <wpg:cNvGrpSpPr/>
                        <wpg:grpSpPr>
                          <a:xfrm>
                            <a:off x="2280" y="1759"/>
                            <a:ext cx="770" cy="670"/>
                            <a:chOff x="2280" y="1759"/>
                            <a:chExt cx="770" cy="670"/>
                          </a:xfrm>
                          <a:grpFill/>
                        </wpg:grpSpPr>
                        <wps:wsp>
                          <wps:cNvPr id="146" name="AutoShape 147"/>
                          <wps:cNvSpPr/>
                          <wps:spPr bwMode="auto">
                            <a:xfrm>
                              <a:off x="2280" y="1759"/>
                              <a:ext cx="770" cy="670"/>
                            </a:xfrm>
                            <a:custGeom>
                              <a:avLst/>
                              <a:gdLst>
                                <a:gd name="T0" fmla="+- 0 10800 597"/>
                                <a:gd name="T1" fmla="*/ T0 w 20407"/>
                                <a:gd name="T2" fmla="+- 0 11028 672"/>
                                <a:gd name="T3" fmla="*/ 11028 h 20712"/>
                                <a:gd name="T4" fmla="+- 0 10800 597"/>
                                <a:gd name="T5" fmla="*/ T4 w 20407"/>
                                <a:gd name="T6" fmla="+- 0 11028 672"/>
                                <a:gd name="T7" fmla="*/ 11028 h 20712"/>
                                <a:gd name="T8" fmla="+- 0 10800 597"/>
                                <a:gd name="T9" fmla="*/ T8 w 20407"/>
                                <a:gd name="T10" fmla="+- 0 11028 672"/>
                                <a:gd name="T11" fmla="*/ 11028 h 20712"/>
                                <a:gd name="T12" fmla="+- 0 10800 597"/>
                                <a:gd name="T13" fmla="*/ T12 w 20407"/>
                                <a:gd name="T14" fmla="+- 0 11028 672"/>
                                <a:gd name="T15" fmla="*/ 11028 h 2071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0407" h="20712">
                                  <a:moveTo>
                                    <a:pt x="17706" y="10922"/>
                                  </a:moveTo>
                                  <a:lnTo>
                                    <a:pt x="10657" y="19017"/>
                                  </a:lnTo>
                                  <a:cubicBezTo>
                                    <a:pt x="10407" y="19305"/>
                                    <a:pt x="9998" y="19305"/>
                                    <a:pt x="9748" y="19017"/>
                                  </a:cubicBezTo>
                                  <a:lnTo>
                                    <a:pt x="2699" y="10922"/>
                                  </a:lnTo>
                                  <a:cubicBezTo>
                                    <a:pt x="817" y="8762"/>
                                    <a:pt x="817" y="5247"/>
                                    <a:pt x="2699" y="3087"/>
                                  </a:cubicBezTo>
                                  <a:cubicBezTo>
                                    <a:pt x="4512" y="1004"/>
                                    <a:pt x="7429" y="931"/>
                                    <a:pt x="9338" y="2923"/>
                                  </a:cubicBezTo>
                                  <a:lnTo>
                                    <a:pt x="10202" y="3825"/>
                                  </a:lnTo>
                                  <a:lnTo>
                                    <a:pt x="11067" y="2923"/>
                                  </a:lnTo>
                                  <a:cubicBezTo>
                                    <a:pt x="12976" y="931"/>
                                    <a:pt x="15893" y="1004"/>
                                    <a:pt x="17706" y="3087"/>
                                  </a:cubicBezTo>
                                  <a:cubicBezTo>
                                    <a:pt x="19588" y="5247"/>
                                    <a:pt x="19588" y="8762"/>
                                    <a:pt x="17706" y="10922"/>
                                  </a:cubicBezTo>
                                  <a:moveTo>
                                    <a:pt x="18616" y="2043"/>
                                  </a:moveTo>
                                  <a:cubicBezTo>
                                    <a:pt x="16301" y="-617"/>
                                    <a:pt x="12601" y="-672"/>
                                    <a:pt x="10202" y="1830"/>
                                  </a:cubicBezTo>
                                  <a:cubicBezTo>
                                    <a:pt x="7805" y="-672"/>
                                    <a:pt x="4104" y="-617"/>
                                    <a:pt x="1789" y="2043"/>
                                  </a:cubicBezTo>
                                  <a:cubicBezTo>
                                    <a:pt x="-597" y="4783"/>
                                    <a:pt x="-597" y="9226"/>
                                    <a:pt x="1789" y="11967"/>
                                  </a:cubicBezTo>
                                  <a:cubicBezTo>
                                    <a:pt x="2470" y="12750"/>
                                    <a:pt x="8838" y="20061"/>
                                    <a:pt x="8838" y="20061"/>
                                  </a:cubicBezTo>
                                  <a:cubicBezTo>
                                    <a:pt x="9592" y="20928"/>
                                    <a:pt x="10812" y="20928"/>
                                    <a:pt x="11567" y="20061"/>
                                  </a:cubicBezTo>
                                  <a:cubicBezTo>
                                    <a:pt x="11567" y="20061"/>
                                    <a:pt x="18539" y="12056"/>
                                    <a:pt x="18616" y="11967"/>
                                  </a:cubicBezTo>
                                  <a:cubicBezTo>
                                    <a:pt x="21003" y="9226"/>
                                    <a:pt x="21003" y="4783"/>
                                    <a:pt x="18616" y="2043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  <wps:wsp>
                          <wps:cNvPr id="147" name="AutoShape 148"/>
                          <wps:cNvSpPr/>
                          <wps:spPr bwMode="auto">
                            <a:xfrm>
                              <a:off x="2400" y="1879"/>
                              <a:ext cx="115" cy="115"/>
                            </a:xfrm>
                            <a:custGeom>
                              <a:avLst/>
                              <a:gdLst>
                                <a:gd name="T0" fmla="*/ 10800 w 21600"/>
                                <a:gd name="T1" fmla="*/ 10800 h 21600"/>
                                <a:gd name="T2" fmla="*/ 10800 w 21600"/>
                                <a:gd name="T3" fmla="*/ 10800 h 21600"/>
                                <a:gd name="T4" fmla="*/ 10800 w 21600"/>
                                <a:gd name="T5" fmla="*/ 10800 h 21600"/>
                                <a:gd name="T6" fmla="*/ 10800 w 21600"/>
                                <a:gd name="T7" fmla="*/ 10800 h 216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1600" h="21600">
                                  <a:moveTo>
                                    <a:pt x="19326" y="0"/>
                                  </a:moveTo>
                                  <a:cubicBezTo>
                                    <a:pt x="19317" y="0"/>
                                    <a:pt x="19317" y="4"/>
                                    <a:pt x="19308" y="4"/>
                                  </a:cubicBezTo>
                                  <a:cubicBezTo>
                                    <a:pt x="8643" y="13"/>
                                    <a:pt x="0" y="8659"/>
                                    <a:pt x="0" y="19326"/>
                                  </a:cubicBezTo>
                                  <a:cubicBezTo>
                                    <a:pt x="0" y="20580"/>
                                    <a:pt x="1019" y="21600"/>
                                    <a:pt x="2273" y="21600"/>
                                  </a:cubicBezTo>
                                  <a:cubicBezTo>
                                    <a:pt x="3528" y="21600"/>
                                    <a:pt x="4547" y="20580"/>
                                    <a:pt x="4547" y="19326"/>
                                  </a:cubicBezTo>
                                  <a:lnTo>
                                    <a:pt x="4547" y="19321"/>
                                  </a:lnTo>
                                  <a:cubicBezTo>
                                    <a:pt x="4547" y="11164"/>
                                    <a:pt x="11164" y="4547"/>
                                    <a:pt x="19321" y="4547"/>
                                  </a:cubicBezTo>
                                  <a:lnTo>
                                    <a:pt x="19326" y="4547"/>
                                  </a:lnTo>
                                  <a:cubicBezTo>
                                    <a:pt x="20580" y="4547"/>
                                    <a:pt x="21599" y="3528"/>
                                    <a:pt x="21599" y="2273"/>
                                  </a:cubicBezTo>
                                  <a:cubicBezTo>
                                    <a:pt x="21599" y="1019"/>
                                    <a:pt x="20580" y="0"/>
                                    <a:pt x="19326" y="0"/>
                                  </a:cubicBezTo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ffectLst/>
                          </wps:spPr>
                          <wps:bodyPr lIns="50800" tIns="50800" rIns="50800" bIns="50800" anchor="ctr"/>
                        </wps:wsp>
                      </wpg:grpSp>
                      <wps:wsp>
                        <wps:cNvPr id="148" name="AutoShape 149"/>
                        <wps:cNvSpPr/>
                        <wps:spPr bwMode="auto">
                          <a:xfrm>
                            <a:off x="745" y="1804"/>
                            <a:ext cx="768" cy="555"/>
                          </a:xfrm>
                          <a:custGeom>
                            <a:avLst/>
                            <a:gdLst>
                              <a:gd name="T0" fmla="*/ 10800 w 21600"/>
                              <a:gd name="T1" fmla="*/ 10800 h 21600"/>
                              <a:gd name="T2" fmla="*/ 10800 w 21600"/>
                              <a:gd name="T3" fmla="*/ 10800 h 21600"/>
                              <a:gd name="T4" fmla="*/ 10800 w 21600"/>
                              <a:gd name="T5" fmla="*/ 10800 h 21600"/>
                              <a:gd name="T6" fmla="*/ 10800 w 21600"/>
                              <a:gd name="T7" fmla="*/ 108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1600" h="21600">
                                <a:moveTo>
                                  <a:pt x="16537" y="19720"/>
                                </a:moveTo>
                                <a:lnTo>
                                  <a:pt x="16537" y="19721"/>
                                </a:lnTo>
                                <a:lnTo>
                                  <a:pt x="4387" y="19721"/>
                                </a:lnTo>
                                <a:cubicBezTo>
                                  <a:pt x="2713" y="19720"/>
                                  <a:pt x="1350" y="17824"/>
                                  <a:pt x="1350" y="15494"/>
                                </a:cubicBezTo>
                                <a:cubicBezTo>
                                  <a:pt x="1350" y="13992"/>
                                  <a:pt x="1918" y="12635"/>
                                  <a:pt x="2871" y="11862"/>
                                </a:cubicBezTo>
                                <a:cubicBezTo>
                                  <a:pt x="3797" y="11123"/>
                                  <a:pt x="3860" y="10975"/>
                                  <a:pt x="3472" y="9647"/>
                                </a:cubicBezTo>
                                <a:cubicBezTo>
                                  <a:pt x="3406" y="9374"/>
                                  <a:pt x="3375" y="9136"/>
                                  <a:pt x="3375" y="8921"/>
                                </a:cubicBezTo>
                                <a:cubicBezTo>
                                  <a:pt x="3375" y="7626"/>
                                  <a:pt x="4131" y="6573"/>
                                  <a:pt x="5062" y="6573"/>
                                </a:cubicBezTo>
                                <a:cubicBezTo>
                                  <a:pt x="5062" y="6573"/>
                                  <a:pt x="5505" y="6529"/>
                                  <a:pt x="5976" y="6789"/>
                                </a:cubicBezTo>
                                <a:cubicBezTo>
                                  <a:pt x="6750" y="7219"/>
                                  <a:pt x="6834" y="6808"/>
                                  <a:pt x="7200" y="5701"/>
                                </a:cubicBezTo>
                                <a:cubicBezTo>
                                  <a:pt x="7974" y="3380"/>
                                  <a:pt x="9652" y="1878"/>
                                  <a:pt x="11475" y="1878"/>
                                </a:cubicBezTo>
                                <a:cubicBezTo>
                                  <a:pt x="13905" y="1878"/>
                                  <a:pt x="15914" y="4435"/>
                                  <a:pt x="16148" y="7826"/>
                                </a:cubicBezTo>
                                <a:cubicBezTo>
                                  <a:pt x="16231" y="9171"/>
                                  <a:pt x="16231" y="9171"/>
                                  <a:pt x="17239" y="9491"/>
                                </a:cubicBezTo>
                                <a:cubicBezTo>
                                  <a:pt x="18984" y="9955"/>
                                  <a:pt x="20250" y="12085"/>
                                  <a:pt x="20250" y="14555"/>
                                </a:cubicBezTo>
                                <a:cubicBezTo>
                                  <a:pt x="20250" y="17404"/>
                                  <a:pt x="18585" y="19720"/>
                                  <a:pt x="16537" y="19720"/>
                                </a:cubicBezTo>
                                <a:moveTo>
                                  <a:pt x="17492" y="7647"/>
                                </a:moveTo>
                                <a:cubicBezTo>
                                  <a:pt x="17196" y="3362"/>
                                  <a:pt x="14632" y="0"/>
                                  <a:pt x="11475" y="0"/>
                                </a:cubicBezTo>
                                <a:cubicBezTo>
                                  <a:pt x="9031" y="0"/>
                                  <a:pt x="6939" y="2017"/>
                                  <a:pt x="5976" y="4911"/>
                                </a:cubicBezTo>
                                <a:cubicBezTo>
                                  <a:pt x="5685" y="4784"/>
                                  <a:pt x="5383" y="4695"/>
                                  <a:pt x="5062" y="4695"/>
                                </a:cubicBezTo>
                                <a:cubicBezTo>
                                  <a:pt x="3385" y="4695"/>
                                  <a:pt x="2025" y="6589"/>
                                  <a:pt x="2025" y="8921"/>
                                </a:cubicBezTo>
                                <a:cubicBezTo>
                                  <a:pt x="2025" y="9385"/>
                                  <a:pt x="2092" y="9824"/>
                                  <a:pt x="2191" y="10240"/>
                                </a:cubicBezTo>
                                <a:cubicBezTo>
                                  <a:pt x="886" y="11298"/>
                                  <a:pt x="0" y="13242"/>
                                  <a:pt x="0" y="15494"/>
                                </a:cubicBezTo>
                                <a:cubicBezTo>
                                  <a:pt x="0" y="18866"/>
                                  <a:pt x="1964" y="21599"/>
                                  <a:pt x="4387" y="21599"/>
                                </a:cubicBezTo>
                                <a:lnTo>
                                  <a:pt x="4387" y="21600"/>
                                </a:lnTo>
                                <a:lnTo>
                                  <a:pt x="16537" y="21600"/>
                                </a:lnTo>
                                <a:lnTo>
                                  <a:pt x="16537" y="21599"/>
                                </a:lnTo>
                                <a:cubicBezTo>
                                  <a:pt x="19334" y="21599"/>
                                  <a:pt x="21599" y="18446"/>
                                  <a:pt x="21599" y="14555"/>
                                </a:cubicBezTo>
                                <a:cubicBezTo>
                                  <a:pt x="21599" y="11120"/>
                                  <a:pt x="19831" y="8269"/>
                                  <a:pt x="17492" y="7647"/>
                                </a:cubicBezTo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ffectLst/>
                        </wps:spPr>
                        <wps:bodyPr lIns="50800" tIns="50800" rIns="50800" bIns="50800" anchor="ctr"/>
                      </wps:wsp>
                      <wps:wsp>
                        <wps:cNvPr id="149" name="Freeform 147"/>
                        <wps:cNvSpPr>
                          <a:spLocks noEditPoints="1"/>
                        </wps:cNvSpPr>
                        <wps:spPr bwMode="auto">
                          <a:xfrm>
                            <a:off x="665" y="7734"/>
                            <a:ext cx="633" cy="715"/>
                          </a:xfrm>
                          <a:custGeom>
                            <a:avLst/>
                            <a:gdLst>
                              <a:gd name="T0" fmla="*/ 300 w 320"/>
                              <a:gd name="T1" fmla="*/ 0 h 360"/>
                              <a:gd name="T2" fmla="*/ 256 w 320"/>
                              <a:gd name="T3" fmla="*/ 0 h 360"/>
                              <a:gd name="T4" fmla="*/ 240 w 320"/>
                              <a:gd name="T5" fmla="*/ 20 h 360"/>
                              <a:gd name="T6" fmla="*/ 240 w 320"/>
                              <a:gd name="T7" fmla="*/ 360 h 360"/>
                              <a:gd name="T8" fmla="*/ 320 w 320"/>
                              <a:gd name="T9" fmla="*/ 360 h 360"/>
                              <a:gd name="T10" fmla="*/ 320 w 320"/>
                              <a:gd name="T11" fmla="*/ 20 h 360"/>
                              <a:gd name="T12" fmla="*/ 300 w 320"/>
                              <a:gd name="T13" fmla="*/ 0 h 360"/>
                              <a:gd name="T14" fmla="*/ 180 w 320"/>
                              <a:gd name="T15" fmla="*/ 120 h 360"/>
                              <a:gd name="T16" fmla="*/ 136 w 320"/>
                              <a:gd name="T17" fmla="*/ 120 h 360"/>
                              <a:gd name="T18" fmla="*/ 120 w 320"/>
                              <a:gd name="T19" fmla="*/ 140 h 360"/>
                              <a:gd name="T20" fmla="*/ 120 w 320"/>
                              <a:gd name="T21" fmla="*/ 360 h 360"/>
                              <a:gd name="T22" fmla="*/ 200 w 320"/>
                              <a:gd name="T23" fmla="*/ 360 h 360"/>
                              <a:gd name="T24" fmla="*/ 200 w 320"/>
                              <a:gd name="T25" fmla="*/ 140 h 360"/>
                              <a:gd name="T26" fmla="*/ 180 w 320"/>
                              <a:gd name="T27" fmla="*/ 120 h 360"/>
                              <a:gd name="T28" fmla="*/ 60 w 320"/>
                              <a:gd name="T29" fmla="*/ 240 h 360"/>
                              <a:gd name="T30" fmla="*/ 16 w 320"/>
                              <a:gd name="T31" fmla="*/ 240 h 360"/>
                              <a:gd name="T32" fmla="*/ 0 w 320"/>
                              <a:gd name="T33" fmla="*/ 260 h 360"/>
                              <a:gd name="T34" fmla="*/ 0 w 320"/>
                              <a:gd name="T35" fmla="*/ 360 h 360"/>
                              <a:gd name="T36" fmla="*/ 80 w 320"/>
                              <a:gd name="T37" fmla="*/ 360 h 360"/>
                              <a:gd name="T38" fmla="*/ 80 w 320"/>
                              <a:gd name="T39" fmla="*/ 260 h 360"/>
                              <a:gd name="T40" fmla="*/ 60 w 320"/>
                              <a:gd name="T41" fmla="*/ 240 h 3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20" h="360">
                                <a:moveTo>
                                  <a:pt x="300" y="0"/>
                                </a:moveTo>
                                <a:cubicBezTo>
                                  <a:pt x="256" y="0"/>
                                  <a:pt x="256" y="0"/>
                                  <a:pt x="256" y="0"/>
                                </a:cubicBezTo>
                                <a:cubicBezTo>
                                  <a:pt x="245" y="0"/>
                                  <a:pt x="240" y="9"/>
                                  <a:pt x="240" y="20"/>
                                </a:cubicBezTo>
                                <a:cubicBezTo>
                                  <a:pt x="240" y="360"/>
                                  <a:pt x="240" y="360"/>
                                  <a:pt x="240" y="360"/>
                                </a:cubicBezTo>
                                <a:cubicBezTo>
                                  <a:pt x="320" y="360"/>
                                  <a:pt x="320" y="360"/>
                                  <a:pt x="320" y="360"/>
                                </a:cubicBezTo>
                                <a:cubicBezTo>
                                  <a:pt x="320" y="20"/>
                                  <a:pt x="320" y="20"/>
                                  <a:pt x="320" y="20"/>
                                </a:cubicBezTo>
                                <a:cubicBezTo>
                                  <a:pt x="320" y="9"/>
                                  <a:pt x="311" y="0"/>
                                  <a:pt x="300" y="0"/>
                                </a:cubicBezTo>
                                <a:close/>
                                <a:moveTo>
                                  <a:pt x="180" y="120"/>
                                </a:moveTo>
                                <a:cubicBezTo>
                                  <a:pt x="136" y="120"/>
                                  <a:pt x="136" y="120"/>
                                  <a:pt x="136" y="120"/>
                                </a:cubicBezTo>
                                <a:cubicBezTo>
                                  <a:pt x="125" y="120"/>
                                  <a:pt x="120" y="129"/>
                                  <a:pt x="120" y="140"/>
                                </a:cubicBezTo>
                                <a:cubicBezTo>
                                  <a:pt x="120" y="360"/>
                                  <a:pt x="120" y="360"/>
                                  <a:pt x="120" y="360"/>
                                </a:cubicBezTo>
                                <a:cubicBezTo>
                                  <a:pt x="200" y="360"/>
                                  <a:pt x="200" y="360"/>
                                  <a:pt x="200" y="360"/>
                                </a:cubicBezTo>
                                <a:cubicBezTo>
                                  <a:pt x="200" y="140"/>
                                  <a:pt x="200" y="140"/>
                                  <a:pt x="200" y="140"/>
                                </a:cubicBezTo>
                                <a:cubicBezTo>
                                  <a:pt x="200" y="129"/>
                                  <a:pt x="191" y="120"/>
                                  <a:pt x="180" y="120"/>
                                </a:cubicBezTo>
                                <a:close/>
                                <a:moveTo>
                                  <a:pt x="60" y="240"/>
                                </a:moveTo>
                                <a:cubicBezTo>
                                  <a:pt x="16" y="240"/>
                                  <a:pt x="16" y="240"/>
                                  <a:pt x="16" y="240"/>
                                </a:cubicBezTo>
                                <a:cubicBezTo>
                                  <a:pt x="5" y="240"/>
                                  <a:pt x="0" y="249"/>
                                  <a:pt x="0" y="260"/>
                                </a:cubicBezTo>
                                <a:cubicBezTo>
                                  <a:pt x="0" y="360"/>
                                  <a:pt x="0" y="360"/>
                                  <a:pt x="0" y="360"/>
                                </a:cubicBezTo>
                                <a:cubicBezTo>
                                  <a:pt x="80" y="360"/>
                                  <a:pt x="80" y="360"/>
                                  <a:pt x="80" y="360"/>
                                </a:cubicBezTo>
                                <a:cubicBezTo>
                                  <a:pt x="80" y="260"/>
                                  <a:pt x="80" y="260"/>
                                  <a:pt x="80" y="260"/>
                                </a:cubicBezTo>
                                <a:cubicBezTo>
                                  <a:pt x="80" y="249"/>
                                  <a:pt x="71" y="240"/>
                                  <a:pt x="60" y="24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lIns="121920" tIns="60960" rIns="121920" bIns="60960"/>
                      </wps:wsp>
                      <wpg:grpSp>
                        <wpg:cNvPr id="150" name="Group 299"/>
                        <wpg:cNvGrpSpPr/>
                        <wpg:grpSpPr>
                          <a:xfrm rot="0">
                            <a:off x="2550" y="7736"/>
                            <a:ext cx="287" cy="731"/>
                            <a:chOff x="6141009" y="3540977"/>
                            <a:chExt cx="85046" cy="216315"/>
                          </a:xfrm>
                          <a:grpFill/>
                        </wpg:grpSpPr>
                        <wps:wsp>
                          <wps:cNvPr id="181" name="Freeform 12"/>
                          <wps:cNvSpPr/>
                          <wps:spPr bwMode="auto">
                            <a:xfrm>
                              <a:off x="6141009" y="3577954"/>
                              <a:ext cx="85046" cy="179338"/>
                            </a:xfrm>
                            <a:custGeom>
                              <a:avLst/>
                              <a:gdLst>
                                <a:gd name="T0" fmla="*/ 59 w 78"/>
                                <a:gd name="T1" fmla="*/ 0 h 164"/>
                                <a:gd name="T2" fmla="*/ 20 w 78"/>
                                <a:gd name="T3" fmla="*/ 0 h 164"/>
                                <a:gd name="T4" fmla="*/ 0 w 78"/>
                                <a:gd name="T5" fmla="*/ 16 h 164"/>
                                <a:gd name="T6" fmla="*/ 0 w 78"/>
                                <a:gd name="T7" fmla="*/ 16 h 164"/>
                                <a:gd name="T8" fmla="*/ 0 w 78"/>
                                <a:gd name="T9" fmla="*/ 19 h 164"/>
                                <a:gd name="T10" fmla="*/ 0 w 78"/>
                                <a:gd name="T11" fmla="*/ 74 h 164"/>
                                <a:gd name="T12" fmla="*/ 7 w 78"/>
                                <a:gd name="T13" fmla="*/ 80 h 164"/>
                                <a:gd name="T14" fmla="*/ 13 w 78"/>
                                <a:gd name="T15" fmla="*/ 74 h 164"/>
                                <a:gd name="T16" fmla="*/ 13 w 78"/>
                                <a:gd name="T17" fmla="*/ 26 h 164"/>
                                <a:gd name="T18" fmla="*/ 19 w 78"/>
                                <a:gd name="T19" fmla="*/ 26 h 164"/>
                                <a:gd name="T20" fmla="*/ 19 w 78"/>
                                <a:gd name="T21" fmla="*/ 72 h 164"/>
                                <a:gd name="T22" fmla="*/ 19 w 78"/>
                                <a:gd name="T23" fmla="*/ 73 h 164"/>
                                <a:gd name="T24" fmla="*/ 19 w 78"/>
                                <a:gd name="T25" fmla="*/ 154 h 164"/>
                                <a:gd name="T26" fmla="*/ 28 w 78"/>
                                <a:gd name="T27" fmla="*/ 164 h 164"/>
                                <a:gd name="T28" fmla="*/ 37 w 78"/>
                                <a:gd name="T29" fmla="*/ 154 h 164"/>
                                <a:gd name="T30" fmla="*/ 37 w 78"/>
                                <a:gd name="T31" fmla="*/ 83 h 164"/>
                                <a:gd name="T32" fmla="*/ 41 w 78"/>
                                <a:gd name="T33" fmla="*/ 83 h 164"/>
                                <a:gd name="T34" fmla="*/ 41 w 78"/>
                                <a:gd name="T35" fmla="*/ 154 h 164"/>
                                <a:gd name="T36" fmla="*/ 50 w 78"/>
                                <a:gd name="T37" fmla="*/ 164 h 164"/>
                                <a:gd name="T38" fmla="*/ 59 w 78"/>
                                <a:gd name="T39" fmla="*/ 154 h 164"/>
                                <a:gd name="T40" fmla="*/ 59 w 78"/>
                                <a:gd name="T41" fmla="*/ 72 h 164"/>
                                <a:gd name="T42" fmla="*/ 59 w 78"/>
                                <a:gd name="T43" fmla="*/ 71 h 164"/>
                                <a:gd name="T44" fmla="*/ 59 w 78"/>
                                <a:gd name="T45" fmla="*/ 26 h 164"/>
                                <a:gd name="T46" fmla="*/ 64 w 78"/>
                                <a:gd name="T47" fmla="*/ 26 h 164"/>
                                <a:gd name="T48" fmla="*/ 64 w 78"/>
                                <a:gd name="T49" fmla="*/ 74 h 164"/>
                                <a:gd name="T50" fmla="*/ 71 w 78"/>
                                <a:gd name="T51" fmla="*/ 80 h 164"/>
                                <a:gd name="T52" fmla="*/ 78 w 78"/>
                                <a:gd name="T53" fmla="*/ 74 h 164"/>
                                <a:gd name="T54" fmla="*/ 78 w 78"/>
                                <a:gd name="T55" fmla="*/ 19 h 164"/>
                                <a:gd name="T56" fmla="*/ 78 w 78"/>
                                <a:gd name="T57" fmla="*/ 16 h 164"/>
                                <a:gd name="T58" fmla="*/ 78 w 78"/>
                                <a:gd name="T59" fmla="*/ 15 h 164"/>
                                <a:gd name="T60" fmla="*/ 59 w 78"/>
                                <a:gd name="T61" fmla="*/ 0 h 16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78" h="164">
                                  <a:moveTo>
                                    <a:pt x="59" y="0"/>
                                  </a:moveTo>
                                  <a:cubicBezTo>
                                    <a:pt x="20" y="0"/>
                                    <a:pt x="20" y="0"/>
                                    <a:pt x="20" y="0"/>
                                  </a:cubicBezTo>
                                  <a:cubicBezTo>
                                    <a:pt x="6" y="0"/>
                                    <a:pt x="0" y="12"/>
                                    <a:pt x="0" y="16"/>
                                  </a:cubicBezTo>
                                  <a:cubicBezTo>
                                    <a:pt x="0" y="16"/>
                                    <a:pt x="0" y="16"/>
                                    <a:pt x="0" y="16"/>
                                  </a:cubicBezTo>
                                  <a:cubicBezTo>
                                    <a:pt x="0" y="19"/>
                                    <a:pt x="0" y="19"/>
                                    <a:pt x="0" y="19"/>
                                  </a:cubicBezTo>
                                  <a:cubicBezTo>
                                    <a:pt x="0" y="74"/>
                                    <a:pt x="0" y="74"/>
                                    <a:pt x="0" y="74"/>
                                  </a:cubicBezTo>
                                  <a:cubicBezTo>
                                    <a:pt x="0" y="77"/>
                                    <a:pt x="3" y="80"/>
                                    <a:pt x="7" y="80"/>
                                  </a:cubicBezTo>
                                  <a:cubicBezTo>
                                    <a:pt x="10" y="80"/>
                                    <a:pt x="13" y="77"/>
                                    <a:pt x="13" y="74"/>
                                  </a:cubicBezTo>
                                  <a:cubicBezTo>
                                    <a:pt x="13" y="26"/>
                                    <a:pt x="13" y="26"/>
                                    <a:pt x="13" y="26"/>
                                  </a:cubicBezTo>
                                  <a:cubicBezTo>
                                    <a:pt x="19" y="26"/>
                                    <a:pt x="19" y="26"/>
                                    <a:pt x="19" y="26"/>
                                  </a:cubicBezTo>
                                  <a:cubicBezTo>
                                    <a:pt x="19" y="72"/>
                                    <a:pt x="19" y="72"/>
                                    <a:pt x="19" y="72"/>
                                  </a:cubicBezTo>
                                  <a:cubicBezTo>
                                    <a:pt x="19" y="72"/>
                                    <a:pt x="19" y="73"/>
                                    <a:pt x="19" y="73"/>
                                  </a:cubicBezTo>
                                  <a:cubicBezTo>
                                    <a:pt x="19" y="154"/>
                                    <a:pt x="19" y="154"/>
                                    <a:pt x="19" y="154"/>
                                  </a:cubicBezTo>
                                  <a:cubicBezTo>
                                    <a:pt x="19" y="159"/>
                                    <a:pt x="23" y="164"/>
                                    <a:pt x="28" y="164"/>
                                  </a:cubicBezTo>
                                  <a:cubicBezTo>
                                    <a:pt x="33" y="164"/>
                                    <a:pt x="37" y="159"/>
                                    <a:pt x="37" y="154"/>
                                  </a:cubicBezTo>
                                  <a:cubicBezTo>
                                    <a:pt x="37" y="83"/>
                                    <a:pt x="37" y="83"/>
                                    <a:pt x="37" y="83"/>
                                  </a:cubicBezTo>
                                  <a:cubicBezTo>
                                    <a:pt x="41" y="83"/>
                                    <a:pt x="41" y="83"/>
                                    <a:pt x="41" y="83"/>
                                  </a:cubicBezTo>
                                  <a:cubicBezTo>
                                    <a:pt x="41" y="154"/>
                                    <a:pt x="41" y="154"/>
                                    <a:pt x="41" y="154"/>
                                  </a:cubicBezTo>
                                  <a:cubicBezTo>
                                    <a:pt x="41" y="159"/>
                                    <a:pt x="45" y="164"/>
                                    <a:pt x="50" y="164"/>
                                  </a:cubicBezTo>
                                  <a:cubicBezTo>
                                    <a:pt x="55" y="164"/>
                                    <a:pt x="59" y="159"/>
                                    <a:pt x="59" y="154"/>
                                  </a:cubicBezTo>
                                  <a:cubicBezTo>
                                    <a:pt x="59" y="72"/>
                                    <a:pt x="59" y="72"/>
                                    <a:pt x="59" y="72"/>
                                  </a:cubicBezTo>
                                  <a:cubicBezTo>
                                    <a:pt x="59" y="71"/>
                                    <a:pt x="59" y="71"/>
                                    <a:pt x="59" y="71"/>
                                  </a:cubicBezTo>
                                  <a:cubicBezTo>
                                    <a:pt x="59" y="26"/>
                                    <a:pt x="59" y="26"/>
                                    <a:pt x="59" y="26"/>
                                  </a:cubicBezTo>
                                  <a:cubicBezTo>
                                    <a:pt x="64" y="26"/>
                                    <a:pt x="64" y="26"/>
                                    <a:pt x="64" y="26"/>
                                  </a:cubicBezTo>
                                  <a:cubicBezTo>
                                    <a:pt x="64" y="74"/>
                                    <a:pt x="64" y="74"/>
                                    <a:pt x="64" y="74"/>
                                  </a:cubicBezTo>
                                  <a:cubicBezTo>
                                    <a:pt x="64" y="77"/>
                                    <a:pt x="67" y="80"/>
                                    <a:pt x="71" y="80"/>
                                  </a:cubicBezTo>
                                  <a:cubicBezTo>
                                    <a:pt x="75" y="80"/>
                                    <a:pt x="78" y="77"/>
                                    <a:pt x="78" y="74"/>
                                  </a:cubicBezTo>
                                  <a:cubicBezTo>
                                    <a:pt x="78" y="19"/>
                                    <a:pt x="78" y="19"/>
                                    <a:pt x="78" y="19"/>
                                  </a:cubicBezTo>
                                  <a:cubicBezTo>
                                    <a:pt x="78" y="16"/>
                                    <a:pt x="78" y="16"/>
                                    <a:pt x="78" y="16"/>
                                  </a:cubicBezTo>
                                  <a:cubicBezTo>
                                    <a:pt x="78" y="15"/>
                                    <a:pt x="78" y="15"/>
                                    <a:pt x="78" y="15"/>
                                  </a:cubicBezTo>
                                  <a:cubicBezTo>
                                    <a:pt x="78" y="10"/>
                                    <a:pt x="72" y="0"/>
                                    <a:pt x="59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182" name="Oval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6166893" y="3540977"/>
                              <a:ext cx="33741" cy="33741"/>
                            </a:xfrm>
                            <a:prstGeom prst="ellips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</wpg:grpSp>
                      <wpg:grpSp>
                        <wpg:cNvPr id="151" name="Group 302"/>
                        <wpg:cNvGrpSpPr/>
                        <wpg:grpSpPr>
                          <a:xfrm rot="0">
                            <a:off x="4153" y="7736"/>
                            <a:ext cx="339" cy="732"/>
                            <a:chOff x="6138760" y="4271257"/>
                            <a:chExt cx="97227" cy="209688"/>
                          </a:xfrm>
                          <a:grpFill/>
                        </wpg:grpSpPr>
                        <wps:wsp>
                          <wps:cNvPr id="179" name="Oval 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6171468" y="4271257"/>
                              <a:ext cx="30916" cy="31812"/>
                            </a:xfrm>
                            <a:prstGeom prst="ellipse">
                              <a:avLst/>
                            </a:pr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  <wps:wsp>
                          <wps:cNvPr id="180" name="Freeform 7"/>
                          <wps:cNvSpPr/>
                          <wps:spPr bwMode="auto">
                            <a:xfrm>
                              <a:off x="6138760" y="4309341"/>
                              <a:ext cx="97227" cy="171604"/>
                            </a:xfrm>
                            <a:custGeom>
                              <a:avLst/>
                              <a:gdLst>
                                <a:gd name="T0" fmla="*/ 91 w 92"/>
                                <a:gd name="T1" fmla="*/ 60 h 162"/>
                                <a:gd name="T2" fmla="*/ 75 w 92"/>
                                <a:gd name="T3" fmla="*/ 10 h 162"/>
                                <a:gd name="T4" fmla="*/ 64 w 92"/>
                                <a:gd name="T5" fmla="*/ 0 h 162"/>
                                <a:gd name="T6" fmla="*/ 28 w 92"/>
                                <a:gd name="T7" fmla="*/ 0 h 162"/>
                                <a:gd name="T8" fmla="*/ 19 w 92"/>
                                <a:gd name="T9" fmla="*/ 5 h 162"/>
                                <a:gd name="T10" fmla="*/ 18 w 92"/>
                                <a:gd name="T11" fmla="*/ 7 h 162"/>
                                <a:gd name="T12" fmla="*/ 18 w 92"/>
                                <a:gd name="T13" fmla="*/ 7 h 162"/>
                                <a:gd name="T14" fmla="*/ 17 w 92"/>
                                <a:gd name="T15" fmla="*/ 8 h 162"/>
                                <a:gd name="T16" fmla="*/ 1 w 92"/>
                                <a:gd name="T17" fmla="*/ 60 h 162"/>
                                <a:gd name="T18" fmla="*/ 5 w 92"/>
                                <a:gd name="T19" fmla="*/ 68 h 162"/>
                                <a:gd name="T20" fmla="*/ 14 w 92"/>
                                <a:gd name="T21" fmla="*/ 64 h 162"/>
                                <a:gd name="T22" fmla="*/ 26 w 92"/>
                                <a:gd name="T23" fmla="*/ 23 h 162"/>
                                <a:gd name="T24" fmla="*/ 28 w 92"/>
                                <a:gd name="T25" fmla="*/ 23 h 162"/>
                                <a:gd name="T26" fmla="*/ 29 w 92"/>
                                <a:gd name="T27" fmla="*/ 23 h 162"/>
                                <a:gd name="T28" fmla="*/ 9 w 92"/>
                                <a:gd name="T29" fmla="*/ 96 h 162"/>
                                <a:gd name="T30" fmla="*/ 29 w 92"/>
                                <a:gd name="T31" fmla="*/ 96 h 162"/>
                                <a:gd name="T32" fmla="*/ 29 w 92"/>
                                <a:gd name="T33" fmla="*/ 154 h 162"/>
                                <a:gd name="T34" fmla="*/ 37 w 92"/>
                                <a:gd name="T35" fmla="*/ 162 h 162"/>
                                <a:gd name="T36" fmla="*/ 44 w 92"/>
                                <a:gd name="T37" fmla="*/ 154 h 162"/>
                                <a:gd name="T38" fmla="*/ 44 w 92"/>
                                <a:gd name="T39" fmla="*/ 96 h 162"/>
                                <a:gd name="T40" fmla="*/ 49 w 92"/>
                                <a:gd name="T41" fmla="*/ 96 h 162"/>
                                <a:gd name="T42" fmla="*/ 49 w 92"/>
                                <a:gd name="T43" fmla="*/ 154 h 162"/>
                                <a:gd name="T44" fmla="*/ 56 w 92"/>
                                <a:gd name="T45" fmla="*/ 162 h 162"/>
                                <a:gd name="T46" fmla="*/ 64 w 92"/>
                                <a:gd name="T47" fmla="*/ 154 h 162"/>
                                <a:gd name="T48" fmla="*/ 64 w 92"/>
                                <a:gd name="T49" fmla="*/ 96 h 162"/>
                                <a:gd name="T50" fmla="*/ 83 w 92"/>
                                <a:gd name="T51" fmla="*/ 96 h 162"/>
                                <a:gd name="T52" fmla="*/ 63 w 92"/>
                                <a:gd name="T53" fmla="*/ 23 h 162"/>
                                <a:gd name="T54" fmla="*/ 64 w 92"/>
                                <a:gd name="T55" fmla="*/ 23 h 162"/>
                                <a:gd name="T56" fmla="*/ 65 w 92"/>
                                <a:gd name="T57" fmla="*/ 23 h 162"/>
                                <a:gd name="T58" fmla="*/ 79 w 92"/>
                                <a:gd name="T59" fmla="*/ 64 h 162"/>
                                <a:gd name="T60" fmla="*/ 87 w 92"/>
                                <a:gd name="T61" fmla="*/ 68 h 162"/>
                                <a:gd name="T62" fmla="*/ 91 w 92"/>
                                <a:gd name="T63" fmla="*/ 60 h 16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</a:cxnLst>
                              <a:rect l="0" t="0" r="r" b="b"/>
                              <a:pathLst>
                                <a:path w="92" h="162">
                                  <a:moveTo>
                                    <a:pt x="91" y="60"/>
                                  </a:moveTo>
                                  <a:cubicBezTo>
                                    <a:pt x="75" y="10"/>
                                    <a:pt x="75" y="10"/>
                                    <a:pt x="75" y="10"/>
                                  </a:cubicBezTo>
                                  <a:cubicBezTo>
                                    <a:pt x="74" y="4"/>
                                    <a:pt x="70" y="0"/>
                                    <a:pt x="64" y="0"/>
                                  </a:cubicBezTo>
                                  <a:cubicBezTo>
                                    <a:pt x="28" y="0"/>
                                    <a:pt x="28" y="0"/>
                                    <a:pt x="28" y="0"/>
                                  </a:cubicBezTo>
                                  <a:cubicBezTo>
                                    <a:pt x="24" y="0"/>
                                    <a:pt x="21" y="2"/>
                                    <a:pt x="19" y="5"/>
                                  </a:cubicBezTo>
                                  <a:cubicBezTo>
                                    <a:pt x="18" y="5"/>
                                    <a:pt x="18" y="6"/>
                                    <a:pt x="18" y="7"/>
                                  </a:cubicBezTo>
                                  <a:cubicBezTo>
                                    <a:pt x="18" y="7"/>
                                    <a:pt x="18" y="7"/>
                                    <a:pt x="18" y="7"/>
                                  </a:cubicBezTo>
                                  <a:cubicBezTo>
                                    <a:pt x="18" y="7"/>
                                    <a:pt x="17" y="8"/>
                                    <a:pt x="17" y="8"/>
                                  </a:cubicBezTo>
                                  <a:cubicBezTo>
                                    <a:pt x="1" y="60"/>
                                    <a:pt x="1" y="60"/>
                                    <a:pt x="1" y="60"/>
                                  </a:cubicBezTo>
                                  <a:cubicBezTo>
                                    <a:pt x="0" y="63"/>
                                    <a:pt x="2" y="67"/>
                                    <a:pt x="5" y="68"/>
                                  </a:cubicBezTo>
                                  <a:cubicBezTo>
                                    <a:pt x="9" y="69"/>
                                    <a:pt x="13" y="67"/>
                                    <a:pt x="14" y="64"/>
                                  </a:cubicBezTo>
                                  <a:cubicBezTo>
                                    <a:pt x="26" y="23"/>
                                    <a:pt x="26" y="23"/>
                                    <a:pt x="26" y="23"/>
                                  </a:cubicBezTo>
                                  <a:cubicBezTo>
                                    <a:pt x="27" y="23"/>
                                    <a:pt x="27" y="23"/>
                                    <a:pt x="28" y="23"/>
                                  </a:cubicBezTo>
                                  <a:cubicBezTo>
                                    <a:pt x="29" y="23"/>
                                    <a:pt x="29" y="23"/>
                                    <a:pt x="29" y="23"/>
                                  </a:cubicBezTo>
                                  <a:cubicBezTo>
                                    <a:pt x="9" y="96"/>
                                    <a:pt x="9" y="96"/>
                                    <a:pt x="9" y="96"/>
                                  </a:cubicBezTo>
                                  <a:cubicBezTo>
                                    <a:pt x="29" y="96"/>
                                    <a:pt x="29" y="96"/>
                                    <a:pt x="29" y="96"/>
                                  </a:cubicBezTo>
                                  <a:cubicBezTo>
                                    <a:pt x="29" y="154"/>
                                    <a:pt x="29" y="154"/>
                                    <a:pt x="29" y="154"/>
                                  </a:cubicBezTo>
                                  <a:cubicBezTo>
                                    <a:pt x="29" y="159"/>
                                    <a:pt x="33" y="162"/>
                                    <a:pt x="37" y="162"/>
                                  </a:cubicBezTo>
                                  <a:cubicBezTo>
                                    <a:pt x="41" y="162"/>
                                    <a:pt x="44" y="159"/>
                                    <a:pt x="44" y="154"/>
                                  </a:cubicBezTo>
                                  <a:cubicBezTo>
                                    <a:pt x="44" y="96"/>
                                    <a:pt x="44" y="96"/>
                                    <a:pt x="44" y="96"/>
                                  </a:cubicBezTo>
                                  <a:cubicBezTo>
                                    <a:pt x="49" y="96"/>
                                    <a:pt x="49" y="96"/>
                                    <a:pt x="49" y="96"/>
                                  </a:cubicBezTo>
                                  <a:cubicBezTo>
                                    <a:pt x="49" y="154"/>
                                    <a:pt x="49" y="154"/>
                                    <a:pt x="49" y="154"/>
                                  </a:cubicBezTo>
                                  <a:cubicBezTo>
                                    <a:pt x="49" y="159"/>
                                    <a:pt x="52" y="162"/>
                                    <a:pt x="56" y="162"/>
                                  </a:cubicBezTo>
                                  <a:cubicBezTo>
                                    <a:pt x="60" y="162"/>
                                    <a:pt x="64" y="159"/>
                                    <a:pt x="64" y="154"/>
                                  </a:cubicBezTo>
                                  <a:cubicBezTo>
                                    <a:pt x="64" y="96"/>
                                    <a:pt x="64" y="96"/>
                                    <a:pt x="64" y="96"/>
                                  </a:cubicBezTo>
                                  <a:cubicBezTo>
                                    <a:pt x="83" y="96"/>
                                    <a:pt x="83" y="96"/>
                                    <a:pt x="83" y="96"/>
                                  </a:cubicBezTo>
                                  <a:cubicBezTo>
                                    <a:pt x="63" y="23"/>
                                    <a:pt x="63" y="23"/>
                                    <a:pt x="63" y="23"/>
                                  </a:cubicBezTo>
                                  <a:cubicBezTo>
                                    <a:pt x="64" y="23"/>
                                    <a:pt x="64" y="23"/>
                                    <a:pt x="64" y="23"/>
                                  </a:cubicBezTo>
                                  <a:cubicBezTo>
                                    <a:pt x="65" y="23"/>
                                    <a:pt x="65" y="23"/>
                                    <a:pt x="65" y="23"/>
                                  </a:cubicBezTo>
                                  <a:cubicBezTo>
                                    <a:pt x="79" y="64"/>
                                    <a:pt x="79" y="64"/>
                                    <a:pt x="79" y="64"/>
                                  </a:cubicBezTo>
                                  <a:cubicBezTo>
                                    <a:pt x="80" y="67"/>
                                    <a:pt x="84" y="69"/>
                                    <a:pt x="87" y="68"/>
                                  </a:cubicBezTo>
                                  <a:cubicBezTo>
                                    <a:pt x="91" y="67"/>
                                    <a:pt x="92" y="63"/>
                                    <a:pt x="91" y="6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</wps:spPr>
                          <wps:bodyPr lIns="121920" tIns="60960" rIns="121920" bIns="60960"/>
                        </wps:wsp>
                      </wpg:grpSp>
                      <wps:wsp>
                        <wps:cNvPr id="152" name="Freeform 19"/>
                        <wps:cNvSpPr>
                          <a:spLocks noEditPoints="1"/>
                        </wps:cNvSpPr>
                        <wps:spPr bwMode="auto">
                          <a:xfrm>
                            <a:off x="6903" y="7774"/>
                            <a:ext cx="812" cy="655"/>
                          </a:xfrm>
                          <a:custGeom>
                            <a:avLst/>
                            <a:gdLst>
                              <a:gd name="T0" fmla="*/ 393 w 400"/>
                              <a:gd name="T1" fmla="*/ 61 h 322"/>
                              <a:gd name="T2" fmla="*/ 300 w 400"/>
                              <a:gd name="T3" fmla="*/ 3 h 322"/>
                              <a:gd name="T4" fmla="*/ 286 w 400"/>
                              <a:gd name="T5" fmla="*/ 3 h 322"/>
                              <a:gd name="T6" fmla="*/ 200 w 400"/>
                              <a:gd name="T7" fmla="*/ 57 h 322"/>
                              <a:gd name="T8" fmla="*/ 113 w 400"/>
                              <a:gd name="T9" fmla="*/ 3 h 322"/>
                              <a:gd name="T10" fmla="*/ 100 w 400"/>
                              <a:gd name="T11" fmla="*/ 3 h 322"/>
                              <a:gd name="T12" fmla="*/ 6 w 400"/>
                              <a:gd name="T13" fmla="*/ 61 h 322"/>
                              <a:gd name="T14" fmla="*/ 0 w 400"/>
                              <a:gd name="T15" fmla="*/ 73 h 322"/>
                              <a:gd name="T16" fmla="*/ 0 w 400"/>
                              <a:gd name="T17" fmla="*/ 307 h 322"/>
                              <a:gd name="T18" fmla="*/ 6 w 400"/>
                              <a:gd name="T19" fmla="*/ 319 h 322"/>
                              <a:gd name="T20" fmla="*/ 20 w 400"/>
                              <a:gd name="T21" fmla="*/ 319 h 322"/>
                              <a:gd name="T22" fmla="*/ 106 w 400"/>
                              <a:gd name="T23" fmla="*/ 265 h 322"/>
                              <a:gd name="T24" fmla="*/ 193 w 400"/>
                              <a:gd name="T25" fmla="*/ 319 h 322"/>
                              <a:gd name="T26" fmla="*/ 207 w 400"/>
                              <a:gd name="T27" fmla="*/ 319 h 322"/>
                              <a:gd name="T28" fmla="*/ 293 w 400"/>
                              <a:gd name="T29" fmla="*/ 265 h 322"/>
                              <a:gd name="T30" fmla="*/ 380 w 400"/>
                              <a:gd name="T31" fmla="*/ 319 h 322"/>
                              <a:gd name="T32" fmla="*/ 387 w 400"/>
                              <a:gd name="T33" fmla="*/ 321 h 322"/>
                              <a:gd name="T34" fmla="*/ 393 w 400"/>
                              <a:gd name="T35" fmla="*/ 319 h 322"/>
                              <a:gd name="T36" fmla="*/ 400 w 400"/>
                              <a:gd name="T37" fmla="*/ 307 h 322"/>
                              <a:gd name="T38" fmla="*/ 400 w 400"/>
                              <a:gd name="T39" fmla="*/ 73 h 322"/>
                              <a:gd name="T40" fmla="*/ 393 w 400"/>
                              <a:gd name="T41" fmla="*/ 61 h 322"/>
                              <a:gd name="T42" fmla="*/ 93 w 400"/>
                              <a:gd name="T43" fmla="*/ 241 h 322"/>
                              <a:gd name="T44" fmla="*/ 26 w 400"/>
                              <a:gd name="T45" fmla="*/ 283 h 322"/>
                              <a:gd name="T46" fmla="*/ 26 w 400"/>
                              <a:gd name="T47" fmla="*/ 81 h 322"/>
                              <a:gd name="T48" fmla="*/ 93 w 400"/>
                              <a:gd name="T49" fmla="*/ 39 h 322"/>
                              <a:gd name="T50" fmla="*/ 93 w 400"/>
                              <a:gd name="T51" fmla="*/ 241 h 322"/>
                              <a:gd name="T52" fmla="*/ 187 w 400"/>
                              <a:gd name="T53" fmla="*/ 283 h 322"/>
                              <a:gd name="T54" fmla="*/ 119 w 400"/>
                              <a:gd name="T55" fmla="*/ 241 h 322"/>
                              <a:gd name="T56" fmla="*/ 119 w 400"/>
                              <a:gd name="T57" fmla="*/ 39 h 322"/>
                              <a:gd name="T58" fmla="*/ 187 w 400"/>
                              <a:gd name="T59" fmla="*/ 81 h 322"/>
                              <a:gd name="T60" fmla="*/ 187 w 400"/>
                              <a:gd name="T61" fmla="*/ 283 h 322"/>
                              <a:gd name="T62" fmla="*/ 280 w 400"/>
                              <a:gd name="T63" fmla="*/ 241 h 322"/>
                              <a:gd name="T64" fmla="*/ 213 w 400"/>
                              <a:gd name="T65" fmla="*/ 283 h 322"/>
                              <a:gd name="T66" fmla="*/ 213 w 400"/>
                              <a:gd name="T67" fmla="*/ 81 h 322"/>
                              <a:gd name="T68" fmla="*/ 280 w 400"/>
                              <a:gd name="T69" fmla="*/ 39 h 322"/>
                              <a:gd name="T70" fmla="*/ 280 w 400"/>
                              <a:gd name="T71" fmla="*/ 241 h 322"/>
                              <a:gd name="T72" fmla="*/ 374 w 400"/>
                              <a:gd name="T73" fmla="*/ 283 h 322"/>
                              <a:gd name="T74" fmla="*/ 306 w 400"/>
                              <a:gd name="T75" fmla="*/ 241 h 322"/>
                              <a:gd name="T76" fmla="*/ 306 w 400"/>
                              <a:gd name="T77" fmla="*/ 39 h 322"/>
                              <a:gd name="T78" fmla="*/ 374 w 400"/>
                              <a:gd name="T79" fmla="*/ 81 h 322"/>
                              <a:gd name="T80" fmla="*/ 374 w 400"/>
                              <a:gd name="T81" fmla="*/ 283 h 3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400" h="322">
                                <a:moveTo>
                                  <a:pt x="393" y="61"/>
                                </a:moveTo>
                                <a:cubicBezTo>
                                  <a:pt x="300" y="3"/>
                                  <a:pt x="300" y="3"/>
                                  <a:pt x="300" y="3"/>
                                </a:cubicBezTo>
                                <a:cubicBezTo>
                                  <a:pt x="296" y="0"/>
                                  <a:pt x="291" y="0"/>
                                  <a:pt x="286" y="3"/>
                                </a:cubicBezTo>
                                <a:cubicBezTo>
                                  <a:pt x="200" y="57"/>
                                  <a:pt x="200" y="57"/>
                                  <a:pt x="200" y="57"/>
                                </a:cubicBezTo>
                                <a:cubicBezTo>
                                  <a:pt x="113" y="3"/>
                                  <a:pt x="113" y="3"/>
                                  <a:pt x="113" y="3"/>
                                </a:cubicBezTo>
                                <a:cubicBezTo>
                                  <a:pt x="109" y="0"/>
                                  <a:pt x="104" y="0"/>
                                  <a:pt x="100" y="3"/>
                                </a:cubicBezTo>
                                <a:cubicBezTo>
                                  <a:pt x="6" y="61"/>
                                  <a:pt x="6" y="61"/>
                                  <a:pt x="6" y="61"/>
                                </a:cubicBezTo>
                                <a:cubicBezTo>
                                  <a:pt x="2" y="64"/>
                                  <a:pt x="0" y="68"/>
                                  <a:pt x="0" y="73"/>
                                </a:cubicBezTo>
                                <a:cubicBezTo>
                                  <a:pt x="0" y="307"/>
                                  <a:pt x="0" y="307"/>
                                  <a:pt x="0" y="307"/>
                                </a:cubicBezTo>
                                <a:cubicBezTo>
                                  <a:pt x="0" y="312"/>
                                  <a:pt x="2" y="317"/>
                                  <a:pt x="6" y="319"/>
                                </a:cubicBezTo>
                                <a:cubicBezTo>
                                  <a:pt x="11" y="322"/>
                                  <a:pt x="16" y="321"/>
                                  <a:pt x="20" y="319"/>
                                </a:cubicBezTo>
                                <a:cubicBezTo>
                                  <a:pt x="106" y="265"/>
                                  <a:pt x="106" y="265"/>
                                  <a:pt x="106" y="265"/>
                                </a:cubicBezTo>
                                <a:cubicBezTo>
                                  <a:pt x="193" y="319"/>
                                  <a:pt x="193" y="319"/>
                                  <a:pt x="193" y="319"/>
                                </a:cubicBezTo>
                                <a:cubicBezTo>
                                  <a:pt x="197" y="322"/>
                                  <a:pt x="202" y="322"/>
                                  <a:pt x="207" y="319"/>
                                </a:cubicBezTo>
                                <a:cubicBezTo>
                                  <a:pt x="293" y="265"/>
                                  <a:pt x="293" y="265"/>
                                  <a:pt x="293" y="265"/>
                                </a:cubicBezTo>
                                <a:cubicBezTo>
                                  <a:pt x="380" y="319"/>
                                  <a:pt x="380" y="319"/>
                                  <a:pt x="380" y="319"/>
                                </a:cubicBezTo>
                                <a:cubicBezTo>
                                  <a:pt x="382" y="320"/>
                                  <a:pt x="384" y="321"/>
                                  <a:pt x="387" y="321"/>
                                </a:cubicBezTo>
                                <a:cubicBezTo>
                                  <a:pt x="389" y="321"/>
                                  <a:pt x="391" y="320"/>
                                  <a:pt x="393" y="319"/>
                                </a:cubicBezTo>
                                <a:cubicBezTo>
                                  <a:pt x="397" y="317"/>
                                  <a:pt x="400" y="312"/>
                                  <a:pt x="400" y="307"/>
                                </a:cubicBezTo>
                                <a:cubicBezTo>
                                  <a:pt x="400" y="73"/>
                                  <a:pt x="400" y="73"/>
                                  <a:pt x="400" y="73"/>
                                </a:cubicBezTo>
                                <a:cubicBezTo>
                                  <a:pt x="400" y="68"/>
                                  <a:pt x="397" y="64"/>
                                  <a:pt x="393" y="61"/>
                                </a:cubicBezTo>
                                <a:close/>
                                <a:moveTo>
                                  <a:pt x="93" y="241"/>
                                </a:moveTo>
                                <a:cubicBezTo>
                                  <a:pt x="26" y="283"/>
                                  <a:pt x="26" y="283"/>
                                  <a:pt x="26" y="283"/>
                                </a:cubicBezTo>
                                <a:cubicBezTo>
                                  <a:pt x="26" y="81"/>
                                  <a:pt x="26" y="81"/>
                                  <a:pt x="26" y="81"/>
                                </a:cubicBezTo>
                                <a:cubicBezTo>
                                  <a:pt x="93" y="39"/>
                                  <a:pt x="93" y="39"/>
                                  <a:pt x="93" y="39"/>
                                </a:cubicBezTo>
                                <a:lnTo>
                                  <a:pt x="93" y="241"/>
                                </a:lnTo>
                                <a:close/>
                                <a:moveTo>
                                  <a:pt x="187" y="283"/>
                                </a:moveTo>
                                <a:cubicBezTo>
                                  <a:pt x="119" y="241"/>
                                  <a:pt x="119" y="241"/>
                                  <a:pt x="119" y="241"/>
                                </a:cubicBezTo>
                                <a:cubicBezTo>
                                  <a:pt x="119" y="39"/>
                                  <a:pt x="119" y="39"/>
                                  <a:pt x="119" y="39"/>
                                </a:cubicBezTo>
                                <a:cubicBezTo>
                                  <a:pt x="187" y="81"/>
                                  <a:pt x="187" y="81"/>
                                  <a:pt x="187" y="81"/>
                                </a:cubicBezTo>
                                <a:lnTo>
                                  <a:pt x="187" y="283"/>
                                </a:lnTo>
                                <a:close/>
                                <a:moveTo>
                                  <a:pt x="280" y="241"/>
                                </a:moveTo>
                                <a:cubicBezTo>
                                  <a:pt x="213" y="283"/>
                                  <a:pt x="213" y="283"/>
                                  <a:pt x="213" y="283"/>
                                </a:cubicBezTo>
                                <a:cubicBezTo>
                                  <a:pt x="213" y="81"/>
                                  <a:pt x="213" y="81"/>
                                  <a:pt x="213" y="81"/>
                                </a:cubicBezTo>
                                <a:cubicBezTo>
                                  <a:pt x="280" y="39"/>
                                  <a:pt x="280" y="39"/>
                                  <a:pt x="280" y="39"/>
                                </a:cubicBezTo>
                                <a:lnTo>
                                  <a:pt x="280" y="241"/>
                                </a:lnTo>
                                <a:close/>
                                <a:moveTo>
                                  <a:pt x="374" y="283"/>
                                </a:moveTo>
                                <a:cubicBezTo>
                                  <a:pt x="306" y="241"/>
                                  <a:pt x="306" y="241"/>
                                  <a:pt x="306" y="241"/>
                                </a:cubicBezTo>
                                <a:cubicBezTo>
                                  <a:pt x="306" y="39"/>
                                  <a:pt x="306" y="39"/>
                                  <a:pt x="306" y="39"/>
                                </a:cubicBezTo>
                                <a:cubicBezTo>
                                  <a:pt x="374" y="81"/>
                                  <a:pt x="374" y="81"/>
                                  <a:pt x="374" y="81"/>
                                </a:cubicBezTo>
                                <a:lnTo>
                                  <a:pt x="374" y="283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lIns="121920" tIns="60960" rIns="121920" bIns="60960"/>
                      </wps:wsp>
                      <wps:wsp>
                        <wps:cNvPr id="153" name="Freeform 15"/>
                        <wps:cNvSpPr>
                          <a:spLocks noEditPoints="1"/>
                        </wps:cNvSpPr>
                        <wps:spPr bwMode="auto">
                          <a:xfrm>
                            <a:off x="5415" y="7704"/>
                            <a:ext cx="713" cy="710"/>
                          </a:xfrm>
                          <a:custGeom>
                            <a:avLst/>
                            <a:gdLst>
                              <a:gd name="T0" fmla="*/ 183 w 371"/>
                              <a:gd name="T1" fmla="*/ 1 h 370"/>
                              <a:gd name="T2" fmla="*/ 2 w 371"/>
                              <a:gd name="T3" fmla="*/ 187 h 370"/>
                              <a:gd name="T4" fmla="*/ 188 w 371"/>
                              <a:gd name="T5" fmla="*/ 369 h 370"/>
                              <a:gd name="T6" fmla="*/ 370 w 371"/>
                              <a:gd name="T7" fmla="*/ 182 h 370"/>
                              <a:gd name="T8" fmla="*/ 183 w 371"/>
                              <a:gd name="T9" fmla="*/ 1 h 370"/>
                              <a:gd name="T10" fmla="*/ 184 w 371"/>
                              <a:gd name="T11" fmla="*/ 25 h 370"/>
                              <a:gd name="T12" fmla="*/ 260 w 371"/>
                              <a:gd name="T13" fmla="*/ 43 h 370"/>
                              <a:gd name="T14" fmla="*/ 235 w 371"/>
                              <a:gd name="T15" fmla="*/ 84 h 370"/>
                              <a:gd name="T16" fmla="*/ 186 w 371"/>
                              <a:gd name="T17" fmla="*/ 73 h 370"/>
                              <a:gd name="T18" fmla="*/ 137 w 371"/>
                              <a:gd name="T19" fmla="*/ 84 h 370"/>
                              <a:gd name="T20" fmla="*/ 112 w 371"/>
                              <a:gd name="T21" fmla="*/ 43 h 370"/>
                              <a:gd name="T22" fmla="*/ 184 w 371"/>
                              <a:gd name="T23" fmla="*/ 25 h 370"/>
                              <a:gd name="T24" fmla="*/ 85 w 371"/>
                              <a:gd name="T25" fmla="*/ 234 h 370"/>
                              <a:gd name="T26" fmla="*/ 44 w 371"/>
                              <a:gd name="T27" fmla="*/ 259 h 370"/>
                              <a:gd name="T28" fmla="*/ 26 w 371"/>
                              <a:gd name="T29" fmla="*/ 187 h 370"/>
                              <a:gd name="T30" fmla="*/ 44 w 371"/>
                              <a:gd name="T31" fmla="*/ 111 h 370"/>
                              <a:gd name="T32" fmla="*/ 85 w 371"/>
                              <a:gd name="T33" fmla="*/ 136 h 370"/>
                              <a:gd name="T34" fmla="*/ 74 w 371"/>
                              <a:gd name="T35" fmla="*/ 185 h 370"/>
                              <a:gd name="T36" fmla="*/ 85 w 371"/>
                              <a:gd name="T37" fmla="*/ 234 h 370"/>
                              <a:gd name="T38" fmla="*/ 188 w 371"/>
                              <a:gd name="T39" fmla="*/ 345 h 370"/>
                              <a:gd name="T40" fmla="*/ 112 w 371"/>
                              <a:gd name="T41" fmla="*/ 327 h 370"/>
                              <a:gd name="T42" fmla="*/ 137 w 371"/>
                              <a:gd name="T43" fmla="*/ 286 h 370"/>
                              <a:gd name="T44" fmla="*/ 186 w 371"/>
                              <a:gd name="T45" fmla="*/ 297 h 370"/>
                              <a:gd name="T46" fmla="*/ 235 w 371"/>
                              <a:gd name="T47" fmla="*/ 286 h 370"/>
                              <a:gd name="T48" fmla="*/ 260 w 371"/>
                              <a:gd name="T49" fmla="*/ 327 h 370"/>
                              <a:gd name="T50" fmla="*/ 188 w 371"/>
                              <a:gd name="T51" fmla="*/ 345 h 370"/>
                              <a:gd name="T52" fmla="*/ 186 w 371"/>
                              <a:gd name="T53" fmla="*/ 273 h 370"/>
                              <a:gd name="T54" fmla="*/ 98 w 371"/>
                              <a:gd name="T55" fmla="*/ 185 h 370"/>
                              <a:gd name="T56" fmla="*/ 186 w 371"/>
                              <a:gd name="T57" fmla="*/ 97 h 370"/>
                              <a:gd name="T58" fmla="*/ 274 w 371"/>
                              <a:gd name="T59" fmla="*/ 185 h 370"/>
                              <a:gd name="T60" fmla="*/ 186 w 371"/>
                              <a:gd name="T61" fmla="*/ 273 h 370"/>
                              <a:gd name="T62" fmla="*/ 286 w 371"/>
                              <a:gd name="T63" fmla="*/ 234 h 370"/>
                              <a:gd name="T64" fmla="*/ 298 w 371"/>
                              <a:gd name="T65" fmla="*/ 185 h 370"/>
                              <a:gd name="T66" fmla="*/ 286 w 371"/>
                              <a:gd name="T67" fmla="*/ 136 h 370"/>
                              <a:gd name="T68" fmla="*/ 328 w 371"/>
                              <a:gd name="T69" fmla="*/ 111 h 370"/>
                              <a:gd name="T70" fmla="*/ 346 w 371"/>
                              <a:gd name="T71" fmla="*/ 183 h 370"/>
                              <a:gd name="T72" fmla="*/ 328 w 371"/>
                              <a:gd name="T73" fmla="*/ 259 h 370"/>
                              <a:gd name="T74" fmla="*/ 286 w 371"/>
                              <a:gd name="T75" fmla="*/ 234 h 3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371" h="370">
                                <a:moveTo>
                                  <a:pt x="183" y="1"/>
                                </a:moveTo>
                                <a:cubicBezTo>
                                  <a:pt x="82" y="2"/>
                                  <a:pt x="0" y="86"/>
                                  <a:pt x="2" y="187"/>
                                </a:cubicBezTo>
                                <a:cubicBezTo>
                                  <a:pt x="3" y="289"/>
                                  <a:pt x="87" y="370"/>
                                  <a:pt x="188" y="369"/>
                                </a:cubicBezTo>
                                <a:cubicBezTo>
                                  <a:pt x="290" y="368"/>
                                  <a:pt x="371" y="284"/>
                                  <a:pt x="370" y="182"/>
                                </a:cubicBezTo>
                                <a:cubicBezTo>
                                  <a:pt x="368" y="81"/>
                                  <a:pt x="285" y="0"/>
                                  <a:pt x="183" y="1"/>
                                </a:cubicBezTo>
                                <a:close/>
                                <a:moveTo>
                                  <a:pt x="184" y="25"/>
                                </a:moveTo>
                                <a:cubicBezTo>
                                  <a:pt x="211" y="25"/>
                                  <a:pt x="237" y="31"/>
                                  <a:pt x="260" y="43"/>
                                </a:cubicBezTo>
                                <a:cubicBezTo>
                                  <a:pt x="235" y="84"/>
                                  <a:pt x="235" y="84"/>
                                  <a:pt x="235" y="84"/>
                                </a:cubicBezTo>
                                <a:cubicBezTo>
                                  <a:pt x="220" y="77"/>
                                  <a:pt x="203" y="73"/>
                                  <a:pt x="186" y="73"/>
                                </a:cubicBezTo>
                                <a:cubicBezTo>
                                  <a:pt x="168" y="73"/>
                                  <a:pt x="151" y="77"/>
                                  <a:pt x="137" y="84"/>
                                </a:cubicBezTo>
                                <a:cubicBezTo>
                                  <a:pt x="112" y="43"/>
                                  <a:pt x="112" y="43"/>
                                  <a:pt x="112" y="43"/>
                                </a:cubicBezTo>
                                <a:cubicBezTo>
                                  <a:pt x="133" y="32"/>
                                  <a:pt x="158" y="25"/>
                                  <a:pt x="184" y="25"/>
                                </a:cubicBezTo>
                                <a:close/>
                                <a:moveTo>
                                  <a:pt x="85" y="234"/>
                                </a:moveTo>
                                <a:cubicBezTo>
                                  <a:pt x="44" y="259"/>
                                  <a:pt x="44" y="259"/>
                                  <a:pt x="44" y="259"/>
                                </a:cubicBezTo>
                                <a:cubicBezTo>
                                  <a:pt x="33" y="237"/>
                                  <a:pt x="26" y="213"/>
                                  <a:pt x="26" y="187"/>
                                </a:cubicBezTo>
                                <a:cubicBezTo>
                                  <a:pt x="25" y="160"/>
                                  <a:pt x="32" y="134"/>
                                  <a:pt x="44" y="111"/>
                                </a:cubicBezTo>
                                <a:cubicBezTo>
                                  <a:pt x="85" y="136"/>
                                  <a:pt x="85" y="136"/>
                                  <a:pt x="85" y="136"/>
                                </a:cubicBezTo>
                                <a:cubicBezTo>
                                  <a:pt x="78" y="151"/>
                                  <a:pt x="74" y="167"/>
                                  <a:pt x="74" y="185"/>
                                </a:cubicBezTo>
                                <a:cubicBezTo>
                                  <a:pt x="74" y="203"/>
                                  <a:pt x="78" y="219"/>
                                  <a:pt x="85" y="234"/>
                                </a:cubicBezTo>
                                <a:close/>
                                <a:moveTo>
                                  <a:pt x="188" y="345"/>
                                </a:moveTo>
                                <a:cubicBezTo>
                                  <a:pt x="161" y="345"/>
                                  <a:pt x="135" y="339"/>
                                  <a:pt x="112" y="327"/>
                                </a:cubicBezTo>
                                <a:cubicBezTo>
                                  <a:pt x="137" y="286"/>
                                  <a:pt x="137" y="286"/>
                                  <a:pt x="137" y="286"/>
                                </a:cubicBezTo>
                                <a:cubicBezTo>
                                  <a:pt x="151" y="293"/>
                                  <a:pt x="168" y="297"/>
                                  <a:pt x="186" y="297"/>
                                </a:cubicBezTo>
                                <a:cubicBezTo>
                                  <a:pt x="203" y="297"/>
                                  <a:pt x="220" y="293"/>
                                  <a:pt x="235" y="286"/>
                                </a:cubicBezTo>
                                <a:cubicBezTo>
                                  <a:pt x="260" y="327"/>
                                  <a:pt x="260" y="327"/>
                                  <a:pt x="260" y="327"/>
                                </a:cubicBezTo>
                                <a:cubicBezTo>
                                  <a:pt x="238" y="338"/>
                                  <a:pt x="214" y="345"/>
                                  <a:pt x="188" y="345"/>
                                </a:cubicBezTo>
                                <a:close/>
                                <a:moveTo>
                                  <a:pt x="186" y="273"/>
                                </a:moveTo>
                                <a:cubicBezTo>
                                  <a:pt x="137" y="273"/>
                                  <a:pt x="98" y="233"/>
                                  <a:pt x="98" y="185"/>
                                </a:cubicBezTo>
                                <a:cubicBezTo>
                                  <a:pt x="98" y="136"/>
                                  <a:pt x="137" y="97"/>
                                  <a:pt x="186" y="97"/>
                                </a:cubicBezTo>
                                <a:cubicBezTo>
                                  <a:pt x="234" y="97"/>
                                  <a:pt x="274" y="136"/>
                                  <a:pt x="274" y="185"/>
                                </a:cubicBezTo>
                                <a:cubicBezTo>
                                  <a:pt x="274" y="233"/>
                                  <a:pt x="234" y="273"/>
                                  <a:pt x="186" y="273"/>
                                </a:cubicBezTo>
                                <a:close/>
                                <a:moveTo>
                                  <a:pt x="286" y="234"/>
                                </a:moveTo>
                                <a:cubicBezTo>
                                  <a:pt x="294" y="219"/>
                                  <a:pt x="298" y="203"/>
                                  <a:pt x="298" y="185"/>
                                </a:cubicBezTo>
                                <a:cubicBezTo>
                                  <a:pt x="298" y="167"/>
                                  <a:pt x="294" y="151"/>
                                  <a:pt x="286" y="136"/>
                                </a:cubicBezTo>
                                <a:cubicBezTo>
                                  <a:pt x="328" y="111"/>
                                  <a:pt x="328" y="111"/>
                                  <a:pt x="328" y="111"/>
                                </a:cubicBezTo>
                                <a:cubicBezTo>
                                  <a:pt x="339" y="133"/>
                                  <a:pt x="345" y="157"/>
                                  <a:pt x="346" y="183"/>
                                </a:cubicBezTo>
                                <a:cubicBezTo>
                                  <a:pt x="346" y="210"/>
                                  <a:pt x="340" y="236"/>
                                  <a:pt x="328" y="259"/>
                                </a:cubicBezTo>
                                <a:lnTo>
                                  <a:pt x="286" y="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lIns="121920" tIns="60960" rIns="121920" bIns="60960"/>
                      </wps:wsp>
                      <wps:wsp>
                        <wps:cNvPr id="154" name="Freeform 11"/>
                        <wps:cNvSpPr>
                          <a:spLocks noEditPoints="1"/>
                        </wps:cNvSpPr>
                        <wps:spPr bwMode="auto">
                          <a:xfrm>
                            <a:off x="8540" y="7674"/>
                            <a:ext cx="748" cy="750"/>
                          </a:xfrm>
                          <a:custGeom>
                            <a:avLst/>
                            <a:gdLst>
                              <a:gd name="T0" fmla="*/ 381 w 402"/>
                              <a:gd name="T1" fmla="*/ 10 h 404"/>
                              <a:gd name="T2" fmla="*/ 365 w 402"/>
                              <a:gd name="T3" fmla="*/ 3 h 404"/>
                              <a:gd name="T4" fmla="*/ 358 w 402"/>
                              <a:gd name="T5" fmla="*/ 18 h 404"/>
                              <a:gd name="T6" fmla="*/ 312 w 402"/>
                              <a:gd name="T7" fmla="*/ 133 h 404"/>
                              <a:gd name="T8" fmla="*/ 301 w 402"/>
                              <a:gd name="T9" fmla="*/ 116 h 404"/>
                              <a:gd name="T10" fmla="*/ 282 w 402"/>
                              <a:gd name="T11" fmla="*/ 106 h 404"/>
                              <a:gd name="T12" fmla="*/ 219 w 402"/>
                              <a:gd name="T13" fmla="*/ 107 h 404"/>
                              <a:gd name="T14" fmla="*/ 197 w 402"/>
                              <a:gd name="T15" fmla="*/ 113 h 404"/>
                              <a:gd name="T16" fmla="*/ 11 w 402"/>
                              <a:gd name="T17" fmla="*/ 245 h 404"/>
                              <a:gd name="T18" fmla="*/ 6 w 402"/>
                              <a:gd name="T19" fmla="*/ 273 h 404"/>
                              <a:gd name="T20" fmla="*/ 91 w 402"/>
                              <a:gd name="T21" fmla="*/ 395 h 404"/>
                              <a:gd name="T22" fmla="*/ 116 w 402"/>
                              <a:gd name="T23" fmla="*/ 397 h 404"/>
                              <a:gd name="T24" fmla="*/ 302 w 402"/>
                              <a:gd name="T25" fmla="*/ 265 h 404"/>
                              <a:gd name="T26" fmla="*/ 316 w 402"/>
                              <a:gd name="T27" fmla="*/ 247 h 404"/>
                              <a:gd name="T28" fmla="*/ 336 w 402"/>
                              <a:gd name="T29" fmla="*/ 184 h 404"/>
                              <a:gd name="T30" fmla="*/ 333 w 402"/>
                              <a:gd name="T31" fmla="*/ 163 h 404"/>
                              <a:gd name="T32" fmla="*/ 326 w 402"/>
                              <a:gd name="T33" fmla="*/ 153 h 404"/>
                              <a:gd name="T34" fmla="*/ 381 w 402"/>
                              <a:gd name="T35" fmla="*/ 10 h 404"/>
                              <a:gd name="T36" fmla="*/ 294 w 402"/>
                              <a:gd name="T37" fmla="*/ 197 h 404"/>
                              <a:gd name="T38" fmla="*/ 250 w 402"/>
                              <a:gd name="T39" fmla="*/ 189 h 404"/>
                              <a:gd name="T40" fmla="*/ 258 w 402"/>
                              <a:gd name="T41" fmla="*/ 144 h 404"/>
                              <a:gd name="T42" fmla="*/ 295 w 402"/>
                              <a:gd name="T43" fmla="*/ 145 h 404"/>
                              <a:gd name="T44" fmla="*/ 285 w 402"/>
                              <a:gd name="T45" fmla="*/ 150 h 404"/>
                              <a:gd name="T46" fmla="*/ 279 w 402"/>
                              <a:gd name="T47" fmla="*/ 166 h 404"/>
                              <a:gd name="T48" fmla="*/ 290 w 402"/>
                              <a:gd name="T49" fmla="*/ 173 h 404"/>
                              <a:gd name="T50" fmla="*/ 295 w 402"/>
                              <a:gd name="T51" fmla="*/ 172 h 404"/>
                              <a:gd name="T52" fmla="*/ 307 w 402"/>
                              <a:gd name="T53" fmla="*/ 165 h 404"/>
                              <a:gd name="T54" fmla="*/ 294 w 402"/>
                              <a:gd name="T55" fmla="*/ 197 h 4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402" h="404">
                                <a:moveTo>
                                  <a:pt x="381" y="10"/>
                                </a:moveTo>
                                <a:cubicBezTo>
                                  <a:pt x="378" y="4"/>
                                  <a:pt x="372" y="0"/>
                                  <a:pt x="365" y="3"/>
                                </a:cubicBezTo>
                                <a:cubicBezTo>
                                  <a:pt x="359" y="5"/>
                                  <a:pt x="356" y="12"/>
                                  <a:pt x="358" y="18"/>
                                </a:cubicBezTo>
                                <a:cubicBezTo>
                                  <a:pt x="376" y="71"/>
                                  <a:pt x="340" y="111"/>
                                  <a:pt x="312" y="133"/>
                                </a:cubicBezTo>
                                <a:cubicBezTo>
                                  <a:pt x="301" y="116"/>
                                  <a:pt x="301" y="116"/>
                                  <a:pt x="301" y="116"/>
                                </a:cubicBezTo>
                                <a:cubicBezTo>
                                  <a:pt x="297" y="111"/>
                                  <a:pt x="289" y="106"/>
                                  <a:pt x="282" y="106"/>
                                </a:cubicBezTo>
                                <a:cubicBezTo>
                                  <a:pt x="219" y="107"/>
                                  <a:pt x="219" y="107"/>
                                  <a:pt x="219" y="107"/>
                                </a:cubicBezTo>
                                <a:cubicBezTo>
                                  <a:pt x="212" y="106"/>
                                  <a:pt x="203" y="109"/>
                                  <a:pt x="197" y="113"/>
                                </a:cubicBezTo>
                                <a:cubicBezTo>
                                  <a:pt x="11" y="245"/>
                                  <a:pt x="11" y="245"/>
                                  <a:pt x="11" y="245"/>
                                </a:cubicBezTo>
                                <a:cubicBezTo>
                                  <a:pt x="2" y="251"/>
                                  <a:pt x="0" y="264"/>
                                  <a:pt x="6" y="273"/>
                                </a:cubicBezTo>
                                <a:cubicBezTo>
                                  <a:pt x="91" y="395"/>
                                  <a:pt x="91" y="395"/>
                                  <a:pt x="91" y="395"/>
                                </a:cubicBezTo>
                                <a:cubicBezTo>
                                  <a:pt x="97" y="404"/>
                                  <a:pt x="107" y="403"/>
                                  <a:pt x="116" y="397"/>
                                </a:cubicBezTo>
                                <a:cubicBezTo>
                                  <a:pt x="302" y="265"/>
                                  <a:pt x="302" y="265"/>
                                  <a:pt x="302" y="265"/>
                                </a:cubicBezTo>
                                <a:cubicBezTo>
                                  <a:pt x="308" y="261"/>
                                  <a:pt x="314" y="253"/>
                                  <a:pt x="316" y="247"/>
                                </a:cubicBezTo>
                                <a:cubicBezTo>
                                  <a:pt x="336" y="184"/>
                                  <a:pt x="336" y="184"/>
                                  <a:pt x="336" y="184"/>
                                </a:cubicBezTo>
                                <a:cubicBezTo>
                                  <a:pt x="338" y="178"/>
                                  <a:pt x="337" y="168"/>
                                  <a:pt x="333" y="163"/>
                                </a:cubicBezTo>
                                <a:cubicBezTo>
                                  <a:pt x="326" y="153"/>
                                  <a:pt x="326" y="153"/>
                                  <a:pt x="326" y="153"/>
                                </a:cubicBezTo>
                                <a:cubicBezTo>
                                  <a:pt x="363" y="124"/>
                                  <a:pt x="402" y="73"/>
                                  <a:pt x="381" y="10"/>
                                </a:cubicBezTo>
                                <a:close/>
                                <a:moveTo>
                                  <a:pt x="294" y="197"/>
                                </a:moveTo>
                                <a:cubicBezTo>
                                  <a:pt x="280" y="207"/>
                                  <a:pt x="260" y="204"/>
                                  <a:pt x="250" y="189"/>
                                </a:cubicBezTo>
                                <a:cubicBezTo>
                                  <a:pt x="240" y="175"/>
                                  <a:pt x="243" y="155"/>
                                  <a:pt x="258" y="144"/>
                                </a:cubicBezTo>
                                <a:cubicBezTo>
                                  <a:pt x="269" y="136"/>
                                  <a:pt x="284" y="137"/>
                                  <a:pt x="295" y="145"/>
                                </a:cubicBezTo>
                                <a:cubicBezTo>
                                  <a:pt x="289" y="148"/>
                                  <a:pt x="285" y="150"/>
                                  <a:pt x="285" y="150"/>
                                </a:cubicBezTo>
                                <a:cubicBezTo>
                                  <a:pt x="279" y="153"/>
                                  <a:pt x="276" y="160"/>
                                  <a:pt x="279" y="166"/>
                                </a:cubicBezTo>
                                <a:cubicBezTo>
                                  <a:pt x="281" y="171"/>
                                  <a:pt x="285" y="173"/>
                                  <a:pt x="290" y="173"/>
                                </a:cubicBezTo>
                                <a:cubicBezTo>
                                  <a:pt x="292" y="173"/>
                                  <a:pt x="293" y="173"/>
                                  <a:pt x="295" y="172"/>
                                </a:cubicBezTo>
                                <a:cubicBezTo>
                                  <a:pt x="299" y="170"/>
                                  <a:pt x="303" y="168"/>
                                  <a:pt x="307" y="165"/>
                                </a:cubicBezTo>
                                <a:cubicBezTo>
                                  <a:pt x="309" y="177"/>
                                  <a:pt x="304" y="190"/>
                                  <a:pt x="294" y="19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</wps:spPr>
                        <wps:bodyPr lIns="121920" tIns="60960" rIns="121920" bIns="60960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22" o:spid="_x0000_s1026" o:spt="203" style="position:absolute;left:0pt;margin-left:-7.95pt;margin-top:0pt;height:337.95pt;width:431.15pt;z-index:251669504;mso-width-relative:page;mso-height-relative:page;" coordorigin="665,1709" coordsize="8623,6759" o:gfxdata="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">
                <o:lock v:ext="edit" aspectratio="f"/>
                <v:group id="组合 212" o:spid="_x0000_s1026" o:spt="203" style="position:absolute;left:8553;top:6324;height:770;width:526;" coordorigin="8553,6324" coordsize="526,770" o:gfxdata="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jtPQH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97" o:spid="_x0000_s1026" o:spt="100" style="position:absolute;left:8553;top:6324;height:770;width:527;v-text-anchor:middle;" filled="t" stroked="f" coordsize="21600,21600" o:gfxdata="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Ox8ib4A&#10;AADbAAAADwAAAAAAAAABACAAAAAiAAAAZHJzL2Rvd25yZXYueG1sUEsBAhQAFAAAAAgAh07iQDMv&#10;BZ47AAAAOQAAABAAAAAAAAAAAQAgAAAADQEAAGRycy9zaGFwZXhtbC54bWxQSwUGAAAAAAYABgBb&#10;AQAAtwMAAAAA&#10;" path="m19636,3374l1963,3375,1963,2025c1963,1653,2402,1350,2945,1350l18654,1349c19195,1349,19636,1652,19636,2024c19636,2024,19636,3374,19636,3374xm19636,17546l1963,17547,1963,4050,19636,4049c19636,4049,19636,17546,19636,17546xm19636,19574c19636,19946,19195,20249,18654,20249l2945,20250c2402,20250,1963,19947,1963,19575l1963,18222,19636,18221c19636,18221,19636,19574,19636,19574xm18654,0l2945,0c1317,0,0,907,0,2025l0,19575c0,20693,1317,21600,2945,21600l18654,21599c20280,21599,21600,20693,21600,19574l21600,2024c21600,906,20280,0,18654,0e">
                    <v:path o:connectlocs="263,385;263,385;263,385;263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8" o:spid="_x0000_s1026" o:spt="100" style="position:absolute;left:8768;top:6399;height:20;width:97;v-text-anchor:middle;" filled="t" stroked="f" coordsize="21600,21600" o:gfxdata="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DZEr4A&#10;AADbAAAADwAAAAAAAAABACAAAAAiAAAAZHJzL2Rvd25yZXYueG1sUEsBAhQAFAAAAAgAh07iQDMv&#10;BZ47AAAAOQAAABAAAAAAAAAAAQAgAAAADQEAAGRycy9zaGFwZXhtbC54bWxQSwUGAAAAAAYABgBb&#10;AQAAtwMAAAAA&#10;" path="m21600,10800c21600,16758,20387,21599,18899,21599l2699,21599c1202,21599,0,16758,0,10800c0,4841,1202,0,2699,0l18899,0c20387,0,21600,4841,21600,10800e">
                    <v:path o:connectlocs="48,10;48,10;48,10;48,1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99" o:spid="_x0000_s1026" o:spt="100" style="position:absolute;left:8793;top:6999;height:25;width:47;v-text-anchor:middle;" filled="t" stroked="f" coordsize="21600,21600" o:gfxdata="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P01gugAAANsA&#10;AAAPAAAAAAAAAAEAIAAAACIAAABkcnMvZG93bnJldi54bWxQSwECFAAUAAAACACHTuJAMy8FnjsA&#10;AAA5AAAAEAAAAAAAAAABACAAAAAJAQAAZHJzL3NoYXBleG1sLnhtbFBLBQYAAAAABgAGAFsBAACz&#10;AwAAAAA=&#10;" path="m21600,10800c21600,16769,19174,21599,16199,21599l5399,21599c2404,21599,0,16769,0,10800c0,4830,2404,0,5399,0l16199,0c19174,0,21600,4830,21600,10800e">
                    <v:path o:connectlocs="23,12;23,12;23,12;23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100" o:spid="_x0000_s1026" o:spt="100" style="position:absolute;left:6943;top:6324;height:770;width:672;v-text-anchor:middle;" filled="t" stroked="f" coordsize="21600,21600" o:gfxdata="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c+j7vQAA&#10;ANsAAAAPAAAAAAAAAAEAIAAAACIAAABkcnMvZG93bnJldi54bWxQSwECFAAUAAAACACHTuJAMy8F&#10;njsAAAA5AAAAEAAAAAAAAAABACAAAAAMAQAAZHJzL3NoYXBleG1sLnhtbFBLBQYAAAAABgAGAFsB&#10;AAC2AwAAAAA=&#10;" path="m20057,6750l1542,6750,1542,4725,20057,4725c20057,4725,20057,6750,20057,6750xm17485,10124l4113,10124,3857,8100,17742,8100c17742,8100,17485,10124,17485,10124xm16542,17549l5057,17549,4199,10800,17399,10800c17399,10800,16542,17549,16542,17549xm5400,20249l5142,18225,16456,18225,16200,20249c16200,20249,5400,20249,5400,20249xm3857,1350l17742,1350,18514,3375,3085,3375c3085,3375,3857,1350,3857,1350xm20143,3389l19205,922c18996,371,18407,0,17742,0l3857,0c3192,0,2603,371,2393,922l1448,3391c643,3436,0,4008,0,4725l0,6750c0,7495,690,8100,1542,8100l2340,8100c2340,8150,2317,8198,2323,8249l3866,20398c3953,21082,4614,21599,5400,21599l16200,21599c16986,21599,17646,21082,17732,20398l19275,8249c19282,8198,19258,8150,19258,8100l20057,8100c20908,8100,21600,7495,21600,6750l21600,4725c21600,4006,20952,3431,20143,3389e">
                  <v:path o:connectlocs="336,385;336,385;336,385;336,385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211" o:spid="_x0000_s1026" o:spt="203" style="position:absolute;left:5358;top:6374;height:670;width:766;" coordorigin="5358,6374" coordsize="766,670" o:gfxdata="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z4UZy+AAAA3AAAAA8AAAAAAAAAAQAgAAAAIgAAAGRycy9kb3ducmV2Lnht&#10;bFBLAQIUABQAAAAIAIdO4kAzLwWeOwAAADkAAAAVAAAAAAAAAAEAIAAAAA0BAABkcnMvZ3JvdXBz&#10;aGFwZXhtbC54bWxQSwUGAAAAAAYABgBgAQAAygMAAAAA&#10;">
                  <o:lock v:ext="edit" aspectratio="f"/>
                  <v:shape id="AutoShape 101" o:spid="_x0000_s1026" o:spt="100" style="position:absolute;left:5358;top:6374;height:670;width:767;v-text-anchor:middle;" filled="t" stroked="f" coordsize="21600,21600" o:gfxdata="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HRler4A&#10;AADcAAAADwAAAAAAAAABACAAAAAiAAAAZHJzL2Rvd25yZXYueG1sUEsBAhQAFAAAAAgAh07iQDMv&#10;BZ47AAAAOQAAABAAAAAAAAAAAQAgAAAADQEAAGRycy9zaGFwZXhtbC54bWxQSwUGAAAAAAYABgBb&#10;AQAAtwMAAAAA&#10;" path="m20249,18514c20249,19365,19644,20057,18899,20057l2699,20057c1955,20057,1349,19365,1349,18514l1349,13114,4050,1542,17549,1542,20249,13114c20249,13114,20249,18514,20249,18514xm21548,12693l18847,1117c18683,460,18150,0,17549,0l10800,0,4049,0c3449,0,2916,460,2752,1117l51,12693c17,12835,0,12976,0,13114l0,18514c0,20218,1208,21600,2699,21600l18899,21600c20391,21600,21600,20218,21600,18514l21600,13114c21600,12976,21582,12835,21548,12693e">
                    <v:path o:connectlocs="383,335;383,335;383,335;383,33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02" o:spid="_x0000_s1026" o:spt="100" style="position:absolute;left:5453;top:6469;height:430;width:587;v-text-anchor:middle;" filled="t" stroked="f" coordsize="21519,21600" o:gfxdata="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YysQN7gAAADcAAAA&#10;DwAAAAAAAAABACAAAAAiAAAAZHJzL2Rvd25yZXYueG1sUEsBAhQAFAAAAAgAh07iQDMvBZ47AAAA&#10;OQAAABAAAAAAAAAAAQAgAAAABwEAAGRycy9zaGFwZXhtbC54bWxQSwUGAAAAAAYABgBbAQAAsQMA&#10;AAAA&#10;" path="m18070,14399l16603,14399c15931,14399,15325,14907,15024,15725l13746,19199,7773,19199,6495,15725c6194,14907,5588,14399,4916,14399l3449,14399,1343,14399,3924,1200,17595,1200,20176,14399c20176,14399,18070,14399,18070,14399xm17595,0l3924,0c3524,0,3174,366,3071,891l28,15291c-40,15651,16,16035,183,16330c350,16625,609,16799,883,16799l3449,16799,4456,16799,4916,16799,6194,20274c6493,21086,7104,21599,7773,21599l13746,21599c14415,21599,15026,21086,15325,20274l16603,16799,17063,16799,18070,16799,20636,16799c20910,16799,21169,16625,21336,16330c21503,16035,21560,15651,21490,15291l18448,891c18345,366,17995,0,17595,0e">
                    <v:path o:connectlocs="293,215;293,215;293,215;293,21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210" o:spid="_x0000_s1026" o:spt="203" style="position:absolute;left:3818;top:6374;height:670;width:770;" coordorigin="3818,6374" coordsize="770,670" o:gfxdata="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8Ks/r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103" o:spid="_x0000_s1026" o:spt="100" style="position:absolute;left:3940;top:6494;height:180;width:275;v-text-anchor:middle;" filled="t" stroked="f" coordsize="21600,21600" o:gfxdata="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UGuQC5AAAA3AAA&#10;AA8AAAAAAAAAAQAgAAAAIgAAAGRycy9kb3ducmV2LnhtbFBLAQIUABQAAAAIAIdO4kAzLwWeOwAA&#10;ADkAAAAQAAAAAAAAAAEAIAAAAAgBAABkcnMvc2hhcGV4bWwueG1sUEsFBgAAAAAGAAYAWwEAALID&#10;AAAAAA==&#10;" path="m20660,0c9461,0,0,9233,0,20160c0,20954,420,21600,939,21600c1457,21600,1878,20954,1878,20160c1878,10956,10655,2880,20660,2880c21179,2880,21600,2234,21600,1440c21600,645,21179,0,20660,0e">
                    <v:path o:connectlocs="137,90;137,90;137,90;137,9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04" o:spid="_x0000_s1026" o:spt="100" style="position:absolute;left:3818;top:6374;height:670;width:770;v-text-anchor:middle;" filled="t" stroked="f" coordsize="21600,21600" o:gfxdata="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Cm+w28AAAA&#10;3AAAAA8AAAAAAAAAAQAgAAAAIgAAAGRycy9kb3ducmV2LnhtbFBLAQIUABQAAAAIAIdO4kAzLwWe&#10;OwAAADkAAAAQAAAAAAAAAAEAIAAAAAsBAABkcnMvc2hhcGV4bWwueG1sUEsFBgAAAAAGAAYAWwEA&#10;ALUDAAAAAA==&#10;" path="m10800,16971c10181,16971,9546,16918,8912,16811c8847,16800,8781,16794,8716,16794c8315,16794,7931,16999,7673,17359c7384,17761,6563,18657,5591,19318c5854,18628,6060,17853,6074,17056c6078,17006,6080,16956,6080,16914c6080,16334,5796,15803,5344,15540c2843,14080,1349,11731,1349,9257c1349,5003,5588,1542,10800,1542c16011,1542,20249,5003,20249,9257c20249,13510,16011,16971,10800,16971m10800,0c4835,0,0,4144,0,9257c0,12440,1875,15248,4730,16914c4730,16935,4724,16949,4724,16971c4724,18354,3821,19843,3423,20625l3425,20625c3393,20709,3374,20802,3374,20900c3374,21287,3648,21600,3986,21600c4049,21600,4161,21580,4158,21590c6268,21195,8255,18979,8716,18338c9391,18451,10086,18514,10800,18514c16764,18514,21600,14369,21600,9257c21600,4144,16764,0,10800,0e">
                    <v:path o:connectlocs="385,335;385,335;385,335;385,33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209" o:spid="_x0000_s1026" o:spt="203" style="position:absolute;left:2280;top:6469;height:480;width:768;" coordorigin="2280,6469" coordsize="768,480" o:gfxdata="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TZmpw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AutoShape 105" o:spid="_x0000_s1026" o:spt="100" style="position:absolute;left:2280;top:6469;height:480;width:768;v-text-anchor:middle;" filled="t" stroked="f" coordsize="21600,21600" o:gfxdata="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09jebsAAADc&#10;AAAADwAAAAAAAAABACAAAAAiAAAAZHJzL2Rvd25yZXYueG1sUEsBAhQAFAAAAAgAh07iQDMvBZ47&#10;AAAAOQAAABAAAAAAAAAAAQAgAAAACgEAAGRycy9zaGFwZXhtbC54bWxQSwUGAAAAAAYABgBbAQAA&#10;tAMAAAAA&#10;" path="m10800,19438c7005,19438,3289,15988,1437,10797c3298,5598,7009,2161,10800,2161c14595,2161,18310,5611,20162,10802c18301,16000,14590,19438,10800,19438m21576,10561c21569,10516,21573,10467,21562,10423c21558,10406,21548,10395,21544,10378c21537,10352,21539,10322,21530,10297c19569,4298,15302,0,10800,0c6297,0,2030,4290,69,10290c61,10316,62,10344,55,10370c51,10387,41,10398,37,10415c26,10459,30,10508,24,10554c12,10635,0,10714,0,10796c0,10878,12,10955,24,11038c30,11083,26,11131,37,11175c41,11193,51,11204,55,11220c62,11247,61,11276,69,11302c2030,17300,6297,21599,10800,21599c15302,21599,19569,17308,21530,11309c21539,11283,21537,11255,21544,11228c21548,11212,21558,11201,21562,11183c21573,11139,21569,11089,21576,11044c21587,10963,21599,10885,21599,10803c21599,10721,21587,10642,21576,10561e">
                    <v:path o:connectlocs="384,240;384,240;384,240;384,24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06" o:spid="_x0000_s1026" o:spt="100" style="position:absolute;left:2570;top:6614;height:105;width:108;v-text-anchor:middle;" filled="t" stroked="f" coordsize="21600,21600" o:gfxdata="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ADxuK8AAAA&#10;3AAAAA8AAAAAAAAAAQAgAAAAIgAAAGRycy9kb3ducmV2LnhtbFBLAQIUABQAAAAIAIdO4kAzLwWe&#10;OwAAADkAAAAQAAAAAAAAAAEAIAAAAAsBAABkcnMvc2hhcGV4bWwueG1sUEsFBgAAAAAGAAYAWwEA&#10;ALUDAAAAAA==&#10;" path="m19202,0c19193,0,19183,4,19174,4c8585,23,0,8607,0,19198c0,20523,1076,21600,2402,21600c3722,21600,4799,20523,4799,19198c4799,11262,11262,4803,19202,4803l19202,4798c20523,4798,21599,3721,21599,2401c21599,1076,20523,0,19202,0e">
                    <v:path o:connectlocs="54,52;54,52;54,52;54,5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07" o:spid="_x0000_s1026" o:spt="100" style="position:absolute;left:2498;top:6539;height:340;width:335;v-text-anchor:middle;" filled="t" stroked="f" coordsize="21600,21600" o:gfxdata="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NFYlbsAAADc&#10;AAAADwAAAAAAAAABACAAAAAiAAAAZHJzL2Rvd25yZXYueG1sUEsBAhQAFAAAAAgAh07iQDMvBZ47&#10;AAAAOQAAABAAAAAAAAAAAQAgAAAACgEAAGRycy9zaGFwZXhtbC54bWxQSwUGAAAAAAYABgBbAQAA&#10;tAMAAAAA&#10;" path="m10800,20057c5694,20057,1542,15905,1542,10800c1542,5694,5694,1542,10800,1542c15905,1542,20057,5694,20057,10800c20057,15905,15905,20057,10800,20057m10800,0c4834,0,0,4834,0,10800c0,16765,4834,21600,10800,21600c16765,21600,21599,16765,21599,10800c21599,4834,16765,0,10800,0e">
                    <v:path o:connectlocs="167,170;167,170;167,170;167,17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208" o:spid="_x0000_s1026" o:spt="203" style="position:absolute;left:840;top:6324;height:770;width:578;" coordorigin="840,6324" coordsize="578,770" o:gfxdata="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HhVUwvwAAANw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108" o:spid="_x0000_s1026" o:spt="100" style="position:absolute;left:983;top:6469;height:290;width:290;v-text-anchor:middle;" filled="t" stroked="f" coordsize="21600,21600" o:gfxdata="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539DrsAAADc&#10;AAAADwAAAAAAAAABACAAAAAiAAAAZHJzL2Rvd25yZXYueG1sUEsBAhQAFAAAAAgAh07iQDMvBZ47&#10;AAAAOQAAABAAAAAAAAAAAQAgAAAACgEAAGRycy9zaGFwZXhtbC54bWxQSwUGAAAAAAYABgBbAQAA&#10;tAMAAAAA&#10;" path="m10800,1800c15764,1800,19800,5835,19800,10800c19800,15764,15764,19800,10800,19800c5835,19800,1800,15764,1800,10800c1800,5835,5835,1800,10800,1800m10800,21599c16756,21599,21600,16756,21600,10800c21600,4843,16756,0,10800,0c4843,0,0,4843,0,10800c0,16756,4843,21599,10800,21599e">
                    <v:path o:connectlocs="145,145;145,145;145,145;145,14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09" o:spid="_x0000_s1026" o:spt="100" style="position:absolute;left:840;top:6324;height:770;width:578;v-text-anchor:middle;" filled="t" stroked="f" coordsize="21600,21600" o:gfxdata="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gJpfL4A&#10;AADcAAAADwAAAAAAAAABACAAAAAiAAAAZHJzL2Rvd25yZXYueG1sUEsBAhQAFAAAAAgAh07iQDMv&#10;BZ47AAAAOQAAABAAAAAAAAAAAQAgAAAADQEAAGRycy9zaGFwZXhtbC54bWxQSwUGAAAAAAYABgBb&#10;AQAAtwMAAAAA&#10;" path="m10904,20170c10885,20184,10830,20215,10782,20237c10774,20218,10707,20178,10666,20147c7368,17300,1799,12497,1799,8101c1799,4378,5838,1350,10800,1350c15762,1350,19800,4378,19800,8101c19800,12497,14231,17300,10904,20170m10800,0c4844,0,0,3588,0,8101c0,12826,5400,17660,9337,21056c9352,21070,9984,21599,10766,21599l10834,21599c11615,21599,12247,21070,12262,21056c16200,17660,21599,12826,21599,8101c21599,3588,16755,0,10800,0e">
                    <v:path o:connectlocs="289,385;289,385;289,385;289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203" o:spid="_x0000_s1026" o:spt="203" style="position:absolute;left:8433;top:4834;height:720;width:770;" coordorigin="8433,4834" coordsize="770,720" o:gfxdata="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tWPI1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AutoShape 110" o:spid="_x0000_s1026" o:spt="100" style="position:absolute;left:8528;top:4929;height:385;width:577;v-text-anchor:middle;" filled="t" stroked="f" coordsize="21600,21600" o:gfxdata="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FOzOe8AAAA&#10;3AAAAA8AAAAAAAAAAQAgAAAAIgAAAGRycy9kb3ducmV2LnhtbFBLAQIUABQAAAAIAIdO4kAzLwWe&#10;OwAAADkAAAAQAAAAAAAAAAEAIAAAAAsBAABkcnMvc2hhcGV4bWwueG1sUEsFBgAAAAAGAAYAWwEA&#10;ALUDAAAAAA==&#10;" path="m20699,20255l899,20255,899,1350,20699,1350c20699,1350,20699,20255,20699,20255xm20699,0l899,5c402,5,0,603,0,1350l0,20249c0,20996,402,21599,899,21599l20699,21599c21197,21599,21600,20996,21600,20249l21600,1350c21600,603,21197,0,20699,0e">
                    <v:path o:connectlocs="288,192;288,192;288,192;288,19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11" o:spid="_x0000_s1026" o:spt="100" style="position:absolute;left:8433;top:4834;height:720;width:770;v-text-anchor:middle;" filled="t" stroked="f" coordsize="21600,21600" o:gfxdata="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Wt86e/&#10;AAAA3AAAAA8AAAAAAAAAAQAgAAAAIgAAAGRycy9kb3ducmV2LnhtbFBLAQIUABQAAAAIAIdO4kAz&#10;LwWeOwAAADkAAAAQAAAAAAAAAAEAIAAAAA4BAABkcnMvc2hhcGV4bWwueG1sUEsFBgAAAAAGAAYA&#10;WwEAALgDAAAAAA==&#10;" path="m20249,16562c20249,16959,19946,17282,19575,17282l13499,17282,8099,17282,2024,17282c1651,17282,1349,16959,1349,16562l1349,2160c1349,1762,1651,1440,2024,1440l19575,1440c19946,1440,20249,1762,20249,2160c20249,2160,20249,16562,20249,16562xm19575,0l2024,0c905,0,0,966,0,2160l0,16562c0,17753,903,18718,2018,18721l8774,18721,8774,19597,4561,20181c4260,20262,4049,20549,4049,20879c4049,21277,4351,21599,4724,21599l16874,21599c17248,21599,17549,21277,17549,20879c17549,20549,17339,20262,17038,20181l12824,19597,12824,18721,19581,18721c20696,18718,21600,17753,21600,16562l21600,2160c21600,966,20692,0,19575,0e">
                    <v:path o:connectlocs="385,360;385,360;385,360;385,36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112" o:spid="_x0000_s1026" o:spt="100" style="position:absolute;left:6895;top:4784;height:770;width:768;v-text-anchor:middle;" filled="t" stroked="f" coordsize="21020,21600" o:gfxdata="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QwogK8AAAA&#10;3AAAAA8AAAAAAAAAAQAgAAAAIgAAAGRycy9kb3ducmV2LnhtbFBLAQIUABQAAAAIAIdO4kAzLwWe&#10;OwAAADkAAAAQAAAAAAAAAAEAIAAAAAsBAABkcnMvc2hhcGV4bWwueG1sUEsFBgAAAAAGAAYAWwEA&#10;ALUDAAAAAA==&#10;" path="m18846,7946l17740,9091c17740,8939,17758,8792,17744,8636c17629,7331,17036,6068,16074,5080c15004,3980,13585,3348,12180,3345l13268,2218c13812,1659,14572,1350,15403,1350c16460,1350,17546,1840,18381,2696c19165,3500,19631,4499,19698,5510c19760,6453,19457,7317,18846,7946m5828,19329c5813,18424,5454,17481,4730,16739c4046,16034,3150,15628,2257,15592l2911,13157c2959,12995,3052,12835,3168,12695c4485,11726,6512,12012,7920,13460c9409,14990,9639,17230,8492,18568c8416,18609,8339,18648,8256,18675c8256,18675,5828,19329,5828,19329xm2737,20164c2665,20181,2443,20239,2291,20249c1751,20244,1313,19792,1313,19237c1321,19124,1365,18929,1380,18857l2071,16283c2822,16261,3630,16562,4265,17215c4911,17878,5214,18725,5181,19504c5181,19504,2737,20164,2737,20164xm6888,11179c6280,10927,5642,10783,5004,10774l10063,5536c10838,4759,11966,4536,13077,4819c13077,4819,6888,11179,6888,11179xm9717,13672c9473,13258,9194,12859,8848,12505c8447,12093,7986,11770,7507,11498l13767,5064c14259,5288,14729,5607,15145,6035c15500,6398,15775,6806,15987,7229c15987,7229,9717,13672,9717,13672xm10519,16061c10465,15452,10298,14854,10047,14288l16257,7906c16637,9140,16442,10429,15610,11284c15604,11290,15598,11293,15593,11298l15602,11306,10525,16565c10527,16397,10534,16232,10519,16061m19308,1741c18228,632,16805,0,15403,0c14220,0,13131,450,12335,1266l9138,4577c9129,4585,9118,4592,9108,4602c9103,4608,9100,4614,9095,4620l9096,4621,2310,11647c1998,11966,1771,12364,1645,12797l102,18541c100,18557,0,19008,0,19237c0,20541,1030,21599,2302,21599c2554,21599,3044,21475,3062,21473l8630,19969c9054,19839,9439,19604,9750,19283l19776,8899c21600,7023,21394,3881,19308,1741e">
                  <v:path o:connectlocs="384,385;384,385;384,385;384,385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202" o:spid="_x0000_s1026" o:spt="203" style="position:absolute;left:5478;top:4784;height:770;width:526;" coordorigin="5478,4784" coordsize="526,770" o:gfxdata="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pm1i2r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AutoShape 113" o:spid="_x0000_s1026" o:spt="100" style="position:absolute;left:5478;top:4784;height:770;width:527;v-text-anchor:middle;" filled="t" stroked="f" coordsize="21600,21600" o:gfxdata="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ozyEu8AAAA&#10;3AAAAA8AAAAAAAAAAQAgAAAAIgAAAGRycy9kb3ducmV2LnhtbFBLAQIUABQAAAAIAIdO4kAzLwWe&#10;OwAAADkAAAAQAAAAAAAAAAEAIAAAAAsBAABkcnMvc2hhcGV4bWwueG1sUEsFBgAAAAAGAAYAWwEA&#10;ALUDAAAAAA==&#10;" path="m15386,14175l6223,14175c5734,13446,5147,12716,4568,12003c3287,10427,1963,8797,1963,7425c1963,4075,5927,1350,10800,1350c15672,1350,19636,4075,19636,7425c19636,8787,18312,10425,17029,12011c16455,12723,15873,13449,15386,14175m10800,20249c9805,20249,9347,20171,8839,19406l13000,19048c12398,20164,11959,20249,10800,20249m7595,16813c7417,16407,7215,15978,6991,15525l14616,15525c14496,15767,14375,16010,14270,16239c14270,16239,7595,16813,7595,16813xm13345,18343l8476,18762c8303,18416,8116,18011,7890,17483c7887,17477,7883,17469,7881,17462l13957,16941c13871,17140,13778,17350,13698,17537c13569,17841,13453,18104,13345,18343m10800,0c4835,0,0,3324,0,7425c0,10146,3621,13029,4939,15562c6906,19339,6688,21599,10800,21599c14972,21599,14692,19349,16660,15577c17983,13039,21600,10124,21600,7425c21600,3324,16764,0,10800,0e">
                    <v:path o:connectlocs="263,385;263,385;263,385;263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14" o:spid="_x0000_s1026" o:spt="100" style="position:absolute;left:5595;top:4909;height:155;width:158;v-text-anchor:middle;" filled="t" stroked="f" coordsize="21600,21600" o:gfxdata="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fk4pGugAAANwA&#10;AAAPAAAAAAAAAAEAIAAAACIAAABkcnMvZG93bnJldi54bWxQSwECFAAUAAAACACHTuJAMy8FnjsA&#10;AAA5AAAAEAAAAAAAAAABACAAAAAJAQAAZHJzL3NoYXBleG1sLnhtbFBLBQYAAAAABgAGAFsBAACz&#10;AwAAAAA=&#10;" path="m19938,0c8943,0,0,8942,0,19938c0,20855,743,21600,1661,21600c2579,21600,3323,20855,3323,19938c3323,10777,10777,3323,19938,3323c20856,3323,21600,2578,21600,1661c21600,744,20856,0,19938,0e">
                    <v:path o:connectlocs="79,77;79,77;79,77;79,7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201" o:spid="_x0000_s1026" o:spt="203" style="position:absolute;left:3915;top:4784;height:770;width:574;" coordorigin="3915,4784" coordsize="574,770" o:gfxdata="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Mkhx0G+AAAA3AAAAA8AAAAAAAAAAQAgAAAAIgAAAGRycy9kb3ducmV2Lnht&#10;bFBLAQIUABQAAAAIAIdO4kAzLwWeOwAAADkAAAAVAAAAAAAAAAEAIAAAAA0BAABkcnMvZ3JvdXBz&#10;aGFwZXhtbC54bWxQSwUGAAAAAAYABgBgAQAAygMAAAAA&#10;">
                  <o:lock v:ext="edit" aspectratio="f"/>
                  <v:shape id="AutoShape 115" o:spid="_x0000_s1026" o:spt="100" style="position:absolute;left:3915;top:4784;height:770;width:575;v-text-anchor:middle;" filled="t" stroked="f" coordsize="21600,21600" o:gfxdata="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pb1pLsAAADc&#10;AAAADwAAAAAAAAABACAAAAAiAAAAZHJzL2Rvd25yZXYueG1sUEsBAhQAFAAAAAgAh07iQDMvBZ47&#10;AAAAOQAAABAAAAAAAAAAAQAgAAAACgEAAGRycy9zaGFwZXhtbC54bWxQSwUGAAAAAAYABgBbAQAA&#10;tAMAAAAA&#10;" path="m19800,12825l19800,13500,19800,14850,19800,15525c19800,18129,16972,20249,13499,20249l8099,20249c4627,20249,1800,18129,1800,15525l1800,14850,1800,13500,1800,12825,1800,10800c1800,10427,2203,10124,2699,10124l4499,10124,17100,10124,18899,10124c19396,10124,19800,10427,19800,10800c19800,10800,19800,12825,19800,12825xm14400,6075l14400,6076,14400,8774,7200,8774,7200,6076,7200,6075c7200,4583,8811,3375,10800,3375c12788,3375,14400,4583,14400,6075m4499,6075c4499,3465,7320,1350,10800,1350c14279,1350,17100,3465,17100,6075l17100,8774,15299,8774,15299,6076c15299,4212,13285,2701,10800,2701c8314,2701,6299,4212,6299,6076l6299,8774,4499,8774c4499,8774,4499,6075,4499,6075xm18899,8774l18899,6075c18899,2719,15274,0,10800,0c6325,0,2699,2719,2699,6075l2699,8774c1208,8774,0,9681,0,10800l0,12825,0,13500,0,14850,0,15525c0,18880,3625,21599,8099,21599l13499,21599c17974,21599,21600,18880,21600,15525l21600,14850,21600,13500,21600,12825,21600,10800c21600,9681,20391,8774,18899,8774e">
                    <v:path o:connectlocs="287,385;287,385;287,385;287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16" o:spid="_x0000_s1026" o:spt="100" style="position:absolute;left:4155;top:5244;height:145;width:95;v-text-anchor:middle;" filled="t" stroked="f" coordsize="21600,21600" o:gfxdata="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/za3qbsAAADc&#10;AAAADwAAAAAAAAABACAAAAAiAAAAZHJzL2Rvd25yZXYueG1sUEsBAhQAFAAAAAgAh07iQDMvBZ47&#10;AAAAOQAAABAAAAAAAAAAAQAgAAAACgEAAGRycy9zaGFwZXhtbC54bWxQSwUGAAAAAAYABgBbAQAA&#10;tAMAAAAA&#10;" path="m10800,0c4838,0,0,3226,0,7201c0,9390,1798,13537,3601,16821c5070,19493,6916,21600,10800,21600c15016,21600,16529,19514,18003,16858c19828,13567,21600,9397,21600,7201c21600,3226,16761,0,10800,0e">
                    <v:path o:connectlocs="47,72;47,72;47,72;47,7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117" o:spid="_x0000_s1026" o:spt="100" style="position:absolute;left:2280;top:4929;height:580;width:770;v-text-anchor:middle;" filled="t" stroked="f" coordsize="21596,21600" o:gfxdata="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W2PwGvQAA&#10;ANwAAAAPAAAAAAAAAAEAIAAAACIAAABkcnMvZG93bnJldi54bWxQSwECFAAUAAAACACHTuJAMy8F&#10;njsAAAA5AAAAEAAAAAAAAAABACAAAAAMAQAAZHJzL3NoYXBleG1sLnhtbFBLBQYAAAAABgAGAFsB&#10;AAC2AwAAAAA=&#10;" path="m4511,2151l6064,3877,4246,6302,1353,6302c1353,6302,4511,2151,4511,2151xm17348,6302l15531,3877,17082,2153,20191,6302c20191,6302,17348,6302,17348,6302xm17264,7202l19663,7202,13021,16638c13021,16638,17264,7202,17264,7202xm8574,16637l1933,7202,4330,7202c4330,7202,8574,16637,8574,16637xm8429,7202l10084,18249,5117,7202c5117,7202,8429,7202,8429,7202xm6584,4456l8246,6302,5200,6302c5200,6302,6584,4456,6584,4456xm6543,3238l5250,1800,7621,1800c7621,1800,6543,3238,6543,3238xm10797,3466l9299,1800,12296,1800c12296,1800,10797,3466,10797,3466xm13974,1800l16345,1800,15052,3238c15052,3238,13974,1800,13974,1800xm13349,6302l15011,4456,16394,6302c16394,6302,13349,6302,13349,6302xm13166,7202l16478,7202,11511,18249c11511,18249,13166,7202,13166,7202xm12478,7202l10797,18414,9117,7202c9117,7202,12478,7202,12478,7202xm8773,5716l7064,3817,8426,2000,10270,4051c10270,4051,8773,5716,8773,5716xm11325,4051l13169,2000,14531,3817,12822,5716c12822,5716,11325,4051,11325,4051xm12296,6302l9299,6302,10797,4638c10797,4638,12296,6302,12296,6302xm21200,5102l17771,527c17518,189,17176,0,16817,0l4779,0c4420,0,4077,189,3824,527l395,5102c131,5455,-1,5921,-1,6387c1,6810,114,7233,341,7573l9788,20995c10045,21379,10412,21599,10797,21599c11183,21599,11550,21379,11807,20995l21255,7573c21485,7226,21598,6791,21595,6359c21593,5902,21459,5449,21200,5102e">
                  <v:path o:connectlocs="385,290;385,290;385,290;385,290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200" o:spid="_x0000_s1026" o:spt="203" style="position:absolute;left:745;top:4884;height:574;width:768;" coordorigin="745,4884" coordsize="768,574" o:gfxdata="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DnzWTa+AAAA3AAAAA8AAAAAAAAAAQAgAAAAIgAAAGRycy9kb3ducmV2Lnht&#10;bFBLAQIUABQAAAAIAIdO4kAzLwWeOwAAADkAAAAVAAAAAAAAAAEAIAAAAA0BAABkcnMvZ3JvdXBz&#10;aGFwZXhtbC54bWxQSwUGAAAAAAYABgBgAQAAygMAAAAA&#10;">
                  <o:lock v:ext="edit" aspectratio="f"/>
                  <v:shape id="AutoShape 118" o:spid="_x0000_s1026" o:spt="100" style="position:absolute;left:745;top:4884;height:575;width:768;v-text-anchor:middle;" filled="t" stroked="f" coordsize="21464,21600" o:gfxdata="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tK9dbsAAADc&#10;AAAADwAAAAAAAAABACAAAAAiAAAAZHJzL2Rvd25yZXYueG1sUEsBAhQAFAAAAAgAh07iQDMvBZ47&#10;AAAAOQAAABAAAAAAAAAAAQAgAAAACgEAAGRycy9zaGFwZXhtbC54bWxQSwUGAAAAAAYABgBbAQAA&#10;tAMAAAAA&#10;" path="m19918,11754l16564,18954c16317,19484,15892,19800,15427,19800l2683,19800c1943,19800,1341,18992,1341,18000l1341,3600c1341,2608,1943,1800,2683,1800l15427,1800c15892,1800,16317,2116,16564,2645l19917,9845c20188,10425,20188,11174,19918,11754m21055,8891l17701,1691c17211,639,16352,0,15427,0l2683,0c1201,0,0,1611,0,3600l0,18000c0,19988,1201,21599,2683,21599l15427,21599c16352,21599,17211,20960,17701,19908l21055,12708c21600,11541,21600,10059,21055,8891e">
                    <v:path o:connectlocs="384,287;384,287;384,287;384,28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19" o:spid="_x0000_s1026" o:spt="100" style="position:absolute;left:1223;top:5099;height:145;width:145;v-text-anchor:middle;" filled="t" stroked="f" coordsize="21600,21600" o:gfxdata="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vb/6G/&#10;AAAA3AAAAA8AAAAAAAAAAQAgAAAAIgAAAGRycy9kb3ducmV2LnhtbFBLAQIUABQAAAAIAIdO4kAz&#10;LwWeOwAAADkAAAAQAAAAAAAAAAEAIAAAAA4BAABkcnMvc2hhcGV4bWwueG1sUEsFBgAAAAAGAAYA&#10;WwEAALgDAAAAAA==&#10;" path="m10800,18000c6825,18000,3600,14774,3600,10800c3600,6825,6825,3600,10800,3600c14774,3600,17999,6825,17999,10800c17999,14774,14774,18000,10800,18000m10800,0c4833,0,0,4833,0,10800c0,16766,4833,21599,10800,21599c16766,21599,21600,16766,21600,10800c21600,4833,16766,0,10800,0e">
                    <v:path o:connectlocs="72,72;72,72;72,72;72,7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96" o:spid="_x0000_s1026" o:spt="203" style="position:absolute;left:8433;top:3319;height:650;width:770;" coordorigin="8433,3319" coordsize="770,650" o:gfxdata="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p5kCK+AAAA3AAAAA8AAAAAAAAAAQAgAAAAIgAAAGRycy9kb3ducmV2Lnht&#10;bFBLAQIUABQAAAAIAIdO4kAzLwWeOwAAADkAAAAVAAAAAAAAAAEAIAAAAA0BAABkcnMvZ3JvdXBz&#10;aGFwZXhtbC54bWxQSwUGAAAAAAYABgBgAQAAygMAAAAA&#10;">
                  <o:lock v:ext="edit" aspectratio="f"/>
                  <v:shape id="AutoShape 120" o:spid="_x0000_s1026" o:spt="100" style="position:absolute;left:8625;top:3489;height:385;width:383;v-text-anchor:middle;" filled="t" stroked="f" coordsize="21600,21600" o:gfxdata="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SXWjq8AAAA&#10;3AAAAA8AAAAAAAAAAQAgAAAAIgAAAGRycy9kb3ducmV2LnhtbFBLAQIUABQAAAAIAIdO4kAzLwWe&#10;OwAAADkAAAAQAAAAAAAAAAEAIAAAAAsBAABkcnMvc2hhcGV4bWwueG1sUEsFBgAAAAAGAAYAWwEA&#10;ALUDAAAAAA==&#10;" path="m16948,16070c14037,19468,8925,19859,5529,16948c2130,14038,1740,8924,4651,5527c7559,2131,12674,1740,16070,4650c19466,7560,19859,12673,16948,16070m10800,0c4833,0,0,4834,0,10800c0,16765,4833,21599,10800,21599c16764,21599,21600,16765,21600,10800c21600,4834,16764,0,10800,0e">
                    <v:path o:connectlocs="191,192;191,192;191,192;191,19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21" o:spid="_x0000_s1026" o:spt="100" style="position:absolute;left:8720;top:3584;height:110;width:108;v-text-anchor:middle;" filled="t" stroked="f" coordsize="21600,21600" o:gfxdata="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vBORq/&#10;AAAA3AAAAA8AAAAAAAAAAQAgAAAAIgAAAGRycy9kb3ducmV2LnhtbFBLAQIUABQAAAAIAIdO4kAz&#10;LwWeOwAAADkAAAAQAAAAAAAAAAEAIAAAAA4BAABkcnMvc2hhcGV4bWwueG1sUEsFBgAAAAAGAAYA&#10;WwEAALgDAAAAAA==&#10;" path="m19200,0c8596,0,0,8596,0,19195l0,19199c0,20524,1068,21599,2400,21599c3721,21599,4800,20524,4800,19199l4800,19195c4800,11247,11240,4799,19200,4799c20521,4799,21600,3724,21600,2399c21600,1075,20521,0,19200,0e">
                    <v:path o:connectlocs="54,55;54,55;54,55;54,5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22" o:spid="_x0000_s1026" o:spt="100" style="position:absolute;left:8433;top:3319;height:650;width:770;v-text-anchor:middle;" filled="t" stroked="f" coordsize="21600,21600" o:gfxdata="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SNnIG8AAAA&#10;3AAAAA8AAAAAAAAAAQAgAAAAIgAAAGRycy9kb3ducmV2LnhtbFBLAQIUABQAAAAIAIdO4kAzLwWe&#10;OwAAADkAAAAQAAAAAAAAAAEAIAAAAAsBAABkcnMvc2hhcGV4bWwueG1sUEsFBgAAAAAGAAYAWwEA&#10;ALUDAAAAAA==&#10;" path="m20249,19199c20249,19642,19948,19999,19575,19999l2024,19999c1651,19999,1349,19642,1349,19199l1349,7200c1349,6809,1588,6475,1914,6411l5588,5684,6797,2103c6900,1799,7148,1600,7424,1600l14174,1600c14450,1600,14698,1799,14801,2103l16010,5684,19685,6411c20011,6475,20249,6809,20249,7200c20249,7200,20249,19199,20249,19199xm19907,4832l16981,4254,16054,1507c15745,591,15006,0,14174,0l7424,0c6593,0,5854,591,5543,1509l4618,4254,1692,4832c711,5025,0,6020,0,7200l0,19199c0,20523,908,21600,2024,21600l19575,21600c20691,21600,21600,20523,21600,19199l21600,7200c21600,6020,20888,5025,19907,4832e">
                    <v:path o:connectlocs="385,325;385,325;385,325;385,32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95" o:spid="_x0000_s1026" o:spt="203" style="position:absolute;left:6895;top:3249;height:770;width:768;" coordorigin="6895,3249" coordsize="768,770" o:gfxdata="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TU1ub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AutoShape 123" o:spid="_x0000_s1026" o:spt="100" style="position:absolute;left:6895;top:3249;height:770;width:768;v-text-anchor:middle;" filled="t" stroked="f" coordsize="21600,21600" o:gfxdata="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RfAva8AAAA&#10;3AAAAA8AAAAAAAAAAQAgAAAAIgAAAGRycy9kb3ducmV2LnhtbFBLAQIUABQAAAAIAIdO4kAzLwWe&#10;OwAAADkAAAAQAAAAAAAAAAEAIAAAAAsBAABkcnMvc2hhcGV4bWwueG1sUEsFBgAAAAAGAAYAWwEA&#10;ALUDAAAAAA==&#10;" path="m18180,12132c17710,12226,17327,12561,17170,13012c17083,13261,16981,13503,16868,13738c16658,14169,16694,14677,16959,15075l18131,16833,16832,18132,15075,16960c14850,16810,14589,16733,14326,16733c14126,16733,13924,16778,13738,16868c13504,16981,13262,17083,13012,17170c12561,17327,12226,17712,12133,18180l11717,20249,9881,20249,9467,18180c9373,17712,9039,17327,8588,17170c8339,17083,8096,16983,7861,16869c7675,16778,7474,16733,7273,16733c7011,16733,6750,16810,6525,16960l4767,18132,3468,16833,4639,15075c4904,14677,4939,14169,4732,13738c4618,13504,4516,13263,4429,13013c4273,12561,3888,12227,3419,12133l1350,11718,1349,9882,3419,9468c3888,9374,4273,9039,4429,8588c4516,8338,4617,8096,4731,7862c4940,7431,4905,6923,4639,6524l3468,4767,4767,3468,6525,4639c6750,4790,7011,4866,7273,4866c7474,4866,7674,4822,7861,4732c8095,4619,8337,4517,8586,4430c9039,4272,9373,3888,9467,3420l9881,1350,11717,1350,12131,3420c12225,3888,12560,4272,13012,4430c13261,4517,13502,4617,13737,4731c13924,4822,14125,4866,14326,4866c14589,4866,14850,4790,15075,4639l16832,3468,18131,4767,16959,6524c16694,6923,16660,7431,16867,7861c16980,8096,17083,8337,17170,8587c17327,9039,17710,9373,18180,9467l20248,9882,20250,11718c20250,11718,18180,12132,18180,12132xm20513,8558l18445,8143c18341,7844,18218,7554,18082,7273l19254,5516c19611,4980,19540,4268,19085,3813l17787,2514c17526,2253,17181,2118,16831,2118c16573,2118,16312,2193,16084,2345l14326,3516c14044,3380,13754,3258,13455,3155l13041,1085c12916,454,12361,0,11717,0l9881,0c9238,0,8684,454,8557,1085l8143,3155c7843,3258,7554,3381,7273,3516l5516,2345c5287,2193,5026,2118,4767,2118c4419,2118,4073,2253,3812,2514l2514,3813c2059,4268,1988,4980,2345,5516l3516,7273c3380,7555,3258,7844,3154,8144l1085,8558c454,8684,0,9238,0,9882l0,11718c0,12361,454,12916,1085,13042l3154,13456c3258,13755,3380,14046,3516,14326l2345,16083c1988,16619,2059,17332,2514,17787l3812,19086c4073,19346,4419,19482,4767,19482c5026,19482,5287,19406,5516,19254l7273,18083c7554,18220,7843,18341,8143,18445l8557,20514c8684,21146,9238,21599,9881,21599l11717,21599c12361,21599,12916,21146,13041,20514l13456,18445c13755,18341,14046,18219,14326,18083l16084,19254c16312,19406,16573,19482,16831,19482c17181,19482,17526,19346,17787,19086l19085,17787c19540,17332,19611,16619,19254,16083l18082,14326c18219,14045,18341,13755,18445,13456l20513,13042c21145,12916,21599,12361,21599,11718l21599,9882c21599,9238,21145,8684,20513,8558e">
                    <v:path o:connectlocs="384,385;384,385;384,385;384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24" o:spid="_x0000_s1026" o:spt="100" style="position:absolute;left:7110;top:3464;height:335;width:338;v-text-anchor:middle;" filled="t" stroked="f" coordsize="21600,21600" o:gfxdata="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sTp228AAAA&#10;3AAAAA8AAAAAAAAAAQAgAAAAIgAAAGRycy9kb3ducmV2LnhtbFBLAQIUABQAAAAIAIdO4kAzLwWe&#10;OwAAADkAAAAQAAAAAAAAAAEAIAAAAAsBAABkcnMvc2hhcGV4bWwueG1sUEsFBgAAAAAGAAYAWwEA&#10;ALUDAAAAAA==&#10;" path="m10800,20250c5580,20250,1350,16017,1350,10800c1350,5582,5580,1349,10800,1349c16016,1349,20250,5582,20250,10800c20250,16017,16016,20250,10800,20250m10800,0c4836,0,0,4836,0,10800c0,16763,4836,21600,10800,21600c16763,21600,21599,16763,21599,10800c21599,4836,16763,0,10800,0e">
                    <v:path o:connectlocs="169,167;169,167;169,167;169,16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25" o:spid="_x0000_s1026" o:spt="100" style="position:absolute;left:7183;top:3534;height:195;width:192;v-text-anchor:middle;" filled="t" stroked="f" coordsize="21600,21600" o:gfxdata="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T6Pxm8AAAA&#10;3AAAAA8AAAAAAAAAAQAgAAAAIgAAAGRycy9kb3ducmV2LnhtbFBLAQIUABQAAAAIAIdO4kAzLwWe&#10;OwAAADkAAAAQAAAAAAAAAAEAIAAAAAsBAABkcnMvc2hhcGV4bWwueG1sUEsFBgAAAAAGAAYAWwEA&#10;ALUDAAAAAA==&#10;" path="m10800,18900c6328,18900,2699,15271,2699,10800c2699,6329,6328,2700,10800,2700c15271,2700,18899,6329,18899,10800c18899,15271,15271,18900,10800,18900m10800,0c4830,0,0,4833,0,10800c0,16766,4830,21599,10800,21599c16764,21599,21600,16766,21600,10800c21600,4833,16764,0,10800,0e">
                    <v:path o:connectlocs="96,97;96,97;96,97;96,9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94" o:spid="_x0000_s1026" o:spt="203" style="position:absolute;left:5358;top:3249;height:770;width:766;" coordorigin="5358,3249" coordsize="766,770" o:gfxdata="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156vO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AutoShape 126" o:spid="_x0000_s1026" o:spt="100" style="position:absolute;left:5358;top:3249;height:770;width:767;v-text-anchor:middle;" filled="t" stroked="f" coordsize="21600,21600" o:gfxdata="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u2moK8AAAA&#10;3AAAAA8AAAAAAAAAAQAgAAAAIgAAAGRycy9kb3ducmV2LnhtbFBLAQIUABQAAAAIAIdO4kAzLwWe&#10;OwAAADkAAAAQAAAAAAAAAAEAIAAAAAsBAABkcnMvc2hhcGV4bWwueG1sUEsFBgAAAAAGAAYAWwEA&#10;ALUDAAAAAA==&#10;" path="m13499,14850c9772,14850,6749,11827,6749,8100c6749,4372,9772,1350,13499,1350c17227,1350,20249,4372,20249,8100c20249,11827,17227,14850,13499,14850m3236,20042c3019,20266,2718,20408,2382,20408c1724,20408,1191,19875,1191,19218c1191,18881,1332,18580,1557,18363l1551,18358,6996,12913c7472,13555,8039,14122,8680,14599c8680,14599,3236,20042,3236,20042xm13499,0c9026,0,5399,3626,5399,8100c5399,9467,5742,10754,6341,11884l709,17515,713,17520c274,17953,0,18552,0,19218c0,20533,1066,21599,2382,21599c3047,21599,3647,21326,4079,20885l4078,20884,9708,15255c10839,15856,12128,16200,13499,16200c17973,16200,21600,12573,21600,8100c21600,3626,17973,0,13499,0e">
                    <v:path o:connectlocs="383,385;383,385;383,385;383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27" o:spid="_x0000_s1026" o:spt="100" style="position:absolute;left:5668;top:3369;height:180;width:182;v-text-anchor:middle;" filled="t" stroked="f" coordsize="21600,21600" o:gfxdata="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GI42O8AAAA&#10;3AAAAA8AAAAAAAAAAQAgAAAAIgAAAGRycy9kb3ducmV2LnhtbFBLAQIUABQAAAAIAIdO4kAzLwWe&#10;OwAAADkAAAAQAAAAAAAAAAEAIAAAAAsBAABkcnMvc2hhcGV4bWwueG1sUEsFBgAAAAAGAAYAWwEA&#10;ALUDAAAAAA==&#10;" path="m20160,0c9025,0,0,9025,0,20160c0,20954,644,21600,1440,21600c2235,21600,2880,20954,2880,20160c2880,10618,10617,2880,20160,2880c20955,2880,21599,2234,21599,1440c21599,645,20955,0,20160,0e">
                    <v:path o:connectlocs="91,90;91,90;91,90;91,9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93" o:spid="_x0000_s1026" o:spt="203" style="position:absolute;left:3818;top:3249;height:770;width:770;" coordorigin="3818,3249" coordsize="770,770" o:gfxdata="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qrDlW+AAAA3AAAAA8AAAAAAAAAAQAgAAAAIgAAAGRycy9kb3ducmV2Lnht&#10;bFBLAQIUABQAAAAIAIdO4kAzLwWeOwAAADkAAAAVAAAAAAAAAAEAIAAAAA0BAABkcnMvZ3JvdXBz&#10;aGFwZXhtbC54bWxQSwUGAAAAAAYABgBgAQAAygMAAAAA&#10;">
                  <o:lock v:ext="edit" aspectratio="f"/>
                  <v:shape id="AutoShape 128" o:spid="_x0000_s1026" o:spt="100" style="position:absolute;left:3818;top:3249;height:770;width:770;v-text-anchor:middle;" filled="t" stroked="f" coordsize="21600,21600" o:gfxdata="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QooW68AAAA&#10;3AAAAA8AAAAAAAAAAQAgAAAAIgAAAGRycy9kb3ducmV2LnhtbFBLAQIUABQAAAAIAIdO4kAzLwWe&#10;OwAAADkAAAAQAAAAAAAAAAEAIAAAAAsBAABkcnMvc2hhcGV4bWwueG1sUEsFBgAAAAAGAAYAWwEA&#10;ALUDAAAAAA==&#10;" path="m14850,12150c13851,12150,12926,11859,12124,11386l11892,11618,11132,12377,9846,13663c9593,13916,9451,14260,9451,14617l9451,16200,8101,16200c7356,16200,6751,16804,6751,17549l6751,18900,5170,18900c4812,18900,4469,19042,4216,19295l3259,20252,1352,20249,1350,18326,9223,10467c9223,10467,9223,10467,9224,10468l10215,9477c9741,8674,9451,7748,9451,6750c9451,3767,11869,1350,14850,1350c17832,1350,20250,3767,20250,6750c20250,9732,17832,12150,14850,12150m14850,0c11123,0,8101,3022,8101,6750c8101,7617,8283,8438,8582,9199l383,17400c146,17637,0,17863,0,18225l0,20249c0,20972,626,21599,1349,21599l3374,21599c3736,21599,3965,21455,4202,21219l5170,20249,6751,20249c7496,20249,8101,19645,8101,18900l8101,17549,9451,17549c10196,17549,10801,16945,10801,16200l10801,14617,12400,13018c13162,13317,13982,13500,14850,13500c18577,13500,21599,10477,21599,6750c21599,3022,18577,0,14850,0e">
                    <v:path o:connectlocs="385,385;385,385;385,385;385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29" o:spid="_x0000_s1026" o:spt="100" style="position:absolute;left:4300;top:3344;height:190;width:190;v-text-anchor:middle;" filled="t" stroked="f" coordsize="21600,21333" o:gfxdata="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J2RdJ&#10;wAAAANwAAAAPAAAAAAAAAAEAIAAAACIAAABkcnMvZG93bnJldi54bWxQSwECFAAUAAAACACHTuJA&#10;My8FnjsAAAA5AAAAEAAAAAAAAAABACAAAAAPAQAAZHJzL3NoYXBleG1sLnhtbFBLBQYAAAAABgAG&#10;AFsBAAC5AwAAAAA=&#10;" path="m13008,18684c9017,15850,5542,12415,2694,8570c3736,5628,5693,3697,8585,2647c12578,5489,16048,8911,18889,12809c17836,15730,15883,17647,13008,18684m21110,11295c18081,7130,14396,3496,10161,484c9468,-8,8579,-134,7778,145c4027,1450,1463,3983,145,7687c46,7962,0,8252,0,8537c0,9071,167,9596,487,10041c3525,14213,7211,17850,11431,20850c12122,21338,13010,21466,13812,21188c17563,19893,20133,17356,21451,13647c21551,13372,21600,13081,21600,12796c21600,12265,21429,11740,21110,11295e">
                    <v:path o:connectlocs="95,96;95,96;95,96;95,96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130" o:spid="_x0000_s1026" o:spt="100" style="position:absolute;left:2280;top:3249;height:770;width:770;v-text-anchor:middle;" filled="t" stroked="f" coordsize="21373,21600" o:gfxdata="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+A5uRvQAA&#10;ANwAAAAPAAAAAAAAAAEAIAAAACIAAABkcnMvZG93bnJldi54bWxQSwECFAAUAAAACACHTuJAMy8F&#10;njsAAAA5AAAAEAAAAAAAAAABACAAAAAMAQAAZHJzL3NoYXBleG1sLnhtbFBLBQYAAAAABgAGAFsB&#10;AAC2AwAAAAA=&#10;" path="m1336,20249c1428,20188,3691,18688,7070,17950l8729,17587c9321,17980,9972,18225,10686,18225c11401,18225,12052,17980,12644,17587l14303,17950c17656,18682,19911,20165,20037,20249c20037,20249,1336,20249,1336,20249xm13537,15793l13317,16073c11725,17923,9648,17923,8056,16073l7836,15793c5977,13411,5053,10261,5451,7255c5815,4367,7453,1350,10686,1350c13920,1350,15558,4367,15922,7255c16318,10262,15398,13411,13537,15793m20778,19126c20644,19037,18209,17422,14585,16630c15914,14927,16767,12639,17130,11115c17633,9004,17438,4873,15431,2299c14259,795,12618,0,10686,0c8755,0,7114,795,5942,2299c3935,4873,3740,9004,4243,11115c4606,12639,5459,14927,6788,16630c3164,17422,729,19037,595,19126c105,19457,-113,20071,57,20640c228,21210,747,21599,1336,21599l20037,21599c20626,21599,21145,21210,21316,20640c21487,20071,21268,19457,20778,19126e">
                  <v:path o:connectlocs="384,385;384,385;384,385;384,385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192" o:spid="_x0000_s1026" o:spt="203" style="position:absolute;left:793;top:3249;height:770;width:672;" coordorigin="793,3249" coordsize="672,770" o:gfxdata="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VQpYh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AutoShape 131" o:spid="_x0000_s1026" o:spt="100" style="position:absolute;left:793;top:3249;height:770;width:672;v-text-anchor:middle;" filled="t" stroked="f" coordsize="21600,21600" o:gfxdata="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4Yr8e/&#10;AAAA3AAAAA8AAAAAAAAAAQAgAAAAIgAAAGRycy9kb3ducmV2LnhtbFBLAQIUABQAAAAIAIdO4kAz&#10;LwWeOwAAADkAAAAQAAAAAAAAAAEAIAAAAA4BAABkcnMvc2hhcGV4bWwueG1sUEsFBgAAAAAGAAYA&#10;WwEAALgDAAAAAA==&#10;" path="m20057,5400l20057,6075,1542,6075,1542,5400,1542,4725c1542,4352,1887,4050,2314,4050l19285,4050c19712,4050,20057,4352,20057,4725c20057,4725,20057,5400,20057,5400xm18514,18900c18514,19644,17822,20249,16971,20249l4628,20249c3777,20249,3085,19644,3085,18900l3085,7425,18514,7425c18514,7425,18514,18900,18514,18900xm6171,2025c6171,1652,6516,1350,6942,1350l14657,1350c15083,1350,15428,1652,15428,2025l15428,2700,6171,2700c6171,2700,6171,2025,6171,2025xm21585,4601c21511,3541,20516,2700,19285,2700l16971,2700,16971,2025c16971,906,15935,0,14657,0l6942,0c5664,0,4628,906,4628,2025l4628,2700,2314,2700c1083,2700,88,3541,14,4601l0,4601,0,5400,0,6075c0,6820,691,7425,1542,7425l1542,18900c1542,20391,2924,21599,4628,21599l16971,21599c18675,21599,20057,20391,20057,18900l20057,7425c20908,7425,21599,6820,21599,6075l21599,5400,21599,4601c21599,4601,21585,4601,21585,4601xe">
                    <v:path o:connectlocs="336,385;336,385;336,385;336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32" o:spid="_x0000_s1026" o:spt="100" style="position:absolute;left:935;top:3559;height:360;width:98;v-text-anchor:middle;" filled="t" stroked="f" coordsize="21600,21600" o:gfxdata="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FUCly8AAAA&#10;3AAAAA8AAAAAAAAAAQAgAAAAIgAAAGRycy9kb3ducmV2LnhtbFBLAQIUABQAAAAIAIdO4kAzLwWe&#10;OwAAADkAAAAQAAAAAAAAAAEAIAAAAAsBAABkcnMvc2hhcGV4bWwueG1sUEsFBgAAAAAGAAYAWwEA&#10;ALUDAAAAAA==&#10;" path="m5399,1440l16199,1440,16199,20160,5399,20160c5399,20160,5399,1440,5399,1440xm5399,21600l16199,21600c19187,21600,21600,20956,21600,20160l21600,1440c21600,644,19187,0,16199,0l5399,0c2412,0,0,644,0,1440l0,20160c0,20956,2412,21600,5399,21600e">
                    <v:path o:connectlocs="49,180;49,180;49,180;49,18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33" o:spid="_x0000_s1026" o:spt="100" style="position:absolute;left:1080;top:3559;height:360;width:98;v-text-anchor:middle;" filled="t" stroked="f" coordsize="21600,21600" o:gfxdata="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GGlCu8AAAA&#10;3AAAAA8AAAAAAAAAAQAgAAAAIgAAAGRycy9kb3ducmV2LnhtbFBLAQIUABQAAAAIAIdO4kAzLwWe&#10;OwAAADkAAAAQAAAAAAAAAAEAIAAAAAsBAABkcnMvc2hhcGV4bWwueG1sUEsFBgAAAAAGAAYAWwEA&#10;ALUDAAAAAA==&#10;" path="m5399,1440l16199,1440,16199,20160,5399,20160c5399,20160,5399,1440,5399,1440xm5399,21600l16199,21600c19187,21600,21600,20956,21600,20160l21600,1440c21600,644,19187,0,16199,0l5399,0c2412,0,0,644,0,1440l0,20160c0,20956,2412,21600,5399,21600e">
                    <v:path o:connectlocs="49,180;49,180;49,180;49,18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34" o:spid="_x0000_s1026" o:spt="100" style="position:absolute;left:1223;top:3559;height:360;width:97;v-text-anchor:middle;" filled="t" stroked="f" coordsize="21600,21600" o:gfxdata="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yjGwvQAA&#10;ANwAAAAPAAAAAAAAAAEAIAAAACIAAABkcnMvZG93bnJldi54bWxQSwECFAAUAAAACACHTuJAMy8F&#10;njsAAAA5AAAAEAAAAAAAAAABACAAAAAMAQAAZHJzL3NoYXBleG1sLnhtbFBLBQYAAAAABgAGAFsB&#10;AAC2AwAAAAA=&#10;" path="m5399,1440l16199,1440,16199,20160,5399,20160c5399,20160,5399,1440,5399,1440xm5399,21600l16199,21600c19187,21600,21600,20956,21600,20160l21600,1440c21600,644,19187,0,16199,0l5399,0c2412,0,0,644,0,1440l0,20160c0,20956,2412,21600,5399,21600e">
                    <v:path o:connectlocs="48,180;48,180;48,180;48,18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135" o:spid="_x0000_s1026" o:spt="100" style="position:absolute;left:8433;top:1829;height:530;width:770;v-text-anchor:middle;" filled="t" stroked="f" coordsize="21600,21600" o:gfxdata="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I6nEvQAA&#10;ANwAAAAPAAAAAAAAAAEAIAAAACIAAABkcnMvZG93bnJldi54bWxQSwECFAAUAAAACACHTuJAMy8F&#10;njsAAAA5AAAAEAAAAAAAAAABACAAAAAMAQAAZHJzL3NoYXBleG1sLnhtbFBLBQYAAAAABgAGAFsB&#10;AAC2AwAAAAA=&#10;" path="m20249,18681l19651,18681,19575,18681,16874,14754,16874,14727,16199,13745,16199,7854,19575,2945,19651,2945,20249,2945c20249,2945,20249,18681,20249,18681xm2024,19636c1651,19636,1349,19195,1349,18654l1349,2945c1349,2402,1651,1963,2024,1963l14849,1963c15221,1963,15524,2403,15524,2945l15524,18654c15524,19195,15221,19636,14849,19636c14849,19636,2024,19636,2024,19636xm20249,981l19651,981c19296,981,18956,1185,18703,1547l16874,4170,16874,2945c16874,1317,15967,0,14849,0l2024,0c908,0,0,1320,0,2945l0,9789,0,18654c0,20281,905,21599,2024,21599l14849,21599c15967,21599,16874,20281,16874,18654l16874,17456,18703,20079c18956,20442,19296,20645,19651,20645l20249,20645c20994,20645,21600,19765,21600,18681l21600,2945c21600,1860,20994,981,20249,981e">
                  <v:path o:connectlocs="385,265;385,265;385,265;385,265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186" o:spid="_x0000_s1026" o:spt="203" style="position:absolute;left:6895;top:1709;height:770;width:768;" coordorigin="6895,1709" coordsize="768,770" o:gfxdata="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voAb/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AutoShape 136" o:spid="_x0000_s1026" o:spt="100" style="position:absolute;left:7303;top:1804;height:255;width:252;v-text-anchor:middle;" filled="t" stroked="f" coordsize="21600,21600" o:gfxdata="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5vDF+8AAAA&#10;3AAAAA8AAAAAAAAAAQAgAAAAIgAAAGRycy9kb3ducmV2LnhtbFBLAQIUABQAAAAIAIdO4kAzLwWe&#10;OwAAADkAAAAQAAAAAAAAAAEAIAAAAAsBAABkcnMvc2hhcGV4bWwueG1sUEsFBgAAAAAGAAYAWwEA&#10;ALUDAAAAAA==&#10;" path="m19538,20579l19542,20579c19546,21142,20004,21600,20571,21600c21137,21600,21599,21138,21599,20571c21599,20565,21595,20561,21595,20555c21583,9221,12411,41,1080,12c1064,10,1048,0,1028,0c458,0,0,461,0,1028c0,1594,458,2055,1024,2057l1024,2065c11233,2065,19538,10370,19538,20579e">
                    <v:path o:connectlocs="126,127;126,127;126,127;126,12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37" o:spid="_x0000_s1026" o:spt="100" style="position:absolute;left:6895;top:1709;height:770;width:768;v-text-anchor:middle;" filled="t" stroked="f" coordsize="21248,21600" o:gfxdata="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1LnhIugAAANwA&#10;AAAPAAAAAAAAAAEAIAAAACIAAABkcnMvZG93bnJldi54bWxQSwECFAAUAAAACACHTuJAMy8FnjsA&#10;AAA5AAAAEAAAAAAAAAABACAAAAAJAQAAZHJzL3NoYXBleG1sLnhtbFBLBQYAAAAABgAGAFsBAACz&#10;AwAAAAA=&#10;" path="m19868,17133c19766,17386,19525,17549,19255,17549l19058,17549,3983,2226,3983,2025c3983,1750,4144,1506,4393,1401c4475,1367,4560,1350,4647,1350c4824,1350,4991,1420,5116,1547l19724,16397c19915,16591,19972,16880,19868,17133m10121,17549c10017,17549,9922,17586,9824,17609l3923,11612c3946,11512,3982,11415,3982,11311l3983,3180,18119,17549c18119,17549,10121,17549,10121,17549xm9182,17945l7109,20052c6939,20224,6742,20249,6640,20249c6537,20249,6339,20224,6170,20052l1522,15327c1352,15154,1327,14953,1327,14850c1327,14745,1352,14544,1522,14373l3593,12266c3599,12260,3601,12251,3607,12245l9202,17932c9196,17937,9187,17939,9182,17945m6056,593c5675,205,5165,0,4647,0c4390,0,4132,49,3885,154c3141,467,2655,1205,2655,2025l2654,11311,583,13418c-195,14208,-195,15491,583,16281l5231,21006c5620,21402,6131,21599,6640,21599c7150,21599,7659,21402,8048,21006l10121,18900,19255,18900c20062,18900,20788,18407,21095,17650c21405,16893,21234,16022,20663,15443c20663,15443,6056,593,6056,593xe">
                    <v:path o:connectlocs="384,385;384,385;384,385;384,38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38" o:spid="_x0000_s1026" o:spt="100" style="position:absolute;left:7303;top:1709;height:360;width:360;v-text-anchor:middle;" filled="t" stroked="f" coordsize="21600,21600" o:gfxdata="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HxN7O8AAAA&#10;3AAAAA8AAAAAAAAAAQAgAAAAIgAAAGRycy9kb3ducmV2LnhtbFBLAQIUABQAAAAIAIdO4kAzLwWe&#10;OwAAADkAAAAQAAAAAAAAAAEAIAAAAAsBAABkcnMvc2hhcGV4bWwueG1sUEsFBgAAAAAGAAYAWwEA&#10;ALUDAAAAAA==&#10;" path="m1437,2880l1437,2885c10965,2885,18717,10637,18717,20165l18720,20165c18722,20959,19366,21600,20160,21600c20955,21600,21599,20956,21599,20160c21599,20155,21597,20152,21597,20148c21588,9034,12588,28,1476,8c1465,7,1454,0,1440,0c644,0,0,644,0,1440c0,2234,644,2878,1437,2880e">
                    <v:path o:connectlocs="180,180;180,180;180,180;180,18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139" o:spid="_x0000_s1026" o:spt="100" style="position:absolute;left:5358;top:1709;height:745;width:767;v-text-anchor:middle;" filled="t" stroked="f" coordsize="21392,21600" o:gfxdata="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LFzVi/&#10;AAAA3AAAAA8AAAAAAAAAAQAgAAAAIgAAAGRycy9kb3ducmV2LnhtbFBLAQIUABQAAAAIAIdO4kAz&#10;LwWeOwAAADkAAAAQAAAAAAAAAAEAIAAAAA4BAABkcnMvc2hhcGV4bWwueG1sUEsFBgAAAAAGAAYA&#10;WwEAALgDAAAAAA==&#10;" path="m15768,12794c15426,13150,15271,13651,15350,14142l16296,20031,11443,17309c11210,17178,10953,17112,10696,17112c10439,17112,10182,17178,9949,17309l5095,20031,6042,14142c6121,13651,5966,13150,5624,12794l1545,8550,7111,7685c7619,7607,8057,7275,8276,6802l10696,1568,13116,6802c13334,7275,13772,7607,14280,7685l19847,8550c19847,8550,15768,12794,15768,12794xm21312,8051c21127,7495,20652,7088,20080,6999l14514,6136,12094,901c11840,351,11295,0,10696,0c10097,0,9552,351,9297,901l6878,6136,1311,6999c739,7088,264,7495,80,8051c-104,8609,35,9224,439,9644l4518,13889,3572,19777c3476,20370,3722,20966,4206,21313c4471,21503,4783,21600,5095,21600c5352,21600,5609,21534,5843,21404l10696,18681,15549,21404c15782,21534,16040,21600,16296,21600c16608,21600,16920,21503,17186,21313c17669,20966,17915,20370,17820,19777l16873,13889,20953,9644c21357,9224,21496,8609,21312,8051e">
                  <v:path o:connectlocs="383,372;383,372;383,372;383,372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group id="组合 185" o:spid="_x0000_s1026" o:spt="203" style="position:absolute;left:3818;top:1804;height:600;width:770;" coordorigin="3818,1804" coordsize="770,600" o:gfxdata="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AA7KNkvAAAANwAAAAPAAAAAAAAAAEAIAAAACIAAABkcnMvZG93bnJldi54bWxQ&#10;SwECFAAUAAAACACHTuJAMy8FnjsAAAA5AAAAFQAAAAAAAAABACAAAAALAQAAZHJzL2dyb3Vwc2hh&#10;cGV4bWwueG1sUEsFBgAAAAAGAAYAYAEAAMgDAAAAAA==&#10;">
                  <o:lock v:ext="edit" aspectratio="f"/>
                  <v:shape id="AutoShape 140" o:spid="_x0000_s1026" o:spt="100" style="position:absolute;left:3915;top:1904;height:390;width:480;v-text-anchor:middle;" filled="t" stroked="f" coordsize="20848,21600" o:gfxdata="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E8znbsAAADc&#10;AAAADwAAAAAAAAABACAAAAAiAAAAZHJzL2Rvd25yZXYueG1sUEsBAhQAFAAAAAgAh07iQDMvBZ47&#10;AAAAOQAAABAAAAAAAAAAAQAgAAAACgEAAGRycy9zaGFwZXhtbC54bWxQSwUGAAAAAAYABgBbAQAA&#10;tAMAAAAA&#10;" path="m18728,19178c13191,20631,7654,20631,2118,19178c678,13592,678,8008,2118,2421c7654,968,13191,968,18728,2421c20168,8008,20168,13592,18728,19178m18938,1116c16114,375,13249,0,10423,0c7597,0,4732,375,1908,1116c1543,1213,1244,1552,1127,2004c-376,7841,-376,13759,1127,19593c1244,20047,1543,20386,1908,20482c4732,21224,7597,21600,10423,21600c13249,21600,16114,21224,18938,20482c19303,20386,19602,20047,19719,19593c21223,13759,21223,7841,19719,2004c19602,1552,19303,1213,18938,1116e">
                    <v:path o:connectlocs="240,195;240,195;240,195;240,19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41" o:spid="_x0000_s1026" o:spt="100" style="position:absolute;left:3818;top:1804;height:600;width:770;v-text-anchor:middle;" filled="t" stroked="f" coordsize="21096,21600" o:gfxdata="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CJH&#10;HMEAAADcAAAADwAAAAAAAAABACAAAAAiAAAAZHJzL2Rvd25yZXYueG1sUEsBAhQAFAAAAAgAh07i&#10;QDMvBZ47AAAAOQAAABAAAAAAAAAAAQAgAAAAEAEAAGRycy9zaGFwZXhtbC54bWxQSwUGAAAAAAYA&#10;BgBbAQAAugMAAAAA&#10;" path="m19056,18331c13383,19233,7711,19233,2038,18331c1074,13022,1074,7713,2038,2404c7711,1502,13383,1502,19056,2404c20021,7713,20021,13022,19056,18331m20338,2005c20211,1301,19762,776,19215,689c16339,232,13423,0,10547,0c7671,0,4755,232,1879,689c1332,776,883,1301,756,2005c-252,7553,-252,13181,756,18731c883,19434,1332,19959,1879,20046c3265,20266,4660,20429,6055,20544c5979,20606,5931,20670,5931,20735c5931,21213,7997,21599,10547,21599c13097,21599,15164,21213,15164,20735c15164,20670,15115,20606,15040,20544c16434,20429,17830,20266,19215,20046c19762,19959,20211,19434,20338,18731c21347,13181,21347,7553,20338,2005e">
                    <v:path o:connectlocs="385,300;385,300;385,300;385,30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42" o:spid="_x0000_s1026" o:spt="100" style="position:absolute;left:4420;top:1929;height:70;width:70;v-text-anchor:middle;" filled="t" stroked="f" coordsize="21600,21600" o:gfxdata="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uVJ5IbsAAADc&#10;AAAADwAAAAAAAAABACAAAAAiAAAAZHJzL2Rvd25yZXYueG1sUEsBAhQAFAAAAAgAh07iQDMvBZ47&#10;AAAAOQAAABAAAAAAAAAAAQAgAAAACgEAAGRycy9zaGFwZXhtbC54bWxQSwUGAAAAAAYABgBbAQAA&#10;tAMAAAAA&#10;" path="m10800,7200c12779,7200,14399,8820,14399,10800c14399,12779,12779,14400,10800,14400c8820,14400,7199,12779,7199,10800c7199,8820,8820,7200,10800,7200m10800,21599c16762,21599,21600,16762,21600,10800c21600,4837,16762,0,10800,0c4837,0,0,4837,0,10800c0,16762,4837,21599,10800,21599e">
                    <v:path o:connectlocs="35,35;35,35;35,35;35,35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43" o:spid="_x0000_s1026" o:spt="100" style="position:absolute;left:4395;top:2239;height:25;width:95;v-text-anchor:middle;" filled="t" stroked="f" coordsize="21600,21600" o:gfxdata="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mA51a8AAAA&#10;3AAAAA8AAAAAAAAAAQAgAAAAIgAAAGRycy9kb3ducmV2LnhtbFBLAQIUABQAAAAIAIdO4kAzLwWe&#10;OwAAADkAAAAQAAAAAAAAAAEAIAAAAAsBAABkcnMvc2hhcGV4bWwueG1sUEsFBgAAAAAGAAYAWwEA&#10;ALUDAAAAAA==&#10;" path="m18899,0l2699,0c1210,0,0,4841,0,10800c0,16758,1210,21599,2699,21599l18899,21599c20389,21599,21600,16758,21600,10800c21600,4841,20389,0,18899,0e">
                    <v:path o:connectlocs="47,12;47,12;47,12;4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44" o:spid="_x0000_s1026" o:spt="100" style="position:absolute;left:4420;top:2164;height:25;width:95;v-text-anchor:middle;" filled="t" stroked="f" coordsize="21600,21600" o:gfxdata="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zELNvQAA&#10;ANwAAAAPAAAAAAAAAAEAIAAAACIAAABkcnMvZG93bnJldi54bWxQSwECFAAUAAAACACHTuJAMy8F&#10;njsAAAA5AAAAEAAAAAAAAAABACAAAAAMAQAAZHJzL3NoYXBleG1sLnhtbFBLBQYAAAAABgAGAFsB&#10;AAC2AwAAAAA=&#10;" path="m18899,0l2699,0c1210,0,0,4841,0,10800c0,16758,1210,21599,2699,21599l18899,21599c20389,21599,21600,16758,21600,10800c21600,4841,20389,0,18899,0e">
                    <v:path o:connectlocs="47,12;47,12;47,12;4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45" o:spid="_x0000_s1026" o:spt="100" style="position:absolute;left:4420;top:2094;height:25;width:95;v-text-anchor:middle;" filled="t" stroked="f" coordsize="21600,21600" o:gfxdata="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kl2rm8AAAA&#10;3AAAAA8AAAAAAAAAAQAgAAAAIgAAAGRycy9kb3ducmV2LnhtbFBLAQIUABQAAAAIAIdO4kAzLwWe&#10;OwAAADkAAAAQAAAAAAAAAAEAIAAAAAsBAABkcnMvc2hhcGV4bWwueG1sUEsFBgAAAAAGAAYAWwEA&#10;ALUDAAAAAA==&#10;" path="m18899,0l2699,0c1210,0,0,4841,0,10800c0,16758,1210,21599,2699,21599l18899,21599c20389,21599,21600,16758,21600,10800c21600,4841,20389,0,18899,0e">
                    <v:path o:connectlocs="47,12;47,12;47,12;47,12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46" o:spid="_x0000_s1026" o:spt="100" style="position:absolute;left:4013;top:1999;height:100;width:142;v-text-anchor:middle;" filled="t" stroked="f" coordsize="21556,21547" o:gfxdata="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zS5OL4A&#10;AADcAAAADwAAAAAAAAABACAAAAAiAAAAZHJzL2Rvd25yZXYueG1sUEsBAhQAFAAAAAgAh07iQDMv&#10;BZ47AAAAOQAAABAAAAAAAAAAAQAgAAAADQEAAGRycy9zaGFwZXhtbC54bWxQSwUGAAAAAAYABgBb&#10;AQAAtwMAAAAA&#10;" path="m19751,2l3200,1845c2215,2010,1272,3284,1106,4676l1,18986c-44,20398,724,21547,1712,21547c2698,21547,3542,20398,3582,18978l4185,9251c4319,7849,5235,6592,6220,6447l19751,5128c20743,5078,21556,3884,21556,2467c21556,1055,20743,-53,19751,2e">
                    <v:path o:connectlocs="71,50;71,50;71,50;71,50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group id="组合 184" o:spid="_x0000_s1026" o:spt="203" style="position:absolute;left:2280;top:1759;height:670;width:770;" coordorigin="2280,1759" coordsize="770,670" o:gfxdata="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8D49E7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AutoShape 147" o:spid="_x0000_s1026" o:spt="100" style="position:absolute;left:2280;top:1759;height:670;width:770;v-text-anchor:middle;" filled="t" stroked="f" coordsize="20407,20712" o:gfxdata="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EgC1+5AAAA3AAA&#10;AA8AAAAAAAAAAQAgAAAAIgAAAGRycy9kb3ducmV2LnhtbFBLAQIUABQAAAAIAIdO4kAzLwWeOwAA&#10;ADkAAAAQAAAAAAAAAAEAIAAAAAgBAABkcnMvc2hhcGV4bWwueG1sUEsFBgAAAAAGAAYAWwEAALID&#10;AAAAAA==&#10;" path="m17706,10922l10657,19017c10407,19305,9998,19305,9748,19017l2699,10922c817,8762,817,5247,2699,3087c4512,1004,7429,931,9338,2923l10202,3825,11067,2923c12976,931,15893,1004,17706,3087c19588,5247,19588,8762,17706,10922m18616,2043c16301,-617,12601,-672,10202,1830c7805,-672,4104,-617,1789,2043c-597,4783,-597,9226,1789,11967c2470,12750,8838,20061,8838,20061c9592,20928,10812,20928,11567,20061c11567,20061,18539,12056,18616,11967c21003,9226,21003,4783,18616,2043e">
                    <v:path o:connectlocs="384,356;384,356;384,356;384,356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  <v:shape id="AutoShape 148" o:spid="_x0000_s1026" o:spt="100" style="position:absolute;left:2400;top:1879;height:115;width:115;v-text-anchor:middle;" filled="t" stroked="f" coordsize="21600,21600" o:gfxdata="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n3RM68AAAA&#10;3AAAAA8AAAAAAAAAAQAgAAAAIgAAAGRycy9kb3ducmV2LnhtbFBLAQIUABQAAAAIAIdO4kAzLwWe&#10;OwAAADkAAAAQAAAAAAAAAAEAIAAAAAsBAABkcnMvc2hhcGV4bWwueG1sUEsFBgAAAAAGAAYAWwEA&#10;ALUDAAAAAA==&#10;" path="m19326,0c19317,0,19317,4,19308,4c8643,13,0,8659,0,19326c0,20580,1019,21600,2273,21600c3528,21600,4547,20580,4547,19326l4547,19321c4547,11164,11164,4547,19321,4547l19326,4547c20580,4547,21599,3528,21599,2273c21599,1019,20580,0,19326,0e">
                    <v:path o:connectlocs="57,57;57,57;57,57;57,57" o:connectangles="0,0,0,0"/>
                    <v:fill on="t" focussize="0,0"/>
                    <v:stroke on="f"/>
                    <v:imagedata o:title=""/>
                    <o:lock v:ext="edit" aspectratio="f"/>
                    <v:textbox inset="4pt,4pt,4pt,4pt"/>
                  </v:shape>
                </v:group>
                <v:shape id="AutoShape 149" o:spid="_x0000_s1026" o:spt="100" style="position:absolute;left:745;top:1804;height:555;width:768;v-text-anchor:middle;" filled="t" stroked="f" coordsize="21600,21600" o:gfxdata="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ho0Ly/&#10;AAAA3AAAAA8AAAAAAAAAAQAgAAAAIgAAAGRycy9kb3ducmV2LnhtbFBLAQIUABQAAAAIAIdO4kAz&#10;LwWeOwAAADkAAAAQAAAAAAAAAAEAIAAAAA4BAABkcnMvc2hhcGV4bWwueG1sUEsFBgAAAAAGAAYA&#10;WwEAALgDAAAAAA==&#10;" path="m16537,19720l16537,19721,4387,19721c2713,19720,1350,17824,1350,15494c1350,13992,1918,12635,2871,11862c3797,11123,3860,10975,3472,9647c3406,9374,3375,9136,3375,8921c3375,7626,4131,6573,5062,6573c5062,6573,5505,6529,5976,6789c6750,7219,6834,6808,7200,5701c7974,3380,9652,1878,11475,1878c13905,1878,15914,4435,16148,7826c16231,9171,16231,9171,17239,9491c18984,9955,20250,12085,20250,14555c20250,17404,18585,19720,16537,19720m17492,7647c17196,3362,14632,0,11475,0c9031,0,6939,2017,5976,4911c5685,4784,5383,4695,5062,4695c3385,4695,2025,6589,2025,8921c2025,9385,2092,9824,2191,10240c886,11298,0,13242,0,15494c0,18866,1964,21599,4387,21599l4387,21600,16537,21600,16537,21599c19334,21599,21599,18446,21599,14555c21599,11120,19831,8269,17492,7647e">
                  <v:path o:connectlocs="384,277;384,277;384,277;384,277" o:connectangles="0,0,0,0"/>
                  <v:fill on="t" focussize="0,0"/>
                  <v:stroke on="f"/>
                  <v:imagedata o:title=""/>
                  <o:lock v:ext="edit" aspectratio="f"/>
                  <v:textbox inset="4pt,4pt,4pt,4pt"/>
                </v:shape>
                <v:shape id="Freeform 147" o:spid="_x0000_s1026" o:spt="100" style="position:absolute;left:665;top:7734;height:715;width:633;" filled="t" stroked="f" coordsize="320,360" o:gfxdata="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oujIbsAAADc&#10;AAAADwAAAAAAAAABACAAAAAiAAAAZHJzL2Rvd25yZXYueG1sUEsBAhQAFAAAAAgAh07iQDMvBZ47&#10;AAAAOQAAABAAAAAAAAAAAQAgAAAACgEAAGRycy9zaGFwZXhtbC54bWxQSwUGAAAAAAYABgBbAQAA&#10;tAMAAAAA&#10;" path="m300,0c256,0,256,0,256,0c245,0,240,9,240,20c240,360,240,360,240,360c320,360,320,360,320,360c320,20,320,20,320,20c320,9,311,0,300,0xm180,120c136,120,136,120,136,120c125,120,120,129,120,140c120,360,120,360,120,360c200,360,200,360,200,360c200,140,200,140,200,140c200,129,191,120,180,120xm60,240c16,240,16,240,16,240c5,240,0,249,0,260c0,360,0,360,0,360c80,360,80,360,80,360c80,260,80,260,80,260c80,249,71,240,60,240xe">
                  <v:path o:connectlocs="593,0;506,0;474,39;474,715;633,715;633,39;593,0;356,238;269,238;237,278;237,715;395,715;395,278;356,238;118,476;31,476;0,516;0,715;158,715;158,516;118,476" o:connectangles="0,0,0,0,0,0,0,0,0,0,0,0,0,0,0,0,0,0,0,0,0"/>
                  <v:fill on="t" focussize="0,0"/>
                  <v:stroke on="f"/>
                  <v:imagedata o:title=""/>
                  <o:lock v:ext="edit" aspectratio="f"/>
                  <v:textbox inset="9.6pt,4.8pt,9.6pt,4.8pt"/>
                </v:shape>
                <v:group id="Group 299" o:spid="_x0000_s1026" o:spt="203" style="position:absolute;left:2550;top:7736;height:731;width:287;" coordorigin="6141009,3540977" coordsize="85046,216315" o:gfxdata="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J4pssy+AAAA3AAAAA8AAAAAAAAAAQAgAAAAIgAAAGRycy9kb3ducmV2Lnht&#10;bFBLAQIUABQAAAAIAIdO4kAzLwWeOwAAADkAAAAVAAAAAAAAAAEAIAAAAA0BAABkcnMvZ3JvdXBz&#10;aGFwZXhtbC54bWxQSwUGAAAAAAYABgBgAQAAygMAAAAA&#10;">
                  <o:lock v:ext="edit" aspectratio="f"/>
                  <v:shape id="Freeform 12" o:spid="_x0000_s1026" o:spt="100" style="position:absolute;left:6141009;top:3577954;height:179338;width:85046;" filled="t" stroked="f" coordsize="78,164" o:gfxdata="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IwlTrsAAADc&#10;AAAADwAAAAAAAAABACAAAAAiAAAAZHJzL2Rvd25yZXYueG1sUEsBAhQAFAAAAAgAh07iQDMvBZ47&#10;AAAAOQAAABAAAAAAAAAAAQAgAAAACgEAAGRycy9zaGFwZXhtbC54bWxQSwUGAAAAAAYABgBbAQAA&#10;tAMAAAAA&#10;" path="m59,0c20,0,20,0,20,0c6,0,0,12,0,16c0,16,0,16,0,16c0,19,0,19,0,19c0,74,0,74,0,74c0,77,3,80,7,80c10,80,13,77,13,74c13,26,13,26,13,26c19,26,19,26,19,26c19,72,19,72,19,72c19,72,19,73,19,73c19,154,19,154,19,154c19,159,23,164,28,164c33,164,37,159,37,154c37,83,37,83,37,83c41,83,41,83,41,83c41,154,41,154,41,154c41,159,45,164,50,164c55,164,59,159,59,154c59,72,59,72,59,72c59,71,59,71,59,71c59,26,59,26,59,26c64,26,64,26,64,26c64,74,64,74,64,74c64,77,67,80,71,80c75,80,78,77,78,74c78,19,78,19,78,19c78,16,78,16,78,16c78,15,78,15,78,15c78,10,72,0,59,0xe">
                    <v:path o:connectlocs="64329,0;21806,0;0,17496;0,17496;0,20776;0,80920;7632,87481;14174,80920;14174,28431;20716,28431;20716,78733;20716,79827;20716,168402;30529,179338;40342,168402;40342,90762;44703,90762;44703,168402;54516,179338;64329,168402;64329,78733;64329,77640;64329,28431;69781,28431;69781,80920;77413,87481;85046,80920;85046,20776;85046,17496;85046,16402;64329,0" o:connectangles="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Oval 13" o:spid="_x0000_s1026" o:spt="3" type="#_x0000_t3" style="position:absolute;left:6166893;top:3540977;height:33741;width:33741;" filled="t" stroked="f" coordsize="21600,21600" o:gfxdata="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0utD7sAAADc&#10;AAAADwAAAAAAAAABACAAAAAiAAAAZHJzL2Rvd25yZXYueG1sUEsBAhQAFAAAAAgAh07iQDMvBZ47&#10;AAAAOQAAABAAAAAAAAAAAQAgAAAACgEAAGRycy9zaGFwZXhtbC54bWxQSwUGAAAAAAYABgBbAQAA&#10;tAMAAAAA&#10;"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</v:group>
                <v:group id="Group 302" o:spid="_x0000_s1026" o:spt="203" style="position:absolute;left:4153;top:7736;height:732;width:339;" coordorigin="6138760,4271257" coordsize="97227,209688" o:gfxdata="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8WUXV70AAADcAAAADwAAAAAAAAABACAAAAAiAAAAZHJzL2Rvd25yZXYueG1s&#10;UEsBAhQAFAAAAAgAh07iQDMvBZ47AAAAOQAAABUAAAAAAAAAAQAgAAAADAEAAGRycy9ncm91cHNo&#10;YXBleG1sLnhtbFBLBQYAAAAABgAGAGABAADJAwAAAAA=&#10;">
                  <o:lock v:ext="edit" aspectratio="f"/>
                  <v:shape id="Oval 152" o:spid="_x0000_s1026" o:spt="3" type="#_x0000_t3" style="position:absolute;left:6171468;top:4271257;height:31812;width:30916;" filled="t" stroked="f" coordsize="21600,21600" o:gfxdata="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DpPWbsAAADc&#10;AAAADwAAAAAAAAABACAAAAAiAAAAZHJzL2Rvd25yZXYueG1sUEsBAhQAFAAAAAgAh07iQDMvBZ47&#10;AAAAOQAAABAAAAAAAAAAAQAgAAAACgEAAGRycy9zaGFwZXhtbC54bWxQSwUGAAAAAAYABgBbAQAA&#10;tAMAAAAA&#10;"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  <v:shape id="Freeform 7" o:spid="_x0000_s1026" o:spt="100" style="position:absolute;left:6138760;top:4309341;height:171604;width:97227;" filled="t" stroked="f" coordsize="92,162" o:gfxdata="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zwMd6/&#10;AAAA3AAAAA8AAAAAAAAAAQAgAAAAIgAAAGRycy9kb3ducmV2LnhtbFBLAQIUABQAAAAIAIdO4kAz&#10;LwWeOwAAADkAAAAQAAAAAAAAAAEAIAAAAA4BAABkcnMvc2hhcGV4bWwueG1sUEsFBgAAAAAGAAYA&#10;WwEAALgDAAAAAA==&#10;" path="m91,60c75,10,75,10,75,10c74,4,70,0,64,0c28,0,28,0,28,0c24,0,21,2,19,5c18,5,18,6,18,7c18,7,18,7,18,7c18,7,17,8,17,8c1,60,1,60,1,60c0,63,2,67,5,68c9,69,13,67,14,64c26,23,26,23,26,23c27,23,27,23,28,23c29,23,29,23,29,23c9,96,9,96,9,96c29,96,29,96,29,96c29,154,29,154,29,154c29,159,33,162,37,162c41,162,44,159,44,154c44,96,44,96,44,96c49,96,49,96,49,96c49,154,49,154,49,154c49,159,52,162,56,162c60,162,64,159,64,154c64,96,64,96,64,96c83,96,83,96,83,96c63,23,63,23,63,23c64,23,64,23,64,23c65,23,65,23,65,23c79,64,79,64,79,64c80,67,84,69,87,68c91,67,92,63,91,60xe">
                    <v:path o:connectlocs="96170,63557;79261,10592;67636,0;29590,0;20079,5296;19022,7414;19022,7414;17965,8474;1056,63557;5284,72031;14795,67794;27477,24363;29590,24363;30647,24363;9511,101691;30647,101691;30647,163129;39102,171604;46499,163129;46499,101691;51783,101691;51783,163129;59181,171604;67636,163129;67636,101691;87715,101691;66579,24363;67636,24363;68692,24363;83488,67794;91942,72031;96170,63557" o:connectangles="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  <v:textbox inset="9.6pt,4.8pt,9.6pt,4.8pt"/>
                  </v:shape>
                </v:group>
                <v:shape id="Freeform 19" o:spid="_x0000_s1026" o:spt="100" style="position:absolute;left:6903;top:7774;height:655;width:812;" filled="t" stroked="f" coordsize="400,322" o:gfxdata="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iYhmLsAAADc&#10;AAAADwAAAAAAAAABACAAAAAiAAAAZHJzL2Rvd25yZXYueG1sUEsBAhQAFAAAAAgAh07iQDMvBZ47&#10;AAAAOQAAABAAAAAAAAAAAQAgAAAACgEAAGRycy9zaGFwZXhtbC54bWxQSwUGAAAAAAYABgBbAQAA&#10;tAMAAAAA&#10;" path="m393,61c300,3,300,3,300,3c296,0,291,0,286,3c200,57,200,57,200,57c113,3,113,3,113,3c109,0,104,0,100,3c6,61,6,61,6,61c2,64,0,68,0,73c0,307,0,307,0,307c0,312,2,317,6,319c11,322,16,321,20,319c106,265,106,265,106,265c193,319,193,319,193,319c197,322,202,322,207,319c293,265,293,265,293,265c380,319,380,319,380,319c382,320,384,321,387,321c389,321,391,320,393,319c397,317,400,312,400,307c400,73,400,73,400,73c400,68,397,64,393,61xm93,241c26,283,26,283,26,283c26,81,26,81,26,81c93,39,93,39,93,39l93,241xm187,283c119,241,119,241,119,241c119,39,119,39,119,39c187,81,187,81,187,81l187,283xm280,241c213,283,213,283,213,283c213,81,213,81,213,81c280,39,280,39,280,39l280,241xm374,283c306,241,306,241,306,241c306,39,306,39,306,39c374,81,374,81,374,81l374,283xe">
                  <v:path o:connectlocs="797,124;609,6;580,6;406,115;229,6;203,6;12,124;0,148;0,624;12,648;40,648;215,539;391,648;420,648;594,539;771,648;785,652;797,648;812,624;812,148;797,124;188,490;52,575;52,164;188,79;188,490;379,575;241,490;241,79;379,164;379,575;568,490;432,575;432,164;568,79;568,490;759,575;621,490;621,79;759,164;759,575" o:connectangles="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9.6pt,4.8pt,9.6pt,4.8pt"/>
                </v:shape>
                <v:shape id="Freeform 15" o:spid="_x0000_s1026" o:spt="100" style="position:absolute;left:5415;top:7704;height:710;width:713;" filled="t" stroked="f" coordsize="371,370" o:gfxdata="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+/wrjvQAA&#10;ANwAAAAPAAAAAAAAAAEAIAAAACIAAABkcnMvZG93bnJldi54bWxQSwECFAAUAAAACACHTuJAMy8F&#10;njsAAAA5AAAAEAAAAAAAAAABACAAAAAMAQAAZHJzL3NoYXBleG1sLnhtbFBLBQYAAAAABgAGAFsB&#10;AAC2AwAAAAA=&#10;" path="m183,1c82,2,0,86,2,187c3,289,87,370,188,369c290,368,371,284,370,182c368,81,285,0,183,1xm184,25c211,25,237,31,260,43c235,84,235,84,235,84c220,77,203,73,186,73c168,73,151,77,137,84c112,43,112,43,112,43c133,32,158,25,184,25xm85,234c44,259,44,259,44,259c33,237,26,213,26,187c25,160,32,134,44,111c85,136,85,136,85,136c78,151,74,167,74,185c74,203,78,219,85,234xm188,345c161,345,135,339,112,327c137,286,137,286,137,286c151,293,168,297,186,297c203,297,220,293,235,286c260,327,260,327,260,327c238,338,214,345,188,345xm186,273c137,273,98,233,98,185c98,136,137,97,186,97c234,97,274,136,274,185c274,233,234,273,186,273xm286,234c294,219,298,203,298,185c298,167,294,151,286,136c328,111,328,111,328,111c339,133,345,157,346,183c346,210,340,236,328,259l286,234xe">
                  <v:path o:connectlocs="351,1;3,358;361,708;711,349;351,1;353,47;499,82;451,161;357,140;263,161;215,82;353,47;163,449;84,497;49,358;84,213;163,260;142,355;163,449;361,662;215,627;263,548;357,569;451,548;499,627;361,662;357,523;188,355;357,186;526,355;357,523;549,449;572,355;549,260;630,213;664,351;630,497;549,449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9.6pt,4.8pt,9.6pt,4.8pt"/>
                </v:shape>
                <v:shape id="Freeform 11" o:spid="_x0000_s1026" o:spt="100" style="position:absolute;left:8540;top:7674;height:750;width:748;" filled="t" stroked="f" coordsize="402,404" o:gfxdata="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kp3L+8AAAA&#10;3AAAAA8AAAAAAAAAAQAgAAAAIgAAAGRycy9kb3ducmV2LnhtbFBLAQIUABQAAAAIAIdO4kAzLwWe&#10;OwAAADkAAAAQAAAAAAAAAAEAIAAAAAsBAABkcnMvc2hhcGV4bWwueG1sUEsFBgAAAAAGAAYAWwEA&#10;ALUDAAAAAA==&#10;" path="m381,10c378,4,372,0,365,3c359,5,356,12,358,18c376,71,340,111,312,133c301,116,301,116,301,116c297,111,289,106,282,106c219,107,219,107,219,107c212,106,203,109,197,113c11,245,11,245,11,245c2,251,0,264,6,273c91,395,91,395,91,395c97,404,107,403,116,397c302,265,302,265,302,265c308,261,314,253,316,247c336,184,336,184,336,184c338,178,337,168,333,163c326,153,326,153,326,153c363,124,402,73,381,10xm294,197c280,207,260,204,250,189c240,175,243,155,258,144c269,136,284,137,295,145c289,148,285,150,285,150c279,153,276,160,279,166c281,171,285,173,290,173c292,173,293,173,295,172c299,170,303,168,307,165c309,177,304,190,294,197xe">
                  <v:path o:connectlocs="708,18;679,5;666,33;580,246;560,215;524,196;407,198;366,209;20,454;11,506;169,733;215,737;561,491;587,458;625,341;619,302;606,284;708,18;547,365;465,350;480,267;548,269;530,278;519,308;539,321;548,319;571,306;547,365" o:connectangles="0,0,0,0,0,0,0,0,0,0,0,0,0,0,0,0,0,0,0,0,0,0,0,0,0,0,0,0"/>
                  <v:fill on="t" focussize="0,0"/>
                  <v:stroke on="f"/>
                  <v:imagedata o:title=""/>
                  <o:lock v:ext="edit" aspectratio="f"/>
                  <v:textbox inset="9.6pt,4.8pt,9.6pt,4.8pt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5060315</wp:posOffset>
                </wp:positionH>
                <wp:positionV relativeFrom="paragraph">
                  <wp:posOffset>3359150</wp:posOffset>
                </wp:positionV>
                <wp:extent cx="29845" cy="15875"/>
                <wp:effectExtent l="0" t="0" r="0" b="0"/>
                <wp:wrapNone/>
                <wp:docPr id="205" name="AutoShap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6203315" y="4273550"/>
                          <a:ext cx="29845" cy="15875"/>
                        </a:xfrm>
                        <a:custGeom>
                          <a:avLst/>
                          <a:gdLst>
                            <a:gd name="T0" fmla="*/ 10800 w 21600"/>
                            <a:gd name="T1" fmla="*/ 10800 h 21600"/>
                            <a:gd name="T2" fmla="*/ 10800 w 21600"/>
                            <a:gd name="T3" fmla="*/ 10800 h 21600"/>
                            <a:gd name="T4" fmla="*/ 10800 w 21600"/>
                            <a:gd name="T5" fmla="*/ 10800 h 21600"/>
                            <a:gd name="T6" fmla="*/ 10800 w 21600"/>
                            <a:gd name="T7" fmla="*/ 108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21600" y="10800"/>
                              </a:moveTo>
                              <a:cubicBezTo>
                                <a:pt x="21600" y="16769"/>
                                <a:pt x="19174" y="21599"/>
                                <a:pt x="16199" y="21599"/>
                              </a:cubicBezTo>
                              <a:lnTo>
                                <a:pt x="5399" y="21599"/>
                              </a:lnTo>
                              <a:cubicBezTo>
                                <a:pt x="2404" y="21599"/>
                                <a:pt x="0" y="16769"/>
                                <a:pt x="0" y="10800"/>
                              </a:cubicBezTo>
                              <a:cubicBezTo>
                                <a:pt x="0" y="4830"/>
                                <a:pt x="2404" y="0"/>
                                <a:pt x="5399" y="0"/>
                              </a:cubicBezTo>
                              <a:lnTo>
                                <a:pt x="16199" y="0"/>
                              </a:lnTo>
                              <a:cubicBezTo>
                                <a:pt x="19174" y="0"/>
                                <a:pt x="21600" y="4830"/>
                                <a:pt x="21600" y="10800"/>
                              </a:cubicBezTo>
                            </a:path>
                          </a:pathLst>
                        </a:custGeom>
                        <a:solidFill>
                          <a:srgbClr val="D36217"/>
                        </a:solidFill>
                        <a:ln>
                          <a:noFill/>
                        </a:ln>
                        <a:effectLst/>
                      </wps:spPr>
                      <wps:bodyPr lIns="50800" tIns="50800" rIns="50800" bIns="50800" anchor="ctr"/>
                    </wps:wsp>
                  </a:graphicData>
                </a:graphic>
              </wp:anchor>
            </w:drawing>
          </mc:Choice>
          <mc:Fallback>
            <w:pict>
              <v:shape id="AutoShape 99" o:spid="_x0000_s1026" o:spt="100" style="position:absolute;left:0pt;margin-left:398.45pt;margin-top:264.5pt;height:1.25pt;width:2.35pt;z-index:251668480;v-text-anchor:middle;mso-width-relative:page;mso-height-relative:page;" fillcolor="#D36217" filled="t" stroked="f" coordsize="21600,21600" o:gfxdata="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" path="m21600,10800c21600,16769,19174,21599,16199,21599l5399,21599c2404,21599,0,16769,0,10800c0,4830,2404,0,5399,0l16199,0c19174,0,21600,4830,21600,10800e">
                <v:path o:connectlocs="14922,7937;14922,7937;14922,7937;14922,7937" o:connectangles="0,0,0,0"/>
                <v:fill on="t" focussize="0,0"/>
                <v:stroke on="f"/>
                <v:imagedata o:title=""/>
                <o:lock v:ext="edit" aspectratio="f"/>
                <v:textbox inset="4pt,4pt,4pt,4pt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5044440</wp:posOffset>
                </wp:positionH>
                <wp:positionV relativeFrom="paragraph">
                  <wp:posOffset>2978150</wp:posOffset>
                </wp:positionV>
                <wp:extent cx="61595" cy="12700"/>
                <wp:effectExtent l="0" t="0" r="0" b="0"/>
                <wp:wrapNone/>
                <wp:docPr id="204" name="AutoShap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6187440" y="3892550"/>
                          <a:ext cx="61595" cy="12700"/>
                        </a:xfrm>
                        <a:custGeom>
                          <a:avLst/>
                          <a:gdLst>
                            <a:gd name="T0" fmla="*/ 10800 w 21600"/>
                            <a:gd name="T1" fmla="*/ 10800 h 21600"/>
                            <a:gd name="T2" fmla="*/ 10800 w 21600"/>
                            <a:gd name="T3" fmla="*/ 10800 h 21600"/>
                            <a:gd name="T4" fmla="*/ 10800 w 21600"/>
                            <a:gd name="T5" fmla="*/ 10800 h 21600"/>
                            <a:gd name="T6" fmla="*/ 10800 w 21600"/>
                            <a:gd name="T7" fmla="*/ 10800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21600" h="21600">
                              <a:moveTo>
                                <a:pt x="21600" y="10800"/>
                              </a:moveTo>
                              <a:cubicBezTo>
                                <a:pt x="21600" y="16758"/>
                                <a:pt x="20387" y="21599"/>
                                <a:pt x="18899" y="21599"/>
                              </a:cubicBezTo>
                              <a:lnTo>
                                <a:pt x="2699" y="21599"/>
                              </a:lnTo>
                              <a:cubicBezTo>
                                <a:pt x="1202" y="21599"/>
                                <a:pt x="0" y="16758"/>
                                <a:pt x="0" y="10800"/>
                              </a:cubicBezTo>
                              <a:cubicBezTo>
                                <a:pt x="0" y="4841"/>
                                <a:pt x="1202" y="0"/>
                                <a:pt x="2699" y="0"/>
                              </a:cubicBezTo>
                              <a:lnTo>
                                <a:pt x="18899" y="0"/>
                              </a:lnTo>
                              <a:cubicBezTo>
                                <a:pt x="20387" y="0"/>
                                <a:pt x="21600" y="4841"/>
                                <a:pt x="21600" y="10800"/>
                              </a:cubicBezTo>
                            </a:path>
                          </a:pathLst>
                        </a:custGeom>
                        <a:solidFill>
                          <a:srgbClr val="D36217"/>
                        </a:solidFill>
                        <a:ln>
                          <a:noFill/>
                        </a:ln>
                        <a:effectLst/>
                      </wps:spPr>
                      <wps:bodyPr lIns="50800" tIns="50800" rIns="50800" bIns="50800" anchor="ctr"/>
                    </wps:wsp>
                  </a:graphicData>
                </a:graphic>
              </wp:anchor>
            </w:drawing>
          </mc:Choice>
          <mc:Fallback>
            <w:pict>
              <v:shape id="AutoShape 98" o:spid="_x0000_s1026" o:spt="100" style="position:absolute;left:0pt;margin-left:397.2pt;margin-top:234.5pt;height:1pt;width:4.85pt;z-index:251667456;v-text-anchor:middle;mso-width-relative:page;mso-height-relative:page;" fillcolor="#D36217" filled="t" stroked="f" coordsize="21600,21600" o:gfxdata="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" path="m21600,10800c21600,16758,20387,21599,18899,21599l2699,21599c1202,21599,0,16758,0,10800c0,4841,1202,0,2699,0l18899,0c20387,0,21600,4841,21600,10800e">
                <v:path o:connectlocs="30797,6350;30797,6350;30797,6350;30797,6350" o:connectangles="0,0,0,0"/>
                <v:fill on="t" focussize="0,0"/>
                <v:stroke on="f"/>
                <v:imagedata o:title=""/>
                <o:lock v:ext="edit" aspectratio="f"/>
                <v:textbox inset="4pt,4pt,4pt,4pt"/>
              </v:shape>
            </w:pict>
          </mc:Fallback>
        </mc:AlternateContent>
      </w:r>
    </w:p>
    <w:sectPr>
      <w:headerReference r:id="rId3" w:type="first"/>
      <w:footerReference r:id="rId4" w:type="firs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  <w:embedRegular r:id="rId1" w:fontKey="{700A6730-0CB3-4D82-A519-22283E30D563}"/>
  </w:font>
  <w:font w:name="汉仪菱心体简">
    <w:panose1 w:val="02010400000101010101"/>
    <w:charset w:val="86"/>
    <w:family w:val="auto"/>
    <w:pitch w:val="default"/>
    <w:sig w:usb0="00000001" w:usb1="080E0800" w:usb2="00000002" w:usb3="00000000" w:csb0="00140001" w:csb1="00000000"/>
    <w:embedRegular r:id="rId2" w:fontKey="{F3BA3C2E-0A73-48EA-A92D-A4D54F27112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-1216660</wp:posOffset>
              </wp:positionH>
              <wp:positionV relativeFrom="paragraph">
                <wp:posOffset>104775</wp:posOffset>
              </wp:positionV>
              <wp:extent cx="7701280" cy="517525"/>
              <wp:effectExtent l="0" t="0" r="13970" b="15875"/>
              <wp:wrapNone/>
              <wp:docPr id="332" name="矩形 3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01280" cy="51752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-95.8pt;margin-top:8.25pt;height:40.75pt;width:606.4pt;z-index:251663360;v-text-anchor:middle;mso-width-relative:page;mso-height-relative:page;" fillcolor="#000000 [3213]" filled="t" stroked="f" coordsize="21600,21600" o:gfxdata="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JPDbP2QAAAAsBAAAPAAAAAAAAAAEAIAAAACIAAABkcnMvZG93bnJldi54bWxQSwECFAAUAAAA&#10;CACHTuJArJLjZl8CAAC4BAAADgAAAAAAAAABACAAAAAoAQAAZHJzL2Uyb0RvYy54bWxQSwUGAAAA&#10;AAYABgBZAQAA+QUAAAAA&#10;">
              <v:fill on="t" focussize="0,0"/>
              <v:stroke on="f" weight="2pt"/>
              <v:imagedata o:title=""/>
              <o:lock v:ext="edit" aspectratio="f"/>
            </v:rect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-1220470</wp:posOffset>
              </wp:positionH>
              <wp:positionV relativeFrom="paragraph">
                <wp:posOffset>-393065</wp:posOffset>
              </wp:positionV>
              <wp:extent cx="7701280" cy="517525"/>
              <wp:effectExtent l="0" t="0" r="13970" b="15875"/>
              <wp:wrapNone/>
              <wp:docPr id="312" name="矩形 3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27000" y="227965"/>
                        <a:ext cx="7701280" cy="51752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-96.1pt;margin-top:-30.95pt;height:40.75pt;width:606.4pt;z-index:251662336;v-text-anchor:middle;mso-width-relative:page;mso-height-relative:page;" fillcolor="#000000 [3213]" filled="t" stroked="f" coordsize="21600,21600" o:gfxdata="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uEm1x2QAAAAwBAAAPAAAAAAAAAAEAIAAAACIAAABkcnMvZG93bnJldi54bWxQ&#10;SwECFAAUAAAACACHTuJA9xVzFGgCAADCBAAADgAAAAAAAAABACAAAAAoAQAAZHJzL2Uyb0RvYy54&#10;bWxQSwUGAAAAAAYABgBZAQAAAgYAAAAA&#10;">
              <v:fill on="t" focussize="0,0"/>
              <v:stroke on="f" weight="2pt"/>
              <v:imagedata o:title=""/>
              <o:lock v:ext="edit" aspectratio="f"/>
            </v:rect>
          </w:pict>
        </mc:Fallback>
      </mc:AlternateContent>
    </w:r>
    <w:r>
      <w:rPr>
        <w:rFonts w:hint="eastAsia"/>
        <w:lang w:val="en-US" w:eastAsia="zh-CN"/>
      </w:rPr>
      <w:t>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268EB66"/>
    <w:multiLevelType w:val="singleLevel"/>
    <w:tmpl w:val="B268EB6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TrueTypeFonts/>
  <w:saveSubset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7908C4"/>
    <w:rsid w:val="11912BE9"/>
    <w:rsid w:val="141A734E"/>
    <w:rsid w:val="16554BC3"/>
    <w:rsid w:val="18B05CD1"/>
    <w:rsid w:val="380F04D4"/>
    <w:rsid w:val="3A7908C4"/>
    <w:rsid w:val="50363C8E"/>
    <w:rsid w:val="562427EC"/>
    <w:rsid w:val="598D4A06"/>
    <w:rsid w:val="5D3351F1"/>
    <w:rsid w:val="679A7FD0"/>
    <w:rsid w:val="6DBC66CF"/>
    <w:rsid w:val="77C0416C"/>
    <w:rsid w:val="7B4D083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Normal (Web)"/>
    <w:basedOn w:val="1"/>
    <w:unhideWhenUsed/>
    <w:qFormat/>
    <w:uiPriority w:val="99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-SA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fu\AppData\Roaming\kingsoft\office6\templates\download\aef550c1-01d4-4e42-8d35-66cc994144e9\&#30740;&#31350;&#29983;&#22797;&#35797;&#31616;&#21382;.doc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相邻">
  <a:themeElements>
    <a:clrScheme name="Angles">
      <a:dk1>
        <a:srgbClr val="000000"/>
      </a:dk1>
      <a:lt1>
        <a:srgbClr val="FFFFFF"/>
      </a:lt1>
      <a:dk2>
        <a:srgbClr val="434342"/>
      </a:dk2>
      <a:lt2>
        <a:srgbClr val="CDD7D9"/>
      </a:lt2>
      <a:accent1>
        <a:srgbClr val="797B7E"/>
      </a:accent1>
      <a:accent2>
        <a:srgbClr val="F96A1B"/>
      </a:accent2>
      <a:accent3>
        <a:srgbClr val="08A1D9"/>
      </a:accent3>
      <a:accent4>
        <a:srgbClr val="7C984A"/>
      </a:accent4>
      <a:accent5>
        <a:srgbClr val="C2AD8D"/>
      </a:accent5>
      <a:accent6>
        <a:srgbClr val="506E94"/>
      </a:accent6>
      <a:hlink>
        <a:srgbClr val="5F5F5F"/>
      </a:hlink>
      <a:folHlink>
        <a:srgbClr val="96969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研究生复试简历.docx</Template>
  <Pages>3</Pages>
  <Words>127</Words>
  <Characters>134</Characters>
  <Lines>0</Lines>
  <Paragraphs>0</Paragraphs>
  <TotalTime>3</TotalTime>
  <ScaleCrop>false</ScaleCrop>
  <LinksUpToDate>false</LinksUpToDate>
  <CharactersWithSpaces>134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2022-03-07T03:18:00Z</dcterms:created>
  <dc:creator>WPS_1483515983</dc:creator>
  <cp:lastModifiedBy>WPS_1483515983</cp:lastModifiedBy>
  <dcterms:modified xsi:type="dcterms:W3CDTF">2022-03-07T03:19:06Z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KSOTemplateKey">
    <vt:lpwstr>1.0_CUdYgT6/5rGYTYUmPNV5QesQ+kkFQ4MbSQP/w9e40cD89JSvzHIIgojcGVoJoJs/cXAZZWs2f3xov6Mvcummjg==</vt:lpwstr>
  </property>
  <property fmtid="{D5CDD505-2E9C-101B-9397-08002B2CF9AE}" pid="4" name="KSOTemplateUUID">
    <vt:lpwstr>v1.0_mb_5uidz+I+EHSwBTr+z2wshA==</vt:lpwstr>
  </property>
  <property fmtid="{D5CDD505-2E9C-101B-9397-08002B2CF9AE}" pid="5" name="ICV">
    <vt:lpwstr>D6B587FB9F904704932C4FF8D1EDFC13</vt:lpwstr>
  </property>
</Properties>
</file>