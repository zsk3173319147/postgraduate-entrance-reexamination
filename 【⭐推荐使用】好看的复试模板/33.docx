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</w:pPr>
      <w:bookmarkStart w:id="1" w:name="_GoBack"/>
      <w:bookmarkEnd w:id="1"/>
      <w:r>
        <w:rPr>
          <w:kern w:val="0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margin">
                  <wp:posOffset>-645795</wp:posOffset>
                </wp:positionH>
                <wp:positionV relativeFrom="paragraph">
                  <wp:posOffset>1943100</wp:posOffset>
                </wp:positionV>
                <wp:extent cx="6565900" cy="1075055"/>
                <wp:effectExtent l="0" t="0" r="0" b="0"/>
                <wp:wrapSquare wrapText="bothSides"/>
                <wp:docPr id="113" name="文本框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65900" cy="10750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tbl>
                            <w:tblPr>
                              <w:tblStyle w:val="5"/>
                              <w:tblW w:w="10060" w:type="dxa"/>
                              <w:tblInd w:w="0" w:type="dxa"/>
                              <w:tblLayout w:type="autofit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474"/>
                              <w:gridCol w:w="1475"/>
                              <w:gridCol w:w="1582"/>
                              <w:gridCol w:w="1560"/>
                              <w:gridCol w:w="1417"/>
                              <w:gridCol w:w="2552"/>
                            </w:tblGrid>
                            <w:tr>
                              <w:tblPrEx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61" w:hRule="atLeast"/>
                              </w:trPr>
                              <w:tc>
                                <w:tcPr>
                                  <w:tcW w:w="1474" w:type="dxa"/>
                                  <w:vMerge w:val="restart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>
                                  <w:pPr>
                                    <w:spacing w:line="1080" w:lineRule="auto"/>
                                    <w:jc w:val="center"/>
                                    <w:rPr>
                                      <w:rFonts w:ascii="汉仪旗黑-50简" w:hAnsi="汉仪旗黑-50简" w:eastAsia="汉仪旗黑-50简"/>
                                      <w:b/>
                                      <w:bCs/>
                                      <w:color w:val="262626" w:themeColor="text1" w:themeTint="D9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旗黑-50简" w:hAnsi="汉仪旗黑-50简" w:eastAsia="汉仪旗黑-50简"/>
                                      <w:b/>
                                      <w:bCs/>
                                      <w:color w:val="262626" w:themeColor="text1" w:themeTint="D9"/>
                                      <w:sz w:val="22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初试成绩</w:t>
                                  </w:r>
                                </w:p>
                              </w:tc>
                              <w:tc>
                                <w:tcPr>
                                  <w:tcW w:w="1475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汉仪旗黑-50简" w:hAnsi="汉仪旗黑-50简" w:eastAsia="汉仪旗黑-50简"/>
                                      <w:b/>
                                      <w:bCs/>
                                      <w:color w:val="262626" w:themeColor="text1" w:themeTint="D9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旗黑-50简" w:hAnsi="汉仪旗黑-50简" w:eastAsia="汉仪旗黑-50简"/>
                                      <w:b/>
                                      <w:bCs/>
                                      <w:color w:val="262626" w:themeColor="text1" w:themeTint="D9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数学</w:t>
                                  </w:r>
                                </w:p>
                              </w:tc>
                              <w:tc>
                                <w:tcPr>
                                  <w:tcW w:w="1582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汉仪旗黑-50简" w:hAnsi="汉仪旗黑-50简" w:eastAsia="汉仪旗黑-50简"/>
                                      <w:b/>
                                      <w:bCs/>
                                      <w:color w:val="262626" w:themeColor="text1" w:themeTint="D9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旗黑-50简" w:hAnsi="汉仪旗黑-50简" w:eastAsia="汉仪旗黑-50简"/>
                                      <w:b/>
                                      <w:bCs/>
                                      <w:color w:val="262626" w:themeColor="text1" w:themeTint="D9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外语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汉仪旗黑-50简" w:hAnsi="汉仪旗黑-50简" w:eastAsia="汉仪旗黑-50简"/>
                                      <w:b/>
                                      <w:bCs/>
                                      <w:color w:val="262626" w:themeColor="text1" w:themeTint="D9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旗黑-50简" w:hAnsi="汉仪旗黑-50简" w:eastAsia="汉仪旗黑-50简"/>
                                      <w:b/>
                                      <w:bCs/>
                                      <w:color w:val="262626" w:themeColor="text1" w:themeTint="D9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政治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汉仪旗黑-50简" w:hAnsi="汉仪旗黑-50简" w:eastAsia="汉仪旗黑-50简"/>
                                      <w:b/>
                                      <w:bCs/>
                                      <w:color w:val="262626" w:themeColor="text1" w:themeTint="D9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旗黑-50简" w:hAnsi="汉仪旗黑-50简" w:eastAsia="汉仪旗黑-50简"/>
                                      <w:b/>
                                      <w:bCs/>
                                      <w:color w:val="262626" w:themeColor="text1" w:themeTint="D9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专业</w:t>
                                  </w:r>
                                </w:p>
                              </w:tc>
                              <w:tc>
                                <w:tcPr>
                                  <w:tcW w:w="2552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汉仪旗黑-50简" w:hAnsi="汉仪旗黑-50简" w:eastAsia="汉仪旗黑-50简"/>
                                      <w:b/>
                                      <w:bCs/>
                                      <w:color w:val="262626" w:themeColor="text1" w:themeTint="D9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旗黑-50简" w:hAnsi="汉仪旗黑-50简" w:eastAsia="汉仪旗黑-50简"/>
                                      <w:b/>
                                      <w:bCs/>
                                      <w:color w:val="262626" w:themeColor="text1" w:themeTint="D9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总分</w:t>
                                  </w: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643" w:hRule="atLeast"/>
                              </w:trPr>
                              <w:tc>
                                <w:tcPr>
                                  <w:tcW w:w="0" w:type="auto"/>
                                  <w:vMerge w:val="continue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/>
                                    <w:jc w:val="left"/>
                                    <w:rPr>
                                      <w:rFonts w:ascii="汉仪旗黑-50简" w:hAnsi="汉仪旗黑-50简" w:eastAsia="汉仪旗黑-50简"/>
                                      <w:b/>
                                      <w:bCs/>
                                      <w:color w:val="262626" w:themeColor="text1" w:themeTint="D9"/>
                                      <w:szCs w:val="24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5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>
                                  <w:pPr>
                                    <w:spacing w:line="600" w:lineRule="auto"/>
                                    <w:jc w:val="center"/>
                                    <w:rPr>
                                      <w:rFonts w:ascii="汉仪旗黑-50简" w:hAnsi="汉仪旗黑-50简" w:eastAsia="汉仪旗黑-50简"/>
                                      <w:color w:val="262626" w:themeColor="text1" w:themeTint="D9"/>
                                      <w:sz w:val="22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旗黑-50简" w:hAnsi="汉仪旗黑-50简" w:eastAsia="汉仪旗黑-50简"/>
                                      <w:color w:val="262626" w:themeColor="text1" w:themeTint="D9"/>
                                      <w:sz w:val="22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70</w:t>
                                  </w:r>
                                </w:p>
                              </w:tc>
                              <w:tc>
                                <w:tcPr>
                                  <w:tcW w:w="1582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>
                                  <w:pPr>
                                    <w:spacing w:line="600" w:lineRule="auto"/>
                                    <w:jc w:val="center"/>
                                    <w:rPr>
                                      <w:rFonts w:ascii="汉仪旗黑-50简" w:hAnsi="汉仪旗黑-50简" w:eastAsia="汉仪旗黑-50简"/>
                                      <w:color w:val="262626" w:themeColor="text1" w:themeTint="D9"/>
                                      <w:sz w:val="22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旗黑-50简" w:hAnsi="汉仪旗黑-50简" w:eastAsia="汉仪旗黑-50简"/>
                                      <w:color w:val="262626" w:themeColor="text1" w:themeTint="D9"/>
                                      <w:sz w:val="22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>
                                  <w:pPr>
                                    <w:spacing w:line="600" w:lineRule="auto"/>
                                    <w:jc w:val="center"/>
                                    <w:rPr>
                                      <w:rFonts w:ascii="汉仪旗黑-50简" w:hAnsi="汉仪旗黑-50简" w:eastAsia="汉仪旗黑-50简"/>
                                      <w:color w:val="262626" w:themeColor="text1" w:themeTint="D9"/>
                                      <w:sz w:val="22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旗黑-50简" w:hAnsi="汉仪旗黑-50简" w:eastAsia="汉仪旗黑-50简"/>
                                      <w:color w:val="262626" w:themeColor="text1" w:themeTint="D9"/>
                                      <w:sz w:val="22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>
                                  <w:pPr>
                                    <w:spacing w:line="600" w:lineRule="auto"/>
                                    <w:jc w:val="center"/>
                                    <w:rPr>
                                      <w:rFonts w:ascii="汉仪旗黑-50简" w:hAnsi="汉仪旗黑-50简" w:eastAsia="汉仪旗黑-50简"/>
                                      <w:color w:val="262626" w:themeColor="text1" w:themeTint="D9"/>
                                      <w:sz w:val="22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旗黑-50简" w:hAnsi="汉仪旗黑-50简" w:eastAsia="汉仪旗黑-50简"/>
                                      <w:color w:val="262626" w:themeColor="text1" w:themeTint="D9"/>
                                      <w:sz w:val="22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90</w:t>
                                  </w:r>
                                </w:p>
                              </w:tc>
                              <w:tc>
                                <w:tcPr>
                                  <w:tcW w:w="2552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>
                                  <w:pPr>
                                    <w:spacing w:line="600" w:lineRule="auto"/>
                                    <w:jc w:val="center"/>
                                    <w:rPr>
                                      <w:rFonts w:ascii="汉仪旗黑-50简" w:hAnsi="汉仪旗黑-50简" w:eastAsia="汉仪旗黑-50简"/>
                                      <w:color w:val="262626" w:themeColor="text1" w:themeTint="D9"/>
                                      <w:sz w:val="22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旗黑-50简" w:hAnsi="汉仪旗黑-50简" w:eastAsia="汉仪旗黑-50简"/>
                                      <w:color w:val="262626" w:themeColor="text1" w:themeTint="D9"/>
                                      <w:sz w:val="22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320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rFonts w:ascii="汉仪旗黑-50简" w:hAnsi="汉仪旗黑-50简" w:eastAsia="汉仪旗黑-50简"/>
                                <w:color w:val="262626" w:themeColor="text1" w:themeTint="D9"/>
                                <w:szCs w:val="24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0.85pt;margin-top:153pt;height:84.65pt;width:517pt;mso-position-horizontal-relative:margin;mso-wrap-distance-bottom:3.6pt;mso-wrap-distance-left:9pt;mso-wrap-distance-right:9pt;mso-wrap-distance-top:3.6pt;z-index:251668480;mso-width-relative:page;mso-height-relative:page;" filled="f" stroked="f" coordsize="21600,21600" o:gfxdata="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Dd1sCzaAAAADAEAAA8AAAAAAAAAAQAgAAAAIgAAAGRycy9kb3du&#10;cmV2LnhtbFBLAQIUABQAAAAIAIdO4kCylXeuNgIAAFYEAAAOAAAAAAAAAAEAIAAAACkBAABkcnMv&#10;ZTJvRG9jLnhtbFBLBQYAAAAABgAGAFkBAADRBQAAAAA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tbl>
                      <w:tblPr>
                        <w:tblStyle w:val="5"/>
                        <w:tblW w:w="10060" w:type="dxa"/>
                        <w:tblInd w:w="0" w:type="dxa"/>
                        <w:tblLayout w:type="autofit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474"/>
                        <w:gridCol w:w="1475"/>
                        <w:gridCol w:w="1582"/>
                        <w:gridCol w:w="1560"/>
                        <w:gridCol w:w="1417"/>
                        <w:gridCol w:w="2552"/>
                      </w:tblGrid>
                      <w:tr>
                        <w:tblPrEx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61" w:hRule="atLeast"/>
                        </w:trPr>
                        <w:tc>
                          <w:tcPr>
                            <w:tcW w:w="1474" w:type="dxa"/>
                            <w:vMerge w:val="restart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>
                            <w:pPr>
                              <w:spacing w:line="1080" w:lineRule="auto"/>
                              <w:jc w:val="center"/>
                              <w:rPr>
                                <w:rFonts w:ascii="汉仪旗黑-50简" w:hAnsi="汉仪旗黑-50简" w:eastAsia="汉仪旗黑-50简"/>
                                <w:b/>
                                <w:bCs/>
                                <w:color w:val="262626" w:themeColor="text1" w:themeTint="D9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/>
                                <w:b/>
                                <w:bCs/>
                                <w:color w:val="262626" w:themeColor="text1" w:themeTint="D9"/>
                                <w:sz w:val="22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初试成绩</w:t>
                            </w:r>
                          </w:p>
                        </w:tc>
                        <w:tc>
                          <w:tcPr>
                            <w:tcW w:w="1475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>
                            <w:pPr>
                              <w:jc w:val="center"/>
                              <w:rPr>
                                <w:rFonts w:ascii="汉仪旗黑-50简" w:hAnsi="汉仪旗黑-50简" w:eastAsia="汉仪旗黑-50简"/>
                                <w:b/>
                                <w:bCs/>
                                <w:color w:val="262626" w:themeColor="text1" w:themeTint="D9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/>
                                <w:b/>
                                <w:bCs/>
                                <w:color w:val="262626" w:themeColor="text1" w:themeTint="D9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数学</w:t>
                            </w:r>
                          </w:p>
                        </w:tc>
                        <w:tc>
                          <w:tcPr>
                            <w:tcW w:w="1582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>
                            <w:pPr>
                              <w:jc w:val="center"/>
                              <w:rPr>
                                <w:rFonts w:ascii="汉仪旗黑-50简" w:hAnsi="汉仪旗黑-50简" w:eastAsia="汉仪旗黑-50简"/>
                                <w:b/>
                                <w:bCs/>
                                <w:color w:val="262626" w:themeColor="text1" w:themeTint="D9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/>
                                <w:b/>
                                <w:bCs/>
                                <w:color w:val="262626" w:themeColor="text1" w:themeTint="D9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外语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>
                            <w:pPr>
                              <w:jc w:val="center"/>
                              <w:rPr>
                                <w:rFonts w:ascii="汉仪旗黑-50简" w:hAnsi="汉仪旗黑-50简" w:eastAsia="汉仪旗黑-50简"/>
                                <w:b/>
                                <w:bCs/>
                                <w:color w:val="262626" w:themeColor="text1" w:themeTint="D9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/>
                                <w:b/>
                                <w:bCs/>
                                <w:color w:val="262626" w:themeColor="text1" w:themeTint="D9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政治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>
                            <w:pPr>
                              <w:jc w:val="center"/>
                              <w:rPr>
                                <w:rFonts w:ascii="汉仪旗黑-50简" w:hAnsi="汉仪旗黑-50简" w:eastAsia="汉仪旗黑-50简"/>
                                <w:b/>
                                <w:bCs/>
                                <w:color w:val="262626" w:themeColor="text1" w:themeTint="D9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/>
                                <w:b/>
                                <w:bCs/>
                                <w:color w:val="262626" w:themeColor="text1" w:themeTint="D9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专业</w:t>
                            </w:r>
                          </w:p>
                        </w:tc>
                        <w:tc>
                          <w:tcPr>
                            <w:tcW w:w="2552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>
                            <w:pPr>
                              <w:jc w:val="center"/>
                              <w:rPr>
                                <w:rFonts w:ascii="汉仪旗黑-50简" w:hAnsi="汉仪旗黑-50简" w:eastAsia="汉仪旗黑-50简"/>
                                <w:b/>
                                <w:bCs/>
                                <w:color w:val="262626" w:themeColor="text1" w:themeTint="D9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/>
                                <w:b/>
                                <w:bCs/>
                                <w:color w:val="262626" w:themeColor="text1" w:themeTint="D9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总分</w:t>
                            </w: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643" w:hRule="atLeast"/>
                        </w:trPr>
                        <w:tc>
                          <w:tcPr>
                            <w:tcW w:w="0" w:type="auto"/>
                            <w:vMerge w:val="continue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widowControl/>
                              <w:jc w:val="left"/>
                              <w:rPr>
                                <w:rFonts w:ascii="汉仪旗黑-50简" w:hAnsi="汉仪旗黑-50简" w:eastAsia="汉仪旗黑-50简"/>
                                <w:b/>
                                <w:bCs/>
                                <w:color w:val="262626" w:themeColor="text1" w:themeTint="D9"/>
                                <w:szCs w:val="24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475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>
                            <w:pPr>
                              <w:spacing w:line="600" w:lineRule="auto"/>
                              <w:jc w:val="center"/>
                              <w:rPr>
                                <w:rFonts w:ascii="汉仪旗黑-50简" w:hAnsi="汉仪旗黑-50简" w:eastAsia="汉仪旗黑-50简"/>
                                <w:color w:val="262626" w:themeColor="text1" w:themeTint="D9"/>
                                <w:sz w:val="22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/>
                                <w:color w:val="262626" w:themeColor="text1" w:themeTint="D9"/>
                                <w:sz w:val="22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70</w:t>
                            </w:r>
                          </w:p>
                        </w:tc>
                        <w:tc>
                          <w:tcPr>
                            <w:tcW w:w="1582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>
                            <w:pPr>
                              <w:spacing w:line="600" w:lineRule="auto"/>
                              <w:jc w:val="center"/>
                              <w:rPr>
                                <w:rFonts w:ascii="汉仪旗黑-50简" w:hAnsi="汉仪旗黑-50简" w:eastAsia="汉仪旗黑-50简"/>
                                <w:color w:val="262626" w:themeColor="text1" w:themeTint="D9"/>
                                <w:sz w:val="22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/>
                                <w:color w:val="262626" w:themeColor="text1" w:themeTint="D9"/>
                                <w:sz w:val="22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>
                            <w:pPr>
                              <w:spacing w:line="600" w:lineRule="auto"/>
                              <w:jc w:val="center"/>
                              <w:rPr>
                                <w:rFonts w:ascii="汉仪旗黑-50简" w:hAnsi="汉仪旗黑-50简" w:eastAsia="汉仪旗黑-50简"/>
                                <w:color w:val="262626" w:themeColor="text1" w:themeTint="D9"/>
                                <w:sz w:val="22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/>
                                <w:color w:val="262626" w:themeColor="text1" w:themeTint="D9"/>
                                <w:sz w:val="22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>
                            <w:pPr>
                              <w:spacing w:line="600" w:lineRule="auto"/>
                              <w:jc w:val="center"/>
                              <w:rPr>
                                <w:rFonts w:ascii="汉仪旗黑-50简" w:hAnsi="汉仪旗黑-50简" w:eastAsia="汉仪旗黑-50简"/>
                                <w:color w:val="262626" w:themeColor="text1" w:themeTint="D9"/>
                                <w:sz w:val="22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/>
                                <w:color w:val="262626" w:themeColor="text1" w:themeTint="D9"/>
                                <w:sz w:val="22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90</w:t>
                            </w:r>
                          </w:p>
                        </w:tc>
                        <w:tc>
                          <w:tcPr>
                            <w:tcW w:w="2552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>
                            <w:pPr>
                              <w:spacing w:line="600" w:lineRule="auto"/>
                              <w:jc w:val="center"/>
                              <w:rPr>
                                <w:rFonts w:ascii="汉仪旗黑-50简" w:hAnsi="汉仪旗黑-50简" w:eastAsia="汉仪旗黑-50简"/>
                                <w:color w:val="262626" w:themeColor="text1" w:themeTint="D9"/>
                                <w:sz w:val="22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/>
                                <w:color w:val="262626" w:themeColor="text1" w:themeTint="D9"/>
                                <w:sz w:val="22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320</w:t>
                            </w:r>
                          </w:p>
                        </w:tc>
                      </w:tr>
                    </w:tbl>
                    <w:p>
                      <w:pPr>
                        <w:rPr>
                          <w:rFonts w:ascii="汉仪旗黑-50简" w:hAnsi="汉仪旗黑-50简" w:eastAsia="汉仪旗黑-50简"/>
                          <w:color w:val="262626" w:themeColor="text1" w:themeTint="D9"/>
                          <w:szCs w:val="24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宋体" w:hAnsi="宋体" w:eastAsia="宋体" w:cs="宋体"/>
          <w:kern w:val="0"/>
          <w:sz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-654050</wp:posOffset>
                </wp:positionV>
                <wp:extent cx="3911600" cy="694055"/>
                <wp:effectExtent l="0" t="0" r="0" b="0"/>
                <wp:wrapNone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1600" cy="694055"/>
                          <a:chOff x="-25400" y="31750"/>
                          <a:chExt cx="3911600" cy="694055"/>
                        </a:xfrm>
                      </wpg:grpSpPr>
                      <wps:wsp>
                        <wps:cNvPr id="1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-25400" y="31750"/>
                            <a:ext cx="1400810" cy="694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jc w:val="distribute"/>
                                <w:rPr>
                                  <w:rFonts w:ascii="汉仪雅酷黑 75W" w:hAnsi="汉仪雅酷黑 75W" w:eastAsia="汉仪雅酷黑 75W"/>
                                  <w:b/>
                                  <w:bCs/>
                                  <w:color w:val="262626" w:themeColor="text1" w:themeTint="D9"/>
                                  <w:sz w:val="50"/>
                                  <w:szCs w:val="50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汉仪雅酷黑 75W" w:hAnsi="汉仪雅酷黑 75W" w:eastAsia="汉仪雅酷黑 75W"/>
                                  <w:b/>
                                  <w:bCs/>
                                  <w:color w:val="262626" w:themeColor="text1" w:themeTint="D9"/>
                                  <w:sz w:val="50"/>
                                  <w:szCs w:val="50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代用名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8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993900" y="215900"/>
                            <a:ext cx="1892300" cy="4969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jc w:val="distribute"/>
                                <w:rPr>
                                  <w:rFonts w:ascii="汉仪雅酷黑 75W" w:hAnsi="汉仪雅酷黑 75W" w:eastAsia="汉仪雅酷黑 75W"/>
                                  <w:color w:val="262626" w:themeColor="text1" w:themeTint="D9"/>
                                  <w:sz w:val="24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雅酷黑 75W" w:hAnsi="汉仪雅酷黑 75W" w:eastAsia="汉仪雅酷黑 75W"/>
                                  <w:color w:val="262626" w:themeColor="text1" w:themeTint="D9"/>
                                  <w:sz w:val="24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报考专业：医学类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17pt;margin-top:-51.5pt;height:54.65pt;width:308pt;z-index:251665408;mso-width-relative:page;mso-height-relative:page;" coordorigin="-25400,31750" coordsize="3911600,694055" o:gfxdata="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">
                <o:lock v:ext="edit" aspectratio="f"/>
                <v:shape id="文本框 2" o:spid="_x0000_s1026" o:spt="202" type="#_x0000_t202" style="position:absolute;left:-25400;top:31750;height:694055;width:1400810;" filled="f" stroked="f" coordsize="21600,21600" o:gfxdata="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pZrEO5AAAA2wAA&#10;AA8AAAAAAAAAAQAgAAAAIgAAAGRycy9kb3ducmV2LnhtbFBLAQIUABQAAAAIAIdO4kAzLwWeOwAA&#10;ADkAAAAQAAAAAAAAAAEAIAAAAAgBAABkcnMvc2hhcGV4bWwueG1sUEsFBgAAAAAGAAYAWwEAALID&#10;AAAAAA==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jc w:val="distribute"/>
                          <w:rPr>
                            <w:rFonts w:ascii="汉仪雅酷黑 75W" w:hAnsi="汉仪雅酷黑 75W" w:eastAsia="汉仪雅酷黑 75W"/>
                            <w:b/>
                            <w:bCs/>
                            <w:color w:val="262626" w:themeColor="text1" w:themeTint="D9"/>
                            <w:sz w:val="50"/>
                            <w:szCs w:val="50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汉仪雅酷黑 75W" w:hAnsi="汉仪雅酷黑 75W" w:eastAsia="汉仪雅酷黑 75W"/>
                            <w:b/>
                            <w:bCs/>
                            <w:color w:val="262626" w:themeColor="text1" w:themeTint="D9"/>
                            <w:sz w:val="50"/>
                            <w:szCs w:val="50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代用名</w:t>
                        </w:r>
                      </w:p>
                    </w:txbxContent>
                  </v:textbox>
                </v:shape>
                <v:shape id="文本框 2" o:spid="_x0000_s1026" o:spt="202" type="#_x0000_t202" style="position:absolute;left:1993900;top:215900;height:496998;width:1892300;" filled="f" stroked="f" coordsize="21600,21600" o:gfxdata="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8Y4MbsAAADb&#10;AAAADwAAAAAAAAABACAAAAAiAAAAZHJzL2Rvd25yZXYueG1sUEsBAhQAFAAAAAgAh07iQDMvBZ47&#10;AAAAOQAAABAAAAAAAAAAAQAgAAAACgEAAGRycy9zaGFwZXhtbC54bWxQSwUGAAAAAAYABgBbAQAA&#10;tAMAAAAA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jc w:val="distribute"/>
                          <w:rPr>
                            <w:rFonts w:ascii="汉仪雅酷黑 75W" w:hAnsi="汉仪雅酷黑 75W" w:eastAsia="汉仪雅酷黑 75W"/>
                            <w:color w:val="262626" w:themeColor="text1" w:themeTint="D9"/>
                            <w:sz w:val="24"/>
                            <w:szCs w:val="28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雅酷黑 75W" w:hAnsi="汉仪雅酷黑 75W" w:eastAsia="汉仪雅酷黑 75W"/>
                            <w:color w:val="262626" w:themeColor="text1" w:themeTint="D9"/>
                            <w:sz w:val="24"/>
                            <w:szCs w:val="28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报考专业：医学类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宋体" w:hAnsi="宋体" w:eastAsia="宋体" w:cs="宋体"/>
          <w:kern w:val="0"/>
          <w:sz w:val="24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1593850</wp:posOffset>
                </wp:positionH>
                <wp:positionV relativeFrom="paragraph">
                  <wp:posOffset>0</wp:posOffset>
                </wp:positionV>
                <wp:extent cx="4105275" cy="927100"/>
                <wp:effectExtent l="0" t="0" r="0" b="6350"/>
                <wp:wrapNone/>
                <wp:docPr id="46" name="组合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5275" cy="927100"/>
                          <a:chOff x="0" y="-120650"/>
                          <a:chExt cx="4105275" cy="927100"/>
                        </a:xfrm>
                      </wpg:grpSpPr>
                      <wpg:grpSp>
                        <wpg:cNvPr id="38" name="组合 38"/>
                        <wpg:cNvGrpSpPr/>
                        <wpg:grpSpPr>
                          <a:xfrm>
                            <a:off x="0" y="-120650"/>
                            <a:ext cx="4105275" cy="927100"/>
                            <a:chOff x="0" y="-120650"/>
                            <a:chExt cx="4105275" cy="927100"/>
                          </a:xfrm>
                        </wpg:grpSpPr>
                        <wps:wsp>
                          <wps:cNvPr id="44" name="calendar_61469"/>
                          <wps:cNvSpPr/>
                          <wps:spPr>
                            <a:xfrm>
                              <a:off x="0" y="39370"/>
                              <a:ext cx="197485" cy="201930"/>
                            </a:xfrm>
                            <a:custGeom>
                              <a:avLst/>
                              <a:gdLst>
                                <a:gd name="connsiteX0" fmla="*/ 394037 w 595290"/>
                                <a:gd name="connsiteY0" fmla="*/ 441881 h 607851"/>
                                <a:gd name="connsiteX1" fmla="*/ 442257 w 595290"/>
                                <a:gd name="connsiteY1" fmla="*/ 441881 h 607851"/>
                                <a:gd name="connsiteX2" fmla="*/ 455994 w 595290"/>
                                <a:gd name="connsiteY2" fmla="*/ 455609 h 607851"/>
                                <a:gd name="connsiteX3" fmla="*/ 455994 w 595290"/>
                                <a:gd name="connsiteY3" fmla="*/ 503799 h 607851"/>
                                <a:gd name="connsiteX4" fmla="*/ 442257 w 595290"/>
                                <a:gd name="connsiteY4" fmla="*/ 517527 h 607851"/>
                                <a:gd name="connsiteX5" fmla="*/ 394037 w 595290"/>
                                <a:gd name="connsiteY5" fmla="*/ 517527 h 607851"/>
                                <a:gd name="connsiteX6" fmla="*/ 380207 w 595290"/>
                                <a:gd name="connsiteY6" fmla="*/ 503799 h 607851"/>
                                <a:gd name="connsiteX7" fmla="*/ 380207 w 595290"/>
                                <a:gd name="connsiteY7" fmla="*/ 455609 h 607851"/>
                                <a:gd name="connsiteX8" fmla="*/ 394037 w 595290"/>
                                <a:gd name="connsiteY8" fmla="*/ 441881 h 607851"/>
                                <a:gd name="connsiteX9" fmla="*/ 273594 w 595290"/>
                                <a:gd name="connsiteY9" fmla="*/ 441881 h 607851"/>
                                <a:gd name="connsiteX10" fmla="*/ 321766 w 595290"/>
                                <a:gd name="connsiteY10" fmla="*/ 441881 h 607851"/>
                                <a:gd name="connsiteX11" fmla="*/ 335609 w 595290"/>
                                <a:gd name="connsiteY11" fmla="*/ 455609 h 607851"/>
                                <a:gd name="connsiteX12" fmla="*/ 335609 w 595290"/>
                                <a:gd name="connsiteY12" fmla="*/ 503799 h 607851"/>
                                <a:gd name="connsiteX13" fmla="*/ 321766 w 595290"/>
                                <a:gd name="connsiteY13" fmla="*/ 517527 h 607851"/>
                                <a:gd name="connsiteX14" fmla="*/ 273594 w 595290"/>
                                <a:gd name="connsiteY14" fmla="*/ 517527 h 607851"/>
                                <a:gd name="connsiteX15" fmla="*/ 259751 w 595290"/>
                                <a:gd name="connsiteY15" fmla="*/ 503799 h 607851"/>
                                <a:gd name="connsiteX16" fmla="*/ 259751 w 595290"/>
                                <a:gd name="connsiteY16" fmla="*/ 455609 h 607851"/>
                                <a:gd name="connsiteX17" fmla="*/ 273594 w 595290"/>
                                <a:gd name="connsiteY17" fmla="*/ 441881 h 607851"/>
                                <a:gd name="connsiteX18" fmla="*/ 152998 w 595290"/>
                                <a:gd name="connsiteY18" fmla="*/ 441881 h 607851"/>
                                <a:gd name="connsiteX19" fmla="*/ 201263 w 595290"/>
                                <a:gd name="connsiteY19" fmla="*/ 441881 h 607851"/>
                                <a:gd name="connsiteX20" fmla="*/ 215013 w 595290"/>
                                <a:gd name="connsiteY20" fmla="*/ 455609 h 607851"/>
                                <a:gd name="connsiteX21" fmla="*/ 215013 w 595290"/>
                                <a:gd name="connsiteY21" fmla="*/ 503799 h 607851"/>
                                <a:gd name="connsiteX22" fmla="*/ 201263 w 595290"/>
                                <a:gd name="connsiteY22" fmla="*/ 517527 h 607851"/>
                                <a:gd name="connsiteX23" fmla="*/ 152998 w 595290"/>
                                <a:gd name="connsiteY23" fmla="*/ 517527 h 607851"/>
                                <a:gd name="connsiteX24" fmla="*/ 139155 w 595290"/>
                                <a:gd name="connsiteY24" fmla="*/ 503799 h 607851"/>
                                <a:gd name="connsiteX25" fmla="*/ 139155 w 595290"/>
                                <a:gd name="connsiteY25" fmla="*/ 455609 h 607851"/>
                                <a:gd name="connsiteX26" fmla="*/ 152998 w 595290"/>
                                <a:gd name="connsiteY26" fmla="*/ 441881 h 607851"/>
                                <a:gd name="connsiteX27" fmla="*/ 394037 w 595290"/>
                                <a:gd name="connsiteY27" fmla="*/ 321496 h 607851"/>
                                <a:gd name="connsiteX28" fmla="*/ 442257 w 595290"/>
                                <a:gd name="connsiteY28" fmla="*/ 321496 h 607851"/>
                                <a:gd name="connsiteX29" fmla="*/ 455994 w 595290"/>
                                <a:gd name="connsiteY29" fmla="*/ 335314 h 607851"/>
                                <a:gd name="connsiteX30" fmla="*/ 455994 w 595290"/>
                                <a:gd name="connsiteY30" fmla="*/ 383395 h 607851"/>
                                <a:gd name="connsiteX31" fmla="*/ 442257 w 595290"/>
                                <a:gd name="connsiteY31" fmla="*/ 397213 h 607851"/>
                                <a:gd name="connsiteX32" fmla="*/ 394037 w 595290"/>
                                <a:gd name="connsiteY32" fmla="*/ 397213 h 607851"/>
                                <a:gd name="connsiteX33" fmla="*/ 380207 w 595290"/>
                                <a:gd name="connsiteY33" fmla="*/ 383395 h 607851"/>
                                <a:gd name="connsiteX34" fmla="*/ 380207 w 595290"/>
                                <a:gd name="connsiteY34" fmla="*/ 335314 h 607851"/>
                                <a:gd name="connsiteX35" fmla="*/ 394037 w 595290"/>
                                <a:gd name="connsiteY35" fmla="*/ 321496 h 607851"/>
                                <a:gd name="connsiteX36" fmla="*/ 273594 w 595290"/>
                                <a:gd name="connsiteY36" fmla="*/ 321496 h 607851"/>
                                <a:gd name="connsiteX37" fmla="*/ 321766 w 595290"/>
                                <a:gd name="connsiteY37" fmla="*/ 321496 h 607851"/>
                                <a:gd name="connsiteX38" fmla="*/ 335609 w 595290"/>
                                <a:gd name="connsiteY38" fmla="*/ 335314 h 607851"/>
                                <a:gd name="connsiteX39" fmla="*/ 335609 w 595290"/>
                                <a:gd name="connsiteY39" fmla="*/ 383395 h 607851"/>
                                <a:gd name="connsiteX40" fmla="*/ 321766 w 595290"/>
                                <a:gd name="connsiteY40" fmla="*/ 397213 h 607851"/>
                                <a:gd name="connsiteX41" fmla="*/ 273594 w 595290"/>
                                <a:gd name="connsiteY41" fmla="*/ 397213 h 607851"/>
                                <a:gd name="connsiteX42" fmla="*/ 259751 w 595290"/>
                                <a:gd name="connsiteY42" fmla="*/ 383395 h 607851"/>
                                <a:gd name="connsiteX43" fmla="*/ 259751 w 595290"/>
                                <a:gd name="connsiteY43" fmla="*/ 335314 h 607851"/>
                                <a:gd name="connsiteX44" fmla="*/ 273594 w 595290"/>
                                <a:gd name="connsiteY44" fmla="*/ 321496 h 607851"/>
                                <a:gd name="connsiteX45" fmla="*/ 152998 w 595290"/>
                                <a:gd name="connsiteY45" fmla="*/ 321496 h 607851"/>
                                <a:gd name="connsiteX46" fmla="*/ 201263 w 595290"/>
                                <a:gd name="connsiteY46" fmla="*/ 321496 h 607851"/>
                                <a:gd name="connsiteX47" fmla="*/ 215013 w 595290"/>
                                <a:gd name="connsiteY47" fmla="*/ 335314 h 607851"/>
                                <a:gd name="connsiteX48" fmla="*/ 215013 w 595290"/>
                                <a:gd name="connsiteY48" fmla="*/ 383395 h 607851"/>
                                <a:gd name="connsiteX49" fmla="*/ 201263 w 595290"/>
                                <a:gd name="connsiteY49" fmla="*/ 397213 h 607851"/>
                                <a:gd name="connsiteX50" fmla="*/ 152998 w 595290"/>
                                <a:gd name="connsiteY50" fmla="*/ 397213 h 607851"/>
                                <a:gd name="connsiteX51" fmla="*/ 139155 w 595290"/>
                                <a:gd name="connsiteY51" fmla="*/ 383395 h 607851"/>
                                <a:gd name="connsiteX52" fmla="*/ 139155 w 595290"/>
                                <a:gd name="connsiteY52" fmla="*/ 335314 h 607851"/>
                                <a:gd name="connsiteX53" fmla="*/ 152998 w 595290"/>
                                <a:gd name="connsiteY53" fmla="*/ 321496 h 607851"/>
                                <a:gd name="connsiteX54" fmla="*/ 93245 w 595290"/>
                                <a:gd name="connsiteY54" fmla="*/ 280044 h 607851"/>
                                <a:gd name="connsiteX55" fmla="*/ 69583 w 595290"/>
                                <a:gd name="connsiteY55" fmla="*/ 303579 h 607851"/>
                                <a:gd name="connsiteX56" fmla="*/ 69583 w 595290"/>
                                <a:gd name="connsiteY56" fmla="*/ 526226 h 607851"/>
                                <a:gd name="connsiteX57" fmla="*/ 93245 w 595290"/>
                                <a:gd name="connsiteY57" fmla="*/ 549761 h 607851"/>
                                <a:gd name="connsiteX58" fmla="*/ 501016 w 595290"/>
                                <a:gd name="connsiteY58" fmla="*/ 549761 h 607851"/>
                                <a:gd name="connsiteX59" fmla="*/ 524585 w 595290"/>
                                <a:gd name="connsiteY59" fmla="*/ 526226 h 607851"/>
                                <a:gd name="connsiteX60" fmla="*/ 524585 w 595290"/>
                                <a:gd name="connsiteY60" fmla="*/ 303579 h 607851"/>
                                <a:gd name="connsiteX61" fmla="*/ 501016 w 595290"/>
                                <a:gd name="connsiteY61" fmla="*/ 280044 h 607851"/>
                                <a:gd name="connsiteX62" fmla="*/ 211929 w 595290"/>
                                <a:gd name="connsiteY62" fmla="*/ 67390 h 607851"/>
                                <a:gd name="connsiteX63" fmla="*/ 383361 w 595290"/>
                                <a:gd name="connsiteY63" fmla="*/ 67390 h 607851"/>
                                <a:gd name="connsiteX64" fmla="*/ 383361 w 595290"/>
                                <a:gd name="connsiteY64" fmla="*/ 141170 h 607851"/>
                                <a:gd name="connsiteX65" fmla="*/ 443966 w 595290"/>
                                <a:gd name="connsiteY65" fmla="*/ 201221 h 607851"/>
                                <a:gd name="connsiteX66" fmla="*/ 482031 w 595290"/>
                                <a:gd name="connsiteY66" fmla="*/ 201221 h 607851"/>
                                <a:gd name="connsiteX67" fmla="*/ 542261 w 595290"/>
                                <a:gd name="connsiteY67" fmla="*/ 141170 h 607851"/>
                                <a:gd name="connsiteX68" fmla="*/ 542261 w 595290"/>
                                <a:gd name="connsiteY68" fmla="*/ 67670 h 607851"/>
                                <a:gd name="connsiteX69" fmla="*/ 595290 w 595290"/>
                                <a:gd name="connsiteY69" fmla="*/ 122118 h 607851"/>
                                <a:gd name="connsiteX70" fmla="*/ 595290 w 595290"/>
                                <a:gd name="connsiteY70" fmla="*/ 553030 h 607851"/>
                                <a:gd name="connsiteX71" fmla="*/ 540671 w 595290"/>
                                <a:gd name="connsiteY71" fmla="*/ 607851 h 607851"/>
                                <a:gd name="connsiteX72" fmla="*/ 54619 w 595290"/>
                                <a:gd name="connsiteY72" fmla="*/ 607851 h 607851"/>
                                <a:gd name="connsiteX73" fmla="*/ 0 w 595290"/>
                                <a:gd name="connsiteY73" fmla="*/ 553030 h 607851"/>
                                <a:gd name="connsiteX74" fmla="*/ 0 w 595290"/>
                                <a:gd name="connsiteY74" fmla="*/ 122118 h 607851"/>
                                <a:gd name="connsiteX75" fmla="*/ 53029 w 595290"/>
                                <a:gd name="connsiteY75" fmla="*/ 67670 h 607851"/>
                                <a:gd name="connsiteX76" fmla="*/ 53029 w 595290"/>
                                <a:gd name="connsiteY76" fmla="*/ 141170 h 607851"/>
                                <a:gd name="connsiteX77" fmla="*/ 113259 w 595290"/>
                                <a:gd name="connsiteY77" fmla="*/ 201221 h 607851"/>
                                <a:gd name="connsiteX78" fmla="*/ 151324 w 595290"/>
                                <a:gd name="connsiteY78" fmla="*/ 201221 h 607851"/>
                                <a:gd name="connsiteX79" fmla="*/ 211929 w 595290"/>
                                <a:gd name="connsiteY79" fmla="*/ 141170 h 607851"/>
                                <a:gd name="connsiteX80" fmla="*/ 443504 w 595290"/>
                                <a:gd name="connsiteY80" fmla="*/ 0 h 607851"/>
                                <a:gd name="connsiteX81" fmla="*/ 481115 w 595290"/>
                                <a:gd name="connsiteY81" fmla="*/ 0 h 607851"/>
                                <a:gd name="connsiteX82" fmla="*/ 501791 w 595290"/>
                                <a:gd name="connsiteY82" fmla="*/ 20634 h 607851"/>
                                <a:gd name="connsiteX83" fmla="*/ 501791 w 595290"/>
                                <a:gd name="connsiteY83" fmla="*/ 141173 h 607851"/>
                                <a:gd name="connsiteX84" fmla="*/ 481115 w 595290"/>
                                <a:gd name="connsiteY84" fmla="*/ 161807 h 607851"/>
                                <a:gd name="connsiteX85" fmla="*/ 443504 w 595290"/>
                                <a:gd name="connsiteY85" fmla="*/ 161807 h 607851"/>
                                <a:gd name="connsiteX86" fmla="*/ 422828 w 595290"/>
                                <a:gd name="connsiteY86" fmla="*/ 141173 h 607851"/>
                                <a:gd name="connsiteX87" fmla="*/ 422828 w 595290"/>
                                <a:gd name="connsiteY87" fmla="*/ 20634 h 607851"/>
                                <a:gd name="connsiteX88" fmla="*/ 443504 w 595290"/>
                                <a:gd name="connsiteY88" fmla="*/ 0 h 607851"/>
                                <a:gd name="connsiteX89" fmla="*/ 113187 w 595290"/>
                                <a:gd name="connsiteY89" fmla="*/ 0 h 607851"/>
                                <a:gd name="connsiteX90" fmla="*/ 150798 w 595290"/>
                                <a:gd name="connsiteY90" fmla="*/ 0 h 607851"/>
                                <a:gd name="connsiteX91" fmla="*/ 171474 w 595290"/>
                                <a:gd name="connsiteY91" fmla="*/ 20634 h 607851"/>
                                <a:gd name="connsiteX92" fmla="*/ 171474 w 595290"/>
                                <a:gd name="connsiteY92" fmla="*/ 141173 h 607851"/>
                                <a:gd name="connsiteX93" fmla="*/ 150798 w 595290"/>
                                <a:gd name="connsiteY93" fmla="*/ 161807 h 607851"/>
                                <a:gd name="connsiteX94" fmla="*/ 113187 w 595290"/>
                                <a:gd name="connsiteY94" fmla="*/ 161807 h 607851"/>
                                <a:gd name="connsiteX95" fmla="*/ 92511 w 595290"/>
                                <a:gd name="connsiteY95" fmla="*/ 141173 h 607851"/>
                                <a:gd name="connsiteX96" fmla="*/ 92511 w 595290"/>
                                <a:gd name="connsiteY96" fmla="*/ 20634 h 607851"/>
                                <a:gd name="connsiteX97" fmla="*/ 113187 w 595290"/>
                                <a:gd name="connsiteY97" fmla="*/ 0 h 6078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</a:cxnLst>
                              <a:rect l="l" t="t" r="r" b="b"/>
                              <a:pathLst>
                                <a:path w="595290" h="607851">
                                  <a:moveTo>
                                    <a:pt x="394037" y="441881"/>
                                  </a:moveTo>
                                  <a:lnTo>
                                    <a:pt x="442257" y="441881"/>
                                  </a:lnTo>
                                  <a:cubicBezTo>
                                    <a:pt x="449826" y="441881"/>
                                    <a:pt x="455994" y="448045"/>
                                    <a:pt x="455994" y="455609"/>
                                  </a:cubicBezTo>
                                  <a:lnTo>
                                    <a:pt x="455994" y="503799"/>
                                  </a:lnTo>
                                  <a:cubicBezTo>
                                    <a:pt x="455994" y="511363"/>
                                    <a:pt x="449826" y="517527"/>
                                    <a:pt x="442257" y="517527"/>
                                  </a:cubicBezTo>
                                  <a:lnTo>
                                    <a:pt x="394037" y="517527"/>
                                  </a:lnTo>
                                  <a:cubicBezTo>
                                    <a:pt x="386375" y="517527"/>
                                    <a:pt x="380207" y="511363"/>
                                    <a:pt x="380207" y="503799"/>
                                  </a:cubicBezTo>
                                  <a:lnTo>
                                    <a:pt x="380207" y="455609"/>
                                  </a:lnTo>
                                  <a:cubicBezTo>
                                    <a:pt x="380207" y="448045"/>
                                    <a:pt x="386375" y="441881"/>
                                    <a:pt x="394037" y="441881"/>
                                  </a:cubicBezTo>
                                  <a:close/>
                                  <a:moveTo>
                                    <a:pt x="273594" y="441881"/>
                                  </a:moveTo>
                                  <a:lnTo>
                                    <a:pt x="321766" y="441881"/>
                                  </a:lnTo>
                                  <a:cubicBezTo>
                                    <a:pt x="329436" y="441881"/>
                                    <a:pt x="335609" y="448045"/>
                                    <a:pt x="335609" y="455609"/>
                                  </a:cubicBezTo>
                                  <a:lnTo>
                                    <a:pt x="335609" y="503799"/>
                                  </a:lnTo>
                                  <a:cubicBezTo>
                                    <a:pt x="335609" y="511363"/>
                                    <a:pt x="329436" y="517527"/>
                                    <a:pt x="321766" y="517527"/>
                                  </a:cubicBezTo>
                                  <a:lnTo>
                                    <a:pt x="273594" y="517527"/>
                                  </a:lnTo>
                                  <a:cubicBezTo>
                                    <a:pt x="265924" y="517527"/>
                                    <a:pt x="259751" y="511363"/>
                                    <a:pt x="259751" y="503799"/>
                                  </a:cubicBezTo>
                                  <a:lnTo>
                                    <a:pt x="259751" y="455609"/>
                                  </a:lnTo>
                                  <a:cubicBezTo>
                                    <a:pt x="259751" y="448045"/>
                                    <a:pt x="265924" y="441881"/>
                                    <a:pt x="273594" y="441881"/>
                                  </a:cubicBezTo>
                                  <a:close/>
                                  <a:moveTo>
                                    <a:pt x="152998" y="441881"/>
                                  </a:moveTo>
                                  <a:lnTo>
                                    <a:pt x="201263" y="441881"/>
                                  </a:lnTo>
                                  <a:cubicBezTo>
                                    <a:pt x="208840" y="441881"/>
                                    <a:pt x="215013" y="448045"/>
                                    <a:pt x="215013" y="455609"/>
                                  </a:cubicBezTo>
                                  <a:lnTo>
                                    <a:pt x="215013" y="503799"/>
                                  </a:lnTo>
                                  <a:cubicBezTo>
                                    <a:pt x="215013" y="511363"/>
                                    <a:pt x="208840" y="517527"/>
                                    <a:pt x="201263" y="517527"/>
                                  </a:cubicBezTo>
                                  <a:lnTo>
                                    <a:pt x="152998" y="517527"/>
                                  </a:lnTo>
                                  <a:cubicBezTo>
                                    <a:pt x="145422" y="517527"/>
                                    <a:pt x="139155" y="511363"/>
                                    <a:pt x="139155" y="503799"/>
                                  </a:cubicBezTo>
                                  <a:lnTo>
                                    <a:pt x="139155" y="455609"/>
                                  </a:lnTo>
                                  <a:cubicBezTo>
                                    <a:pt x="139155" y="448045"/>
                                    <a:pt x="145422" y="441881"/>
                                    <a:pt x="152998" y="441881"/>
                                  </a:cubicBezTo>
                                  <a:close/>
                                  <a:moveTo>
                                    <a:pt x="394037" y="321496"/>
                                  </a:moveTo>
                                  <a:lnTo>
                                    <a:pt x="442257" y="321496"/>
                                  </a:lnTo>
                                  <a:cubicBezTo>
                                    <a:pt x="449826" y="321496"/>
                                    <a:pt x="455994" y="327658"/>
                                    <a:pt x="455994" y="335314"/>
                                  </a:cubicBezTo>
                                  <a:lnTo>
                                    <a:pt x="455994" y="383395"/>
                                  </a:lnTo>
                                  <a:cubicBezTo>
                                    <a:pt x="455994" y="391051"/>
                                    <a:pt x="449826" y="397213"/>
                                    <a:pt x="442257" y="397213"/>
                                  </a:cubicBezTo>
                                  <a:lnTo>
                                    <a:pt x="394037" y="397213"/>
                                  </a:lnTo>
                                  <a:cubicBezTo>
                                    <a:pt x="386375" y="397213"/>
                                    <a:pt x="380207" y="391051"/>
                                    <a:pt x="380207" y="383395"/>
                                  </a:cubicBezTo>
                                  <a:lnTo>
                                    <a:pt x="380207" y="335314"/>
                                  </a:lnTo>
                                  <a:cubicBezTo>
                                    <a:pt x="380207" y="327658"/>
                                    <a:pt x="386375" y="321496"/>
                                    <a:pt x="394037" y="321496"/>
                                  </a:cubicBezTo>
                                  <a:close/>
                                  <a:moveTo>
                                    <a:pt x="273594" y="321496"/>
                                  </a:moveTo>
                                  <a:lnTo>
                                    <a:pt x="321766" y="321496"/>
                                  </a:lnTo>
                                  <a:cubicBezTo>
                                    <a:pt x="329436" y="321496"/>
                                    <a:pt x="335609" y="327658"/>
                                    <a:pt x="335609" y="335314"/>
                                  </a:cubicBezTo>
                                  <a:lnTo>
                                    <a:pt x="335609" y="383395"/>
                                  </a:lnTo>
                                  <a:cubicBezTo>
                                    <a:pt x="335609" y="391051"/>
                                    <a:pt x="329436" y="397213"/>
                                    <a:pt x="321766" y="397213"/>
                                  </a:cubicBezTo>
                                  <a:lnTo>
                                    <a:pt x="273594" y="397213"/>
                                  </a:lnTo>
                                  <a:cubicBezTo>
                                    <a:pt x="265924" y="397213"/>
                                    <a:pt x="259751" y="391051"/>
                                    <a:pt x="259751" y="383395"/>
                                  </a:cubicBezTo>
                                  <a:lnTo>
                                    <a:pt x="259751" y="335314"/>
                                  </a:lnTo>
                                  <a:cubicBezTo>
                                    <a:pt x="259751" y="327658"/>
                                    <a:pt x="265924" y="321496"/>
                                    <a:pt x="273594" y="321496"/>
                                  </a:cubicBezTo>
                                  <a:close/>
                                  <a:moveTo>
                                    <a:pt x="152998" y="321496"/>
                                  </a:moveTo>
                                  <a:lnTo>
                                    <a:pt x="201263" y="321496"/>
                                  </a:lnTo>
                                  <a:cubicBezTo>
                                    <a:pt x="208840" y="321496"/>
                                    <a:pt x="215013" y="327658"/>
                                    <a:pt x="215013" y="335314"/>
                                  </a:cubicBezTo>
                                  <a:lnTo>
                                    <a:pt x="215013" y="383395"/>
                                  </a:lnTo>
                                  <a:cubicBezTo>
                                    <a:pt x="215013" y="391051"/>
                                    <a:pt x="208840" y="397213"/>
                                    <a:pt x="201263" y="397213"/>
                                  </a:cubicBezTo>
                                  <a:lnTo>
                                    <a:pt x="152998" y="397213"/>
                                  </a:lnTo>
                                  <a:cubicBezTo>
                                    <a:pt x="145422" y="397213"/>
                                    <a:pt x="139155" y="391051"/>
                                    <a:pt x="139155" y="383395"/>
                                  </a:cubicBezTo>
                                  <a:lnTo>
                                    <a:pt x="139155" y="335314"/>
                                  </a:lnTo>
                                  <a:cubicBezTo>
                                    <a:pt x="139155" y="327658"/>
                                    <a:pt x="145422" y="321496"/>
                                    <a:pt x="152998" y="321496"/>
                                  </a:cubicBezTo>
                                  <a:close/>
                                  <a:moveTo>
                                    <a:pt x="93245" y="280044"/>
                                  </a:moveTo>
                                  <a:cubicBezTo>
                                    <a:pt x="80151" y="280044"/>
                                    <a:pt x="69583" y="290597"/>
                                    <a:pt x="69583" y="303579"/>
                                  </a:cubicBezTo>
                                  <a:lnTo>
                                    <a:pt x="69583" y="526226"/>
                                  </a:lnTo>
                                  <a:cubicBezTo>
                                    <a:pt x="69583" y="539208"/>
                                    <a:pt x="80151" y="549761"/>
                                    <a:pt x="93245" y="549761"/>
                                  </a:cubicBezTo>
                                  <a:lnTo>
                                    <a:pt x="501016" y="549761"/>
                                  </a:lnTo>
                                  <a:cubicBezTo>
                                    <a:pt x="514016" y="549761"/>
                                    <a:pt x="524585" y="539208"/>
                                    <a:pt x="524585" y="526226"/>
                                  </a:cubicBezTo>
                                  <a:lnTo>
                                    <a:pt x="524585" y="303579"/>
                                  </a:lnTo>
                                  <a:cubicBezTo>
                                    <a:pt x="524585" y="290597"/>
                                    <a:pt x="514016" y="280044"/>
                                    <a:pt x="501016" y="280044"/>
                                  </a:cubicBezTo>
                                  <a:close/>
                                  <a:moveTo>
                                    <a:pt x="211929" y="67390"/>
                                  </a:moveTo>
                                  <a:lnTo>
                                    <a:pt x="383361" y="67390"/>
                                  </a:lnTo>
                                  <a:lnTo>
                                    <a:pt x="383361" y="141170"/>
                                  </a:lnTo>
                                  <a:cubicBezTo>
                                    <a:pt x="383361" y="174418"/>
                                    <a:pt x="410671" y="201221"/>
                                    <a:pt x="443966" y="201221"/>
                                  </a:cubicBezTo>
                                  <a:lnTo>
                                    <a:pt x="482031" y="201221"/>
                                  </a:lnTo>
                                  <a:cubicBezTo>
                                    <a:pt x="515232" y="201221"/>
                                    <a:pt x="542261" y="174418"/>
                                    <a:pt x="542261" y="141170"/>
                                  </a:cubicBezTo>
                                  <a:lnTo>
                                    <a:pt x="542261" y="67670"/>
                                  </a:lnTo>
                                  <a:cubicBezTo>
                                    <a:pt x="571347" y="68511"/>
                                    <a:pt x="595290" y="92513"/>
                                    <a:pt x="595290" y="122118"/>
                                  </a:cubicBezTo>
                                  <a:lnTo>
                                    <a:pt x="595290" y="553030"/>
                                  </a:lnTo>
                                  <a:cubicBezTo>
                                    <a:pt x="595290" y="583102"/>
                                    <a:pt x="570786" y="607851"/>
                                    <a:pt x="540671" y="607851"/>
                                  </a:cubicBezTo>
                                  <a:lnTo>
                                    <a:pt x="54619" y="607851"/>
                                  </a:lnTo>
                                  <a:cubicBezTo>
                                    <a:pt x="24410" y="607851"/>
                                    <a:pt x="0" y="583102"/>
                                    <a:pt x="0" y="553030"/>
                                  </a:cubicBezTo>
                                  <a:lnTo>
                                    <a:pt x="0" y="122118"/>
                                  </a:lnTo>
                                  <a:cubicBezTo>
                                    <a:pt x="0" y="92513"/>
                                    <a:pt x="23943" y="68511"/>
                                    <a:pt x="53029" y="67670"/>
                                  </a:cubicBezTo>
                                  <a:lnTo>
                                    <a:pt x="53029" y="141170"/>
                                  </a:lnTo>
                                  <a:cubicBezTo>
                                    <a:pt x="53029" y="174418"/>
                                    <a:pt x="79964" y="201221"/>
                                    <a:pt x="113259" y="201221"/>
                                  </a:cubicBezTo>
                                  <a:lnTo>
                                    <a:pt x="151324" y="201221"/>
                                  </a:lnTo>
                                  <a:cubicBezTo>
                                    <a:pt x="184619" y="201221"/>
                                    <a:pt x="211929" y="174418"/>
                                    <a:pt x="211929" y="141170"/>
                                  </a:cubicBezTo>
                                  <a:close/>
                                  <a:moveTo>
                                    <a:pt x="443504" y="0"/>
                                  </a:moveTo>
                                  <a:lnTo>
                                    <a:pt x="481115" y="0"/>
                                  </a:lnTo>
                                  <a:cubicBezTo>
                                    <a:pt x="492529" y="0"/>
                                    <a:pt x="501791" y="9243"/>
                                    <a:pt x="501791" y="20634"/>
                                  </a:cubicBezTo>
                                  <a:lnTo>
                                    <a:pt x="501791" y="141173"/>
                                  </a:lnTo>
                                  <a:cubicBezTo>
                                    <a:pt x="501791" y="152564"/>
                                    <a:pt x="492529" y="161807"/>
                                    <a:pt x="481115" y="161807"/>
                                  </a:cubicBezTo>
                                  <a:lnTo>
                                    <a:pt x="443504" y="161807"/>
                                  </a:lnTo>
                                  <a:cubicBezTo>
                                    <a:pt x="432090" y="161807"/>
                                    <a:pt x="422828" y="152564"/>
                                    <a:pt x="422828" y="141173"/>
                                  </a:cubicBezTo>
                                  <a:lnTo>
                                    <a:pt x="422828" y="20634"/>
                                  </a:lnTo>
                                  <a:cubicBezTo>
                                    <a:pt x="422828" y="9243"/>
                                    <a:pt x="432090" y="0"/>
                                    <a:pt x="443504" y="0"/>
                                  </a:cubicBezTo>
                                  <a:close/>
                                  <a:moveTo>
                                    <a:pt x="113187" y="0"/>
                                  </a:moveTo>
                                  <a:lnTo>
                                    <a:pt x="150798" y="0"/>
                                  </a:lnTo>
                                  <a:cubicBezTo>
                                    <a:pt x="162212" y="0"/>
                                    <a:pt x="171474" y="9243"/>
                                    <a:pt x="171474" y="20634"/>
                                  </a:cubicBezTo>
                                  <a:lnTo>
                                    <a:pt x="171474" y="141173"/>
                                  </a:lnTo>
                                  <a:cubicBezTo>
                                    <a:pt x="171474" y="152564"/>
                                    <a:pt x="162212" y="161807"/>
                                    <a:pt x="150798" y="161807"/>
                                  </a:cubicBezTo>
                                  <a:lnTo>
                                    <a:pt x="113187" y="161807"/>
                                  </a:lnTo>
                                  <a:cubicBezTo>
                                    <a:pt x="101773" y="161807"/>
                                    <a:pt x="92511" y="152564"/>
                                    <a:pt x="92511" y="141173"/>
                                  </a:cubicBezTo>
                                  <a:lnTo>
                                    <a:pt x="92511" y="20634"/>
                                  </a:lnTo>
                                  <a:cubicBezTo>
                                    <a:pt x="92511" y="9243"/>
                                    <a:pt x="101773" y="0"/>
                                    <a:pt x="11318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70B7C9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" name="calendar_61469"/>
                          <wps:cNvSpPr/>
                          <wps:spPr>
                            <a:xfrm>
                              <a:off x="2263140" y="62230"/>
                              <a:ext cx="194945" cy="186690"/>
                            </a:xfrm>
                            <a:custGeom>
                              <a:avLst/>
                              <a:gdLst>
                                <a:gd name="T0" fmla="*/ 8345 w 10027"/>
                                <a:gd name="T1" fmla="*/ 2916 h 8335"/>
                                <a:gd name="T2" fmla="*/ 7095 w 10027"/>
                                <a:gd name="T3" fmla="*/ 1666 h 8335"/>
                                <a:gd name="T4" fmla="*/ 5011 w 10027"/>
                                <a:gd name="T5" fmla="*/ 1250 h 8335"/>
                                <a:gd name="T6" fmla="*/ 2927 w 10027"/>
                                <a:gd name="T7" fmla="*/ 1666 h 8335"/>
                                <a:gd name="T8" fmla="*/ 1677 w 10027"/>
                                <a:gd name="T9" fmla="*/ 2916 h 8335"/>
                                <a:gd name="T10" fmla="*/ 11 w 10027"/>
                                <a:gd name="T11" fmla="*/ 2092 h 8335"/>
                                <a:gd name="T12" fmla="*/ 842 w 10027"/>
                                <a:gd name="T13" fmla="*/ 834 h 8335"/>
                                <a:gd name="T14" fmla="*/ 5010 w 10027"/>
                                <a:gd name="T15" fmla="*/ 0 h 8335"/>
                                <a:gd name="T16" fmla="*/ 9177 w 10027"/>
                                <a:gd name="T17" fmla="*/ 834 h 8335"/>
                                <a:gd name="T18" fmla="*/ 10009 w 10027"/>
                                <a:gd name="T19" fmla="*/ 2082 h 8335"/>
                                <a:gd name="T20" fmla="*/ 8345 w 10027"/>
                                <a:gd name="T21" fmla="*/ 2916 h 8335"/>
                                <a:gd name="T22" fmla="*/ 3589 w 10027"/>
                                <a:gd name="T23" fmla="*/ 2621 h 8335"/>
                                <a:gd name="T24" fmla="*/ 4299 w 10027"/>
                                <a:gd name="T25" fmla="*/ 2621 h 8335"/>
                                <a:gd name="T26" fmla="*/ 4299 w 10027"/>
                                <a:gd name="T27" fmla="*/ 3336 h 8335"/>
                                <a:gd name="T28" fmla="*/ 5729 w 10027"/>
                                <a:gd name="T29" fmla="*/ 3336 h 8335"/>
                                <a:gd name="T30" fmla="*/ 5729 w 10027"/>
                                <a:gd name="T31" fmla="*/ 2621 h 8335"/>
                                <a:gd name="T32" fmla="*/ 6444 w 10027"/>
                                <a:gd name="T33" fmla="*/ 2621 h 8335"/>
                                <a:gd name="T34" fmla="*/ 6444 w 10027"/>
                                <a:gd name="T35" fmla="*/ 3336 h 8335"/>
                                <a:gd name="T36" fmla="*/ 9307 w 10027"/>
                                <a:gd name="T37" fmla="*/ 5834 h 8335"/>
                                <a:gd name="T38" fmla="*/ 9307 w 10027"/>
                                <a:gd name="T39" fmla="*/ 7501 h 8335"/>
                                <a:gd name="T40" fmla="*/ 8345 w 10027"/>
                                <a:gd name="T41" fmla="*/ 8335 h 8335"/>
                                <a:gd name="T42" fmla="*/ 1677 w 10027"/>
                                <a:gd name="T43" fmla="*/ 8335 h 8335"/>
                                <a:gd name="T44" fmla="*/ 727 w 10027"/>
                                <a:gd name="T45" fmla="*/ 7501 h 8335"/>
                                <a:gd name="T46" fmla="*/ 727 w 10027"/>
                                <a:gd name="T47" fmla="*/ 5834 h 8335"/>
                                <a:gd name="T48" fmla="*/ 3590 w 10027"/>
                                <a:gd name="T49" fmla="*/ 3335 h 8335"/>
                                <a:gd name="T50" fmla="*/ 3589 w 10027"/>
                                <a:gd name="T51" fmla="*/ 2621 h 8335"/>
                                <a:gd name="T52" fmla="*/ 5019 w 10027"/>
                                <a:gd name="T53" fmla="*/ 7276 h 8335"/>
                                <a:gd name="T54" fmla="*/ 6449 w 10027"/>
                                <a:gd name="T55" fmla="*/ 5846 h 8335"/>
                                <a:gd name="T56" fmla="*/ 5019 w 10027"/>
                                <a:gd name="T57" fmla="*/ 4416 h 8335"/>
                                <a:gd name="T58" fmla="*/ 3589 w 10027"/>
                                <a:gd name="T59" fmla="*/ 5846 h 8335"/>
                                <a:gd name="T60" fmla="*/ 5019 w 10027"/>
                                <a:gd name="T61" fmla="*/ 7276 h 8335"/>
                                <a:gd name="T62" fmla="*/ 5019 w 10027"/>
                                <a:gd name="T63" fmla="*/ 7276 h 83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0027" h="8335">
                                  <a:moveTo>
                                    <a:pt x="8345" y="2916"/>
                                  </a:moveTo>
                                  <a:cubicBezTo>
                                    <a:pt x="7302" y="2574"/>
                                    <a:pt x="7720" y="1920"/>
                                    <a:pt x="7095" y="1666"/>
                                  </a:cubicBezTo>
                                  <a:cubicBezTo>
                                    <a:pt x="6032" y="1235"/>
                                    <a:pt x="5011" y="1250"/>
                                    <a:pt x="5011" y="1250"/>
                                  </a:cubicBezTo>
                                  <a:cubicBezTo>
                                    <a:pt x="5011" y="1250"/>
                                    <a:pt x="3994" y="1239"/>
                                    <a:pt x="2927" y="1666"/>
                                  </a:cubicBezTo>
                                  <a:cubicBezTo>
                                    <a:pt x="2300" y="1917"/>
                                    <a:pt x="2720" y="2574"/>
                                    <a:pt x="1677" y="2916"/>
                                  </a:cubicBezTo>
                                  <a:cubicBezTo>
                                    <a:pt x="575" y="3279"/>
                                    <a:pt x="0" y="2747"/>
                                    <a:pt x="11" y="2092"/>
                                  </a:cubicBezTo>
                                  <a:cubicBezTo>
                                    <a:pt x="19" y="1652"/>
                                    <a:pt x="290" y="1156"/>
                                    <a:pt x="842" y="834"/>
                                  </a:cubicBezTo>
                                  <a:cubicBezTo>
                                    <a:pt x="2257" y="9"/>
                                    <a:pt x="5010" y="0"/>
                                    <a:pt x="5010" y="0"/>
                                  </a:cubicBezTo>
                                  <a:cubicBezTo>
                                    <a:pt x="5010" y="0"/>
                                    <a:pt x="7762" y="9"/>
                                    <a:pt x="9177" y="834"/>
                                  </a:cubicBezTo>
                                  <a:cubicBezTo>
                                    <a:pt x="9726" y="1154"/>
                                    <a:pt x="9996" y="1645"/>
                                    <a:pt x="10009" y="2082"/>
                                  </a:cubicBezTo>
                                  <a:cubicBezTo>
                                    <a:pt x="10027" y="2742"/>
                                    <a:pt x="9452" y="3281"/>
                                    <a:pt x="8345" y="2916"/>
                                  </a:cubicBezTo>
                                  <a:close/>
                                  <a:moveTo>
                                    <a:pt x="3589" y="2621"/>
                                  </a:moveTo>
                                  <a:lnTo>
                                    <a:pt x="4299" y="2621"/>
                                  </a:lnTo>
                                  <a:lnTo>
                                    <a:pt x="4299" y="3336"/>
                                  </a:lnTo>
                                  <a:lnTo>
                                    <a:pt x="5729" y="3336"/>
                                  </a:lnTo>
                                  <a:lnTo>
                                    <a:pt x="5729" y="2621"/>
                                  </a:lnTo>
                                  <a:lnTo>
                                    <a:pt x="6444" y="2621"/>
                                  </a:lnTo>
                                  <a:lnTo>
                                    <a:pt x="6444" y="3336"/>
                                  </a:lnTo>
                                  <a:lnTo>
                                    <a:pt x="9307" y="5834"/>
                                  </a:lnTo>
                                  <a:lnTo>
                                    <a:pt x="9307" y="7501"/>
                                  </a:lnTo>
                                  <a:cubicBezTo>
                                    <a:pt x="9307" y="7961"/>
                                    <a:pt x="8805" y="8335"/>
                                    <a:pt x="8345" y="8335"/>
                                  </a:cubicBezTo>
                                  <a:lnTo>
                                    <a:pt x="1677" y="8335"/>
                                  </a:lnTo>
                                  <a:cubicBezTo>
                                    <a:pt x="1217" y="8335"/>
                                    <a:pt x="727" y="7961"/>
                                    <a:pt x="727" y="7501"/>
                                  </a:cubicBezTo>
                                  <a:lnTo>
                                    <a:pt x="727" y="5834"/>
                                  </a:lnTo>
                                  <a:lnTo>
                                    <a:pt x="3590" y="3335"/>
                                  </a:lnTo>
                                  <a:lnTo>
                                    <a:pt x="3589" y="2621"/>
                                  </a:lnTo>
                                  <a:close/>
                                  <a:moveTo>
                                    <a:pt x="5019" y="7276"/>
                                  </a:moveTo>
                                  <a:cubicBezTo>
                                    <a:pt x="5809" y="7276"/>
                                    <a:pt x="6449" y="6636"/>
                                    <a:pt x="6449" y="5846"/>
                                  </a:cubicBezTo>
                                  <a:cubicBezTo>
                                    <a:pt x="6449" y="5056"/>
                                    <a:pt x="5808" y="4416"/>
                                    <a:pt x="5019" y="4416"/>
                                  </a:cubicBezTo>
                                  <a:cubicBezTo>
                                    <a:pt x="4229" y="4416"/>
                                    <a:pt x="3589" y="5056"/>
                                    <a:pt x="3589" y="5846"/>
                                  </a:cubicBezTo>
                                  <a:cubicBezTo>
                                    <a:pt x="3590" y="6636"/>
                                    <a:pt x="4230" y="7276"/>
                                    <a:pt x="5019" y="7276"/>
                                  </a:cubicBezTo>
                                  <a:close/>
                                  <a:moveTo>
                                    <a:pt x="5019" y="7276"/>
                                  </a:moveTo>
                                  <a:close/>
                                </a:path>
                              </a:pathLst>
                            </a:custGeom>
                            <a:solidFill>
                              <a:srgbClr val="70B7C9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" name="calendar_61469"/>
                          <wps:cNvSpPr/>
                          <wps:spPr>
                            <a:xfrm>
                              <a:off x="2255520" y="547370"/>
                              <a:ext cx="194945" cy="189230"/>
                            </a:xfrm>
                            <a:custGeom>
                              <a:avLst/>
                              <a:gdLst>
                                <a:gd name="T0" fmla="*/ 10933 w 12800"/>
                                <a:gd name="T1" fmla="*/ 0 h 11200"/>
                                <a:gd name="T2" fmla="*/ 1867 w 12800"/>
                                <a:gd name="T3" fmla="*/ 0 h 11200"/>
                                <a:gd name="T4" fmla="*/ 0 w 12800"/>
                                <a:gd name="T5" fmla="*/ 1867 h 11200"/>
                                <a:gd name="T6" fmla="*/ 0 w 12800"/>
                                <a:gd name="T7" fmla="*/ 2320 h 11200"/>
                                <a:gd name="T8" fmla="*/ 6533 w 12800"/>
                                <a:gd name="T9" fmla="*/ 5520 h 11200"/>
                                <a:gd name="T10" fmla="*/ 12800 w 12800"/>
                                <a:gd name="T11" fmla="*/ 2320 h 11200"/>
                                <a:gd name="T12" fmla="*/ 12800 w 12800"/>
                                <a:gd name="T13" fmla="*/ 1867 h 11200"/>
                                <a:gd name="T14" fmla="*/ 10933 w 12800"/>
                                <a:gd name="T15" fmla="*/ 0 h 11200"/>
                                <a:gd name="T16" fmla="*/ 0 w 12800"/>
                                <a:gd name="T17" fmla="*/ 3520 h 11200"/>
                                <a:gd name="T18" fmla="*/ 0 w 12800"/>
                                <a:gd name="T19" fmla="*/ 9333 h 11200"/>
                                <a:gd name="T20" fmla="*/ 1867 w 12800"/>
                                <a:gd name="T21" fmla="*/ 11200 h 11200"/>
                                <a:gd name="T22" fmla="*/ 10933 w 12800"/>
                                <a:gd name="T23" fmla="*/ 11200 h 11200"/>
                                <a:gd name="T24" fmla="*/ 12800 w 12800"/>
                                <a:gd name="T25" fmla="*/ 9333 h 11200"/>
                                <a:gd name="T26" fmla="*/ 12800 w 12800"/>
                                <a:gd name="T27" fmla="*/ 3547 h 11200"/>
                                <a:gd name="T28" fmla="*/ 6533 w 12800"/>
                                <a:gd name="T29" fmla="*/ 6747 h 11200"/>
                                <a:gd name="T30" fmla="*/ 0 w 12800"/>
                                <a:gd name="T31" fmla="*/ 3520 h 11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2800" h="11200">
                                  <a:moveTo>
                                    <a:pt x="10933" y="0"/>
                                  </a:moveTo>
                                  <a:lnTo>
                                    <a:pt x="1867" y="0"/>
                                  </a:lnTo>
                                  <a:cubicBezTo>
                                    <a:pt x="827" y="0"/>
                                    <a:pt x="0" y="827"/>
                                    <a:pt x="0" y="1867"/>
                                  </a:cubicBezTo>
                                  <a:lnTo>
                                    <a:pt x="0" y="2320"/>
                                  </a:lnTo>
                                  <a:lnTo>
                                    <a:pt x="6533" y="5520"/>
                                  </a:lnTo>
                                  <a:lnTo>
                                    <a:pt x="12800" y="2320"/>
                                  </a:lnTo>
                                  <a:lnTo>
                                    <a:pt x="12800" y="1867"/>
                                  </a:lnTo>
                                  <a:cubicBezTo>
                                    <a:pt x="12800" y="827"/>
                                    <a:pt x="11973" y="0"/>
                                    <a:pt x="10933" y="0"/>
                                  </a:cubicBezTo>
                                  <a:close/>
                                  <a:moveTo>
                                    <a:pt x="0" y="3520"/>
                                  </a:moveTo>
                                  <a:lnTo>
                                    <a:pt x="0" y="9333"/>
                                  </a:lnTo>
                                  <a:cubicBezTo>
                                    <a:pt x="0" y="10373"/>
                                    <a:pt x="827" y="11200"/>
                                    <a:pt x="1867" y="11200"/>
                                  </a:cubicBezTo>
                                  <a:lnTo>
                                    <a:pt x="10933" y="11200"/>
                                  </a:lnTo>
                                  <a:cubicBezTo>
                                    <a:pt x="11973" y="11200"/>
                                    <a:pt x="12800" y="10373"/>
                                    <a:pt x="12800" y="9333"/>
                                  </a:cubicBezTo>
                                  <a:lnTo>
                                    <a:pt x="12800" y="3547"/>
                                  </a:lnTo>
                                  <a:lnTo>
                                    <a:pt x="6533" y="6747"/>
                                  </a:lnTo>
                                  <a:lnTo>
                                    <a:pt x="0" y="35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0B7C9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0980" y="-120650"/>
                              <a:ext cx="1553210" cy="4267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distribute"/>
                                  <w:rPr>
                                    <w:rFonts w:ascii="微软雅黑" w:hAnsi="微软雅黑" w:eastAsia="微软雅黑"/>
                                    <w:color w:val="262626" w:themeColor="text1" w:themeTint="D9"/>
                                    <w:sz w:val="24"/>
                                    <w:szCs w:val="28"/>
                                    <w14:textFill>
                                      <w14:solidFill>
                                        <w14:schemeClr w14:val="tx1">
                                          <w14:lumMod w14:val="85000"/>
                                          <w14:lumOff w14:val="1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262626" w:themeColor="text1" w:themeTint="D9"/>
                                    <w:sz w:val="24"/>
                                    <w:szCs w:val="28"/>
                                    <w14:textFill>
                                      <w14:solidFill>
                                        <w14:schemeClr w14:val="tx1">
                                          <w14:lumMod w14:val="85000"/>
                                          <w14:lumOff w14:val="15000"/>
                                        </w14:schemeClr>
                                      </w14:solidFill>
                                    </w14:textFill>
                                  </w:rPr>
                                  <w:t>生日：19XX/01/01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0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0980" y="372110"/>
                              <a:ext cx="1553210" cy="4267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distribute"/>
                                  <w:rPr>
                                    <w:rFonts w:ascii="微软雅黑" w:hAnsi="微软雅黑" w:eastAsia="微软雅黑"/>
                                    <w:color w:val="262626" w:themeColor="text1" w:themeTint="D9"/>
                                    <w:sz w:val="24"/>
                                    <w:szCs w:val="28"/>
                                    <w14:textFill>
                                      <w14:solidFill>
                                        <w14:schemeClr w14:val="tx1">
                                          <w14:lumMod w14:val="85000"/>
                                          <w14:lumOff w14:val="1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262626" w:themeColor="text1" w:themeTint="D9"/>
                                    <w:sz w:val="24"/>
                                    <w:szCs w:val="28"/>
                                    <w14:textFill>
                                      <w14:solidFill>
                                        <w14:schemeClr w14:val="tx1">
                                          <w14:lumMod w14:val="85000"/>
                                          <w14:lumOff w14:val="15000"/>
                                        </w14:schemeClr>
                                      </w14:solidFill>
                                    </w14:textFill>
                                  </w:rPr>
                                  <w:t>政治面貌：党员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1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99360" y="379730"/>
                              <a:ext cx="1605915" cy="4267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distribute"/>
                                  <w:rPr>
                                    <w:rFonts w:ascii="微软雅黑" w:hAnsi="微软雅黑" w:eastAsia="微软雅黑"/>
                                    <w:color w:val="262626" w:themeColor="text1" w:themeTint="D9"/>
                                    <w:sz w:val="24"/>
                                    <w:szCs w:val="28"/>
                                    <w14:textFill>
                                      <w14:solidFill>
                                        <w14:schemeClr w14:val="tx1">
                                          <w14:lumMod w14:val="85000"/>
                                          <w14:lumOff w14:val="1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262626" w:themeColor="text1" w:themeTint="D9"/>
                                    <w:sz w:val="24"/>
                                    <w:szCs w:val="28"/>
                                    <w14:textFill>
                                      <w14:solidFill>
                                        <w14:schemeClr w14:val="tx1">
                                          <w14:lumMod w14:val="85000"/>
                                          <w14:lumOff w14:val="15000"/>
                                        </w14:schemeClr>
                                      </w14:solidFill>
                                    </w14:textFill>
                                  </w:rPr>
                                  <w:t>12345@docer.com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2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99360" y="-105410"/>
                              <a:ext cx="1605915" cy="4267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distribute"/>
                                  <w:rPr>
                                    <w:rFonts w:ascii="微软雅黑" w:hAnsi="微软雅黑" w:eastAsia="微软雅黑"/>
                                    <w:color w:val="262626" w:themeColor="text1" w:themeTint="D9"/>
                                    <w:sz w:val="24"/>
                                    <w:szCs w:val="28"/>
                                    <w14:textFill>
                                      <w14:solidFill>
                                        <w14:schemeClr w14:val="tx1">
                                          <w14:lumMod w14:val="85000"/>
                                          <w14:lumOff w14:val="1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262626" w:themeColor="text1" w:themeTint="D9"/>
                                    <w:sz w:val="24"/>
                                    <w:szCs w:val="28"/>
                                    <w14:textFill>
                                      <w14:solidFill>
                                        <w14:schemeClr w14:val="tx1">
                                          <w14:lumMod w14:val="85000"/>
                                          <w14:lumOff w14:val="15000"/>
                                        </w14:schemeClr>
                                      </w14:solidFill>
                                    </w14:textFill>
                                  </w:rPr>
                                  <w:t>186-8686-8686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43" name="calendar_61469"/>
                        <wps:cNvSpPr/>
                        <wps:spPr>
                          <a:xfrm>
                            <a:off x="0" y="516890"/>
                            <a:ext cx="190500" cy="220663"/>
                          </a:xfrm>
                          <a:custGeom>
                            <a:avLst/>
                            <a:gdLst>
                              <a:gd name="T0" fmla="*/ 4584 w 7340"/>
                              <a:gd name="T1" fmla="*/ 4467 h 8537"/>
                              <a:gd name="T2" fmla="*/ 5864 w 7340"/>
                              <a:gd name="T3" fmla="*/ 2355 h 8537"/>
                              <a:gd name="T4" fmla="*/ 3573 w 7340"/>
                              <a:gd name="T5" fmla="*/ 0 h 8537"/>
                              <a:gd name="T6" fmla="*/ 1301 w 7340"/>
                              <a:gd name="T7" fmla="*/ 2355 h 8537"/>
                              <a:gd name="T8" fmla="*/ 2581 w 7340"/>
                              <a:gd name="T9" fmla="*/ 4480 h 8537"/>
                              <a:gd name="T10" fmla="*/ 21 w 7340"/>
                              <a:gd name="T11" fmla="*/ 7404 h 8537"/>
                              <a:gd name="T12" fmla="*/ 21 w 7340"/>
                              <a:gd name="T13" fmla="*/ 7571 h 8537"/>
                              <a:gd name="T14" fmla="*/ 898 w 7340"/>
                              <a:gd name="T15" fmla="*/ 8403 h 8537"/>
                              <a:gd name="T16" fmla="*/ 2862 w 7340"/>
                              <a:gd name="T17" fmla="*/ 8512 h 8537"/>
                              <a:gd name="T18" fmla="*/ 4475 w 7340"/>
                              <a:gd name="T19" fmla="*/ 8512 h 8537"/>
                              <a:gd name="T20" fmla="*/ 7317 w 7340"/>
                              <a:gd name="T21" fmla="*/ 7571 h 8537"/>
                              <a:gd name="T22" fmla="*/ 7317 w 7340"/>
                              <a:gd name="T23" fmla="*/ 7404 h 8537"/>
                              <a:gd name="T24" fmla="*/ 4584 w 7340"/>
                              <a:gd name="T25" fmla="*/ 4467 h 85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7340" h="8537">
                                <a:moveTo>
                                  <a:pt x="4584" y="4467"/>
                                </a:moveTo>
                                <a:cubicBezTo>
                                  <a:pt x="5373" y="4059"/>
                                  <a:pt x="5867" y="3243"/>
                                  <a:pt x="5864" y="2355"/>
                                </a:cubicBezTo>
                                <a:cubicBezTo>
                                  <a:pt x="5885" y="1070"/>
                                  <a:pt x="4857" y="14"/>
                                  <a:pt x="3573" y="0"/>
                                </a:cubicBezTo>
                                <a:cubicBezTo>
                                  <a:pt x="2296" y="24"/>
                                  <a:pt x="1279" y="1078"/>
                                  <a:pt x="1301" y="2355"/>
                                </a:cubicBezTo>
                                <a:cubicBezTo>
                                  <a:pt x="1293" y="3248"/>
                                  <a:pt x="1788" y="4069"/>
                                  <a:pt x="2581" y="4480"/>
                                </a:cubicBezTo>
                                <a:cubicBezTo>
                                  <a:pt x="1105" y="4656"/>
                                  <a:pt x="0" y="5918"/>
                                  <a:pt x="21" y="7404"/>
                                </a:cubicBezTo>
                                <a:lnTo>
                                  <a:pt x="21" y="7571"/>
                                </a:lnTo>
                                <a:cubicBezTo>
                                  <a:pt x="21" y="8006"/>
                                  <a:pt x="309" y="8281"/>
                                  <a:pt x="898" y="8403"/>
                                </a:cubicBezTo>
                                <a:cubicBezTo>
                                  <a:pt x="1548" y="8500"/>
                                  <a:pt x="2206" y="8537"/>
                                  <a:pt x="2862" y="8512"/>
                                </a:cubicBezTo>
                                <a:lnTo>
                                  <a:pt x="4475" y="8512"/>
                                </a:lnTo>
                                <a:cubicBezTo>
                                  <a:pt x="5998" y="8512"/>
                                  <a:pt x="7317" y="8512"/>
                                  <a:pt x="7317" y="7571"/>
                                </a:cubicBezTo>
                                <a:lnTo>
                                  <a:pt x="7317" y="7404"/>
                                </a:lnTo>
                                <a:cubicBezTo>
                                  <a:pt x="7340" y="5851"/>
                                  <a:pt x="6135" y="4556"/>
                                  <a:pt x="4584" y="446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70B7C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25.5pt;margin-top:0pt;height:73pt;width:323.25pt;z-index:251664384;mso-width-relative:page;mso-height-relative:page;" coordorigin="0,-120650" coordsize="4105275,927100" o:gfxdata="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">
                <o:lock v:ext="edit" aspectratio="f"/>
                <v:group id="_x0000_s1026" o:spid="_x0000_s1026" o:spt="203" style="position:absolute;left:0;top:-120650;height:927100;width:4105275;" coordorigin="0,-120650" coordsize="4105275,927100" o:gfxdata="UEsDBAoAAAAAAIdO4kAAAAAAAAAAAAAAAAAEAAAAZHJzL1BLAwQUAAAACACHTuJAR83Bc7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1j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R83Bc7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calendar_61469" o:spid="_x0000_s1026" o:spt="100" style="position:absolute;left:0;top:39370;height:201930;width:197485;v-text-anchor:middle;" fillcolor="#70B7C9" filled="t" stroked="f" coordsize="595290,607851" o:gfxdata="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nhWw+8AAAA&#10;2wAAAA8AAAAAAAAAAQAgAAAAIgAAAGRycy9kb3ducmV2LnhtbFBLAQIUABQAAAAIAIdO4kAzLwWe&#10;OwAAADkAAAAQAAAAAAAAAAEAIAAAAAsBAABkcnMvc2hhcGV4bWwueG1sUEsFBgAAAAAGAAYAWwEA&#10;ALUDAAAAAA==&#10;" path="m394037,441881l442257,441881c449826,441881,455994,448045,455994,455609l455994,503799c455994,511363,449826,517527,442257,517527l394037,517527c386375,517527,380207,511363,380207,503799l380207,455609c380207,448045,386375,441881,394037,441881xm273594,441881l321766,441881c329436,441881,335609,448045,335609,455609l335609,503799c335609,511363,329436,517527,321766,517527l273594,517527c265924,517527,259751,511363,259751,503799l259751,455609c259751,448045,265924,441881,273594,441881xm152998,441881l201263,441881c208840,441881,215013,448045,215013,455609l215013,503799c215013,511363,208840,517527,201263,517527l152998,517527c145422,517527,139155,511363,139155,503799l139155,455609c139155,448045,145422,441881,152998,441881xm394037,321496l442257,321496c449826,321496,455994,327658,455994,335314l455994,383395c455994,391051,449826,397213,442257,397213l394037,397213c386375,397213,380207,391051,380207,383395l380207,335314c380207,327658,386375,321496,394037,321496xm273594,321496l321766,321496c329436,321496,335609,327658,335609,335314l335609,383395c335609,391051,329436,397213,321766,397213l273594,397213c265924,397213,259751,391051,259751,383395l259751,335314c259751,327658,265924,321496,273594,321496xm152998,321496l201263,321496c208840,321496,215013,327658,215013,335314l215013,383395c215013,391051,208840,397213,201263,397213l152998,397213c145422,397213,139155,391051,139155,383395l139155,335314c139155,327658,145422,321496,152998,321496xm93245,280044c80151,280044,69583,290597,69583,303579l69583,526226c69583,539208,80151,549761,93245,549761l501016,549761c514016,549761,524585,539208,524585,526226l524585,303579c524585,290597,514016,280044,501016,280044xm211929,67390l383361,67390,383361,141170c383361,174418,410671,201221,443966,201221l482031,201221c515232,201221,542261,174418,542261,141170l542261,67670c571347,68511,595290,92513,595290,122118l595290,553030c595290,583102,570786,607851,540671,607851l54619,607851c24410,607851,0,583102,0,553030l0,122118c0,92513,23943,68511,53029,67670l53029,141170c53029,174418,79964,201221,113259,201221l151324,201221c184619,201221,211929,174418,211929,141170xm443504,0l481115,0c492529,0,501791,9243,501791,20634l501791,141173c501791,152564,492529,161807,481115,161807l443504,161807c432090,161807,422828,152564,422828,141173l422828,20634c422828,9243,432090,0,443504,0xm113187,0l150798,0c162212,0,171474,9243,171474,20634l171474,141173c171474,152564,162212,161807,150798,161807l113187,161807c101773,161807,92511,152564,92511,141173l92511,20634c92511,9243,101773,0,113187,0xe">
                    <v:path o:connectlocs="130720,146794;146716,146794;151274,151354;151274,167363;146716,171924;130720,171924;126132,167363;126132,151354;130720,146794;90763,146794;106744,146794;111336,151354;111336,167363;106744,171924;90763,171924;86171,167363;86171,151354;90763,146794;50756,146794;66768,146794;71329,151354;71329,167363;66768,171924;50756,171924;46164,167363;46164,151354;50756,146794;130720,106801;146716,106801;151274,111392;151274,127365;146716,131955;130720,131955;126132,127365;126132,111392;130720,106801;90763,106801;106744,106801;111336,111392;111336,127365;106744,131955;90763,131955;86171,127365;86171,111392;90763,106801;50756,106801;66768,106801;71329,111392;71329,127365;66768,131955;50756,131955;46164,127365;46164,111392;50756,106801;30933,93031;23083,100849;23083,174813;30933,182632;166209,182632;174028,174813;174028,100849;166209,93031;70306,22387;127178,22387;127178,46897;147283,66846;159911,66846;179892,46897;179892,22480;197485,40567;197485,183718;179365,201930;18119,201930;0,183718;0,40567;17592,22480;17592,46897;37573,66846;50201,66846;70306,46897;147130,0;159607,0;166467,6854;166467,46898;159607,53752;147130,53752;140271,46898;140271,6854;147130,0;37549,0;50026,0;56885,6854;56885,46898;50026,53752;37549,53752;30690,46898;30690,6854;37549,0" o:connectangles="0,0,0,0,0,0,0,0,0,0,0,0,0,0,0,0,0,0,0,0,0,0,0,0,0,0,0,0,0,0,0,0,0,0,0,0,0,0,0,0,0,0,0,0,0,0,0,0,0,0,0,0,0,0,0,0,0,0,0,0,0,0,0,0,0,0,0,0,0,0,0,0,0,0,0,0,0,0,0,0,0,0,0,0,0,0,0,0,0,0,0,0,0,0,0,0,0,0"/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calendar_61469" o:spid="_x0000_s1026" o:spt="100" style="position:absolute;left:2263140;top:62230;height:186690;width:194945;v-text-anchor:middle;" fillcolor="#70B7C9" filled="t" stroked="f" coordsize="10027,8335" o:gfxdata="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+B0Gq8AAAA&#10;2wAAAA8AAAAAAAAAAQAgAAAAIgAAAGRycy9kb3ducmV2LnhtbFBLAQIUABQAAAAIAIdO4kAzLwWe&#10;OwAAADkAAAAQAAAAAAAAAAEAIAAAAAsBAABkcnMvc2hhcGV4bWwueG1sUEsFBgAAAAAGAAYAWwEA&#10;ALUDAAAAAA==&#10;" path="m8345,2916c7302,2574,7720,1920,7095,1666c6032,1235,5011,1250,5011,1250c5011,1250,3994,1239,2927,1666c2300,1917,2720,2574,1677,2916c575,3279,0,2747,11,2092c19,1652,290,1156,842,834c2257,9,5010,0,5010,0c5010,0,7762,9,9177,834c9726,1154,9996,1645,10009,2082c10027,2742,9452,3281,8345,2916xm3589,2621l4299,2621,4299,3336,5729,3336,5729,2621,6444,2621,6444,3336,9307,5834,9307,7501c9307,7961,8805,8335,8345,8335l1677,8335c1217,8335,727,7961,727,7501l727,5834,3590,3335,3589,2621xm5019,7276c5809,7276,6449,6636,6449,5846c6449,5056,5808,4416,5019,4416c4229,4416,3589,5056,3589,5846c3590,6636,4230,7276,5019,7276xm5019,7276xe">
                    <v:path o:connectlocs="162243,65313;137941,37315;97423,27997;56906,37315;32604,65313;213,46857;16370,18680;97404,0;178419,18680;194595,46633;162243,65313;69777,58705;83581,58705;83581,74720;111383,74720;111383,58705;125284,58705;125284,74720;180946,130671;180946,168009;162243,186690;32604,186690;14134,168009;14134,130671;69796,74698;69777,58705;97579,162970;125381,130940;97579,98910;69777,130940;97579,162970;97579,162970" o:connectangles="0,0,0,0,0,0,0,0,0,0,0,0,0,0,0,0,0,0,0,0,0,0,0,0,0,0,0,0,0,0,0,0"/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calendar_61469" o:spid="_x0000_s1026" o:spt="100" style="position:absolute;left:2255520;top:547370;height:189230;width:194945;v-text-anchor:middle;" fillcolor="#70B7C9" filled="t" stroked="f" coordsize="12800,11200" o:gfxdata="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XgqfAugAAANsA&#10;AAAPAAAAAAAAAAEAIAAAACIAAABkcnMvZG93bnJldi54bWxQSwECFAAUAAAACACHTuJAMy8FnjsA&#10;AAA5AAAAEAAAAAAAAAABACAAAAAJAQAAZHJzL3NoYXBleG1sLnhtbFBLBQYAAAAABgAGAFsBAACz&#10;AwAAAAA=&#10;" path="m10933,0l1867,0c827,0,0,827,0,1867l0,2320,6533,5520,12800,2320,12800,1867c12800,827,11973,0,10933,0xm0,3520l0,9333c0,10373,827,11200,1867,11200l10933,11200c11973,11200,12800,10373,12800,9333l12800,3547,6533,6747,0,3520xe">
                    <v:path o:connectlocs="166510,0;28434,0;0,31543;0,39197;99498,93263;194945,39197;194945,31543;166510,0;0,59472;0,157686;28434,189230;166510,189230;194945,157686;194945,59928;99498,113994;0,59472" o:connectangles="0,0,0,0,0,0,0,0,0,0,0,0,0,0,0,0"/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文本框 2" o:spid="_x0000_s1026" o:spt="202" type="#_x0000_t202" style="position:absolute;left:220980;top:-120650;height:426720;width:1553210;" filled="f" stroked="f" coordsize="21600,21600" o:gfxdata="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ToAdrsAAADb&#10;AAAADwAAAAAAAAABACAAAAAiAAAAZHJzL2Rvd25yZXYueG1sUEsBAhQAFAAAAAgAh07iQDMvBZ47&#10;AAAAOQAAABAAAAAAAAAAAQAgAAAACgEAAGRycy9zaGFwZXhtbC54bWxQSwUGAAAAAAYABgBbAQAA&#10;tAMAAAAA&#10;">
                    <v:fill on="f" focussize="0,0"/>
                    <v:stroke on="f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distribute"/>
                            <w:rPr>
                              <w:rFonts w:ascii="微软雅黑" w:hAnsi="微软雅黑" w:eastAsia="微软雅黑"/>
                              <w:color w:val="262626" w:themeColor="text1" w:themeTint="D9"/>
                              <w:sz w:val="24"/>
                              <w:szCs w:val="28"/>
                              <w14:textFill>
                                <w14:solidFill>
                                  <w14:schemeClr w14:val="tx1">
                                    <w14:lumMod w14:val="85000"/>
                                    <w14:lumOff w14:val="1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262626" w:themeColor="text1" w:themeTint="D9"/>
                              <w:sz w:val="24"/>
                              <w:szCs w:val="28"/>
                              <w14:textFill>
                                <w14:solidFill>
                                  <w14:schemeClr w14:val="tx1">
                                    <w14:lumMod w14:val="85000"/>
                                    <w14:lumOff w14:val="15000"/>
                                  </w14:schemeClr>
                                </w14:solidFill>
                              </w14:textFill>
                            </w:rPr>
                            <w:t>生日：19XX/01/01</w:t>
                          </w:r>
                        </w:p>
                      </w:txbxContent>
                    </v:textbox>
                  </v:shape>
                  <v:shape id="文本框 2" o:spid="_x0000_s1026" o:spt="202" type="#_x0000_t202" style="position:absolute;left:220980;top:372110;height:426720;width:1553210;" filled="f" stroked="f" coordsize="21600,21600" o:gfxdata="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V2T82twAAANsAAAAP&#10;AAAAAAAAAAEAIAAAACIAAABkcnMvZG93bnJldi54bWxQSwECFAAUAAAACACHTuJAMy8FnjsAAAA5&#10;AAAAEAAAAAAAAAABACAAAAAGAQAAZHJzL3NoYXBleG1sLnhtbFBLBQYAAAAABgAGAFsBAACwAwAA&#10;AAA=&#10;">
                    <v:fill on="f" focussize="0,0"/>
                    <v:stroke on="f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distribute"/>
                            <w:rPr>
                              <w:rFonts w:ascii="微软雅黑" w:hAnsi="微软雅黑" w:eastAsia="微软雅黑"/>
                              <w:color w:val="262626" w:themeColor="text1" w:themeTint="D9"/>
                              <w:sz w:val="24"/>
                              <w:szCs w:val="28"/>
                              <w14:textFill>
                                <w14:solidFill>
                                  <w14:schemeClr w14:val="tx1">
                                    <w14:lumMod w14:val="85000"/>
                                    <w14:lumOff w14:val="1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262626" w:themeColor="text1" w:themeTint="D9"/>
                              <w:sz w:val="24"/>
                              <w:szCs w:val="28"/>
                              <w14:textFill>
                                <w14:solidFill>
                                  <w14:schemeClr w14:val="tx1">
                                    <w14:lumMod w14:val="85000"/>
                                    <w14:lumOff w14:val="15000"/>
                                  </w14:schemeClr>
                                </w14:solidFill>
                              </w14:textFill>
                            </w:rPr>
                            <w:t>政治面貌：党员</w:t>
                          </w:r>
                        </w:p>
                      </w:txbxContent>
                    </v:textbox>
                  </v:shape>
                  <v:shape id="文本框 2" o:spid="_x0000_s1026" o:spt="202" type="#_x0000_t202" style="position:absolute;left:2499360;top:379730;height:426720;width:1605915;" filled="f" stroked="f" coordsize="21600,21600" o:gfxdata="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6lZqt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distribute"/>
                            <w:rPr>
                              <w:rFonts w:ascii="微软雅黑" w:hAnsi="微软雅黑" w:eastAsia="微软雅黑"/>
                              <w:color w:val="262626" w:themeColor="text1" w:themeTint="D9"/>
                              <w:sz w:val="24"/>
                              <w:szCs w:val="28"/>
                              <w14:textFill>
                                <w14:solidFill>
                                  <w14:schemeClr w14:val="tx1">
                                    <w14:lumMod w14:val="85000"/>
                                    <w14:lumOff w14:val="1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262626" w:themeColor="text1" w:themeTint="D9"/>
                              <w:sz w:val="24"/>
                              <w:szCs w:val="28"/>
                              <w14:textFill>
                                <w14:solidFill>
                                  <w14:schemeClr w14:val="tx1">
                                    <w14:lumMod w14:val="85000"/>
                                    <w14:lumOff w14:val="15000"/>
                                  </w14:schemeClr>
                                </w14:solidFill>
                              </w14:textFill>
                            </w:rPr>
                            <w:t>12345@docer.com</w:t>
                          </w:r>
                        </w:p>
                      </w:txbxContent>
                    </v:textbox>
                  </v:shape>
                  <v:shape id="文本框 2" o:spid="_x0000_s1026" o:spt="202" type="#_x0000_t202" style="position:absolute;left:2499360;top:-105410;height:426720;width:1605915;" filled="f" stroked="f" coordsize="21600,21600" o:gfxdata="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RwTa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distribute"/>
                            <w:rPr>
                              <w:rFonts w:ascii="微软雅黑" w:hAnsi="微软雅黑" w:eastAsia="微软雅黑"/>
                              <w:color w:val="262626" w:themeColor="text1" w:themeTint="D9"/>
                              <w:sz w:val="24"/>
                              <w:szCs w:val="28"/>
                              <w14:textFill>
                                <w14:solidFill>
                                  <w14:schemeClr w14:val="tx1">
                                    <w14:lumMod w14:val="85000"/>
                                    <w14:lumOff w14:val="1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262626" w:themeColor="text1" w:themeTint="D9"/>
                              <w:sz w:val="24"/>
                              <w:szCs w:val="28"/>
                              <w14:textFill>
                                <w14:solidFill>
                                  <w14:schemeClr w14:val="tx1">
                                    <w14:lumMod w14:val="85000"/>
                                    <w14:lumOff w14:val="15000"/>
                                  </w14:schemeClr>
                                </w14:solidFill>
                              </w14:textFill>
                            </w:rPr>
                            <w:t>186-8686-8686</w:t>
                          </w:r>
                        </w:p>
                      </w:txbxContent>
                    </v:textbox>
                  </v:shape>
                </v:group>
                <v:shape id="calendar_61469" o:spid="_x0000_s1026" o:spt="100" style="position:absolute;left:0;top:516890;height:220663;width:190500;v-text-anchor:middle;" fillcolor="#70B7C9" filled="t" stroked="f" coordsize="7340,8537" o:gfxdata="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7r9RbsAAADb&#10;AAAADwAAAAAAAAABACAAAAAiAAAAZHJzL2Rvd25yZXYueG1sUEsBAhQAFAAAAAgAh07iQDMvBZ47&#10;AAAAOQAAABAAAAAAAAAAAQAgAAAACgEAAGRycy9zaGFwZXhtbC54bWxQSwUGAAAAAAYABgBbAQAA&#10;tAMAAAAA&#10;" path="m4584,4467c5373,4059,5867,3243,5864,2355c5885,1070,4857,14,3573,0c2296,24,1279,1078,1301,2355c1293,3248,1788,4069,2581,4480c1105,4656,0,5918,21,7404l21,7571c21,8006,309,8281,898,8403c1548,8500,2206,8537,2862,8512l4475,8512c5998,8512,7317,8512,7317,7571l7317,7404c7340,5851,6135,4556,4584,4467xe">
                  <v:path o:connectlocs="118971,115462;152192,60871;92732,0;33765,60871;66986,115798;545,191377;545,195693;23306,217199;74279,220016;116142,220016;189903,195693;189903,191377;118971,115462" o:connectangles="0,0,0,0,0,0,0,0,0,0,0,0,0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-819150</wp:posOffset>
                </wp:positionV>
                <wp:extent cx="7346950" cy="10496550"/>
                <wp:effectExtent l="0" t="0" r="6350" b="0"/>
                <wp:wrapNone/>
                <wp:docPr id="115" name="矩形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6950" cy="10496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top:-64.5pt;height:826.5pt;width:578.5pt;mso-position-horizontal:center;mso-position-horizontal-relative:margin;z-index:251661312;v-text-anchor:middle;mso-width-relative:page;mso-height-relative:page;" fillcolor="#FFFFFF [3212]" filled="t" stroked="f" coordsize="21600,21600" o:gfxdata="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K/Ur67ZAAAACwEAAA8AAAAAAAAAAQAgAAAAIgAAAGRycy9kb3ducmV2&#10;LnhtbFBLAQIUABQAAAAIAIdO4kB1LkoybQIAANEEAAAOAAAAAAAAAAEAIAAAACgBAABkcnMvZTJv&#10;RG9jLnhtbFBLBQYAAAAABgAGAFkBAAAH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posOffset>-601345</wp:posOffset>
                </wp:positionH>
                <wp:positionV relativeFrom="paragraph">
                  <wp:posOffset>1098550</wp:posOffset>
                </wp:positionV>
                <wp:extent cx="6451600" cy="476250"/>
                <wp:effectExtent l="0" t="0" r="25400" b="0"/>
                <wp:wrapNone/>
                <wp:docPr id="19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1600" cy="476250"/>
                          <a:chOff x="0" y="6350"/>
                          <a:chExt cx="6451600" cy="476250"/>
                        </a:xfrm>
                      </wpg:grpSpPr>
                      <wps:wsp>
                        <wps:cNvPr id="20" name="矩形: 圆角 20"/>
                        <wps:cNvSpPr/>
                        <wps:spPr>
                          <a:xfrm>
                            <a:off x="0" y="99383"/>
                            <a:ext cx="1447800" cy="31940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70B7C9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22" name="组合 22"/>
                        <wpg:cNvGrpSpPr/>
                        <wpg:grpSpPr>
                          <a:xfrm>
                            <a:off x="120650" y="6350"/>
                            <a:ext cx="6330950" cy="476250"/>
                            <a:chOff x="120650" y="6350"/>
                            <a:chExt cx="6330950" cy="476250"/>
                          </a:xfrm>
                        </wpg:grpSpPr>
                        <wpg:grpSp>
                          <wpg:cNvPr id="23" name="组合 23"/>
                          <wpg:cNvGrpSpPr/>
                          <wpg:grpSpPr>
                            <a:xfrm>
                              <a:off x="120650" y="6350"/>
                              <a:ext cx="1250950" cy="476250"/>
                              <a:chOff x="120650" y="6350"/>
                              <a:chExt cx="1250950" cy="476250"/>
                            </a:xfrm>
                          </wpg:grpSpPr>
                          <wps:wsp>
                            <wps:cNvPr id="24" name="calendar_61469"/>
                            <wps:cNvSpPr/>
                            <wps:spPr>
                              <a:xfrm>
                                <a:off x="120650" y="152400"/>
                                <a:ext cx="218440" cy="196215"/>
                              </a:xfrm>
                              <a:custGeom>
                                <a:avLst/>
                                <a:gdLst>
                                  <a:gd name="connsiteX0" fmla="*/ 51971 w 606580"/>
                                  <a:gd name="connsiteY0" fmla="*/ 327494 h 545047"/>
                                  <a:gd name="connsiteX1" fmla="*/ 79174 w 606580"/>
                                  <a:gd name="connsiteY1" fmla="*/ 349922 h 545047"/>
                                  <a:gd name="connsiteX2" fmla="*/ 79174 w 606580"/>
                                  <a:gd name="connsiteY2" fmla="*/ 418134 h 545047"/>
                                  <a:gd name="connsiteX3" fmla="*/ 51971 w 606580"/>
                                  <a:gd name="connsiteY3" fmla="*/ 440469 h 545047"/>
                                  <a:gd name="connsiteX4" fmla="*/ 24861 w 606580"/>
                                  <a:gd name="connsiteY4" fmla="*/ 418134 h 545047"/>
                                  <a:gd name="connsiteX5" fmla="*/ 24768 w 606580"/>
                                  <a:gd name="connsiteY5" fmla="*/ 418134 h 545047"/>
                                  <a:gd name="connsiteX6" fmla="*/ 24861 w 606580"/>
                                  <a:gd name="connsiteY6" fmla="*/ 349922 h 545047"/>
                                  <a:gd name="connsiteX7" fmla="*/ 51971 w 606580"/>
                                  <a:gd name="connsiteY7" fmla="*/ 327494 h 545047"/>
                                  <a:gd name="connsiteX8" fmla="*/ 116221 w 606580"/>
                                  <a:gd name="connsiteY8" fmla="*/ 293975 h 545047"/>
                                  <a:gd name="connsiteX9" fmla="*/ 286240 w 606580"/>
                                  <a:gd name="connsiteY9" fmla="*/ 394385 h 545047"/>
                                  <a:gd name="connsiteX10" fmla="*/ 286704 w 606580"/>
                                  <a:gd name="connsiteY10" fmla="*/ 394663 h 545047"/>
                                  <a:gd name="connsiteX11" fmla="*/ 287261 w 606580"/>
                                  <a:gd name="connsiteY11" fmla="*/ 394942 h 545047"/>
                                  <a:gd name="connsiteX12" fmla="*/ 303325 w 606580"/>
                                  <a:gd name="connsiteY12" fmla="*/ 398928 h 545047"/>
                                  <a:gd name="connsiteX13" fmla="*/ 319389 w 606580"/>
                                  <a:gd name="connsiteY13" fmla="*/ 394942 h 545047"/>
                                  <a:gd name="connsiteX14" fmla="*/ 319853 w 606580"/>
                                  <a:gd name="connsiteY14" fmla="*/ 394663 h 545047"/>
                                  <a:gd name="connsiteX15" fmla="*/ 320410 w 606580"/>
                                  <a:gd name="connsiteY15" fmla="*/ 394385 h 545047"/>
                                  <a:gd name="connsiteX16" fmla="*/ 490429 w 606580"/>
                                  <a:gd name="connsiteY16" fmla="*/ 293975 h 545047"/>
                                  <a:gd name="connsiteX17" fmla="*/ 490429 w 606580"/>
                                  <a:gd name="connsiteY17" fmla="*/ 436571 h 545047"/>
                                  <a:gd name="connsiteX18" fmla="*/ 303325 w 606580"/>
                                  <a:gd name="connsiteY18" fmla="*/ 545047 h 545047"/>
                                  <a:gd name="connsiteX19" fmla="*/ 116221 w 606580"/>
                                  <a:gd name="connsiteY19" fmla="*/ 436571 h 545047"/>
                                  <a:gd name="connsiteX20" fmla="*/ 39658 w 606580"/>
                                  <a:gd name="connsiteY20" fmla="*/ 248672 h 545047"/>
                                  <a:gd name="connsiteX21" fmla="*/ 64426 w 606580"/>
                                  <a:gd name="connsiteY21" fmla="*/ 263326 h 545047"/>
                                  <a:gd name="connsiteX22" fmla="*/ 64426 w 606580"/>
                                  <a:gd name="connsiteY22" fmla="*/ 304136 h 545047"/>
                                  <a:gd name="connsiteX23" fmla="*/ 51996 w 606580"/>
                                  <a:gd name="connsiteY23" fmla="*/ 302745 h 545047"/>
                                  <a:gd name="connsiteX24" fmla="*/ 39658 w 606580"/>
                                  <a:gd name="connsiteY24" fmla="*/ 304136 h 545047"/>
                                  <a:gd name="connsiteX25" fmla="*/ 303336 w 606580"/>
                                  <a:gd name="connsiteY25" fmla="*/ 0 h 545047"/>
                                  <a:gd name="connsiteX26" fmla="*/ 307793 w 606580"/>
                                  <a:gd name="connsiteY26" fmla="*/ 1112 h 545047"/>
                                  <a:gd name="connsiteX27" fmla="*/ 599431 w 606580"/>
                                  <a:gd name="connsiteY27" fmla="*/ 173885 h 545047"/>
                                  <a:gd name="connsiteX28" fmla="*/ 606580 w 606580"/>
                                  <a:gd name="connsiteY28" fmla="*/ 187325 h 545047"/>
                                  <a:gd name="connsiteX29" fmla="*/ 599431 w 606580"/>
                                  <a:gd name="connsiteY29" fmla="*/ 200857 h 545047"/>
                                  <a:gd name="connsiteX30" fmla="*/ 307793 w 606580"/>
                                  <a:gd name="connsiteY30" fmla="*/ 373167 h 545047"/>
                                  <a:gd name="connsiteX31" fmla="*/ 303336 w 606580"/>
                                  <a:gd name="connsiteY31" fmla="*/ 374279 h 545047"/>
                                  <a:gd name="connsiteX32" fmla="*/ 298787 w 606580"/>
                                  <a:gd name="connsiteY32" fmla="*/ 373167 h 545047"/>
                                  <a:gd name="connsiteX33" fmla="*/ 7149 w 606580"/>
                                  <a:gd name="connsiteY33" fmla="*/ 200857 h 545047"/>
                                  <a:gd name="connsiteX34" fmla="*/ 0 w 606580"/>
                                  <a:gd name="connsiteY34" fmla="*/ 187325 h 545047"/>
                                  <a:gd name="connsiteX35" fmla="*/ 7149 w 606580"/>
                                  <a:gd name="connsiteY35" fmla="*/ 173885 h 545047"/>
                                  <a:gd name="connsiteX36" fmla="*/ 298787 w 606580"/>
                                  <a:gd name="connsiteY36" fmla="*/ 1112 h 545047"/>
                                  <a:gd name="connsiteX37" fmla="*/ 303336 w 606580"/>
                                  <a:gd name="connsiteY37" fmla="*/ 0 h 54504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</a:cxnLst>
                                <a:rect l="l" t="t" r="r" b="b"/>
                                <a:pathLst>
                                  <a:path w="606580" h="545047">
                                    <a:moveTo>
                                      <a:pt x="51971" y="327494"/>
                                    </a:moveTo>
                                    <a:cubicBezTo>
                                      <a:pt x="66826" y="327494"/>
                                      <a:pt x="78895" y="337503"/>
                                      <a:pt x="79174" y="349922"/>
                                    </a:cubicBezTo>
                                    <a:lnTo>
                                      <a:pt x="79174" y="418134"/>
                                    </a:lnTo>
                                    <a:cubicBezTo>
                                      <a:pt x="78803" y="430552"/>
                                      <a:pt x="66826" y="440469"/>
                                      <a:pt x="51971" y="440469"/>
                                    </a:cubicBezTo>
                                    <a:cubicBezTo>
                                      <a:pt x="37209" y="440469"/>
                                      <a:pt x="25139" y="430552"/>
                                      <a:pt x="24861" y="418134"/>
                                    </a:cubicBezTo>
                                    <a:lnTo>
                                      <a:pt x="24768" y="418134"/>
                                    </a:lnTo>
                                    <a:lnTo>
                                      <a:pt x="24861" y="349922"/>
                                    </a:lnTo>
                                    <a:cubicBezTo>
                                      <a:pt x="25047" y="337503"/>
                                      <a:pt x="37116" y="327494"/>
                                      <a:pt x="51971" y="327494"/>
                                    </a:cubicBezTo>
                                    <a:close/>
                                    <a:moveTo>
                                      <a:pt x="116221" y="293975"/>
                                    </a:moveTo>
                                    <a:lnTo>
                                      <a:pt x="286240" y="394385"/>
                                    </a:lnTo>
                                    <a:lnTo>
                                      <a:pt x="286704" y="394663"/>
                                    </a:lnTo>
                                    <a:lnTo>
                                      <a:pt x="287261" y="394942"/>
                                    </a:lnTo>
                                    <a:cubicBezTo>
                                      <a:pt x="292182" y="397538"/>
                                      <a:pt x="297754" y="398928"/>
                                      <a:pt x="303325" y="398928"/>
                                    </a:cubicBezTo>
                                    <a:cubicBezTo>
                                      <a:pt x="308896" y="398928"/>
                                      <a:pt x="314468" y="397538"/>
                                      <a:pt x="319389" y="394942"/>
                                    </a:cubicBezTo>
                                    <a:lnTo>
                                      <a:pt x="319853" y="394663"/>
                                    </a:lnTo>
                                    <a:lnTo>
                                      <a:pt x="320410" y="394385"/>
                                    </a:lnTo>
                                    <a:lnTo>
                                      <a:pt x="490429" y="293975"/>
                                    </a:lnTo>
                                    <a:lnTo>
                                      <a:pt x="490429" y="436571"/>
                                    </a:lnTo>
                                    <a:cubicBezTo>
                                      <a:pt x="460251" y="500173"/>
                                      <a:pt x="387824" y="545047"/>
                                      <a:pt x="303325" y="545047"/>
                                    </a:cubicBezTo>
                                    <a:cubicBezTo>
                                      <a:pt x="218734" y="545047"/>
                                      <a:pt x="146399" y="500173"/>
                                      <a:pt x="116221" y="436571"/>
                                    </a:cubicBezTo>
                                    <a:close/>
                                    <a:moveTo>
                                      <a:pt x="39658" y="248672"/>
                                    </a:moveTo>
                                    <a:lnTo>
                                      <a:pt x="64426" y="263326"/>
                                    </a:lnTo>
                                    <a:lnTo>
                                      <a:pt x="64426" y="304136"/>
                                    </a:lnTo>
                                    <a:cubicBezTo>
                                      <a:pt x="60344" y="303209"/>
                                      <a:pt x="56263" y="302745"/>
                                      <a:pt x="51996" y="302745"/>
                                    </a:cubicBezTo>
                                    <a:cubicBezTo>
                                      <a:pt x="47821" y="302745"/>
                                      <a:pt x="43647" y="303209"/>
                                      <a:pt x="39658" y="304136"/>
                                    </a:cubicBezTo>
                                    <a:close/>
                                    <a:moveTo>
                                      <a:pt x="303336" y="0"/>
                                    </a:moveTo>
                                    <a:cubicBezTo>
                                      <a:pt x="304915" y="0"/>
                                      <a:pt x="306493" y="371"/>
                                      <a:pt x="307793" y="1112"/>
                                    </a:cubicBezTo>
                                    <a:lnTo>
                                      <a:pt x="599431" y="173885"/>
                                    </a:lnTo>
                                    <a:cubicBezTo>
                                      <a:pt x="603795" y="176851"/>
                                      <a:pt x="606580" y="181763"/>
                                      <a:pt x="606580" y="187325"/>
                                    </a:cubicBezTo>
                                    <a:cubicBezTo>
                                      <a:pt x="606580" y="192979"/>
                                      <a:pt x="603795" y="197891"/>
                                      <a:pt x="599431" y="200857"/>
                                    </a:cubicBezTo>
                                    <a:lnTo>
                                      <a:pt x="307793" y="373167"/>
                                    </a:lnTo>
                                    <a:cubicBezTo>
                                      <a:pt x="306493" y="373816"/>
                                      <a:pt x="304915" y="374279"/>
                                      <a:pt x="303336" y="374279"/>
                                    </a:cubicBezTo>
                                    <a:cubicBezTo>
                                      <a:pt x="301665" y="374279"/>
                                      <a:pt x="300180" y="373816"/>
                                      <a:pt x="298787" y="373167"/>
                                    </a:cubicBezTo>
                                    <a:lnTo>
                                      <a:pt x="7149" y="200857"/>
                                    </a:lnTo>
                                    <a:cubicBezTo>
                                      <a:pt x="2878" y="197891"/>
                                      <a:pt x="0" y="192979"/>
                                      <a:pt x="0" y="187325"/>
                                    </a:cubicBezTo>
                                    <a:cubicBezTo>
                                      <a:pt x="0" y="181763"/>
                                      <a:pt x="2878" y="176851"/>
                                      <a:pt x="7149" y="173885"/>
                                    </a:cubicBezTo>
                                    <a:lnTo>
                                      <a:pt x="298787" y="1112"/>
                                    </a:lnTo>
                                    <a:cubicBezTo>
                                      <a:pt x="300180" y="371"/>
                                      <a:pt x="301665" y="0"/>
                                      <a:pt x="303336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5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92100" y="6350"/>
                                <a:ext cx="1079500" cy="4762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distribute"/>
                                    <w:rPr>
                                      <w:rFonts w:ascii="汉仪雅酷黑 75W" w:hAnsi="汉仪雅酷黑 75W" w:eastAsia="汉仪雅酷黑 75W" w:cs="Times New Roman"/>
                                      <w:color w:val="FFFFF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int="eastAsia" w:ascii="汉仪雅酷黑 75W" w:hAnsi="汉仪雅酷黑 75W" w:eastAsia="汉仪雅酷黑 75W" w:cs="Times New Roman"/>
                                      <w:color w:val="FFFFFF"/>
                                      <w:sz w:val="28"/>
                                      <w:szCs w:val="28"/>
                                    </w:rPr>
                                    <w:t>教育经历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26" name="直接连接符 26"/>
                          <wps:cNvCnPr/>
                          <wps:spPr>
                            <a:xfrm>
                              <a:off x="207857" y="411480"/>
                              <a:ext cx="6243743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70B7C9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2" o:spid="_x0000_s1026" o:spt="203" style="position:absolute;left:0pt;margin-left:-47.35pt;margin-top:86.5pt;height:37.5pt;width:508pt;mso-position-horizontal-relative:margin;z-index:251666432;mso-width-relative:page;mso-height-relative:page;" coordorigin="0,6350" coordsize="6451600,476250" o:gfxdata="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">
                <o:lock v:ext="edit" aspectratio="f"/>
                <v:roundrect id="矩形: 圆角 20" o:spid="_x0000_s1026" o:spt="2" style="position:absolute;left:0;top:99383;height:319405;width:1447800;v-text-anchor:middle;" fillcolor="#70B7C9" filled="t" stroked="f" coordsize="21600,21600" arcsize="0.5" o:gfxdata="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gyxK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  <v:group id="_x0000_s1026" o:spid="_x0000_s1026" o:spt="203" style="position:absolute;left:120650;top:6350;height:476250;width:6330950;" coordorigin="120650,6350" coordsize="6330950,476250" o:gfxdata="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KP8YES+AAAA2wAAAA8AAAAAAAAAAQAgAAAAIgAAAGRycy9kb3ducmV2Lnht&#10;bFBLAQIUABQAAAAIAIdO4kAzLwWeOwAAADkAAAAVAAAAAAAAAAEAIAAAAA0BAABkcnMvZ3JvdXBz&#10;aGFwZXhtbC54bWxQSwUGAAAAAAYABgBgAQAAygMAAAAA&#10;">
                  <o:lock v:ext="edit" aspectratio="f"/>
                  <v:group id="_x0000_s1026" o:spid="_x0000_s1026" o:spt="203" style="position:absolute;left:120650;top:6350;height:476250;width:1250950;" coordorigin="120650,6350" coordsize="1250950,476250" o:gfxdata="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zLDF37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calendar_61469" o:spid="_x0000_s1026" o:spt="100" style="position:absolute;left:120650;top:152400;height:196215;width:218440;v-text-anchor:middle;" fillcolor="#FFFFFF [3212]" filled="t" stroked="f" coordsize="606580,545047" o:gfxdata="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4Ezxu/&#10;AAAA2wAAAA8AAAAAAAAAAQAgAAAAIgAAAGRycy9kb3ducmV2LnhtbFBLAQIUABQAAAAIAIdO4kAz&#10;LwWeOwAAADkAAAAQAAAAAAAAAAEAIAAAAA4BAABkcnMvc2hhcGV4bWwueG1sUEsFBgAAAAAGAAYA&#10;WwEAALgDAAAAAA==&#10;" path="m51971,327494c66826,327494,78895,337503,79174,349922l79174,418134c78803,430552,66826,440469,51971,440469c37209,440469,25139,430552,24861,418134l24768,418134,24861,349922c25047,337503,37116,327494,51971,327494xm116221,293975l286240,394385,286704,394663,287261,394942c292182,397538,297754,398928,303325,398928c308896,398928,314468,397538,319389,394942l319853,394663,320410,394385,490429,293975,490429,436571c460251,500173,387824,545047,303325,545047c218734,545047,146399,500173,116221,436571xm39658,248672l64426,263326,64426,304136c60344,303209,56263,302745,51996,302745c47821,302745,43647,303209,39658,304136xm303336,0c304915,0,306493,371,307793,1112l599431,173885c603795,176851,606580,181763,606580,187325c606580,192979,603795,197891,599431,200857l307793,373167c306493,373816,304915,374279,303336,374279c301665,374279,300180,373816,298787,373167l7149,200857c2878,197891,0,192979,0,187325c0,181763,2878,176851,7149,173885l298787,1112c300180,371,301665,0,303336,0xe">
                      <v:path o:connectlocs="18715,117896;28511,125970;28511,150526;18715,158567;8952,150526;8919,150526;8952,125970;18715,117896;41853,105829;103079,141977;103247,142077;103447,142177;109232,143612;115017,142177;115184,142077;115385,141977;176612,105829;176612,157164;109232,196215;41853,157164;14281,89521;23200,94796;23200,109487;18724,108987;14281,109487;109236,0;110841,400;215865,62597;218440,67436;215865,72307;110841,134338;109236,134739;107598,134338;2574,72307;0,67436;2574,62597;107598,400;109236,0" o:connectangles="0,0,0,0,0,0,0,0,0,0,0,0,0,0,0,0,0,0,0,0,0,0,0,0,0,0,0,0,0,0,0,0,0,0,0,0,0,0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shape id="文本框 2" o:spid="_x0000_s1026" o:spt="202" type="#_x0000_t202" style="position:absolute;left:292100;top:6350;height:476250;width:1079500;" filled="f" stroked="f" coordsize="21600,21600" o:gfxdata="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qO/T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distribute"/>
                              <w:rPr>
                                <w:rFonts w:ascii="汉仪雅酷黑 75W" w:hAnsi="汉仪雅酷黑 75W" w:eastAsia="汉仪雅酷黑 75W" w:cs="Times New Roman"/>
                                <w:color w:val="FFFF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汉仪雅酷黑 75W" w:hAnsi="汉仪雅酷黑 75W" w:eastAsia="汉仪雅酷黑 75W" w:cs="Times New Roman"/>
                                <w:color w:val="FFFFFF"/>
                                <w:sz w:val="28"/>
                                <w:szCs w:val="28"/>
                              </w:rPr>
                              <w:t>教育经历</w:t>
                            </w:r>
                          </w:p>
                        </w:txbxContent>
                      </v:textbox>
                    </v:shape>
                  </v:group>
                  <v:line id="_x0000_s1026" o:spid="_x0000_s1026" o:spt="20" style="position:absolute;left:207857;top:411480;height:0;width:6243743;" filled="f" stroked="t" coordsize="21600,21600" o:gfxdata="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NsxaC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1pt" color="#70B7C9 [3204]" miterlimit="8" joinstyle="miter"/>
                    <v:imagedata o:title=""/>
                    <o:lock v:ext="edit" aspectratio="f"/>
                  </v:line>
                </v:group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posOffset>-585470</wp:posOffset>
                </wp:positionH>
                <wp:positionV relativeFrom="paragraph">
                  <wp:posOffset>1524000</wp:posOffset>
                </wp:positionV>
                <wp:extent cx="6445250" cy="762000"/>
                <wp:effectExtent l="0" t="0" r="0" b="3810"/>
                <wp:wrapNone/>
                <wp:docPr id="87" name="文本框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5250" cy="76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500" w:lineRule="exact"/>
                              <w:jc w:val="distribute"/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b/>
                                <w:bCs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稻壳大学                              临床医学                         </w:t>
                            </w: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20XX.X-20XX.X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1pt;margin-top:120pt;height:60pt;width:507.5pt;mso-position-horizontal-relative:margin;z-index:251667456;mso-width-relative:page;mso-height-relative:page;" filled="f" stroked="f" coordsize="21600,21600" o:gfxdata="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71PGpNQAAAALAQAADwAAAAAAAAABACAAAAAiAAAAZHJzL2Rvd25y&#10;ZXYueG1sUEsBAhQAFAAAAAgAh07iQOBg5K07AgAAaAQAAA4AAAAAAAAAAQAgAAAAIwEAAGRycy9l&#10;Mm9Eb2MueG1sUEsFBgAAAAAGAAYAWQEAANAFAAAAAA=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500" w:lineRule="exact"/>
                        <w:jc w:val="distribute"/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0简" w:hAnsi="汉仪旗黑-50简" w:eastAsia="汉仪旗黑-50简" w:cs="微软雅黑"/>
                          <w:b/>
                          <w:bCs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稻壳大学                              临床医学                         </w:t>
                      </w:r>
                      <w:r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20XX.X-20XX.X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-603250</wp:posOffset>
                </wp:positionH>
                <wp:positionV relativeFrom="paragraph">
                  <wp:posOffset>2933700</wp:posOffset>
                </wp:positionV>
                <wp:extent cx="6451600" cy="476250"/>
                <wp:effectExtent l="0" t="0" r="25400" b="0"/>
                <wp:wrapNone/>
                <wp:docPr id="54" name="组合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1600" cy="476250"/>
                          <a:chOff x="0" y="0"/>
                          <a:chExt cx="6451600" cy="476250"/>
                        </a:xfrm>
                      </wpg:grpSpPr>
                      <wpg:grpSp>
                        <wpg:cNvPr id="27" name="组合 12"/>
                        <wpg:cNvGrpSpPr/>
                        <wpg:grpSpPr>
                          <a:xfrm>
                            <a:off x="0" y="0"/>
                            <a:ext cx="6451600" cy="476250"/>
                            <a:chOff x="0" y="6350"/>
                            <a:chExt cx="6451600" cy="476250"/>
                          </a:xfrm>
                        </wpg:grpSpPr>
                        <wps:wsp>
                          <wps:cNvPr id="28" name="矩形: 圆角 28"/>
                          <wps:cNvSpPr/>
                          <wps:spPr>
                            <a:xfrm>
                              <a:off x="0" y="99383"/>
                              <a:ext cx="1447800" cy="319405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70B7C9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g:grpSp>
                          <wpg:cNvPr id="31" name="组合 31"/>
                          <wpg:cNvGrpSpPr/>
                          <wpg:grpSpPr>
                            <a:xfrm>
                              <a:off x="207857" y="6350"/>
                              <a:ext cx="6243743" cy="476250"/>
                              <a:chOff x="207857" y="6350"/>
                              <a:chExt cx="6243743" cy="476250"/>
                            </a:xfrm>
                          </wpg:grpSpPr>
                          <wps:wsp>
                            <wps:cNvPr id="35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92100" y="6350"/>
                                <a:ext cx="1079500" cy="4762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distribute"/>
                                    <w:rPr>
                                      <w:rFonts w:ascii="汉仪雅酷黑 75W" w:hAnsi="汉仪雅酷黑 75W" w:eastAsia="汉仪雅酷黑 75W" w:cs="Times New Roman"/>
                                      <w:color w:val="FFFFF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int="eastAsia" w:ascii="汉仪雅酷黑 75W" w:hAnsi="汉仪雅酷黑 75W" w:eastAsia="汉仪雅酷黑 75W" w:cs="Times New Roman"/>
                                      <w:color w:val="FFFFFF"/>
                                      <w:sz w:val="28"/>
                                      <w:szCs w:val="28"/>
                                    </w:rPr>
                                    <w:t>荣誉奖励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7" name="直接连接符 37"/>
                            <wps:cNvCnPr/>
                            <wps:spPr>
                              <a:xfrm>
                                <a:off x="207857" y="411480"/>
                                <a:ext cx="6243743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B7C9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53" name="trophy-silhouette_49959"/>
                        <wps:cNvSpPr/>
                        <wps:spPr>
                          <a:xfrm>
                            <a:off x="127000" y="171450"/>
                            <a:ext cx="182880" cy="177800"/>
                          </a:xfrm>
                          <a:custGeom>
                            <a:avLst/>
                            <a:gdLst>
                              <a:gd name="T0" fmla="*/ 421 w 423"/>
                              <a:gd name="T1" fmla="*/ 84 h 412"/>
                              <a:gd name="T2" fmla="*/ 404 w 423"/>
                              <a:gd name="T3" fmla="*/ 28 h 412"/>
                              <a:gd name="T4" fmla="*/ 364 w 423"/>
                              <a:gd name="T5" fmla="*/ 14 h 412"/>
                              <a:gd name="T6" fmla="*/ 365 w 423"/>
                              <a:gd name="T7" fmla="*/ 0 h 412"/>
                              <a:gd name="T8" fmla="*/ 59 w 423"/>
                              <a:gd name="T9" fmla="*/ 0 h 412"/>
                              <a:gd name="T10" fmla="*/ 60 w 423"/>
                              <a:gd name="T11" fmla="*/ 14 h 412"/>
                              <a:gd name="T12" fmla="*/ 20 w 423"/>
                              <a:gd name="T13" fmla="*/ 28 h 412"/>
                              <a:gd name="T14" fmla="*/ 2 w 423"/>
                              <a:gd name="T15" fmla="*/ 84 h 412"/>
                              <a:gd name="T16" fmla="*/ 160 w 423"/>
                              <a:gd name="T17" fmla="*/ 239 h 412"/>
                              <a:gd name="T18" fmla="*/ 182 w 423"/>
                              <a:gd name="T19" fmla="*/ 254 h 412"/>
                              <a:gd name="T20" fmla="*/ 180 w 423"/>
                              <a:gd name="T21" fmla="*/ 262 h 412"/>
                              <a:gd name="T22" fmla="*/ 192 w 423"/>
                              <a:gd name="T23" fmla="*/ 286 h 412"/>
                              <a:gd name="T24" fmla="*/ 192 w 423"/>
                              <a:gd name="T25" fmla="*/ 374 h 412"/>
                              <a:gd name="T26" fmla="*/ 175 w 423"/>
                              <a:gd name="T27" fmla="*/ 374 h 412"/>
                              <a:gd name="T28" fmla="*/ 137 w 423"/>
                              <a:gd name="T29" fmla="*/ 398 h 412"/>
                              <a:gd name="T30" fmla="*/ 129 w 423"/>
                              <a:gd name="T31" fmla="*/ 412 h 412"/>
                              <a:gd name="T32" fmla="*/ 295 w 423"/>
                              <a:gd name="T33" fmla="*/ 412 h 412"/>
                              <a:gd name="T34" fmla="*/ 287 w 423"/>
                              <a:gd name="T35" fmla="*/ 398 h 412"/>
                              <a:gd name="T36" fmla="*/ 248 w 423"/>
                              <a:gd name="T37" fmla="*/ 374 h 412"/>
                              <a:gd name="T38" fmla="*/ 232 w 423"/>
                              <a:gd name="T39" fmla="*/ 374 h 412"/>
                              <a:gd name="T40" fmla="*/ 232 w 423"/>
                              <a:gd name="T41" fmla="*/ 286 h 412"/>
                              <a:gd name="T42" fmla="*/ 243 w 423"/>
                              <a:gd name="T43" fmla="*/ 262 h 412"/>
                              <a:gd name="T44" fmla="*/ 242 w 423"/>
                              <a:gd name="T45" fmla="*/ 254 h 412"/>
                              <a:gd name="T46" fmla="*/ 263 w 423"/>
                              <a:gd name="T47" fmla="*/ 239 h 412"/>
                              <a:gd name="T48" fmla="*/ 421 w 423"/>
                              <a:gd name="T49" fmla="*/ 84 h 412"/>
                              <a:gd name="T50" fmla="*/ 390 w 423"/>
                              <a:gd name="T51" fmla="*/ 43 h 412"/>
                              <a:gd name="T52" fmla="*/ 401 w 423"/>
                              <a:gd name="T53" fmla="*/ 82 h 412"/>
                              <a:gd name="T54" fmla="*/ 318 w 423"/>
                              <a:gd name="T55" fmla="*/ 195 h 412"/>
                              <a:gd name="T56" fmla="*/ 308 w 423"/>
                              <a:gd name="T57" fmla="*/ 194 h 412"/>
                              <a:gd name="T58" fmla="*/ 307 w 423"/>
                              <a:gd name="T59" fmla="*/ 184 h 412"/>
                              <a:gd name="T60" fmla="*/ 361 w 423"/>
                              <a:gd name="T61" fmla="*/ 34 h 412"/>
                              <a:gd name="T62" fmla="*/ 390 w 423"/>
                              <a:gd name="T63" fmla="*/ 43 h 412"/>
                              <a:gd name="T64" fmla="*/ 22 w 423"/>
                              <a:gd name="T65" fmla="*/ 82 h 412"/>
                              <a:gd name="T66" fmla="*/ 33 w 423"/>
                              <a:gd name="T67" fmla="*/ 43 h 412"/>
                              <a:gd name="T68" fmla="*/ 63 w 423"/>
                              <a:gd name="T69" fmla="*/ 34 h 412"/>
                              <a:gd name="T70" fmla="*/ 117 w 423"/>
                              <a:gd name="T71" fmla="*/ 184 h 412"/>
                              <a:gd name="T72" fmla="*/ 116 w 423"/>
                              <a:gd name="T73" fmla="*/ 194 h 412"/>
                              <a:gd name="T74" fmla="*/ 106 w 423"/>
                              <a:gd name="T75" fmla="*/ 195 h 412"/>
                              <a:gd name="T76" fmla="*/ 22 w 423"/>
                              <a:gd name="T77" fmla="*/ 82 h 4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423" h="412">
                                <a:moveTo>
                                  <a:pt x="421" y="84"/>
                                </a:moveTo>
                                <a:cubicBezTo>
                                  <a:pt x="423" y="59"/>
                                  <a:pt x="417" y="40"/>
                                  <a:pt x="404" y="28"/>
                                </a:cubicBezTo>
                                <a:cubicBezTo>
                                  <a:pt x="391" y="16"/>
                                  <a:pt x="375" y="14"/>
                                  <a:pt x="364" y="14"/>
                                </a:cubicBezTo>
                                <a:cubicBezTo>
                                  <a:pt x="364" y="9"/>
                                  <a:pt x="365" y="4"/>
                                  <a:pt x="365" y="0"/>
                                </a:cubicBezTo>
                                <a:lnTo>
                                  <a:pt x="59" y="0"/>
                                </a:lnTo>
                                <a:cubicBezTo>
                                  <a:pt x="59" y="4"/>
                                  <a:pt x="59" y="9"/>
                                  <a:pt x="60" y="14"/>
                                </a:cubicBezTo>
                                <a:cubicBezTo>
                                  <a:pt x="49" y="14"/>
                                  <a:pt x="33" y="16"/>
                                  <a:pt x="20" y="28"/>
                                </a:cubicBezTo>
                                <a:cubicBezTo>
                                  <a:pt x="6" y="40"/>
                                  <a:pt x="0" y="59"/>
                                  <a:pt x="2" y="84"/>
                                </a:cubicBezTo>
                                <a:cubicBezTo>
                                  <a:pt x="8" y="154"/>
                                  <a:pt x="68" y="213"/>
                                  <a:pt x="160" y="239"/>
                                </a:cubicBezTo>
                                <a:cubicBezTo>
                                  <a:pt x="167" y="245"/>
                                  <a:pt x="174" y="250"/>
                                  <a:pt x="182" y="254"/>
                                </a:cubicBezTo>
                                <a:cubicBezTo>
                                  <a:pt x="181" y="256"/>
                                  <a:pt x="180" y="259"/>
                                  <a:pt x="180" y="262"/>
                                </a:cubicBezTo>
                                <a:cubicBezTo>
                                  <a:pt x="180" y="272"/>
                                  <a:pt x="185" y="280"/>
                                  <a:pt x="192" y="286"/>
                                </a:cubicBezTo>
                                <a:lnTo>
                                  <a:pt x="192" y="374"/>
                                </a:lnTo>
                                <a:lnTo>
                                  <a:pt x="175" y="374"/>
                                </a:lnTo>
                                <a:cubicBezTo>
                                  <a:pt x="159" y="374"/>
                                  <a:pt x="144" y="383"/>
                                  <a:pt x="137" y="398"/>
                                </a:cubicBezTo>
                                <a:lnTo>
                                  <a:pt x="129" y="412"/>
                                </a:lnTo>
                                <a:lnTo>
                                  <a:pt x="295" y="412"/>
                                </a:lnTo>
                                <a:lnTo>
                                  <a:pt x="287" y="398"/>
                                </a:lnTo>
                                <a:cubicBezTo>
                                  <a:pt x="280" y="383"/>
                                  <a:pt x="265" y="374"/>
                                  <a:pt x="248" y="374"/>
                                </a:cubicBezTo>
                                <a:lnTo>
                                  <a:pt x="232" y="374"/>
                                </a:lnTo>
                                <a:lnTo>
                                  <a:pt x="232" y="286"/>
                                </a:lnTo>
                                <a:cubicBezTo>
                                  <a:pt x="239" y="280"/>
                                  <a:pt x="243" y="272"/>
                                  <a:pt x="243" y="262"/>
                                </a:cubicBezTo>
                                <a:cubicBezTo>
                                  <a:pt x="243" y="259"/>
                                  <a:pt x="243" y="256"/>
                                  <a:pt x="242" y="254"/>
                                </a:cubicBezTo>
                                <a:cubicBezTo>
                                  <a:pt x="249" y="250"/>
                                  <a:pt x="256" y="245"/>
                                  <a:pt x="263" y="239"/>
                                </a:cubicBezTo>
                                <a:cubicBezTo>
                                  <a:pt x="356" y="213"/>
                                  <a:pt x="416" y="154"/>
                                  <a:pt x="421" y="84"/>
                                </a:cubicBezTo>
                                <a:close/>
                                <a:moveTo>
                                  <a:pt x="390" y="43"/>
                                </a:moveTo>
                                <a:cubicBezTo>
                                  <a:pt x="399" y="50"/>
                                  <a:pt x="403" y="64"/>
                                  <a:pt x="401" y="82"/>
                                </a:cubicBezTo>
                                <a:cubicBezTo>
                                  <a:pt x="398" y="128"/>
                                  <a:pt x="367" y="168"/>
                                  <a:pt x="318" y="195"/>
                                </a:cubicBezTo>
                                <a:cubicBezTo>
                                  <a:pt x="315" y="197"/>
                                  <a:pt x="311" y="196"/>
                                  <a:pt x="308" y="194"/>
                                </a:cubicBezTo>
                                <a:cubicBezTo>
                                  <a:pt x="305" y="191"/>
                                  <a:pt x="305" y="187"/>
                                  <a:pt x="307" y="184"/>
                                </a:cubicBezTo>
                                <a:cubicBezTo>
                                  <a:pt x="334" y="138"/>
                                  <a:pt x="353" y="80"/>
                                  <a:pt x="361" y="34"/>
                                </a:cubicBezTo>
                                <a:cubicBezTo>
                                  <a:pt x="368" y="34"/>
                                  <a:pt x="381" y="34"/>
                                  <a:pt x="390" y="43"/>
                                </a:cubicBezTo>
                                <a:close/>
                                <a:moveTo>
                                  <a:pt x="22" y="82"/>
                                </a:moveTo>
                                <a:cubicBezTo>
                                  <a:pt x="21" y="64"/>
                                  <a:pt x="25" y="50"/>
                                  <a:pt x="33" y="43"/>
                                </a:cubicBezTo>
                                <a:cubicBezTo>
                                  <a:pt x="42" y="34"/>
                                  <a:pt x="55" y="34"/>
                                  <a:pt x="63" y="34"/>
                                </a:cubicBezTo>
                                <a:cubicBezTo>
                                  <a:pt x="71" y="80"/>
                                  <a:pt x="90" y="138"/>
                                  <a:pt x="117" y="184"/>
                                </a:cubicBezTo>
                                <a:cubicBezTo>
                                  <a:pt x="119" y="187"/>
                                  <a:pt x="118" y="191"/>
                                  <a:pt x="116" y="194"/>
                                </a:cubicBezTo>
                                <a:cubicBezTo>
                                  <a:pt x="113" y="196"/>
                                  <a:pt x="109" y="197"/>
                                  <a:pt x="106" y="195"/>
                                </a:cubicBezTo>
                                <a:cubicBezTo>
                                  <a:pt x="56" y="168"/>
                                  <a:pt x="26" y="128"/>
                                  <a:pt x="22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vertOverflow="clip" horzOverflow="clip"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7.5pt;margin-top:231pt;height:37.5pt;width:508pt;z-index:251669504;mso-width-relative:page;mso-height-relative:page;" coordsize="6451600,476250" o:gfxdata="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">
                <o:lock v:ext="edit" aspectratio="f"/>
                <v:group id="组合 12" o:spid="_x0000_s1026" o:spt="203" style="position:absolute;left:0;top:0;height:476250;width:6451600;" coordorigin="0,6350" coordsize="6451600,476250" o:gfxdata="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zi8PcvwAAANsAAAAPAAAAAAAAAAEAIAAAACIAAABkcnMvZG93bnJldi54&#10;bWxQSwECFAAUAAAACACHTuJAMy8FnjsAAAA5AAAAFQAAAAAAAAABACAAAAAOAQAAZHJzL2dyb3Vw&#10;c2hhcGV4bWwueG1sUEsFBgAAAAAGAAYAYAEAAMsDAAAAAA==&#10;">
                  <o:lock v:ext="edit" aspectratio="f"/>
                  <v:roundrect id="矩形: 圆角 28" o:spid="_x0000_s1026" o:spt="2" style="position:absolute;left:0;top:99383;height:319405;width:1447800;v-text-anchor:middle;" fillcolor="#70B7C9" filled="t" stroked="f" coordsize="21600,21600" arcsize="0.5" o:gfxdata="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9SBM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roundrect>
                  <v:group id="_x0000_s1026" o:spid="_x0000_s1026" o:spt="203" style="position:absolute;left:207857;top:6350;height:476250;width:6243743;" coordorigin="207857,6350" coordsize="6243743,476250" o:gfxdata="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b3aO6+AAAA2wAAAA8AAAAAAAAAAQAgAAAAIgAAAGRycy9kb3ducmV2Lnht&#10;bFBLAQIUABQAAAAIAIdO4kAzLwWeOwAAADkAAAAVAAAAAAAAAAEAIAAAAA0BAABkcnMvZ3JvdXBz&#10;aGFwZXhtbC54bWxQSwUGAAAAAAYABgBgAQAAygMAAAAA&#10;">
                    <o:lock v:ext="edit" aspectratio="f"/>
                    <v:shape id="文本框 2" o:spid="_x0000_s1026" o:spt="202" type="#_x0000_t202" style="position:absolute;left:292100;top:6350;height:476250;width:1079500;" filled="f" stroked="f" coordsize="21600,21600" o:gfxdata="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cXkO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distribute"/>
                              <w:rPr>
                                <w:rFonts w:ascii="汉仪雅酷黑 75W" w:hAnsi="汉仪雅酷黑 75W" w:eastAsia="汉仪雅酷黑 75W" w:cs="Times New Roman"/>
                                <w:color w:val="FFFF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汉仪雅酷黑 75W" w:hAnsi="汉仪雅酷黑 75W" w:eastAsia="汉仪雅酷黑 75W" w:cs="Times New Roman"/>
                                <w:color w:val="FFFFFF"/>
                                <w:sz w:val="28"/>
                                <w:szCs w:val="28"/>
                              </w:rPr>
                              <w:t>荣誉奖励</w:t>
                            </w:r>
                          </w:p>
                        </w:txbxContent>
                      </v:textbox>
                    </v:shape>
                    <v:line id="_x0000_s1026" o:spid="_x0000_s1026" o:spt="20" style="position:absolute;left:207857;top:411480;height:0;width:6243743;" filled="f" stroked="t" coordsize="21600,21600" o:gfxdata="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n59ua8AAAA&#10;2wAAAA8AAAAAAAAAAQAgAAAAIgAAAGRycy9kb3ducmV2LnhtbFBLAQIUABQAAAAIAIdO4kAzLwWe&#10;OwAAADkAAAAQAAAAAAAAAAEAIAAAAAsBAABkcnMvc2hhcGV4bWwueG1sUEsFBgAAAAAGAAYAWwEA&#10;ALUDAAAAAA==&#10;">
                      <v:fill on="f" focussize="0,0"/>
                      <v:stroke weight="1pt" color="#70B7C9 [3204]" miterlimit="8" joinstyle="miter"/>
                      <v:imagedata o:title=""/>
                      <o:lock v:ext="edit" aspectratio="f"/>
                    </v:line>
                  </v:group>
                </v:group>
                <v:shape id="trophy-silhouette_49959" o:spid="_x0000_s1026" o:spt="100" style="position:absolute;left:127000;top:171450;height:177800;width:182880;v-text-anchor:middle;" fillcolor="#FFFFFF [3212]" filled="t" stroked="f" coordsize="423,412" o:gfxdata="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nKW7m/&#10;AAAA2wAAAA8AAAAAAAAAAQAgAAAAIgAAAGRycy9kb3ducmV2LnhtbFBLAQIUABQAAAAIAIdO4kAz&#10;LwWeOwAAADkAAAAQAAAAAAAAAAEAIAAAAA4BAABkcnMvc2hhcGV4bWwueG1sUEsFBgAAAAAGAAYA&#10;WwEAALgDAAAAAA==&#10;" path="m421,84c423,59,417,40,404,28c391,16,375,14,364,14c364,9,365,4,365,0l59,0c59,4,59,9,60,14c49,14,33,16,20,28c6,40,0,59,2,84c8,154,68,213,160,239c167,245,174,250,182,254c181,256,180,259,180,262c180,272,185,280,192,286l192,374,175,374c159,374,144,383,137,398l129,412,295,412,287,398c280,383,265,374,248,374l232,374,232,286c239,280,243,272,243,262c243,259,243,256,242,254c249,250,256,245,263,239c356,213,416,154,421,84xm390,43c399,50,403,64,401,82c398,128,367,168,318,195c315,197,311,196,308,194c305,191,305,187,307,184c334,138,353,80,361,34c368,34,381,34,390,43xm22,82c21,64,25,50,33,43c42,34,55,34,63,34c71,80,90,138,117,184c119,187,118,191,116,194c113,196,109,197,106,195c56,168,26,128,22,82xe">
                  <v:path o:connectlocs="182015,36250;174665,12083;157371,6041;157804,0;25508,0;25940,6041;8646,12083;864,36250;69174,103141;78685,109614;77821,113066;83009,123424;83009,161400;75659,161400;59230,171758;55771,177800;127540,177800;124081,171758;107220,161400;100302,161400;100302,123424;105058,113066;104626,109614;113705,103141;182015,36250;168612,18556;173368,35387;137484,84152;133160,83721;132728,79405;156074,14672;168612,18556;9511,35387;14267,18556;27237,14672;50583,79405;50151,83721;45828,84152;9511,35387" o:connectangles="0,0,0,0,0,0,0,0,0,0,0,0,0,0,0,0,0,0,0,0,0,0,0,0,0,0,0,0,0,0,0,0,0,0,0,0,0,0,0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margin">
                  <wp:posOffset>-585470</wp:posOffset>
                </wp:positionH>
                <wp:positionV relativeFrom="paragraph">
                  <wp:posOffset>3365500</wp:posOffset>
                </wp:positionV>
                <wp:extent cx="6445250" cy="762000"/>
                <wp:effectExtent l="0" t="0" r="0" b="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5250" cy="76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500" w:lineRule="exact"/>
                              <w:jc w:val="distribute"/>
                              <w:rPr>
                                <w:rFonts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b/>
                                <w:bCs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奖学金：连续3次获得稻壳大学“优秀奖学金” </w:t>
                            </w: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                           </w:t>
                            </w:r>
                            <w:bookmarkStart w:id="0" w:name="_Hlk65509288"/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20XX</w:t>
                            </w:r>
                            <w:bookmarkEnd w:id="0"/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.X-20XX.X</w:t>
                            </w:r>
                          </w:p>
                          <w:p>
                            <w:pPr>
                              <w:spacing w:line="500" w:lineRule="exact"/>
                              <w:jc w:val="distribute"/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b/>
                                <w:bCs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国家助学金</w:t>
                            </w: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                                                               20XX</w:t>
                            </w:r>
                          </w:p>
                          <w:p>
                            <w:pPr>
                              <w:spacing w:line="500" w:lineRule="exact"/>
                              <w:jc w:val="distribute"/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b/>
                                <w:bCs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《医学研究成果论文》发表于《医学期刊》Vol.20XX12      </w:t>
                            </w: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                   20XX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1pt;margin-top:265pt;height:60pt;width:507.5pt;mso-position-horizontal-relative:margin;z-index:251670528;mso-width-relative:page;mso-height-relative:page;" filled="f" stroked="f" coordsize="21600,21600" o:gfxdata="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IXholzVAAAACwEAAA8AAAAAAAAAAQAgAAAAIgAAAGRycy9kb3du&#10;cmV2LnhtbFBLAQIUABQAAAAIAIdO4kA+9KtSOwIAAGgEAAAOAAAAAAAAAAEAIAAAACQBAABkcnMv&#10;ZTJvRG9jLnhtbFBLBQYAAAAABgAGAFkBAADRBQAAAAA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500" w:lineRule="exact"/>
                        <w:jc w:val="distribute"/>
                        <w:rPr>
                          <w:rFonts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0简" w:hAnsi="汉仪旗黑-50简" w:eastAsia="汉仪旗黑-50简" w:cs="微软雅黑"/>
                          <w:b/>
                          <w:bCs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奖学金：连续3次获得稻壳大学“优秀奖学金” </w:t>
                      </w:r>
                      <w:r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                           </w:t>
                      </w:r>
                      <w:bookmarkStart w:id="0" w:name="_Hlk65509288"/>
                      <w:r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20XX</w:t>
                      </w:r>
                      <w:bookmarkEnd w:id="0"/>
                      <w:r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.X-20XX.X</w:t>
                      </w:r>
                    </w:p>
                    <w:p>
                      <w:pPr>
                        <w:spacing w:line="500" w:lineRule="exact"/>
                        <w:jc w:val="distribute"/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0简" w:hAnsi="汉仪旗黑-50简" w:eastAsia="汉仪旗黑-50简" w:cs="微软雅黑"/>
                          <w:b/>
                          <w:bCs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国家助学金</w:t>
                      </w:r>
                      <w:r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                                                               20XX</w:t>
                      </w:r>
                    </w:p>
                    <w:p>
                      <w:pPr>
                        <w:spacing w:line="500" w:lineRule="exact"/>
                        <w:jc w:val="distribute"/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0简" w:hAnsi="汉仪旗黑-50简" w:eastAsia="汉仪旗黑-50简" w:cs="微软雅黑"/>
                          <w:b/>
                          <w:bCs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《医学研究成果论文》发表于《医学期刊》Vol.20XX12      </w:t>
                      </w:r>
                      <w:r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                   20XX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-603250</wp:posOffset>
                </wp:positionH>
                <wp:positionV relativeFrom="paragraph">
                  <wp:posOffset>4406900</wp:posOffset>
                </wp:positionV>
                <wp:extent cx="6451600" cy="476250"/>
                <wp:effectExtent l="0" t="0" r="25400" b="0"/>
                <wp:wrapNone/>
                <wp:docPr id="66" name="组合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1600" cy="476250"/>
                          <a:chOff x="0" y="0"/>
                          <a:chExt cx="6451600" cy="476250"/>
                        </a:xfrm>
                      </wpg:grpSpPr>
                      <wpg:grpSp>
                        <wpg:cNvPr id="59" name="组合 12"/>
                        <wpg:cNvGrpSpPr/>
                        <wpg:grpSpPr>
                          <a:xfrm>
                            <a:off x="0" y="0"/>
                            <a:ext cx="6451600" cy="476250"/>
                            <a:chOff x="0" y="6350"/>
                            <a:chExt cx="6451600" cy="476250"/>
                          </a:xfrm>
                        </wpg:grpSpPr>
                        <wps:wsp>
                          <wps:cNvPr id="60" name="矩形: 圆角 60"/>
                          <wps:cNvSpPr/>
                          <wps:spPr>
                            <a:xfrm>
                              <a:off x="0" y="99383"/>
                              <a:ext cx="1447800" cy="319405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70B7C9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g:grpSp>
                          <wpg:cNvPr id="61" name="组合 61"/>
                          <wpg:cNvGrpSpPr/>
                          <wpg:grpSpPr>
                            <a:xfrm>
                              <a:off x="207857" y="6350"/>
                              <a:ext cx="6243743" cy="476250"/>
                              <a:chOff x="207857" y="6350"/>
                              <a:chExt cx="6243743" cy="476250"/>
                            </a:xfrm>
                          </wpg:grpSpPr>
                          <wps:wsp>
                            <wps:cNvPr id="62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92100" y="6350"/>
                                <a:ext cx="1079500" cy="4762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distribute"/>
                                    <w:rPr>
                                      <w:rFonts w:ascii="汉仪雅酷黑 75W" w:hAnsi="汉仪雅酷黑 75W" w:eastAsia="汉仪雅酷黑 75W" w:cs="Times New Roman"/>
                                      <w:color w:val="FFFFF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int="eastAsia" w:ascii="汉仪雅酷黑 75W" w:hAnsi="汉仪雅酷黑 75W" w:eastAsia="汉仪雅酷黑 75W" w:cs="Times New Roman"/>
                                      <w:color w:val="FFFFFF"/>
                                      <w:sz w:val="28"/>
                                      <w:szCs w:val="28"/>
                                    </w:rPr>
                                    <w:t>科研项目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3" name="直接连接符 63"/>
                            <wps:cNvCnPr/>
                            <wps:spPr>
                              <a:xfrm>
                                <a:off x="207857" y="411480"/>
                                <a:ext cx="6243743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B7C9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65" name="trophy-silhouette_49959"/>
                        <wps:cNvSpPr/>
                        <wps:spPr>
                          <a:xfrm>
                            <a:off x="114300" y="171450"/>
                            <a:ext cx="220980" cy="160655"/>
                          </a:xfrm>
                          <a:custGeom>
                            <a:avLst/>
                            <a:gdLst>
                              <a:gd name="connsiteX0" fmla="*/ 410614 w 580028"/>
                              <a:gd name="connsiteY0" fmla="*/ 346867 h 421400"/>
                              <a:gd name="connsiteX1" fmla="*/ 353186 w 580028"/>
                              <a:gd name="connsiteY1" fmla="*/ 362634 h 421400"/>
                              <a:gd name="connsiteX2" fmla="*/ 468043 w 580028"/>
                              <a:gd name="connsiteY2" fmla="*/ 362634 h 421400"/>
                              <a:gd name="connsiteX3" fmla="*/ 410614 w 580028"/>
                              <a:gd name="connsiteY3" fmla="*/ 346867 h 421400"/>
                              <a:gd name="connsiteX4" fmla="*/ 160800 w 580028"/>
                              <a:gd name="connsiteY4" fmla="*/ 346867 h 421400"/>
                              <a:gd name="connsiteX5" fmla="*/ 103372 w 580028"/>
                              <a:gd name="connsiteY5" fmla="*/ 362634 h 421400"/>
                              <a:gd name="connsiteX6" fmla="*/ 219664 w 580028"/>
                              <a:gd name="connsiteY6" fmla="*/ 362634 h 421400"/>
                              <a:gd name="connsiteX7" fmla="*/ 160800 w 580028"/>
                              <a:gd name="connsiteY7" fmla="*/ 346867 h 421400"/>
                              <a:gd name="connsiteX8" fmla="*/ 258342 w 580028"/>
                              <a:gd name="connsiteY8" fmla="*/ 219321 h 421400"/>
                              <a:gd name="connsiteX9" fmla="*/ 378988 w 580028"/>
                              <a:gd name="connsiteY9" fmla="*/ 273766 h 421400"/>
                              <a:gd name="connsiteX10" fmla="*/ 363189 w 580028"/>
                              <a:gd name="connsiteY10" fmla="*/ 299555 h 421400"/>
                              <a:gd name="connsiteX11" fmla="*/ 248288 w 580028"/>
                              <a:gd name="connsiteY11" fmla="*/ 237947 h 421400"/>
                              <a:gd name="connsiteX12" fmla="*/ 170267 w 580028"/>
                              <a:gd name="connsiteY12" fmla="*/ 125198 h 421400"/>
                              <a:gd name="connsiteX13" fmla="*/ 111890 w 580028"/>
                              <a:gd name="connsiteY13" fmla="*/ 159081 h 421400"/>
                              <a:gd name="connsiteX14" fmla="*/ 139182 w 580028"/>
                              <a:gd name="connsiteY14" fmla="*/ 240831 h 421400"/>
                              <a:gd name="connsiteX15" fmla="*/ 221057 w 580028"/>
                              <a:gd name="connsiteY15" fmla="*/ 213581 h 421400"/>
                              <a:gd name="connsiteX16" fmla="*/ 193765 w 580028"/>
                              <a:gd name="connsiteY16" fmla="*/ 131832 h 421400"/>
                              <a:gd name="connsiteX17" fmla="*/ 170267 w 580028"/>
                              <a:gd name="connsiteY17" fmla="*/ 125198 h 421400"/>
                              <a:gd name="connsiteX18" fmla="*/ 172399 w 580028"/>
                              <a:gd name="connsiteY18" fmla="*/ 104672 h 421400"/>
                              <a:gd name="connsiteX19" fmla="*/ 203820 w 580028"/>
                              <a:gd name="connsiteY19" fmla="*/ 113187 h 421400"/>
                              <a:gd name="connsiteX20" fmla="*/ 244039 w 580028"/>
                              <a:gd name="connsiteY20" fmla="*/ 215015 h 421400"/>
                              <a:gd name="connsiteX21" fmla="*/ 236857 w 580028"/>
                              <a:gd name="connsiteY21" fmla="*/ 229357 h 421400"/>
                              <a:gd name="connsiteX22" fmla="*/ 129127 w 580028"/>
                              <a:gd name="connsiteY22" fmla="*/ 259475 h 421400"/>
                              <a:gd name="connsiteX23" fmla="*/ 93217 w 580028"/>
                              <a:gd name="connsiteY23" fmla="*/ 149042 h 421400"/>
                              <a:gd name="connsiteX24" fmla="*/ 172399 w 580028"/>
                              <a:gd name="connsiteY24" fmla="*/ 104672 h 421400"/>
                              <a:gd name="connsiteX25" fmla="*/ 160800 w 580028"/>
                              <a:gd name="connsiteY25" fmla="*/ 40133 h 421400"/>
                              <a:gd name="connsiteX26" fmla="*/ 83272 w 580028"/>
                              <a:gd name="connsiteY26" fmla="*/ 70233 h 421400"/>
                              <a:gd name="connsiteX27" fmla="*/ 57428 w 580028"/>
                              <a:gd name="connsiteY27" fmla="*/ 100334 h 421400"/>
                              <a:gd name="connsiteX28" fmla="*/ 57428 w 580028"/>
                              <a:gd name="connsiteY28" fmla="*/ 348300 h 421400"/>
                              <a:gd name="connsiteX29" fmla="*/ 160800 w 580028"/>
                              <a:gd name="connsiteY29" fmla="*/ 306734 h 421400"/>
                              <a:gd name="connsiteX30" fmla="*/ 267043 w 580028"/>
                              <a:gd name="connsiteY30" fmla="*/ 348300 h 421400"/>
                              <a:gd name="connsiteX31" fmla="*/ 267043 w 580028"/>
                              <a:gd name="connsiteY31" fmla="*/ 266600 h 421400"/>
                              <a:gd name="connsiteX32" fmla="*/ 307243 w 580028"/>
                              <a:gd name="connsiteY32" fmla="*/ 283800 h 421400"/>
                              <a:gd name="connsiteX33" fmla="*/ 307243 w 580028"/>
                              <a:gd name="connsiteY33" fmla="*/ 348300 h 421400"/>
                              <a:gd name="connsiteX34" fmla="*/ 410614 w 580028"/>
                              <a:gd name="connsiteY34" fmla="*/ 306734 h 421400"/>
                              <a:gd name="connsiteX35" fmla="*/ 516857 w 580028"/>
                              <a:gd name="connsiteY35" fmla="*/ 348300 h 421400"/>
                              <a:gd name="connsiteX36" fmla="*/ 516857 w 580028"/>
                              <a:gd name="connsiteY36" fmla="*/ 100334 h 421400"/>
                              <a:gd name="connsiteX37" fmla="*/ 512550 w 580028"/>
                              <a:gd name="connsiteY37" fmla="*/ 94600 h 421400"/>
                              <a:gd name="connsiteX38" fmla="*/ 492450 w 580028"/>
                              <a:gd name="connsiteY38" fmla="*/ 71666 h 421400"/>
                              <a:gd name="connsiteX39" fmla="*/ 410614 w 580028"/>
                              <a:gd name="connsiteY39" fmla="*/ 40133 h 421400"/>
                              <a:gd name="connsiteX40" fmla="*/ 333086 w 580028"/>
                              <a:gd name="connsiteY40" fmla="*/ 70233 h 421400"/>
                              <a:gd name="connsiteX41" fmla="*/ 307243 w 580028"/>
                              <a:gd name="connsiteY41" fmla="*/ 100334 h 421400"/>
                              <a:gd name="connsiteX42" fmla="*/ 307243 w 580028"/>
                              <a:gd name="connsiteY42" fmla="*/ 225034 h 421400"/>
                              <a:gd name="connsiteX43" fmla="*/ 267043 w 580028"/>
                              <a:gd name="connsiteY43" fmla="*/ 209267 h 421400"/>
                              <a:gd name="connsiteX44" fmla="*/ 267043 w 580028"/>
                              <a:gd name="connsiteY44" fmla="*/ 100334 h 421400"/>
                              <a:gd name="connsiteX45" fmla="*/ 262736 w 580028"/>
                              <a:gd name="connsiteY45" fmla="*/ 94600 h 421400"/>
                              <a:gd name="connsiteX46" fmla="*/ 242636 w 580028"/>
                              <a:gd name="connsiteY46" fmla="*/ 71666 h 421400"/>
                              <a:gd name="connsiteX47" fmla="*/ 160800 w 580028"/>
                              <a:gd name="connsiteY47" fmla="*/ 40133 h 421400"/>
                              <a:gd name="connsiteX48" fmla="*/ 160800 w 580028"/>
                              <a:gd name="connsiteY48" fmla="*/ 0 h 421400"/>
                              <a:gd name="connsiteX49" fmla="*/ 268479 w 580028"/>
                              <a:gd name="connsiteY49" fmla="*/ 43000 h 421400"/>
                              <a:gd name="connsiteX50" fmla="*/ 287143 w 580028"/>
                              <a:gd name="connsiteY50" fmla="*/ 61633 h 421400"/>
                              <a:gd name="connsiteX51" fmla="*/ 304371 w 580028"/>
                              <a:gd name="connsiteY51" fmla="*/ 43000 h 421400"/>
                              <a:gd name="connsiteX52" fmla="*/ 410614 w 580028"/>
                              <a:gd name="connsiteY52" fmla="*/ 0 h 421400"/>
                              <a:gd name="connsiteX53" fmla="*/ 518293 w 580028"/>
                              <a:gd name="connsiteY53" fmla="*/ 43000 h 421400"/>
                              <a:gd name="connsiteX54" fmla="*/ 554185 w 580028"/>
                              <a:gd name="connsiteY54" fmla="*/ 84566 h 421400"/>
                              <a:gd name="connsiteX55" fmla="*/ 555621 w 580028"/>
                              <a:gd name="connsiteY55" fmla="*/ 94600 h 421400"/>
                              <a:gd name="connsiteX56" fmla="*/ 555621 w 580028"/>
                              <a:gd name="connsiteY56" fmla="*/ 130434 h 421400"/>
                              <a:gd name="connsiteX57" fmla="*/ 580028 w 580028"/>
                              <a:gd name="connsiteY57" fmla="*/ 130434 h 421400"/>
                              <a:gd name="connsiteX58" fmla="*/ 580028 w 580028"/>
                              <a:gd name="connsiteY58" fmla="*/ 421400 h 421400"/>
                              <a:gd name="connsiteX59" fmla="*/ 0 w 580028"/>
                              <a:gd name="connsiteY59" fmla="*/ 421400 h 421400"/>
                              <a:gd name="connsiteX60" fmla="*/ 0 w 580028"/>
                              <a:gd name="connsiteY60" fmla="*/ 130434 h 421400"/>
                              <a:gd name="connsiteX61" fmla="*/ 17228 w 580028"/>
                              <a:gd name="connsiteY61" fmla="*/ 130434 h 421400"/>
                              <a:gd name="connsiteX62" fmla="*/ 17228 w 580028"/>
                              <a:gd name="connsiteY62" fmla="*/ 94600 h 421400"/>
                              <a:gd name="connsiteX63" fmla="*/ 20100 w 580028"/>
                              <a:gd name="connsiteY63" fmla="*/ 86000 h 421400"/>
                              <a:gd name="connsiteX64" fmla="*/ 54557 w 580028"/>
                              <a:gd name="connsiteY64" fmla="*/ 43000 h 421400"/>
                              <a:gd name="connsiteX65" fmla="*/ 160800 w 580028"/>
                              <a:gd name="connsiteY65" fmla="*/ 0 h 4214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</a:cxnLst>
                            <a:rect l="l" t="t" r="r" b="b"/>
                            <a:pathLst>
                              <a:path w="580028" h="421400">
                                <a:moveTo>
                                  <a:pt x="410614" y="346867"/>
                                </a:moveTo>
                                <a:cubicBezTo>
                                  <a:pt x="387643" y="346867"/>
                                  <a:pt x="368978" y="352600"/>
                                  <a:pt x="353186" y="362634"/>
                                </a:cubicBezTo>
                                <a:lnTo>
                                  <a:pt x="468043" y="362634"/>
                                </a:lnTo>
                                <a:cubicBezTo>
                                  <a:pt x="452250" y="352600"/>
                                  <a:pt x="433586" y="346867"/>
                                  <a:pt x="410614" y="346867"/>
                                </a:cubicBezTo>
                                <a:close/>
                                <a:moveTo>
                                  <a:pt x="160800" y="346867"/>
                                </a:moveTo>
                                <a:cubicBezTo>
                                  <a:pt x="137829" y="346867"/>
                                  <a:pt x="119164" y="352600"/>
                                  <a:pt x="103372" y="362634"/>
                                </a:cubicBezTo>
                                <a:lnTo>
                                  <a:pt x="219664" y="362634"/>
                                </a:lnTo>
                                <a:cubicBezTo>
                                  <a:pt x="202436" y="352600"/>
                                  <a:pt x="183771" y="346867"/>
                                  <a:pt x="160800" y="346867"/>
                                </a:cubicBezTo>
                                <a:close/>
                                <a:moveTo>
                                  <a:pt x="258342" y="219321"/>
                                </a:moveTo>
                                <a:lnTo>
                                  <a:pt x="378988" y="273766"/>
                                </a:lnTo>
                                <a:cubicBezTo>
                                  <a:pt x="378988" y="273766"/>
                                  <a:pt x="387605" y="293824"/>
                                  <a:pt x="363189" y="299555"/>
                                </a:cubicBezTo>
                                <a:lnTo>
                                  <a:pt x="248288" y="237947"/>
                                </a:lnTo>
                                <a:close/>
                                <a:moveTo>
                                  <a:pt x="170267" y="125198"/>
                                </a:moveTo>
                                <a:cubicBezTo>
                                  <a:pt x="146364" y="123585"/>
                                  <a:pt x="122663" y="136493"/>
                                  <a:pt x="111890" y="159081"/>
                                </a:cubicBezTo>
                                <a:cubicBezTo>
                                  <a:pt x="96090" y="189200"/>
                                  <a:pt x="109017" y="226489"/>
                                  <a:pt x="139182" y="240831"/>
                                </a:cubicBezTo>
                                <a:cubicBezTo>
                                  <a:pt x="169346" y="256607"/>
                                  <a:pt x="206693" y="245133"/>
                                  <a:pt x="221057" y="213581"/>
                                </a:cubicBezTo>
                                <a:cubicBezTo>
                                  <a:pt x="236857" y="183463"/>
                                  <a:pt x="225366" y="146174"/>
                                  <a:pt x="193765" y="131832"/>
                                </a:cubicBezTo>
                                <a:cubicBezTo>
                                  <a:pt x="186224" y="127888"/>
                                  <a:pt x="178234" y="125736"/>
                                  <a:pt x="170267" y="125198"/>
                                </a:cubicBezTo>
                                <a:close/>
                                <a:moveTo>
                                  <a:pt x="172399" y="104672"/>
                                </a:moveTo>
                                <a:cubicBezTo>
                                  <a:pt x="183082" y="105389"/>
                                  <a:pt x="193765" y="108168"/>
                                  <a:pt x="203820" y="113187"/>
                                </a:cubicBezTo>
                                <a:cubicBezTo>
                                  <a:pt x="241166" y="131832"/>
                                  <a:pt x="258403" y="176292"/>
                                  <a:pt x="244039" y="215015"/>
                                </a:cubicBezTo>
                                <a:cubicBezTo>
                                  <a:pt x="242603" y="219318"/>
                                  <a:pt x="241166" y="222186"/>
                                  <a:pt x="236857" y="229357"/>
                                </a:cubicBezTo>
                                <a:cubicBezTo>
                                  <a:pt x="213875" y="265212"/>
                                  <a:pt x="167910" y="279554"/>
                                  <a:pt x="129127" y="259475"/>
                                </a:cubicBezTo>
                                <a:cubicBezTo>
                                  <a:pt x="88908" y="239397"/>
                                  <a:pt x="73107" y="190634"/>
                                  <a:pt x="93217" y="149042"/>
                                </a:cubicBezTo>
                                <a:cubicBezTo>
                                  <a:pt x="108299" y="118924"/>
                                  <a:pt x="140349" y="102520"/>
                                  <a:pt x="172399" y="104672"/>
                                </a:cubicBezTo>
                                <a:close/>
                                <a:moveTo>
                                  <a:pt x="160800" y="40133"/>
                                </a:moveTo>
                                <a:cubicBezTo>
                                  <a:pt x="126343" y="40133"/>
                                  <a:pt x="101936" y="54466"/>
                                  <a:pt x="83272" y="70233"/>
                                </a:cubicBezTo>
                                <a:cubicBezTo>
                                  <a:pt x="70350" y="81700"/>
                                  <a:pt x="61735" y="94600"/>
                                  <a:pt x="57428" y="100334"/>
                                </a:cubicBezTo>
                                <a:lnTo>
                                  <a:pt x="57428" y="348300"/>
                                </a:lnTo>
                                <a:cubicBezTo>
                                  <a:pt x="80400" y="328234"/>
                                  <a:pt x="114857" y="306734"/>
                                  <a:pt x="160800" y="306734"/>
                                </a:cubicBezTo>
                                <a:cubicBezTo>
                                  <a:pt x="208179" y="306734"/>
                                  <a:pt x="244071" y="328234"/>
                                  <a:pt x="267043" y="348300"/>
                                </a:cubicBezTo>
                                <a:lnTo>
                                  <a:pt x="267043" y="266600"/>
                                </a:lnTo>
                                <a:lnTo>
                                  <a:pt x="307243" y="283800"/>
                                </a:lnTo>
                                <a:lnTo>
                                  <a:pt x="307243" y="348300"/>
                                </a:lnTo>
                                <a:cubicBezTo>
                                  <a:pt x="330214" y="328234"/>
                                  <a:pt x="364671" y="306734"/>
                                  <a:pt x="410614" y="306734"/>
                                </a:cubicBezTo>
                                <a:cubicBezTo>
                                  <a:pt x="457993" y="306734"/>
                                  <a:pt x="493885" y="328234"/>
                                  <a:pt x="516857" y="348300"/>
                                </a:cubicBezTo>
                                <a:lnTo>
                                  <a:pt x="516857" y="100334"/>
                                </a:lnTo>
                                <a:cubicBezTo>
                                  <a:pt x="515421" y="98900"/>
                                  <a:pt x="513985" y="97467"/>
                                  <a:pt x="512550" y="94600"/>
                                </a:cubicBezTo>
                                <a:cubicBezTo>
                                  <a:pt x="508243" y="88866"/>
                                  <a:pt x="501064" y="80266"/>
                                  <a:pt x="492450" y="71666"/>
                                </a:cubicBezTo>
                                <a:cubicBezTo>
                                  <a:pt x="472350" y="55900"/>
                                  <a:pt x="446507" y="40133"/>
                                  <a:pt x="410614" y="40133"/>
                                </a:cubicBezTo>
                                <a:cubicBezTo>
                                  <a:pt x="376157" y="40133"/>
                                  <a:pt x="351750" y="54466"/>
                                  <a:pt x="333086" y="70233"/>
                                </a:cubicBezTo>
                                <a:cubicBezTo>
                                  <a:pt x="320164" y="81700"/>
                                  <a:pt x="310114" y="94600"/>
                                  <a:pt x="307243" y="100334"/>
                                </a:cubicBezTo>
                                <a:lnTo>
                                  <a:pt x="307243" y="225034"/>
                                </a:lnTo>
                                <a:lnTo>
                                  <a:pt x="267043" y="209267"/>
                                </a:lnTo>
                                <a:lnTo>
                                  <a:pt x="267043" y="100334"/>
                                </a:lnTo>
                                <a:cubicBezTo>
                                  <a:pt x="265607" y="98900"/>
                                  <a:pt x="265607" y="97467"/>
                                  <a:pt x="262736" y="94600"/>
                                </a:cubicBezTo>
                                <a:cubicBezTo>
                                  <a:pt x="258429" y="88866"/>
                                  <a:pt x="251250" y="80266"/>
                                  <a:pt x="242636" y="71666"/>
                                </a:cubicBezTo>
                                <a:cubicBezTo>
                                  <a:pt x="222536" y="55900"/>
                                  <a:pt x="196693" y="40133"/>
                                  <a:pt x="160800" y="40133"/>
                                </a:cubicBezTo>
                                <a:close/>
                                <a:moveTo>
                                  <a:pt x="160800" y="0"/>
                                </a:moveTo>
                                <a:cubicBezTo>
                                  <a:pt x="208179" y="0"/>
                                  <a:pt x="245507" y="21500"/>
                                  <a:pt x="268479" y="43000"/>
                                </a:cubicBezTo>
                                <a:cubicBezTo>
                                  <a:pt x="275657" y="48733"/>
                                  <a:pt x="281400" y="55900"/>
                                  <a:pt x="287143" y="61633"/>
                                </a:cubicBezTo>
                                <a:cubicBezTo>
                                  <a:pt x="291450" y="55900"/>
                                  <a:pt x="297193" y="48733"/>
                                  <a:pt x="304371" y="43000"/>
                                </a:cubicBezTo>
                                <a:cubicBezTo>
                                  <a:pt x="327343" y="21500"/>
                                  <a:pt x="363236" y="0"/>
                                  <a:pt x="410614" y="0"/>
                                </a:cubicBezTo>
                                <a:cubicBezTo>
                                  <a:pt x="457993" y="0"/>
                                  <a:pt x="493885" y="21500"/>
                                  <a:pt x="518293" y="43000"/>
                                </a:cubicBezTo>
                                <a:cubicBezTo>
                                  <a:pt x="541264" y="63066"/>
                                  <a:pt x="552750" y="84566"/>
                                  <a:pt x="554185" y="84566"/>
                                </a:cubicBezTo>
                                <a:lnTo>
                                  <a:pt x="555621" y="94600"/>
                                </a:lnTo>
                                <a:lnTo>
                                  <a:pt x="555621" y="130434"/>
                                </a:lnTo>
                                <a:lnTo>
                                  <a:pt x="580028" y="130434"/>
                                </a:lnTo>
                                <a:lnTo>
                                  <a:pt x="580028" y="421400"/>
                                </a:lnTo>
                                <a:lnTo>
                                  <a:pt x="0" y="421400"/>
                                </a:lnTo>
                                <a:lnTo>
                                  <a:pt x="0" y="130434"/>
                                </a:lnTo>
                                <a:lnTo>
                                  <a:pt x="17228" y="130434"/>
                                </a:lnTo>
                                <a:lnTo>
                                  <a:pt x="17228" y="94600"/>
                                </a:lnTo>
                                <a:lnTo>
                                  <a:pt x="20100" y="86000"/>
                                </a:lnTo>
                                <a:cubicBezTo>
                                  <a:pt x="20100" y="84566"/>
                                  <a:pt x="31585" y="64500"/>
                                  <a:pt x="54557" y="43000"/>
                                </a:cubicBezTo>
                                <a:cubicBezTo>
                                  <a:pt x="77529" y="21500"/>
                                  <a:pt x="113422" y="0"/>
                                  <a:pt x="16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vertOverflow="clip" horzOverflow="clip"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7.5pt;margin-top:347pt;height:37.5pt;width:508pt;z-index:251671552;mso-width-relative:page;mso-height-relative:page;" coordsize="6451600,476250" o:gfxdata="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">
                <o:lock v:ext="edit" aspectratio="f"/>
                <v:group id="组合 12" o:spid="_x0000_s1026" o:spt="203" style="position:absolute;left:0;top:0;height:476250;width:6451600;" coordorigin="0,6350" coordsize="6451600,476250" o:gfxdata="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9V6BSL0AAADbAAAADwAAAAAAAAABACAAAAAiAAAAZHJzL2Rvd25yZXYueG1s&#10;UEsBAhQAFAAAAAgAh07iQDMvBZ47AAAAOQAAABUAAAAAAAAAAQAgAAAADAEAAGRycy9ncm91cHNo&#10;YXBleG1sLnhtbFBLBQYAAAAABgAGAGABAADJAwAAAAA=&#10;">
                  <o:lock v:ext="edit" aspectratio="f"/>
                  <v:roundrect id="矩形: 圆角 60" o:spid="_x0000_s1026" o:spt="2" style="position:absolute;left:0;top:99383;height:319405;width:1447800;v-text-anchor:middle;" fillcolor="#70B7C9" filled="t" stroked="f" coordsize="21600,21600" arcsize="0.5" o:gfxdata="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6ZWK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roundrect>
                  <v:group id="_x0000_s1026" o:spid="_x0000_s1026" o:spt="203" style="position:absolute;left:207857;top:6350;height:476250;width:6243743;" coordorigin="207857,6350" coordsize="6243743,476250" o:gfxdata="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VER/O+AAAA2wAAAA8AAAAAAAAAAQAgAAAAIgAAAGRycy9kb3ducmV2Lnht&#10;bFBLAQIUABQAAAAIAIdO4kAzLwWeOwAAADkAAAAVAAAAAAAAAAEAIAAAAA0BAABkcnMvZ3JvdXBz&#10;aGFwZXhtbC54bWxQSwUGAAAAAAYABgBgAQAAygMAAAAA&#10;">
                    <o:lock v:ext="edit" aspectratio="f"/>
                    <v:shape id="文本框 2" o:spid="_x0000_s1026" o:spt="202" type="#_x0000_t202" style="position:absolute;left:292100;top:6350;height:476250;width:1079500;" filled="f" stroked="f" coordsize="21600,21600" o:gfxdata="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K85n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distribute"/>
                              <w:rPr>
                                <w:rFonts w:ascii="汉仪雅酷黑 75W" w:hAnsi="汉仪雅酷黑 75W" w:eastAsia="汉仪雅酷黑 75W" w:cs="Times New Roman"/>
                                <w:color w:val="FFFF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汉仪雅酷黑 75W" w:hAnsi="汉仪雅酷黑 75W" w:eastAsia="汉仪雅酷黑 75W" w:cs="Times New Roman"/>
                                <w:color w:val="FFFFFF"/>
                                <w:sz w:val="28"/>
                                <w:szCs w:val="28"/>
                              </w:rPr>
                              <w:t>科研项目</w:t>
                            </w:r>
                          </w:p>
                        </w:txbxContent>
                      </v:textbox>
                    </v:shape>
                    <v:line id="_x0000_s1026" o:spid="_x0000_s1026" o:spt="20" style="position:absolute;left:207857;top:411480;height:0;width:6243743;" filled="f" stroked="t" coordsize="21600,21600" o:gfxdata="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Vx3/i8AAAA&#10;2wAAAA8AAAAAAAAAAQAgAAAAIgAAAGRycy9kb3ducmV2LnhtbFBLAQIUABQAAAAIAIdO4kAzLwWe&#10;OwAAADkAAAAQAAAAAAAAAAEAIAAAAAsBAABkcnMvc2hhcGV4bWwueG1sUEsFBgAAAAAGAAYAWwEA&#10;ALUDAAAAAA==&#10;">
                      <v:fill on="f" focussize="0,0"/>
                      <v:stroke weight="1pt" color="#70B7C9 [3204]" miterlimit="8" joinstyle="miter"/>
                      <v:imagedata o:title=""/>
                      <o:lock v:ext="edit" aspectratio="f"/>
                    </v:line>
                  </v:group>
                </v:group>
                <v:shape id="trophy-silhouette_49959" o:spid="_x0000_s1026" o:spt="100" style="position:absolute;left:114300;top:171450;height:160655;width:220980;v-text-anchor:middle;" fillcolor="#FFFFFF [3212]" filled="t" stroked="f" coordsize="580028,421400" o:gfxdata="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rL0BLsAAADb&#10;AAAADwAAAAAAAAABACAAAAAiAAAAZHJzL2Rvd25yZXYueG1sUEsBAhQAFAAAAAgAh07iQDMvBZ47&#10;AAAAOQAAABAAAAAAAAAAAQAgAAAACgEAAGRycy9zaGFwZXhtbC54bWxQSwUGAAAAAAYABgBbAQAA&#10;tAMAAAAA&#10;" path="m410614,346867c387643,346867,368978,352600,353186,362634l468043,362634c452250,352600,433586,346867,410614,346867xm160800,346867c137829,346867,119164,352600,103372,362634l219664,362634c202436,352600,183771,346867,160800,346867xm258342,219321l378988,273766c378988,273766,387605,293824,363189,299555l248288,237947xm170267,125198c146364,123585,122663,136493,111890,159081c96090,189200,109017,226489,139182,240831c169346,256607,206693,245133,221057,213581c236857,183463,225366,146174,193765,131832c186224,127888,178234,125736,170267,125198xm172399,104672c183082,105389,193765,108168,203820,113187c241166,131832,258403,176292,244039,215015c242603,219318,241166,222186,236857,229357c213875,265212,167910,279554,129127,259475c88908,239397,73107,190634,93217,149042c108299,118924,140349,102520,172399,104672xm160800,40133c126343,40133,101936,54466,83272,70233c70350,81700,61735,94600,57428,100334l57428,348300c80400,328234,114857,306734,160800,306734c208179,306734,244071,328234,267043,348300l267043,266600,307243,283800,307243,348300c330214,328234,364671,306734,410614,306734c457993,306734,493885,328234,516857,348300l516857,100334c515421,98900,513985,97467,512550,94600c508243,88866,501064,80266,492450,71666c472350,55900,446507,40133,410614,40133c376157,40133,351750,54466,333086,70233c320164,81700,310114,94600,307243,100334l307243,225034,267043,209267,267043,100334c265607,98900,265607,97467,262736,94600c258429,88866,251250,80266,242636,71666c222536,55900,196693,40133,160800,40133xm160800,0c208179,0,245507,21500,268479,43000c275657,48733,281400,55900,287143,61633c291450,55900,297193,48733,304371,43000c327343,21500,363236,0,410614,0c457993,0,493885,21500,518293,43000c541264,63066,552750,84566,554185,84566l555621,94600,555621,130434,580028,130434,580028,421400,0,421400,0,130434,17228,130434,17228,94600,20100,86000c20100,84566,31585,64500,54557,43000c77529,21500,113422,0,160800,0xe">
                  <v:path o:connectlocs="156436,132239;134557,138250;178315,138250;156436,132239;61261,132239;39382,138250;83687,138250;61261,132239;98423,83614;144387,104370;138368,114202;94593,90715;64868,47730;42628,60648;53025,91814;84218,81425;73820,50259;64868,47730;65680,39905;77651,43151;92974,81972;90238,87440;49195,98922;35513,56820;65680,39905;61261,15300;31725,26775;21879,38251;21879,132786;61261,116939;101738,132786;101738,101638;117053,108196;117053,132786;156436,116939;196913,132786;196913,38251;195272,36065;187614,27322;156436,15300;126899,26775;117053,38251;117053,85792;101738,79781;101738,38251;100097,36065;92439,27322;61261,15300;61261,0;102285,16393;109396,23497;115959,16393;156436,0;197460,16393;211134,32240;211681,36065;211681,49726;220980,49726;220980,160655;0,160655;0,49726;6563,49726;6563,36065;7657,32786;20785,16393;61261,0" o:connectangles="0,0,0,0,0,0,0,0,0,0,0,0,0,0,0,0,0,0,0,0,0,0,0,0,0,0,0,0,0,0,0,0,0,0,0,0,0,0,0,0,0,0,0,0,0,0,0,0,0,0,0,0,0,0,0,0,0,0,0,0,0,0,0,0,0,0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margin">
                  <wp:posOffset>-585470</wp:posOffset>
                </wp:positionH>
                <wp:positionV relativeFrom="paragraph">
                  <wp:posOffset>4836160</wp:posOffset>
                </wp:positionV>
                <wp:extent cx="6445250" cy="762000"/>
                <wp:effectExtent l="0" t="0" r="0" b="3810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5250" cy="76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500" w:lineRule="exact"/>
                              <w:jc w:val="distribute"/>
                              <w:rPr>
                                <w:rFonts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b/>
                                <w:bCs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毕业论文                   《医学研究成果论文》                    </w:t>
                            </w: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20XX.X-20XX.X</w:t>
                            </w:r>
                          </w:p>
                          <w:p>
                            <w:pPr>
                              <w:spacing w:line="500" w:lineRule="exact"/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科技论文是以科技新成果为对象，采用科技语言、科学逻辑思维方式，并按照一定的写作格式撰写,经过正规严格的审查后公开发表的论文。写科技论文的目的是报告自己的研究成果，说明自己对某一问题的观点和看法，接受同行的评议和审查，以图在讨论和争论中渐进真理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1pt;margin-top:380.8pt;height:60pt;width:507.5pt;mso-position-horizontal-relative:margin;z-index:251672576;mso-width-relative:page;mso-height-relative:page;" filled="f" stroked="f" coordsize="21600,21600" o:gfxdata="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oqEU1NQAAAALAQAADwAAAAAAAAABACAAAAAiAAAAZHJzL2Rvd25y&#10;ZXYueG1sUEsBAhQAFAAAAAgAh07iQMRRNcU7AgAAaAQAAA4AAAAAAAAAAQAgAAAAIwEAAGRycy9l&#10;Mm9Eb2MueG1sUEsFBgAAAAAGAAYAWQEAANAFAAAAAA=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500" w:lineRule="exact"/>
                        <w:jc w:val="distribute"/>
                        <w:rPr>
                          <w:rFonts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0简" w:hAnsi="汉仪旗黑-50简" w:eastAsia="汉仪旗黑-50简" w:cs="微软雅黑"/>
                          <w:b/>
                          <w:bCs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毕业论文                   《医学研究成果论文》                    </w:t>
                      </w:r>
                      <w:r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20XX.X-20XX.X</w:t>
                      </w:r>
                    </w:p>
                    <w:p>
                      <w:pPr>
                        <w:spacing w:line="500" w:lineRule="exact"/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科技论文是以科技新成果为对象，采用科技语言、科学逻辑思维方式，并按照一定的写作格式撰写,经过正规严格的审查后公开发表的论文。写科技论文的目的是报告自己的研究成果，说明自己对某一问题的观点和看法，接受同行的评议和审查，以图在讨论和争论中渐进真理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-603250</wp:posOffset>
                </wp:positionH>
                <wp:positionV relativeFrom="paragraph">
                  <wp:posOffset>6197600</wp:posOffset>
                </wp:positionV>
                <wp:extent cx="6451600" cy="476250"/>
                <wp:effectExtent l="0" t="0" r="25400" b="0"/>
                <wp:wrapNone/>
                <wp:docPr id="79" name="组合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1600" cy="476250"/>
                          <a:chOff x="0" y="0"/>
                          <a:chExt cx="6451600" cy="476250"/>
                        </a:xfrm>
                      </wpg:grpSpPr>
                      <wpg:grpSp>
                        <wpg:cNvPr id="70" name="组合 12"/>
                        <wpg:cNvGrpSpPr/>
                        <wpg:grpSpPr>
                          <a:xfrm>
                            <a:off x="0" y="0"/>
                            <a:ext cx="6451600" cy="476250"/>
                            <a:chOff x="0" y="6350"/>
                            <a:chExt cx="6451600" cy="476250"/>
                          </a:xfrm>
                        </wpg:grpSpPr>
                        <wps:wsp>
                          <wps:cNvPr id="71" name="矩形: 圆角 71"/>
                          <wps:cNvSpPr/>
                          <wps:spPr>
                            <a:xfrm>
                              <a:off x="0" y="99383"/>
                              <a:ext cx="1447800" cy="319405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70B7C9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g:grpSp>
                          <wpg:cNvPr id="72" name="组合 72"/>
                          <wpg:cNvGrpSpPr/>
                          <wpg:grpSpPr>
                            <a:xfrm>
                              <a:off x="207857" y="6350"/>
                              <a:ext cx="6243743" cy="476250"/>
                              <a:chOff x="207857" y="6350"/>
                              <a:chExt cx="6243743" cy="476250"/>
                            </a:xfrm>
                          </wpg:grpSpPr>
                          <wps:wsp>
                            <wps:cNvPr id="74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92100" y="6350"/>
                                <a:ext cx="1079500" cy="4762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distribute"/>
                                    <w:rPr>
                                      <w:rFonts w:ascii="汉仪雅酷黑 75W" w:hAnsi="汉仪雅酷黑 75W" w:eastAsia="汉仪雅酷黑 75W" w:cs="Times New Roman"/>
                                      <w:color w:val="FFFFF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int="eastAsia" w:ascii="汉仪雅酷黑 75W" w:hAnsi="汉仪雅酷黑 75W" w:eastAsia="汉仪雅酷黑 75W" w:cs="Times New Roman"/>
                                      <w:color w:val="FFFFFF"/>
                                      <w:sz w:val="28"/>
                                      <w:szCs w:val="28"/>
                                    </w:rPr>
                                    <w:t>实习经历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75" name="直接连接符 75"/>
                            <wps:cNvCnPr/>
                            <wps:spPr>
                              <a:xfrm>
                                <a:off x="207857" y="411480"/>
                                <a:ext cx="6243743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B7C9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77" name="trophy-silhouette_49959"/>
                        <wps:cNvSpPr/>
                        <wps:spPr>
                          <a:xfrm>
                            <a:off x="101600" y="158750"/>
                            <a:ext cx="220980" cy="185420"/>
                          </a:xfrm>
                          <a:custGeom>
                            <a:avLst/>
                            <a:gdLst>
                              <a:gd name="connsiteX0" fmla="*/ 245991 w 607427"/>
                              <a:gd name="connsiteY0" fmla="*/ 351063 h 508988"/>
                              <a:gd name="connsiteX1" fmla="*/ 361436 w 607427"/>
                              <a:gd name="connsiteY1" fmla="*/ 351063 h 508988"/>
                              <a:gd name="connsiteX2" fmla="*/ 361436 w 607427"/>
                              <a:gd name="connsiteY2" fmla="*/ 397707 h 508988"/>
                              <a:gd name="connsiteX3" fmla="*/ 245991 w 607427"/>
                              <a:gd name="connsiteY3" fmla="*/ 397707 h 508988"/>
                              <a:gd name="connsiteX4" fmla="*/ 0 w 607427"/>
                              <a:gd name="connsiteY4" fmla="*/ 351063 h 508988"/>
                              <a:gd name="connsiteX5" fmla="*/ 211334 w 607427"/>
                              <a:gd name="connsiteY5" fmla="*/ 351063 h 508988"/>
                              <a:gd name="connsiteX6" fmla="*/ 211334 w 607427"/>
                              <a:gd name="connsiteY6" fmla="*/ 432272 h 508988"/>
                              <a:gd name="connsiteX7" fmla="*/ 396093 w 607427"/>
                              <a:gd name="connsiteY7" fmla="*/ 432272 h 508988"/>
                              <a:gd name="connsiteX8" fmla="*/ 396093 w 607427"/>
                              <a:gd name="connsiteY8" fmla="*/ 351063 h 508988"/>
                              <a:gd name="connsiteX9" fmla="*/ 607427 w 607427"/>
                              <a:gd name="connsiteY9" fmla="*/ 351063 h 508988"/>
                              <a:gd name="connsiteX10" fmla="*/ 607427 w 607427"/>
                              <a:gd name="connsiteY10" fmla="*/ 508988 h 508988"/>
                              <a:gd name="connsiteX11" fmla="*/ 0 w 607427"/>
                              <a:gd name="connsiteY11" fmla="*/ 508988 h 508988"/>
                              <a:gd name="connsiteX12" fmla="*/ 207259 w 607427"/>
                              <a:gd name="connsiteY12" fmla="*/ 51886 h 508988"/>
                              <a:gd name="connsiteX13" fmla="*/ 207259 w 607427"/>
                              <a:gd name="connsiteY13" fmla="*/ 114708 h 508988"/>
                              <a:gd name="connsiteX14" fmla="*/ 400083 w 607427"/>
                              <a:gd name="connsiteY14" fmla="*/ 114708 h 508988"/>
                              <a:gd name="connsiteX15" fmla="*/ 400083 w 607427"/>
                              <a:gd name="connsiteY15" fmla="*/ 51886 h 508988"/>
                              <a:gd name="connsiteX16" fmla="*/ 155296 w 607427"/>
                              <a:gd name="connsiteY16" fmla="*/ 0 h 508988"/>
                              <a:gd name="connsiteX17" fmla="*/ 452047 w 607427"/>
                              <a:gd name="connsiteY17" fmla="*/ 0 h 508988"/>
                              <a:gd name="connsiteX18" fmla="*/ 452047 w 607427"/>
                              <a:gd name="connsiteY18" fmla="*/ 114708 h 508988"/>
                              <a:gd name="connsiteX19" fmla="*/ 607427 w 607427"/>
                              <a:gd name="connsiteY19" fmla="*/ 114708 h 508988"/>
                              <a:gd name="connsiteX20" fmla="*/ 607427 w 607427"/>
                              <a:gd name="connsiteY20" fmla="*/ 316486 h 508988"/>
                              <a:gd name="connsiteX21" fmla="*/ 396093 w 607427"/>
                              <a:gd name="connsiteY21" fmla="*/ 316486 h 508988"/>
                              <a:gd name="connsiteX22" fmla="*/ 211334 w 607427"/>
                              <a:gd name="connsiteY22" fmla="*/ 316486 h 508988"/>
                              <a:gd name="connsiteX23" fmla="*/ 0 w 607427"/>
                              <a:gd name="connsiteY23" fmla="*/ 316486 h 508988"/>
                              <a:gd name="connsiteX24" fmla="*/ 0 w 607427"/>
                              <a:gd name="connsiteY24" fmla="*/ 114708 h 508988"/>
                              <a:gd name="connsiteX25" fmla="*/ 155296 w 607427"/>
                              <a:gd name="connsiteY25" fmla="*/ 114708 h 50898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</a:cxnLst>
                            <a:rect l="l" t="t" r="r" b="b"/>
                            <a:pathLst>
                              <a:path w="607427" h="508988">
                                <a:moveTo>
                                  <a:pt x="245991" y="351063"/>
                                </a:moveTo>
                                <a:lnTo>
                                  <a:pt x="361436" y="351063"/>
                                </a:lnTo>
                                <a:lnTo>
                                  <a:pt x="361436" y="397707"/>
                                </a:lnTo>
                                <a:lnTo>
                                  <a:pt x="245991" y="397707"/>
                                </a:lnTo>
                                <a:close/>
                                <a:moveTo>
                                  <a:pt x="0" y="351063"/>
                                </a:moveTo>
                                <a:lnTo>
                                  <a:pt x="211334" y="351063"/>
                                </a:lnTo>
                                <a:lnTo>
                                  <a:pt x="211334" y="432272"/>
                                </a:lnTo>
                                <a:lnTo>
                                  <a:pt x="396093" y="432272"/>
                                </a:lnTo>
                                <a:lnTo>
                                  <a:pt x="396093" y="351063"/>
                                </a:lnTo>
                                <a:lnTo>
                                  <a:pt x="607427" y="351063"/>
                                </a:lnTo>
                                <a:lnTo>
                                  <a:pt x="607427" y="508988"/>
                                </a:lnTo>
                                <a:lnTo>
                                  <a:pt x="0" y="508988"/>
                                </a:lnTo>
                                <a:close/>
                                <a:moveTo>
                                  <a:pt x="207259" y="51886"/>
                                </a:moveTo>
                                <a:lnTo>
                                  <a:pt x="207259" y="114708"/>
                                </a:lnTo>
                                <a:lnTo>
                                  <a:pt x="400083" y="114708"/>
                                </a:lnTo>
                                <a:lnTo>
                                  <a:pt x="400083" y="51886"/>
                                </a:lnTo>
                                <a:close/>
                                <a:moveTo>
                                  <a:pt x="155296" y="0"/>
                                </a:moveTo>
                                <a:lnTo>
                                  <a:pt x="452047" y="0"/>
                                </a:lnTo>
                                <a:lnTo>
                                  <a:pt x="452047" y="114708"/>
                                </a:lnTo>
                                <a:lnTo>
                                  <a:pt x="607427" y="114708"/>
                                </a:lnTo>
                                <a:lnTo>
                                  <a:pt x="607427" y="316486"/>
                                </a:lnTo>
                                <a:lnTo>
                                  <a:pt x="396093" y="316486"/>
                                </a:lnTo>
                                <a:lnTo>
                                  <a:pt x="211334" y="316486"/>
                                </a:lnTo>
                                <a:lnTo>
                                  <a:pt x="0" y="316486"/>
                                </a:lnTo>
                                <a:lnTo>
                                  <a:pt x="0" y="114708"/>
                                </a:lnTo>
                                <a:lnTo>
                                  <a:pt x="155296" y="1147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vertOverflow="clip" horzOverflow="clip"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7.5pt;margin-top:488pt;height:37.5pt;width:508pt;z-index:251673600;mso-width-relative:page;mso-height-relative:page;" coordsize="6451600,476250" o:gfxdata="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">
                <o:lock v:ext="edit" aspectratio="f"/>
                <v:group id="组合 12" o:spid="_x0000_s1026" o:spt="203" style="position:absolute;left:0;top:0;height:476250;width:6451600;" coordorigin="0,6350" coordsize="6451600,476250" o:gfxdata="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C/RdLW7AAAA2wAAAA8AAAAAAAAAAQAgAAAAIgAAAGRycy9kb3ducmV2LnhtbFBL&#10;AQIUABQAAAAIAIdO4kAzLwWeOwAAADkAAAAVAAAAAAAAAAEAIAAAAAoBAABkcnMvZ3JvdXBzaGFw&#10;ZXhtbC54bWxQSwUGAAAAAAYABgBgAQAAxwMAAAAA&#10;">
                  <o:lock v:ext="edit" aspectratio="f"/>
                  <v:roundrect id="矩形: 圆角 71" o:spid="_x0000_s1026" o:spt="2" style="position:absolute;left:0;top:99383;height:319405;width:1447800;v-text-anchor:middle;" fillcolor="#70B7C9" filled="t" stroked="f" coordsize="21600,21600" arcsize="0.5" o:gfxdata="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fKbM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roundrect>
                  <v:group id="_x0000_s1026" o:spid="_x0000_s1026" o:spt="203" style="position:absolute;left:207857;top:6350;height:476250;width:6243743;" coordorigin="207857,6350" coordsize="6243743,476250" o:gfxdata="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wT09ZvwAAANsAAAAPAAAAAAAAAAEAIAAAACIAAABkcnMvZG93bnJldi54&#10;bWxQSwECFAAUAAAACACHTuJAMy8FnjsAAAA5AAAAFQAAAAAAAAABACAAAAAOAQAAZHJzL2dyb3Vw&#10;c2hhcGV4bWwueG1sUEsFBgAAAAAGAAYAYAEAAMsDAAAAAA==&#10;">
                    <o:lock v:ext="edit" aspectratio="f"/>
                    <v:shape id="文本框 2" o:spid="_x0000_s1026" o:spt="202" type="#_x0000_t202" style="position:absolute;left:292100;top:6350;height:476250;width:1079500;" filled="f" stroked="f" coordsize="21600,21600" o:gfxdata="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FXZVW8AAAA&#10;2wAAAA8AAAAAAAAAAQAgAAAAIgAAAGRycy9kb3ducmV2LnhtbFBLAQIUABQAAAAIAIdO4kAzLwWe&#10;OwAAADkAAAAQAAAAAAAAAAEAIAAAAAsBAABkcnMvc2hhcGV4bWwueG1sUEsFBgAAAAAGAAYAWwEA&#10;ALUDAAAAAA==&#10;">
                      <v:fill on="f" focussize="0,0"/>
                      <v:stroke on="f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distribute"/>
                              <w:rPr>
                                <w:rFonts w:ascii="汉仪雅酷黑 75W" w:hAnsi="汉仪雅酷黑 75W" w:eastAsia="汉仪雅酷黑 75W" w:cs="Times New Roman"/>
                                <w:color w:val="FFFF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汉仪雅酷黑 75W" w:hAnsi="汉仪雅酷黑 75W" w:eastAsia="汉仪雅酷黑 75W" w:cs="Times New Roman"/>
                                <w:color w:val="FFFFFF"/>
                                <w:sz w:val="28"/>
                                <w:szCs w:val="28"/>
                              </w:rPr>
                              <w:t>实习经历</w:t>
                            </w:r>
                          </w:p>
                        </w:txbxContent>
                      </v:textbox>
                    </v:shape>
                    <v:line id="_x0000_s1026" o:spid="_x0000_s1026" o:spt="20" style="position:absolute;left:207857;top:411480;height:0;width:6243743;" filled="f" stroked="t" coordsize="21600,21600" o:gfxdata="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DXTKvQAA&#10;ANs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70B7C9 [3204]" miterlimit="8" joinstyle="miter"/>
                      <v:imagedata o:title=""/>
                      <o:lock v:ext="edit" aspectratio="f"/>
                    </v:line>
                  </v:group>
                </v:group>
                <v:shape id="trophy-silhouette_49959" o:spid="_x0000_s1026" o:spt="100" style="position:absolute;left:101600;top:158750;height:185420;width:220980;v-text-anchor:middle;" fillcolor="#FFFFFF [3212]" filled="t" stroked="f" coordsize="607427,508988" o:gfxdata="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GUZEvQAA&#10;ANsAAAAPAAAAAAAAAAEAIAAAACIAAABkcnMvZG93bnJldi54bWxQSwECFAAUAAAACACHTuJAMy8F&#10;njsAAAA5AAAAEAAAAAAAAAABACAAAAAMAQAAZHJzL3NoYXBleG1sLnhtbFBLBQYAAAAABgAGAFsB&#10;AAC2AwAAAAA=&#10;" path="m245991,351063l361436,351063,361436,397707,245991,397707xm0,351063l211334,351063,211334,432272,396093,432272,396093,351063,607427,351063,607427,508988,0,508988xm207259,51886l207259,114708,400083,114708,400083,51886xm155296,0l452047,0,452047,114708,607427,114708,607427,316486,396093,316486,211334,316486,0,316486,0,114708,155296,114708xe">
                  <v:path o:connectlocs="89490,127889;131489,127889;131489,144881;89490,144881;0,127889;76882,127889;76882,157473;144097,157473;144097,127889;220980,127889;220980,185420;0,185420;75400,18901;75400,41787;145548,41787;145548,18901;56496,0;164453,0;164453,41787;220980,41787;220980,115293;144097,115293;76882,115293;0,115293;0,41787;56496,41787" o:connectangles="0,0,0,0,0,0,0,0,0,0,0,0,0,0,0,0,0,0,0,0,0,0,0,0,0,0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margin">
                  <wp:posOffset>-585470</wp:posOffset>
                </wp:positionH>
                <wp:positionV relativeFrom="paragraph">
                  <wp:posOffset>6639560</wp:posOffset>
                </wp:positionV>
                <wp:extent cx="6445250" cy="762000"/>
                <wp:effectExtent l="0" t="0" r="0" b="3810"/>
                <wp:wrapNone/>
                <wp:docPr id="80" name="文本框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5250" cy="76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500" w:lineRule="exact"/>
                              <w:jc w:val="distribute"/>
                              <w:rPr>
                                <w:rFonts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b/>
                                <w:bCs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稻壳XX医院                    XX科室实习医生                  </w:t>
                            </w: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20XX.X-20XX.X</w:t>
                            </w:r>
                          </w:p>
                          <w:p>
                            <w:pPr>
                              <w:spacing w:line="500" w:lineRule="exact"/>
                              <w:jc w:val="left"/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提前体验护理岗位的日常工作内容,并积极参与护理工作;</w:t>
                            </w:r>
                          </w:p>
                          <w:p>
                            <w:pPr>
                              <w:spacing w:line="500" w:lineRule="exact"/>
                              <w:jc w:val="left"/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观察并了解医疗器械的消毒流程、针剂的注射、输液、外伤处理等工作;</w:t>
                            </w:r>
                          </w:p>
                          <w:p>
                            <w:pPr>
                              <w:spacing w:line="500" w:lineRule="exact"/>
                              <w:jc w:val="left"/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协助医生巡视病房,及时发现病人病情的变化，积极与病人沟通，针对不同症状给于相应的健康指导。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1pt;margin-top:522.8pt;height:60pt;width:507.5pt;mso-position-horizontal-relative:margin;z-index:251674624;mso-width-relative:page;mso-height-relative:page;" filled="f" stroked="f" coordsize="21600,21600" o:gfxdata="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ZmUQ7tUAAAANAQAADwAAAAAAAAABACAAAAAiAAAAZHJzL2Rvd25y&#10;ZXYueG1sUEsBAhQAFAAAAAgAh07iQIkOpas6AgAAaAQAAA4AAAAAAAAAAQAgAAAAJAEAAGRycy9l&#10;Mm9Eb2MueG1sUEsFBgAAAAAGAAYAWQEAANAFAAAAAA=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500" w:lineRule="exact"/>
                        <w:jc w:val="distribute"/>
                        <w:rPr>
                          <w:rFonts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0简" w:hAnsi="汉仪旗黑-50简" w:eastAsia="汉仪旗黑-50简" w:cs="微软雅黑"/>
                          <w:b/>
                          <w:bCs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稻壳XX医院                    XX科室实习医生                  </w:t>
                      </w:r>
                      <w:r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20XX.X-20XX.X</w:t>
                      </w:r>
                    </w:p>
                    <w:p>
                      <w:pPr>
                        <w:spacing w:line="500" w:lineRule="exact"/>
                        <w:jc w:val="left"/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提前体验护理岗位的日常工作内容,并积极参与护理工作;</w:t>
                      </w:r>
                    </w:p>
                    <w:p>
                      <w:pPr>
                        <w:spacing w:line="500" w:lineRule="exact"/>
                        <w:jc w:val="left"/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观察并了解医疗器械的消毒流程、针剂的注射、输液、外伤处理等工作;</w:t>
                      </w:r>
                    </w:p>
                    <w:p>
                      <w:pPr>
                        <w:spacing w:line="500" w:lineRule="exact"/>
                        <w:jc w:val="left"/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协助医生巡视病房,及时发现病人病情的变化，积极与病人沟通，针对不同症状给于相应的健康指导。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-603250</wp:posOffset>
                </wp:positionH>
                <wp:positionV relativeFrom="paragraph">
                  <wp:posOffset>8020050</wp:posOffset>
                </wp:positionV>
                <wp:extent cx="6451600" cy="476250"/>
                <wp:effectExtent l="0" t="0" r="25400" b="0"/>
                <wp:wrapNone/>
                <wp:docPr id="100" name="组合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1600" cy="476250"/>
                          <a:chOff x="0" y="0"/>
                          <a:chExt cx="6451600" cy="476250"/>
                        </a:xfrm>
                      </wpg:grpSpPr>
                      <wpg:grpSp>
                        <wpg:cNvPr id="86" name="组合 12"/>
                        <wpg:cNvGrpSpPr/>
                        <wpg:grpSpPr>
                          <a:xfrm>
                            <a:off x="0" y="0"/>
                            <a:ext cx="6451600" cy="476250"/>
                            <a:chOff x="0" y="6350"/>
                            <a:chExt cx="6451600" cy="476250"/>
                          </a:xfrm>
                        </wpg:grpSpPr>
                        <wps:wsp>
                          <wps:cNvPr id="88" name="矩形: 圆角 88"/>
                          <wps:cNvSpPr/>
                          <wps:spPr>
                            <a:xfrm>
                              <a:off x="0" y="99383"/>
                              <a:ext cx="1447800" cy="319405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70B7C9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g:grpSp>
                          <wpg:cNvPr id="89" name="组合 89"/>
                          <wpg:cNvGrpSpPr/>
                          <wpg:grpSpPr>
                            <a:xfrm>
                              <a:off x="207857" y="6350"/>
                              <a:ext cx="6243743" cy="476250"/>
                              <a:chOff x="207857" y="6350"/>
                              <a:chExt cx="6243743" cy="476250"/>
                            </a:xfrm>
                          </wpg:grpSpPr>
                          <wps:wsp>
                            <wps:cNvPr id="90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92100" y="6350"/>
                                <a:ext cx="1079500" cy="4762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distribute"/>
                                    <w:rPr>
                                      <w:rFonts w:ascii="汉仪雅酷黑 75W" w:hAnsi="汉仪雅酷黑 75W" w:eastAsia="汉仪雅酷黑 75W" w:cs="Times New Roman"/>
                                      <w:color w:val="FFFFF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int="eastAsia" w:ascii="汉仪雅酷黑 75W" w:hAnsi="汉仪雅酷黑 75W" w:eastAsia="汉仪雅酷黑 75W" w:cs="Times New Roman"/>
                                      <w:color w:val="FFFFFF"/>
                                      <w:sz w:val="28"/>
                                      <w:szCs w:val="28"/>
                                    </w:rPr>
                                    <w:t>自我评价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91" name="直接连接符 91"/>
                            <wps:cNvCnPr/>
                            <wps:spPr>
                              <a:xfrm>
                                <a:off x="207857" y="411480"/>
                                <a:ext cx="6243743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B7C9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99" name="calendar_61469"/>
                        <wps:cNvSpPr/>
                        <wps:spPr>
                          <a:xfrm>
                            <a:off x="158750" y="171450"/>
                            <a:ext cx="142875" cy="165735"/>
                          </a:xfrm>
                          <a:custGeom>
                            <a:avLst/>
                            <a:gdLst>
                              <a:gd name="T0" fmla="*/ 4584 w 7340"/>
                              <a:gd name="T1" fmla="*/ 4467 h 8537"/>
                              <a:gd name="T2" fmla="*/ 5864 w 7340"/>
                              <a:gd name="T3" fmla="*/ 2355 h 8537"/>
                              <a:gd name="T4" fmla="*/ 3573 w 7340"/>
                              <a:gd name="T5" fmla="*/ 0 h 8537"/>
                              <a:gd name="T6" fmla="*/ 1301 w 7340"/>
                              <a:gd name="T7" fmla="*/ 2355 h 8537"/>
                              <a:gd name="T8" fmla="*/ 2581 w 7340"/>
                              <a:gd name="T9" fmla="*/ 4480 h 8537"/>
                              <a:gd name="T10" fmla="*/ 21 w 7340"/>
                              <a:gd name="T11" fmla="*/ 7404 h 8537"/>
                              <a:gd name="T12" fmla="*/ 21 w 7340"/>
                              <a:gd name="T13" fmla="*/ 7571 h 8537"/>
                              <a:gd name="T14" fmla="*/ 898 w 7340"/>
                              <a:gd name="T15" fmla="*/ 8403 h 8537"/>
                              <a:gd name="T16" fmla="*/ 2862 w 7340"/>
                              <a:gd name="T17" fmla="*/ 8512 h 8537"/>
                              <a:gd name="T18" fmla="*/ 4475 w 7340"/>
                              <a:gd name="T19" fmla="*/ 8512 h 8537"/>
                              <a:gd name="T20" fmla="*/ 7317 w 7340"/>
                              <a:gd name="T21" fmla="*/ 7571 h 8537"/>
                              <a:gd name="T22" fmla="*/ 7317 w 7340"/>
                              <a:gd name="T23" fmla="*/ 7404 h 8537"/>
                              <a:gd name="T24" fmla="*/ 4584 w 7340"/>
                              <a:gd name="T25" fmla="*/ 4467 h 85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7340" h="8537">
                                <a:moveTo>
                                  <a:pt x="4584" y="4467"/>
                                </a:moveTo>
                                <a:cubicBezTo>
                                  <a:pt x="5373" y="4059"/>
                                  <a:pt x="5867" y="3243"/>
                                  <a:pt x="5864" y="2355"/>
                                </a:cubicBezTo>
                                <a:cubicBezTo>
                                  <a:pt x="5885" y="1070"/>
                                  <a:pt x="4857" y="14"/>
                                  <a:pt x="3573" y="0"/>
                                </a:cubicBezTo>
                                <a:cubicBezTo>
                                  <a:pt x="2296" y="24"/>
                                  <a:pt x="1279" y="1078"/>
                                  <a:pt x="1301" y="2355"/>
                                </a:cubicBezTo>
                                <a:cubicBezTo>
                                  <a:pt x="1293" y="3248"/>
                                  <a:pt x="1788" y="4069"/>
                                  <a:pt x="2581" y="4480"/>
                                </a:cubicBezTo>
                                <a:cubicBezTo>
                                  <a:pt x="1105" y="4656"/>
                                  <a:pt x="0" y="5918"/>
                                  <a:pt x="21" y="7404"/>
                                </a:cubicBezTo>
                                <a:lnTo>
                                  <a:pt x="21" y="7571"/>
                                </a:lnTo>
                                <a:cubicBezTo>
                                  <a:pt x="21" y="8006"/>
                                  <a:pt x="309" y="8281"/>
                                  <a:pt x="898" y="8403"/>
                                </a:cubicBezTo>
                                <a:cubicBezTo>
                                  <a:pt x="1548" y="8500"/>
                                  <a:pt x="2206" y="8537"/>
                                  <a:pt x="2862" y="8512"/>
                                </a:cubicBezTo>
                                <a:lnTo>
                                  <a:pt x="4475" y="8512"/>
                                </a:lnTo>
                                <a:cubicBezTo>
                                  <a:pt x="5998" y="8512"/>
                                  <a:pt x="7317" y="8512"/>
                                  <a:pt x="7317" y="7571"/>
                                </a:cubicBezTo>
                                <a:lnTo>
                                  <a:pt x="7317" y="7404"/>
                                </a:lnTo>
                                <a:cubicBezTo>
                                  <a:pt x="7340" y="5851"/>
                                  <a:pt x="6135" y="4556"/>
                                  <a:pt x="4584" y="446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vertOverflow="clip" horzOverflow="clip"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7.5pt;margin-top:631.5pt;height:37.5pt;width:508pt;z-index:251675648;mso-width-relative:page;mso-height-relative:page;" coordsize="6451600,476250" o:gfxdata="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">
                <o:lock v:ext="edit" aspectratio="f"/>
                <v:group id="组合 12" o:spid="_x0000_s1026" o:spt="203" style="position:absolute;left:0;top:0;height:476250;width:6451600;" coordorigin="0,6350" coordsize="6451600,476250" o:gfxdata="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+qE5fb0AAADbAAAADwAAAAAAAAABACAAAAAiAAAAZHJzL2Rvd25yZXYueG1s&#10;UEsBAhQAFAAAAAgAh07iQDMvBZ47AAAAOQAAABUAAAAAAAAAAQAgAAAADAEAAGRycy9ncm91cHNo&#10;YXBleG1sLnhtbFBLBQYAAAAABgAGAGABAADJAwAAAAA=&#10;">
                  <o:lock v:ext="edit" aspectratio="f"/>
                  <v:roundrect id="矩形: 圆角 88" o:spid="_x0000_s1026" o:spt="2" style="position:absolute;left:0;top:99383;height:319405;width:1447800;v-text-anchor:middle;" fillcolor="#70B7C9" filled="t" stroked="f" coordsize="21600,21600" arcsize="0.5" o:gfxdata="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k392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roundrect>
                  <v:group id="_x0000_s1026" o:spid="_x0000_s1026" o:spt="203" style="position:absolute;left:207857;top:6350;height:476250;width:6243743;" coordorigin="207857,6350" coordsize="6243743,476250" o:gfxdata="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iz6tD7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文本框 2" o:spid="_x0000_s1026" o:spt="202" type="#_x0000_t202" style="position:absolute;left:292100;top:6350;height:476250;width:1079500;" filled="f" stroked="f" coordsize="21600,21600" o:gfxdata="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mCFrLgAAADbAAAA&#10;DwAAAAAAAAABACAAAAAiAAAAZHJzL2Rvd25yZXYueG1sUEsBAhQAFAAAAAgAh07iQDMvBZ47AAAA&#10;OQAAABAAAAAAAAAAAQAgAAAABwEAAGRycy9zaGFwZXhtbC54bWxQSwUGAAAAAAYABgBbAQAAsQMA&#10;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distribute"/>
                              <w:rPr>
                                <w:rFonts w:ascii="汉仪雅酷黑 75W" w:hAnsi="汉仪雅酷黑 75W" w:eastAsia="汉仪雅酷黑 75W" w:cs="Times New Roman"/>
                                <w:color w:val="FFFF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汉仪雅酷黑 75W" w:hAnsi="汉仪雅酷黑 75W" w:eastAsia="汉仪雅酷黑 75W" w:cs="Times New Roman"/>
                                <w:color w:val="FFFFFF"/>
                                <w:sz w:val="28"/>
                                <w:szCs w:val="28"/>
                              </w:rPr>
                              <w:t>自我评价</w:t>
                            </w:r>
                          </w:p>
                        </w:txbxContent>
                      </v:textbox>
                    </v:shape>
                    <v:line id="_x0000_s1026" o:spid="_x0000_s1026" o:spt="20" style="position:absolute;left:207857;top:411480;height:0;width:6243743;" filled="f" stroked="t" coordsize="21600,21600" o:gfxdata="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86lDO8AAAA&#10;2wAAAA8AAAAAAAAAAQAgAAAAIgAAAGRycy9kb3ducmV2LnhtbFBLAQIUABQAAAAIAIdO4kAzLwWe&#10;OwAAADkAAAAQAAAAAAAAAAEAIAAAAAsBAABkcnMvc2hhcGV4bWwueG1sUEsFBgAAAAAGAAYAWwEA&#10;ALUDAAAAAA==&#10;">
                      <v:fill on="f" focussize="0,0"/>
                      <v:stroke weight="1pt" color="#70B7C9 [3204]" miterlimit="8" joinstyle="miter"/>
                      <v:imagedata o:title=""/>
                      <o:lock v:ext="edit" aspectratio="f"/>
                    </v:line>
                  </v:group>
                </v:group>
                <v:shape id="calendar_61469" o:spid="_x0000_s1026" o:spt="100" style="position:absolute;left:158750;top:171450;height:165735;width:142875;v-text-anchor:middle;" fillcolor="#FFFFFF [3212]" filled="t" stroked="f" coordsize="7340,8537" o:gfxdata="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6XGUgvQAA&#10;ANsAAAAPAAAAAAAAAAEAIAAAACIAAABkcnMvZG93bnJldi54bWxQSwECFAAUAAAACACHTuJAMy8F&#10;njsAAAA5AAAAEAAAAAAAAAABACAAAAAMAQAAZHJzL3NoYXBleG1sLnhtbFBLBQYAAAAABgAGAFsB&#10;AAC2AwAAAAA=&#10;" path="m4584,4467c5373,4059,5867,3243,5864,2355c5885,1070,4857,14,3573,0c2296,24,1279,1078,1301,2355c1293,3248,1788,4069,2581,4480c1105,4656,0,5918,21,7404l21,7571c21,8006,309,8281,898,8403c1548,8500,2206,8537,2862,8512l4475,8512c5998,8512,7317,8512,7317,7571l7317,7404c7340,5851,6135,4556,4584,4467xe">
                  <v:path o:connectlocs="89228,86721;114144,45719;69549,0;25324,45719;50239,86973;408,143739;408,146981;17479,163133;55709,165249;87107,165249;142427,146981;142427,143739;89228,86721" o:connectangles="0,0,0,0,0,0,0,0,0,0,0,0,0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margin">
                  <wp:posOffset>-585470</wp:posOffset>
                </wp:positionH>
                <wp:positionV relativeFrom="paragraph">
                  <wp:posOffset>8455660</wp:posOffset>
                </wp:positionV>
                <wp:extent cx="6445250" cy="762000"/>
                <wp:effectExtent l="0" t="0" r="0" b="0"/>
                <wp:wrapNone/>
                <wp:docPr id="102" name="文本框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5250" cy="76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500" w:lineRule="exact"/>
                              <w:rPr>
                                <w:rFonts w:ascii="汉仪旗黑-50简" w:hAnsi="汉仪旗黑-50简" w:eastAsia="汉仪旗黑-50简" w:cs="微软雅黑"/>
                                <w:color w:val="404040" w:themeColor="text1" w:themeTint="BF"/>
                                <w:sz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color w:val="404040" w:themeColor="text1" w:themeTint="BF"/>
                                <w:sz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本人诚实守信，积极自信，富有激情，工作认真负责，具有良好的心理素质；</w:t>
                            </w:r>
                          </w:p>
                          <w:p>
                            <w:pPr>
                              <w:spacing w:line="500" w:lineRule="exact"/>
                              <w:rPr>
                                <w:rFonts w:hint="eastAsia" w:ascii="汉仪旗黑-50简" w:hAnsi="汉仪旗黑-50简" w:eastAsia="汉仪旗黑-50简" w:cs="微软雅黑"/>
                                <w:color w:val="404040" w:themeColor="text1" w:themeTint="BF"/>
                                <w:sz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color w:val="404040" w:themeColor="text1" w:themeTint="BF"/>
                                <w:sz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对工作认真负责，能吃苦耐劳，踏实肯干，对生活积极向上、乐观，对人热诚，能独立的思考解决问题，有团队合作精神。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1pt;margin-top:665.8pt;height:60pt;width:507.5pt;mso-position-horizontal-relative:margin;z-index:251676672;mso-width-relative:page;mso-height-relative:page;" filled="f" stroked="f" coordsize="21600,21600" o:gfxdata="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AMl0to1gAAAA0BAAAPAAAAAAAAAAEAIAAAACIAAABkcnMvZG93&#10;bnJldi54bWxQSwECFAAUAAAACACHTuJAQjeN7zsCAABqBAAADgAAAAAAAAABACAAAAAlAQAAZHJz&#10;L2Uyb0RvYy54bWxQSwUGAAAAAAYABgBZAQAA0gUAAAAA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500" w:lineRule="exact"/>
                        <w:rPr>
                          <w:rFonts w:ascii="汉仪旗黑-50简" w:hAnsi="汉仪旗黑-50简" w:eastAsia="汉仪旗黑-50简" w:cs="微软雅黑"/>
                          <w:color w:val="404040" w:themeColor="text1" w:themeTint="BF"/>
                          <w:sz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0简" w:hAnsi="汉仪旗黑-50简" w:eastAsia="汉仪旗黑-50简" w:cs="微软雅黑"/>
                          <w:color w:val="404040" w:themeColor="text1" w:themeTint="BF"/>
                          <w:sz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本人诚实守信，积极自信，富有激情，工作认真负责，具有良好的心理素质；</w:t>
                      </w:r>
                    </w:p>
                    <w:p>
                      <w:pPr>
                        <w:spacing w:line="500" w:lineRule="exact"/>
                        <w:rPr>
                          <w:rFonts w:hint="eastAsia" w:ascii="汉仪旗黑-50简" w:hAnsi="汉仪旗黑-50简" w:eastAsia="汉仪旗黑-50简" w:cs="微软雅黑"/>
                          <w:color w:val="404040" w:themeColor="text1" w:themeTint="BF"/>
                          <w:sz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0简" w:hAnsi="汉仪旗黑-50简" w:eastAsia="汉仪旗黑-50简" w:cs="微软雅黑"/>
                          <w:color w:val="404040" w:themeColor="text1" w:themeTint="BF"/>
                          <w:sz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对工作认真负责，能吃苦耐劳，踏实肯干，对生活积极向上、乐观，对人热诚，能独立的思考解决问题，有团队合作精神。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-412750</wp:posOffset>
            </wp:positionH>
            <wp:positionV relativeFrom="paragraph">
              <wp:posOffset>-615950</wp:posOffset>
            </wp:positionV>
            <wp:extent cx="1428750" cy="1426845"/>
            <wp:effectExtent l="0" t="0" r="0" b="1905"/>
            <wp:wrapNone/>
            <wp:docPr id="16" name="图片 11" descr="卡通画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 descr="卡通画&#10;&#10;描述已自动生成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" b="595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26845"/>
                    </a:xfrm>
                    <a:custGeom>
                      <a:avLst/>
                      <a:gdLst>
                        <a:gd name="connsiteX0" fmla="*/ 743102 w 1526167"/>
                        <a:gd name="connsiteY0" fmla="*/ 0 h 1525159"/>
                        <a:gd name="connsiteX1" fmla="*/ 783066 w 1526167"/>
                        <a:gd name="connsiteY1" fmla="*/ 0 h 1525159"/>
                        <a:gd name="connsiteX2" fmla="*/ 841105 w 1526167"/>
                        <a:gd name="connsiteY2" fmla="*/ 2931 h 1525159"/>
                        <a:gd name="connsiteX3" fmla="*/ 1522228 w 1526167"/>
                        <a:gd name="connsiteY3" fmla="*/ 684054 h 1525159"/>
                        <a:gd name="connsiteX4" fmla="*/ 1526167 w 1526167"/>
                        <a:gd name="connsiteY4" fmla="*/ 762055 h 1525159"/>
                        <a:gd name="connsiteX5" fmla="*/ 1526167 w 1526167"/>
                        <a:gd name="connsiteY5" fmla="*/ 762095 h 1525159"/>
                        <a:gd name="connsiteX6" fmla="*/ 1522228 w 1526167"/>
                        <a:gd name="connsiteY6" fmla="*/ 840096 h 1525159"/>
                        <a:gd name="connsiteX7" fmla="*/ 763084 w 1526167"/>
                        <a:gd name="connsiteY7" fmla="*/ 1525159 h 1525159"/>
                        <a:gd name="connsiteX8" fmla="*/ 0 w 1526167"/>
                        <a:gd name="connsiteY8" fmla="*/ 762075 h 1525159"/>
                        <a:gd name="connsiteX9" fmla="*/ 685063 w 1526167"/>
                        <a:gd name="connsiteY9" fmla="*/ 2931 h 1525159"/>
                      </a:gdLst>
                      <a:ahLst/>
                      <a:cxnLst>
                        <a:cxn ang="0">
                          <a:pos x="connsiteX0" y="connsiteY0"/>
                        </a:cxn>
                        <a:cxn ang="0">
                          <a:pos x="connsiteX1" y="connsiteY1"/>
                        </a:cxn>
                        <a:cxn ang="0">
                          <a:pos x="connsiteX2" y="connsiteY2"/>
                        </a:cxn>
                        <a:cxn ang="0">
                          <a:pos x="connsiteX3" y="connsiteY3"/>
                        </a:cxn>
                        <a:cxn ang="0">
                          <a:pos x="connsiteX4" y="connsiteY4"/>
                        </a:cxn>
                        <a:cxn ang="0">
                          <a:pos x="connsiteX5" y="connsiteY5"/>
                        </a:cxn>
                        <a:cxn ang="0">
                          <a:pos x="connsiteX6" y="connsiteY6"/>
                        </a:cxn>
                        <a:cxn ang="0">
                          <a:pos x="connsiteX7" y="connsiteY7"/>
                        </a:cxn>
                        <a:cxn ang="0">
                          <a:pos x="connsiteX8" y="connsiteY8"/>
                        </a:cxn>
                        <a:cxn ang="0">
                          <a:pos x="connsiteX9" y="connsiteY9"/>
                        </a:cxn>
                      </a:cxnLst>
                      <a:rect l="l" t="t" r="r" b="b"/>
                      <a:pathLst>
                        <a:path w="1526167" h="1525159">
                          <a:moveTo>
                            <a:pt x="743102" y="0"/>
                          </a:moveTo>
                          <a:lnTo>
                            <a:pt x="783066" y="0"/>
                          </a:lnTo>
                          <a:lnTo>
                            <a:pt x="841105" y="2931"/>
                          </a:lnTo>
                          <a:cubicBezTo>
                            <a:pt x="1200242" y="39403"/>
                            <a:pt x="1485756" y="324917"/>
                            <a:pt x="1522228" y="684054"/>
                          </a:cubicBezTo>
                          <a:lnTo>
                            <a:pt x="1526167" y="762055"/>
                          </a:lnTo>
                          <a:lnTo>
                            <a:pt x="1526167" y="762095"/>
                          </a:lnTo>
                          <a:lnTo>
                            <a:pt x="1522228" y="840096"/>
                          </a:lnTo>
                          <a:cubicBezTo>
                            <a:pt x="1483151" y="1224886"/>
                            <a:pt x="1158184" y="1525159"/>
                            <a:pt x="763084" y="1525159"/>
                          </a:cubicBezTo>
                          <a:cubicBezTo>
                            <a:pt x="341644" y="1525159"/>
                            <a:pt x="0" y="1183515"/>
                            <a:pt x="0" y="762075"/>
                          </a:cubicBezTo>
                          <a:cubicBezTo>
                            <a:pt x="0" y="366975"/>
                            <a:pt x="300273" y="42008"/>
                            <a:pt x="685063" y="2931"/>
                          </a:cubicBezTo>
                          <a:close/>
                        </a:path>
                      </a:pathLst>
                    </a:custGeom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-546100</wp:posOffset>
                </wp:positionH>
                <wp:positionV relativeFrom="paragraph">
                  <wp:posOffset>-2171700</wp:posOffset>
                </wp:positionV>
                <wp:extent cx="1701800" cy="3111500"/>
                <wp:effectExtent l="0" t="0" r="0" b="0"/>
                <wp:wrapNone/>
                <wp:docPr id="4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800" cy="31115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70B7C9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1" o:spid="_x0000_s1026" o:spt="2" style="position:absolute;left:0pt;margin-left:-43pt;margin-top:-171pt;height:245pt;width:134pt;z-index:251662336;v-text-anchor:middle;mso-width-relative:page;mso-height-relative:page;" fillcolor="#70B7C9" filled="t" stroked="f" coordsize="21600,21600" arcsize="0.5" o:gfxdata="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WHT3CNgAAAAMAQAADwAAAAAAAAABACAAAAAiAAAAZHJzL2Rvd25yZXYueG1sUEsBAhQAFAAAAAgA&#10;h07iQIVDr1GXAgAAEwUAAA4AAAAAAAAAAQAgAAAAJwEAAGRycy9lMm9Eb2MueG1sUEsFBgAAAAAG&#10;AAYAWQEAADAGAAAAAA==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-1092200</wp:posOffset>
                </wp:positionV>
                <wp:extent cx="10433685" cy="11028680"/>
                <wp:effectExtent l="0" t="0" r="24765" b="20320"/>
                <wp:wrapNone/>
                <wp:docPr id="2" name="箭头: 五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433685" cy="11028680"/>
                        </a:xfrm>
                        <a:prstGeom prst="homePlate">
                          <a:avLst>
                            <a:gd name="adj" fmla="val 0"/>
                          </a:avLst>
                        </a:prstGeom>
                        <a:solidFill>
                          <a:srgbClr val="EBF5F9"/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箭头: 五边形 2" o:spid="_x0000_s1026" o:spt="15" type="#_x0000_t15" style="position:absolute;left:0pt;flip:x;margin-top:-86pt;height:868.4pt;width:821.55pt;mso-position-horizontal:center;mso-position-horizontal-relative:margin;z-index:251660288;v-text-anchor:middle;mso-width-relative:page;mso-height-relative:page;" fillcolor="#EBF5F9" filled="t" stroked="t" coordsize="21600,21600" o:gfxdata="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B/v&#10;95DbAAAACwEAAA8AAAAAAAAAAQAgAAAAIgAAAGRycy9kb3ducmV2LnhtbFBLAQIUABQAAAAIAIdO&#10;4kANQQUHWQIAAKAEAAAOAAAAAAAAAAEAIAAAACoBAABkcnMvZTJvRG9jLnhtbFBLBQYAAAAABgAG&#10;AFkBAAD1BQAAAAA=&#10;" adj="21600">
                <v:fill on="t" focussize="0,0"/>
                <v:stroke weight="1pt" color="#808080 [162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>
      <w: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-1143000</wp:posOffset>
                </wp:positionH>
                <wp:positionV relativeFrom="paragraph">
                  <wp:posOffset>-330200</wp:posOffset>
                </wp:positionV>
                <wp:extent cx="6892925" cy="9250680"/>
                <wp:effectExtent l="0" t="0" r="41275" b="0"/>
                <wp:wrapNone/>
                <wp:docPr id="45" name="组合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2925" cy="9250680"/>
                          <a:chOff x="15879" y="18320"/>
                          <a:chExt cx="10855" cy="14568"/>
                        </a:xfrm>
                      </wpg:grpSpPr>
                      <wpg:grpSp>
                        <wpg:cNvPr id="36" name="组合 36"/>
                        <wpg:cNvGrpSpPr/>
                        <wpg:grpSpPr>
                          <a:xfrm>
                            <a:off x="16850" y="19921"/>
                            <a:ext cx="3809" cy="4187"/>
                            <a:chOff x="10848" y="2841"/>
                            <a:chExt cx="3809" cy="4187"/>
                          </a:xfrm>
                        </wpg:grpSpPr>
                        <wps:wsp>
                          <wps:cNvPr id="39" name="文本框 30"/>
                          <wps:cNvSpPr txBox="1"/>
                          <wps:spPr>
                            <a:xfrm>
                              <a:off x="10887" y="5636"/>
                              <a:ext cx="2288" cy="45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jc w:val="left"/>
                                  <w:rPr>
                                    <w:rFonts w:ascii="汉仪旗黑-60简" w:hAnsi="汉仪旗黑-60简" w:eastAsia="汉仪旗黑-60简" w:cs="黑体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color w:val="222222"/>
                                    <w:kern w:val="24"/>
                                    <w:sz w:val="18"/>
                                    <w:szCs w:val="18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中文｜字体名称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93" name="文本框 36"/>
                          <wps:cNvSpPr txBox="1"/>
                          <wps:spPr>
                            <a:xfrm>
                              <a:off x="10857" y="5948"/>
                              <a:ext cx="3098" cy="108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jc w:val="left"/>
                                  <w:rPr>
                                    <w:rFonts w:ascii="汉仪旗黑-60简" w:hAnsi="汉仪旗黑-60简" w:eastAsia="汉仪旗黑-60简"/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/>
                                    <w:color w:val="222222"/>
                                    <w:kern w:val="24"/>
                                    <w:sz w:val="40"/>
                                    <w:szCs w:val="40"/>
                                  </w:rPr>
                                  <w:t>汉仪旗黑</w:t>
                                </w:r>
                                <w:r>
                                  <w:rPr>
                                    <w:rFonts w:ascii="汉仪旗黑-60简" w:hAnsi="汉仪旗黑-60简" w:eastAsia="汉仪旗黑-60简"/>
                                    <w:color w:val="222222"/>
                                    <w:kern w:val="24"/>
                                    <w:sz w:val="40"/>
                                    <w:szCs w:val="40"/>
                                  </w:rPr>
                                  <w:t>-50简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94" name="文本框 17"/>
                          <wps:cNvSpPr txBox="1"/>
                          <wps:spPr>
                            <a:xfrm>
                              <a:off x="10892" y="4279"/>
                              <a:ext cx="1702" cy="463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jc w:val="left"/>
                                  <w:rPr>
                                    <w:rFonts w:ascii="汉仪旗黑-60简" w:hAnsi="汉仪旗黑-60简" w:eastAsia="汉仪旗黑-60简" w:cs="黑体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color w:val="222222"/>
                                    <w:kern w:val="24"/>
                                    <w:sz w:val="18"/>
                                    <w:szCs w:val="18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中文｜字体名称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95" name="文本框 23"/>
                          <wps:cNvSpPr txBox="1"/>
                          <wps:spPr>
                            <a:xfrm>
                              <a:off x="10848" y="4593"/>
                              <a:ext cx="3809" cy="108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jc w:val="left"/>
                                  <w:rPr>
                                    <w:rFonts w:ascii="汉仪雅酷黑 75W" w:hAnsi="汉仪雅酷黑 75W" w:eastAsia="汉仪雅酷黑 75W"/>
                                  </w:rPr>
                                </w:pPr>
                                <w:r>
                                  <w:rPr>
                                    <w:rFonts w:hint="eastAsia" w:ascii="汉仪雅酷黑 75W" w:hAnsi="汉仪雅酷黑 75W" w:eastAsia="汉仪雅酷黑 75W"/>
                                    <w:color w:val="222222"/>
                                    <w:kern w:val="24"/>
                                    <w:sz w:val="40"/>
                                    <w:szCs w:val="40"/>
                                  </w:rPr>
                                  <w:t>汉仪雅酷黑</w:t>
                                </w:r>
                                <w:r>
                                  <w:rPr>
                                    <w:rFonts w:ascii="汉仪雅酷黑 75W" w:hAnsi="汉仪雅酷黑 75W" w:eastAsia="汉仪雅酷黑 75W"/>
                                    <w:color w:val="222222"/>
                                    <w:kern w:val="24"/>
                                    <w:sz w:val="40"/>
                                    <w:szCs w:val="40"/>
                                  </w:rPr>
                                  <w:t xml:space="preserve"> 75W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g:grpSp>
                          <wpg:cNvPr id="96" name="组合 57"/>
                          <wpg:cNvGrpSpPr/>
                          <wpg:grpSpPr>
                            <a:xfrm>
                              <a:off x="10850" y="2841"/>
                              <a:ext cx="3295" cy="1392"/>
                              <a:chOff x="1166" y="2173"/>
                              <a:chExt cx="3295" cy="1392"/>
                            </a:xfrm>
                          </wpg:grpSpPr>
                          <wps:wsp>
                            <wps:cNvPr id="97" name="文本框 16"/>
                            <wps:cNvSpPr txBox="1"/>
                            <wps:spPr>
                              <a:xfrm>
                                <a:off x="1166" y="2173"/>
                                <a:ext cx="1506" cy="1392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4"/>
                                    <w:jc w:val="left"/>
                                    <w:rPr>
                                      <w:rFonts w:ascii="汉仪旗黑-60简" w:hAnsi="汉仪旗黑-60简" w:eastAsia="汉仪旗黑-60简" w:cs="黑体"/>
                                      <w:b/>
                                      <w:sz w:val="76"/>
                                      <w:szCs w:val="76"/>
                                    </w:rPr>
                                  </w:pPr>
                                  <w:r>
                                    <w:rPr>
                                      <w:rFonts w:hint="eastAsia" w:ascii="汉仪旗黑-60简" w:hAnsi="汉仪旗黑-60简" w:eastAsia="汉仪旗黑-60简" w:cs="黑体"/>
                                      <w:b/>
                                      <w:color w:val="FF2832"/>
                                      <w:kern w:val="24"/>
                                      <w:sz w:val="76"/>
                                      <w:szCs w:val="76"/>
                                    </w:rPr>
                                    <w:t>01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98" name="文本框 18"/>
                            <wps:cNvSpPr txBox="1"/>
                            <wps:spPr>
                              <a:xfrm>
                                <a:off x="2175" y="2374"/>
                                <a:ext cx="2286" cy="108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4"/>
                                    <w:jc w:val="left"/>
                                    <w:rPr>
                                      <w:rFonts w:ascii="汉仪旗黑-60简" w:hAnsi="汉仪旗黑-60简" w:eastAsia="汉仪旗黑-60简" w:cs="黑体"/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rFonts w:hint="eastAsia" w:ascii="汉仪旗黑-60简" w:hAnsi="汉仪旗黑-60简" w:eastAsia="汉仪旗黑-60简" w:cs="黑体"/>
                                      <w:b/>
                                      <w:color w:val="222222"/>
                                      <w:kern w:val="24"/>
                                      <w:sz w:val="44"/>
                                      <w:szCs w:val="44"/>
                                    </w:rPr>
                                    <w:t>字体说明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</wpg:grpSp>
                      <wpg:grpSp>
                        <wpg:cNvPr id="105" name="组合 105"/>
                        <wpg:cNvGrpSpPr/>
                        <wpg:grpSpPr>
                          <a:xfrm>
                            <a:off x="15879" y="18320"/>
                            <a:ext cx="6797" cy="1643"/>
                            <a:chOff x="0" y="731"/>
                            <a:chExt cx="6797" cy="1643"/>
                          </a:xfrm>
                        </wpg:grpSpPr>
                        <wps:wsp>
                          <wps:cNvPr id="106" name="矩形 11"/>
                          <wps:cNvSpPr/>
                          <wps:spPr>
                            <a:xfrm>
                              <a:off x="0" y="861"/>
                              <a:ext cx="170" cy="737"/>
                            </a:xfrm>
                            <a:prstGeom prst="rect">
                              <a:avLst/>
                            </a:prstGeom>
                            <a:solidFill>
                              <a:srgbClr val="FF283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" name="文本框 12"/>
                          <wps:cNvSpPr txBox="1"/>
                          <wps:spPr>
                            <a:xfrm>
                              <a:off x="166" y="731"/>
                              <a:ext cx="6631" cy="103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jc w:val="left"/>
                                  <w:rPr>
                                    <w:rFonts w:ascii="汉仪旗黑-60简" w:hAnsi="汉仪旗黑-60简" w:eastAsia="汉仪旗黑-60简" w:cs="黑体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b/>
                                    <w:color w:val="222222"/>
                                    <w:kern w:val="24"/>
                                    <w:sz w:val="52"/>
                                    <w:szCs w:val="52"/>
                                  </w:rPr>
                                  <w:t>稻壳儿文字模板使用说明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08" name="文本框 13"/>
                          <wps:cNvSpPr txBox="1"/>
                          <wps:spPr>
                            <a:xfrm>
                              <a:off x="74" y="1606"/>
                              <a:ext cx="5913" cy="768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jc w:val="left"/>
                                  <w:rPr>
                                    <w:rFonts w:ascii="汉仪旗黑-60简" w:hAnsi="汉仪旗黑-60简" w:eastAsia="汉仪旗黑-60简" w:cs="黑体"/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color w:val="222222"/>
                                    <w:kern w:val="24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（本页为说明页，用户使用模板时可删除本页内容）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101" name="组合 89"/>
                        <wpg:cNvGrpSpPr/>
                        <wpg:grpSpPr>
                          <a:xfrm>
                            <a:off x="16849" y="26550"/>
                            <a:ext cx="4054" cy="1392"/>
                            <a:chOff x="1213" y="2210"/>
                            <a:chExt cx="4054" cy="1392"/>
                          </a:xfrm>
                        </wpg:grpSpPr>
                        <wps:wsp>
                          <wps:cNvPr id="103" name="文本框 90"/>
                          <wps:cNvSpPr txBox="1"/>
                          <wps:spPr>
                            <a:xfrm>
                              <a:off x="1213" y="2210"/>
                              <a:ext cx="1555" cy="1392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jc w:val="left"/>
                                  <w:rPr>
                                    <w:rFonts w:ascii="汉仪旗黑-60简" w:hAnsi="汉仪旗黑-60简" w:eastAsia="汉仪旗黑-60简" w:cs="黑体"/>
                                    <w:sz w:val="76"/>
                                    <w:szCs w:val="76"/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b/>
                                    <w:color w:val="FF2832"/>
                                    <w:kern w:val="24"/>
                                    <w:sz w:val="76"/>
                                    <w:szCs w:val="76"/>
                                  </w:rPr>
                                  <w:t>02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104" name="文本框 91"/>
                          <wps:cNvSpPr txBox="1"/>
                          <wps:spPr>
                            <a:xfrm>
                              <a:off x="2366" y="2439"/>
                              <a:ext cx="2901" cy="108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jc w:val="left"/>
                                  <w:rPr>
                                    <w:rFonts w:ascii="汉仪旗黑-60简" w:hAnsi="汉仪旗黑-60简" w:eastAsia="汉仪旗黑-60简" w:cs="黑体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b/>
                                    <w:color w:val="222222"/>
                                    <w:kern w:val="24"/>
                                    <w:sz w:val="44"/>
                                    <w:szCs w:val="44"/>
                                  </w:rPr>
                                  <w:t>删除页面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s:wsp>
                        <wps:cNvPr id="82" name="文本框 68"/>
                        <wps:cNvSpPr txBox="1"/>
                        <wps:spPr>
                          <a:xfrm>
                            <a:off x="16874" y="27744"/>
                            <a:ext cx="5297" cy="46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jc w:val="left"/>
                                <w:textAlignment w:val="top"/>
                                <w:rPr>
                                  <w:rFonts w:ascii="汉仪旗黑-60简" w:hAnsi="汉仪旗黑-60简" w:eastAsia="汉仪旗黑-60简" w:cs="黑体"/>
                                  <w:b/>
                                  <w:snapToGrid w:val="0"/>
                                  <w:color w:val="222222"/>
                                  <w:spacing w:val="6"/>
                                  <w:kern w:val="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 w:ascii="汉仪旗黑-60简" w:hAnsi="汉仪旗黑-60简" w:eastAsia="汉仪旗黑-60简" w:cs="黑体"/>
                                  <w:color w:val="222222"/>
                                  <w:kern w:val="24"/>
                                  <w:sz w:val="18"/>
                                  <w:szCs w:val="18"/>
                                  <w14:textFill>
                                    <w14:solidFill>
                                      <w14:srgbClr w14:val="222222">
                                        <w14:alpha w14:val="40000"/>
                                      </w14:srgbClr>
                                    </w14:solidFill>
                                  </w14:textFill>
                                </w:rPr>
                                <w:t>使用本套模板中，若要删除多余空白页时，具体操作如下：</w:t>
                              </w:r>
                            </w:p>
                            <w:p>
                              <w:pPr>
                                <w:rPr>
                                  <w:rFonts w:ascii="汉仪旗黑-60简" w:hAnsi="汉仪旗黑-60简" w:eastAsia="汉仪旗黑-60简" w:cs="黑体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2156" y="28404"/>
                            <a:ext cx="4366" cy="1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09" name="组合 109"/>
                        <wpg:cNvGrpSpPr/>
                        <wpg:grpSpPr>
                          <a:xfrm>
                            <a:off x="22013" y="30161"/>
                            <a:ext cx="4644" cy="2727"/>
                            <a:chOff x="13147" y="13730"/>
                            <a:chExt cx="4644" cy="2024"/>
                          </a:xfrm>
                        </wpg:grpSpPr>
                        <wps:wsp>
                          <wps:cNvPr id="8" name="文本框 67"/>
                          <wps:cNvSpPr txBox="1"/>
                          <wps:spPr>
                            <a:xfrm>
                              <a:off x="13147" y="13730"/>
                              <a:ext cx="1287" cy="45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jc w:val="left"/>
                                  <w:rPr>
                                    <w:rFonts w:ascii="汉仪旗黑-60简" w:hAnsi="汉仪旗黑-60简" w:eastAsia="汉仪旗黑-60简" w:cs="黑体"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b/>
                                    <w:color w:val="222222"/>
                                    <w:kern w:val="24"/>
                                    <w:sz w:val="22"/>
                                    <w:szCs w:val="22"/>
                                  </w:rPr>
                                  <w:t>方法二：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1" name="文本框 68"/>
                          <wps:cNvSpPr txBox="1"/>
                          <wps:spPr>
                            <a:xfrm>
                              <a:off x="13198" y="15187"/>
                              <a:ext cx="4593" cy="56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jc w:val="left"/>
                                  <w:textAlignment w:val="top"/>
                                  <w:rPr>
                                    <w:rFonts w:ascii="汉仪旗黑-60简" w:hAnsi="汉仪旗黑-60简" w:eastAsia="汉仪旗黑-60简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3、再次按「Delete」键即可删除空白页。</w:t>
                                </w:r>
                              </w:p>
                              <w:p>
                                <w:pPr>
                                  <w:rPr>
                                    <w:rFonts w:ascii="汉仪旗黑-60简" w:hAnsi="汉仪旗黑-60简" w:eastAsia="汉仪旗黑-60简" w:cs="黑体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9" name="文本框 68"/>
                          <wps:cNvSpPr txBox="1"/>
                          <wps:spPr>
                            <a:xfrm>
                              <a:off x="13198" y="14727"/>
                              <a:ext cx="4593" cy="384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jc w:val="left"/>
                                  <w:textAlignment w:val="top"/>
                                  <w:rPr>
                                    <w:rFonts w:ascii="汉仪旗黑-60简" w:hAnsi="汉仪旗黑-60简" w:eastAsia="汉仪旗黑-60简" w:cs="黑体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2、在空白页光标处，按「Shift+Backspace」键。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73" name="文本框 68"/>
                          <wps:cNvSpPr txBox="1"/>
                          <wps:spPr>
                            <a:xfrm>
                              <a:off x="13198" y="14206"/>
                              <a:ext cx="4593" cy="49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jc w:val="left"/>
                                  <w:textAlignment w:val="top"/>
                                  <w:rPr>
                                    <w:rFonts w:ascii="汉仪旗黑-60简" w:hAnsi="汉仪旗黑-60简" w:eastAsia="汉仪旗黑-60简" w:cs="黑体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1、删除多余页面的文本内容，成为空白页。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g:grpSp>
                        <wpg:cNvPr id="110" name="组合 110"/>
                        <wpg:cNvGrpSpPr/>
                        <wpg:grpSpPr>
                          <a:xfrm>
                            <a:off x="16849" y="28647"/>
                            <a:ext cx="4874" cy="4215"/>
                            <a:chOff x="7983" y="11526"/>
                            <a:chExt cx="4874" cy="4215"/>
                          </a:xfrm>
                        </wpg:grpSpPr>
                        <pic:pic xmlns:pic="http://schemas.openxmlformats.org/drawingml/2006/picture">
                          <pic:nvPicPr>
                            <pic:cNvPr id="41" name="图片 80" descr="WPS图片编辑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056" y="13547"/>
                              <a:ext cx="4614" cy="978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2" name="文本框 68"/>
                          <wps:cNvSpPr txBox="1"/>
                          <wps:spPr>
                            <a:xfrm>
                              <a:off x="7983" y="12790"/>
                              <a:ext cx="4820" cy="73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jc w:val="left"/>
                                  <w:textAlignment w:val="top"/>
                                  <w:rPr>
                                    <w:rFonts w:ascii="汉仪旗黑-60简" w:hAnsi="汉仪旗黑-60简" w:eastAsia="汉仪旗黑-60简" w:cs="黑体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2、点击「开始」选项卡下的「显示/隐藏编辑标记」按钮。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78" name="文本框 68"/>
                          <wps:cNvSpPr txBox="1"/>
                          <wps:spPr>
                            <a:xfrm>
                              <a:off x="8007" y="14931"/>
                              <a:ext cx="4850" cy="81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numPr>
                                    <w:ilvl w:val="0"/>
                                    <w:numId w:val="1"/>
                                  </w:numPr>
                                  <w:jc w:val="left"/>
                                  <w:textAlignment w:val="top"/>
                                  <w:rPr>
                                    <w:rFonts w:ascii="汉仪旗黑-60简" w:hAnsi="汉仪旗黑-60简" w:eastAsia="汉仪旗黑-60简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在分页符的后面点击光标，然后按「Delete」删除键</w:t>
                                </w:r>
                              </w:p>
                              <w:p>
                                <w:pPr>
                                  <w:pStyle w:val="4"/>
                                  <w:jc w:val="left"/>
                                  <w:textAlignment w:val="top"/>
                                  <w:rPr>
                                    <w:rFonts w:ascii="汉仪旗黑-60简" w:hAnsi="汉仪旗黑-60简" w:eastAsia="汉仪旗黑-60简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即可。</w:t>
                                </w:r>
                              </w:p>
                              <w:p>
                                <w:pPr>
                                  <w:rPr>
                                    <w:rFonts w:ascii="汉仪旗黑-60简" w:hAnsi="汉仪旗黑-60简" w:eastAsia="汉仪旗黑-60简" w:cs="黑体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83" name="文本框 68"/>
                          <wps:cNvSpPr txBox="1"/>
                          <wps:spPr>
                            <a:xfrm>
                              <a:off x="7983" y="12085"/>
                              <a:ext cx="4593" cy="49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jc w:val="left"/>
                                  <w:textAlignment w:val="top"/>
                                  <w:rPr>
                                    <w:rFonts w:ascii="汉仪旗黑-60简" w:hAnsi="汉仪旗黑-60简" w:eastAsia="汉仪旗黑-60简" w:cs="黑体"/>
                                    <w:b/>
                                    <w:b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1、删除多余页面的文本内容，成为空白页。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84" name="文本框 67"/>
                          <wps:cNvSpPr txBox="1"/>
                          <wps:spPr>
                            <a:xfrm>
                              <a:off x="7983" y="11526"/>
                              <a:ext cx="1287" cy="768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jc w:val="left"/>
                                  <w:rPr>
                                    <w:rFonts w:ascii="汉仪旗黑-60简" w:hAnsi="汉仪旗黑-60简" w:eastAsia="汉仪旗黑-60简" w:cs="黑体"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b/>
                                    <w:color w:val="222222"/>
                                    <w:kern w:val="24"/>
                                    <w:sz w:val="22"/>
                                    <w:szCs w:val="22"/>
                                  </w:rPr>
                                  <w:t>方法一：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112" name="组合 112"/>
                        <wpg:cNvGrpSpPr/>
                        <wpg:grpSpPr>
                          <a:xfrm>
                            <a:off x="16914" y="22505"/>
                            <a:ext cx="9820" cy="1355"/>
                            <a:chOff x="8048" y="5734"/>
                            <a:chExt cx="9820" cy="1355"/>
                          </a:xfrm>
                        </wpg:grpSpPr>
                        <wps:wsp>
                          <wps:cNvPr id="30" name="直接连接符 37"/>
                          <wps:cNvCnPr/>
                          <wps:spPr>
                            <a:xfrm>
                              <a:off x="8048" y="7089"/>
                              <a:ext cx="9820" cy="0"/>
                            </a:xfrm>
                            <a:prstGeom prst="line">
                              <a:avLst/>
                            </a:prstGeom>
                            <a:ln w="9525">
                              <a:solidFill>
                                <a:srgbClr val="222222">
                                  <a:alpha val="8000"/>
                                </a:srgb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" name="直接连接符 24"/>
                          <wps:cNvCnPr/>
                          <wps:spPr>
                            <a:xfrm>
                              <a:off x="8048" y="5734"/>
                              <a:ext cx="9820" cy="0"/>
                            </a:xfrm>
                            <a:prstGeom prst="line">
                              <a:avLst/>
                            </a:prstGeom>
                            <a:ln w="9525">
                              <a:solidFill>
                                <a:srgbClr val="222222">
                                  <a:alpha val="8000"/>
                                </a:srgb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1" name="文本框 55"/>
                        <wps:cNvSpPr txBox="1"/>
                        <wps:spPr>
                          <a:xfrm>
                            <a:off x="16753" y="24633"/>
                            <a:ext cx="8525" cy="98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spacing w:line="360" w:lineRule="auto"/>
                                <w:jc w:val="left"/>
                                <w:textAlignment w:val="top"/>
                                <w:rPr>
                                  <w:rFonts w:ascii="汉仪旗黑-60简" w:hAnsi="汉仪旗黑-60简" w:eastAsia="汉仪旗黑-60简"/>
                                </w:rPr>
                              </w:pPr>
                              <w:r>
                                <w:rPr>
                                  <w:rFonts w:ascii="汉仪旗黑-60简" w:hAnsi="汉仪旗黑-60简" w:eastAsia="汉仪旗黑-60简"/>
                                  <w:color w:val="222222"/>
                                  <w:kern w:val="24"/>
                                  <w:sz w:val="14"/>
                                  <w:szCs w:val="14"/>
                                  <w14:textFill>
                                    <w14:solidFill>
                                      <w14:srgbClr w14:val="222222">
                                        <w14:alpha w14:val="40000"/>
                                      </w14:srgbClr>
                                    </w14:solidFill>
                                  </w14:textFill>
                                </w:rPr>
                                <w:t>【说明】</w:t>
                              </w:r>
                            </w:p>
                            <w:p>
                              <w:pPr>
                                <w:pStyle w:val="4"/>
                                <w:spacing w:line="288" w:lineRule="auto"/>
                                <w:ind w:left="62"/>
                                <w:jc w:val="left"/>
                                <w:textAlignment w:val="top"/>
                                <w:rPr>
                                  <w:rFonts w:ascii="汉仪旗黑-60简" w:hAnsi="汉仪旗黑-60简" w:eastAsia="汉仪旗黑-60简"/>
                                </w:rPr>
                              </w:pPr>
                              <w:r>
                                <w:rPr>
                                  <w:rFonts w:ascii="汉仪旗黑-60简" w:hAnsi="汉仪旗黑-60简" w:eastAsia="汉仪旗黑-60简"/>
                                  <w:color w:val="222222"/>
                                  <w:kern w:val="24"/>
                                  <w:sz w:val="14"/>
                                  <w:szCs w:val="14"/>
                                  <w14:textFill>
                                    <w14:solidFill>
                                      <w14:srgbClr w14:val="222222">
                                        <w14:alpha w14:val="40000"/>
                                      </w14:srgbClr>
                                    </w14:solidFill>
                                  </w14:textFill>
                                </w:rPr>
                                <w:t>模板中使用的字体仅限于个人学习、研究或欣赏目的使用，如需商用请您自行向版权方购买、获取商用版权。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90pt;margin-top:-26pt;height:728.4pt;width:542.75pt;z-index:251659264;mso-width-relative:page;mso-height-relative:page;" coordorigin="15879,18320" coordsize="10855,14568" o:gfxdata="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">
                <o:lock v:ext="edit" aspectratio="f"/>
                <v:group id="_x0000_s1026" o:spid="_x0000_s1026" o:spt="203" style="position:absolute;left:16850;top:19921;height:4187;width:3809;" coordorigin="10848,2841" coordsize="3809,4187" o:gfxdata="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ZHvCavAAAANsAAAAPAAAAAAAAAAEAIAAAACIAAABkcnMvZG93bnJldi54bWxQ&#10;SwECFAAUAAAACACHTuJAMy8FnjsAAAA5AAAAFQAAAAAAAAABACAAAAALAQAAZHJzL2dyb3Vwc2hh&#10;cGV4bWwueG1sUEsFBgAAAAAGAAYAYAEAAMgDAAAAAA==&#10;">
                  <o:lock v:ext="edit" aspectratio="f"/>
                  <v:shape id="文本框 30" o:spid="_x0000_s1026" o:spt="202" type="#_x0000_t202" style="position:absolute;left:10887;top:5636;height:456;width:2288;" filled="f" stroked="f" coordsize="21600,21600" o:gfxdata="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8/wcq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4"/>
                            <w:jc w:val="left"/>
                            <w:rPr>
                              <w:rFonts w:ascii="汉仪旗黑-60简" w:hAnsi="汉仪旗黑-60简" w:eastAsia="汉仪旗黑-60简" w:cs="黑体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color w:val="222222"/>
                              <w:kern w:val="24"/>
                              <w:sz w:val="18"/>
                              <w:szCs w:val="18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中文｜字体名称</w:t>
                          </w:r>
                        </w:p>
                      </w:txbxContent>
                    </v:textbox>
                  </v:shape>
                  <v:shape id="文本框 36" o:spid="_x0000_s1026" o:spt="202" type="#_x0000_t202" style="position:absolute;left:10857;top:5948;height:1080;width:3098;" filled="f" stroked="f" coordsize="21600,21600" o:gfxdata="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ixqRq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4"/>
                            <w:jc w:val="left"/>
                            <w:rPr>
                              <w:rFonts w:ascii="汉仪旗黑-60简" w:hAnsi="汉仪旗黑-60简" w:eastAsia="汉仪旗黑-60简"/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/>
                              <w:color w:val="222222"/>
                              <w:kern w:val="24"/>
                              <w:sz w:val="40"/>
                              <w:szCs w:val="40"/>
                            </w:rPr>
                            <w:t>汉仪旗黑</w:t>
                          </w:r>
                          <w:r>
                            <w:rPr>
                              <w:rFonts w:ascii="汉仪旗黑-60简" w:hAnsi="汉仪旗黑-60简" w:eastAsia="汉仪旗黑-60简"/>
                              <w:color w:val="222222"/>
                              <w:kern w:val="24"/>
                              <w:sz w:val="40"/>
                              <w:szCs w:val="40"/>
                            </w:rPr>
                            <w:t>-50简</w:t>
                          </w:r>
                        </w:p>
                      </w:txbxContent>
                    </v:textbox>
                  </v:shape>
                  <v:shape id="文本框 17" o:spid="_x0000_s1026" o:spt="202" type="#_x0000_t202" style="position:absolute;left:10892;top:4279;height:463;width:1702;" filled="f" stroked="f" coordsize="21600,21600" o:gfxdata="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VuDr7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4"/>
                            <w:jc w:val="left"/>
                            <w:rPr>
                              <w:rFonts w:ascii="汉仪旗黑-60简" w:hAnsi="汉仪旗黑-60简" w:eastAsia="汉仪旗黑-60简" w:cs="黑体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color w:val="222222"/>
                              <w:kern w:val="24"/>
                              <w:sz w:val="18"/>
                              <w:szCs w:val="18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中文｜字体名称</w:t>
                          </w:r>
                        </w:p>
                      </w:txbxContent>
                    </v:textbox>
                  </v:shape>
                  <v:shape id="文本框 23" o:spid="_x0000_s1026" o:spt="202" type="#_x0000_t202" style="position:absolute;left:10848;top:4593;height:1080;width:3809;" filled="f" stroked="f" coordsize="21600,21600" o:gfxdata="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BSU9b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4"/>
                            <w:jc w:val="left"/>
                            <w:rPr>
                              <w:rFonts w:ascii="汉仪雅酷黑 75W" w:hAnsi="汉仪雅酷黑 75W" w:eastAsia="汉仪雅酷黑 75W"/>
                            </w:rPr>
                          </w:pPr>
                          <w:r>
                            <w:rPr>
                              <w:rFonts w:hint="eastAsia" w:ascii="汉仪雅酷黑 75W" w:hAnsi="汉仪雅酷黑 75W" w:eastAsia="汉仪雅酷黑 75W"/>
                              <w:color w:val="222222"/>
                              <w:kern w:val="24"/>
                              <w:sz w:val="40"/>
                              <w:szCs w:val="40"/>
                            </w:rPr>
                            <w:t>汉仪雅酷黑</w:t>
                          </w:r>
                          <w:r>
                            <w:rPr>
                              <w:rFonts w:ascii="汉仪雅酷黑 75W" w:hAnsi="汉仪雅酷黑 75W" w:eastAsia="汉仪雅酷黑 75W"/>
                              <w:color w:val="222222"/>
                              <w:kern w:val="24"/>
                              <w:sz w:val="40"/>
                              <w:szCs w:val="40"/>
                            </w:rPr>
                            <w:t xml:space="preserve"> 75W</w:t>
                          </w:r>
                        </w:p>
                      </w:txbxContent>
                    </v:textbox>
                  </v:shape>
                  <v:group id="组合 57" o:spid="_x0000_s1026" o:spt="203" style="position:absolute;left:10850;top:2841;height:1392;width:3295;" coordorigin="1166,2173" coordsize="3295,1392" o:gfxdata="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/eK+gvwAAANsAAAAPAAAAAAAAAAEAIAAAACIAAABkcnMvZG93bnJldi54&#10;bWxQSwECFAAUAAAACACHTuJAMy8FnjsAAAA5AAAAFQAAAAAAAAABACAAAAAOAQAAZHJzL2dyb3Vw&#10;c2hhcGV4bWwueG1sUEsFBgAAAAAGAAYAYAEAAMsDAAAAAA==&#10;">
                    <o:lock v:ext="edit" aspectratio="f"/>
                    <v:shape id="文本框 16" o:spid="_x0000_s1026" o:spt="202" type="#_x0000_t202" style="position:absolute;left:1166;top:2173;height:1392;width:1506;" filled="f" stroked="f" coordsize="21600,21600" o:gfxdata="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eKrxm8AAAA&#10;2w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4"/>
                              <w:jc w:val="left"/>
                              <w:rPr>
                                <w:rFonts w:ascii="汉仪旗黑-60简" w:hAnsi="汉仪旗黑-60简" w:eastAsia="汉仪旗黑-60简" w:cs="黑体"/>
                                <w:b/>
                                <w:sz w:val="76"/>
                                <w:szCs w:val="76"/>
                              </w:rPr>
                            </w:pPr>
                            <w:r>
                              <w:rPr>
                                <w:rFonts w:hint="eastAsia" w:ascii="汉仪旗黑-60简" w:hAnsi="汉仪旗黑-60简" w:eastAsia="汉仪旗黑-60简" w:cs="黑体"/>
                                <w:b/>
                                <w:color w:val="FF2832"/>
                                <w:kern w:val="24"/>
                                <w:sz w:val="76"/>
                                <w:szCs w:val="76"/>
                              </w:rPr>
                              <w:t>01</w:t>
                            </w:r>
                          </w:p>
                        </w:txbxContent>
                      </v:textbox>
                    </v:shape>
                    <v:shape id="文本框 18" o:spid="_x0000_s1026" o:spt="202" type="#_x0000_t202" style="position:absolute;left:2175;top:2374;height:1080;width:2286;" filled="f" stroked="f" coordsize="21600,21600" o:gfxdata="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RhU7a7gAAADbAAAA&#10;DwAAAAAAAAABACAAAAAiAAAAZHJzL2Rvd25yZXYueG1sUEsBAhQAFAAAAAgAh07iQDMvBZ47AAAA&#10;OQAAABAAAAAAAAAAAQAgAAAABwEAAGRycy9zaGFwZXhtbC54bWxQSwUGAAAAAAYABgBbAQAAsQMA&#10;AAAA&#10;">
                      <v:fill on="f" focussize="0,0"/>
                      <v:stroke on="f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4"/>
                              <w:jc w:val="left"/>
                              <w:rPr>
                                <w:rFonts w:ascii="汉仪旗黑-60简" w:hAnsi="汉仪旗黑-60简" w:eastAsia="汉仪旗黑-60简" w:cs="黑体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 w:ascii="汉仪旗黑-60简" w:hAnsi="汉仪旗黑-60简" w:eastAsia="汉仪旗黑-60简" w:cs="黑体"/>
                                <w:b/>
                                <w:color w:val="222222"/>
                                <w:kern w:val="24"/>
                                <w:sz w:val="44"/>
                                <w:szCs w:val="44"/>
                              </w:rPr>
                              <w:t>字体说明</w:t>
                            </w:r>
                          </w:p>
                        </w:txbxContent>
                      </v:textbox>
                    </v:shape>
                  </v:group>
                </v:group>
                <v:group id="_x0000_s1026" o:spid="_x0000_s1026" o:spt="203" style="position:absolute;left:15879;top:18320;height:1643;width:6797;" coordorigin="0,731" coordsize="6797,1643" o:gfxdata="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e0+Sb0AAADcAAAADwAAAAAAAAABACAAAAAiAAAAZHJzL2Rvd25yZXYueG1s&#10;UEsBAhQAFAAAAAgAh07iQDMvBZ47AAAAOQAAABUAAAAAAAAAAQAgAAAADAEAAGRycy9ncm91cHNo&#10;YXBleG1sLnhtbFBLBQYAAAAABgAGAGABAADJAwAAAAA=&#10;">
                  <o:lock v:ext="edit" aspectratio="f"/>
                  <v:rect id="矩形 11" o:spid="_x0000_s1026" o:spt="1" style="position:absolute;left:0;top:861;height:737;width:170;v-text-anchor:middle;" fillcolor="#FF2832" filled="t" stroked="f" coordsize="21600,21600" o:gfxdata="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0Gd174A&#10;AADc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shape id="文本框 12" o:spid="_x0000_s1026" o:spt="202" type="#_x0000_t202" style="position:absolute;left:166;top:731;height:1036;width:6631;" filled="f" stroked="f" coordsize="21600,21600" o:gfxdata="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XngBm5AAAA3A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4"/>
                            <w:jc w:val="left"/>
                            <w:rPr>
                              <w:rFonts w:ascii="汉仪旗黑-60简" w:hAnsi="汉仪旗黑-60简" w:eastAsia="汉仪旗黑-60简" w:cs="黑体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b/>
                              <w:color w:val="222222"/>
                              <w:kern w:val="24"/>
                              <w:sz w:val="52"/>
                              <w:szCs w:val="52"/>
                            </w:rPr>
                            <w:t>稻壳儿文字模板使用说明</w:t>
                          </w:r>
                        </w:p>
                      </w:txbxContent>
                    </v:textbox>
                  </v:shape>
                  <v:shape id="文本框 13" o:spid="_x0000_s1026" o:spt="202" type="#_x0000_t202" style="position:absolute;left:74;top:1606;height:768;width:5913;" filled="f" stroked="f" coordsize="21600,21600" o:gfxdata="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b8uXK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4"/>
                            <w:jc w:val="left"/>
                            <w:rPr>
                              <w:rFonts w:ascii="汉仪旗黑-60简" w:hAnsi="汉仪旗黑-60简" w:eastAsia="汉仪旗黑-60简" w:cs="黑体"/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color w:val="222222"/>
                              <w:kern w:val="24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（本页为说明页，用户使用模板时可删除本页内容）</w:t>
                          </w:r>
                        </w:p>
                      </w:txbxContent>
                    </v:textbox>
                  </v:shape>
                </v:group>
                <v:group id="组合 89" o:spid="_x0000_s1026" o:spt="203" style="position:absolute;left:16849;top:26550;height:1392;width:4054;" coordorigin="1213,2210" coordsize="4054,1392" o:gfxdata="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i1jhK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文本框 90" o:spid="_x0000_s1026" o:spt="202" type="#_x0000_t202" style="position:absolute;left:1213;top:2210;height:1392;width:1555;" filled="f" stroked="f" coordsize="21600,21600" o:gfxdata="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oWCsD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4"/>
                            <w:jc w:val="left"/>
                            <w:rPr>
                              <w:rFonts w:ascii="汉仪旗黑-60简" w:hAnsi="汉仪旗黑-60简" w:eastAsia="汉仪旗黑-60简" w:cs="黑体"/>
                              <w:sz w:val="76"/>
                              <w:szCs w:val="76"/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b/>
                              <w:color w:val="FF2832"/>
                              <w:kern w:val="24"/>
                              <w:sz w:val="76"/>
                              <w:szCs w:val="76"/>
                            </w:rPr>
                            <w:t>02</w:t>
                          </w:r>
                        </w:p>
                      </w:txbxContent>
                    </v:textbox>
                  </v:shape>
                  <v:shape id="文本框 91" o:spid="_x0000_s1026" o:spt="202" type="#_x0000_t202" style="position:absolute;left:2366;top:2439;height:1080;width:2901;" filled="f" stroked="f" coordsize="21600,21600" o:gfxdata="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nsbN3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4"/>
                            <w:jc w:val="left"/>
                            <w:rPr>
                              <w:rFonts w:ascii="汉仪旗黑-60简" w:hAnsi="汉仪旗黑-60简" w:eastAsia="汉仪旗黑-60简" w:cs="黑体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b/>
                              <w:color w:val="222222"/>
                              <w:kern w:val="24"/>
                              <w:sz w:val="44"/>
                              <w:szCs w:val="44"/>
                            </w:rPr>
                            <w:t>删除页面</w:t>
                          </w:r>
                        </w:p>
                      </w:txbxContent>
                    </v:textbox>
                  </v:shape>
                </v:group>
                <v:shape id="文本框 68" o:spid="_x0000_s1026" o:spt="202" type="#_x0000_t202" style="position:absolute;left:16874;top:27744;height:469;width:5297;" filled="f" stroked="f" coordsize="21600,21600" o:gfxdata="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Ccon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4"/>
                          <w:jc w:val="left"/>
                          <w:textAlignment w:val="top"/>
                          <w:rPr>
                            <w:rFonts w:ascii="汉仪旗黑-60简" w:hAnsi="汉仪旗黑-60简" w:eastAsia="汉仪旗黑-60简" w:cs="黑体"/>
                            <w:b/>
                            <w:snapToGrid w:val="0"/>
                            <w:color w:val="222222"/>
                            <w:spacing w:val="6"/>
                            <w:kern w:val="0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 w:ascii="汉仪旗黑-60简" w:hAnsi="汉仪旗黑-60简" w:eastAsia="汉仪旗黑-60简" w:cs="黑体"/>
                            <w:color w:val="222222"/>
                            <w:kern w:val="24"/>
                            <w:sz w:val="18"/>
                            <w:szCs w:val="18"/>
                            <w14:textFill>
                              <w14:solidFill>
                                <w14:srgbClr w14:val="222222">
                                  <w14:alpha w14:val="40000"/>
                                </w14:srgbClr>
                              </w14:solidFill>
                            </w14:textFill>
                          </w:rPr>
                          <w:t>使用本套模板中，若要删除多余空白页时，具体操作如下：</w:t>
                        </w:r>
                      </w:p>
                      <w:p>
                        <w:pPr>
                          <w:rPr>
                            <w:rFonts w:ascii="汉仪旗黑-60简" w:hAnsi="汉仪旗黑-60简" w:eastAsia="汉仪旗黑-60简" w:cs="黑体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图片 3" o:spid="_x0000_s1026" o:spt="75" type="#_x0000_t75" style="position:absolute;left:22156;top:28404;height:1284;width:4366;" filled="f" o:preferrelative="t" stroked="f" coordsize="21600,21600" o:gfxdata="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mh6fk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5" o:title=""/>
                  <o:lock v:ext="edit" aspectratio="t"/>
                </v:shape>
                <v:group id="_x0000_s1026" o:spid="_x0000_s1026" o:spt="203" style="position:absolute;left:22013;top:30161;height:2727;width:4644;" coordorigin="13147,13730" coordsize="4644,2024" o:gfxdata="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coDRM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文本框 67" o:spid="_x0000_s1026" o:spt="202" type="#_x0000_t202" style="position:absolute;left:13147;top:13730;height:456;width:1287;" filled="f" stroked="f" coordsize="21600,21600" o:gfxdata="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ElBQkbgAAADaAAAA&#10;DwAAAAAAAAABACAAAAAiAAAAZHJzL2Rvd25yZXYueG1sUEsBAhQAFAAAAAgAh07iQDMvBZ47AAAA&#10;OQAAABAAAAAAAAAAAQAgAAAABwEAAGRycy9zaGFwZXhtbC54bWxQSwUGAAAAAAYABgBbAQAAsQMA&#10;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4"/>
                            <w:jc w:val="left"/>
                            <w:rPr>
                              <w:rFonts w:ascii="汉仪旗黑-60简" w:hAnsi="汉仪旗黑-60简" w:eastAsia="汉仪旗黑-60简" w:cs="黑体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b/>
                              <w:color w:val="222222"/>
                              <w:kern w:val="24"/>
                              <w:sz w:val="22"/>
                              <w:szCs w:val="22"/>
                            </w:rPr>
                            <w:t>方法二：</w:t>
                          </w:r>
                        </w:p>
                      </w:txbxContent>
                    </v:textbox>
                  </v:shape>
                  <v:shape id="文本框 68" o:spid="_x0000_s1026" o:spt="202" type="#_x0000_t202" style="position:absolute;left:13198;top:15187;height:567;width:459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4"/>
                            <w:jc w:val="left"/>
                            <w:textAlignment w:val="top"/>
                            <w:rPr>
                              <w:rFonts w:ascii="汉仪旗黑-60简" w:hAnsi="汉仪旗黑-60简" w:eastAsia="汉仪旗黑-60简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3、再次按「Delete」键即可删除空白页。</w:t>
                          </w:r>
                        </w:p>
                        <w:p>
                          <w:pPr>
                            <w:rPr>
                              <w:rFonts w:ascii="汉仪旗黑-60简" w:hAnsi="汉仪旗黑-60简" w:eastAsia="汉仪旗黑-60简" w:cs="黑体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文本框 68" o:spid="_x0000_s1026" o:spt="202" type="#_x0000_t202" style="position:absolute;left:13198;top:14727;height:384;width:4593;" filled="f" stroked="f" coordsize="21600,21600" o:gfxdata="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OXl1r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4"/>
                            <w:jc w:val="left"/>
                            <w:textAlignment w:val="top"/>
                            <w:rPr>
                              <w:rFonts w:ascii="汉仪旗黑-60简" w:hAnsi="汉仪旗黑-60简" w:eastAsia="汉仪旗黑-60简" w:cs="黑体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2、在空白页光标处，按「Shift+Backspace」键。</w:t>
                          </w:r>
                        </w:p>
                      </w:txbxContent>
                    </v:textbox>
                  </v:shape>
                  <v:shape id="文本框 68" o:spid="_x0000_s1026" o:spt="202" type="#_x0000_t202" style="position:absolute;left:13198;top:14206;height:491;width:4593;" filled="f" stroked="f" coordsize="21600,21600" o:gfxdata="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6+/SG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4"/>
                            <w:jc w:val="left"/>
                            <w:textAlignment w:val="top"/>
                            <w:rPr>
                              <w:rFonts w:ascii="汉仪旗黑-60简" w:hAnsi="汉仪旗黑-60简" w:eastAsia="汉仪旗黑-60简" w:cs="黑体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1、删除多余页面的文本内容，成为空白页。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16849;top:28647;height:4215;width:4874;" coordorigin="7983,11526" coordsize="4874,4215" o:gfxdata="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IQwsM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图片 80" o:spid="_x0000_s1026" o:spt="75" alt="WPS图片编辑1" type="#_x0000_t75" style="position:absolute;left:8056;top:13547;height:978;width:4614;" filled="f" o:preferrelative="t" stroked="f" coordsize="21600,21600" o:gfxdata="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nMu8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6" o:title=""/>
                    <o:lock v:ext="edit" aspectratio="t"/>
                  </v:shape>
                  <v:shape id="文本框 68" o:spid="_x0000_s1026" o:spt="202" type="#_x0000_t202" style="position:absolute;left:7983;top:12790;height:735;width:4820;" filled="f" stroked="f" coordsize="21600,21600" o:gfxdata="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npIH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4"/>
                            <w:jc w:val="left"/>
                            <w:textAlignment w:val="top"/>
                            <w:rPr>
                              <w:rFonts w:ascii="汉仪旗黑-60简" w:hAnsi="汉仪旗黑-60简" w:eastAsia="汉仪旗黑-60简" w:cs="黑体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2、点击「开始」选项卡下的「显示/隐藏编辑标记」按钮。</w:t>
                          </w:r>
                        </w:p>
                      </w:txbxContent>
                    </v:textbox>
                  </v:shape>
                  <v:shape id="文本框 68" o:spid="_x0000_s1026" o:spt="202" type="#_x0000_t202" style="position:absolute;left:8007;top:14931;height:810;width:4850;" filled="f" stroked="f" coordsize="21600,21600" o:gfxdata="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Aab1C5AAAA2w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4"/>
                            <w:numPr>
                              <w:ilvl w:val="0"/>
                              <w:numId w:val="1"/>
                            </w:numPr>
                            <w:jc w:val="left"/>
                            <w:textAlignment w:val="top"/>
                            <w:rPr>
                              <w:rFonts w:ascii="汉仪旗黑-60简" w:hAnsi="汉仪旗黑-60简" w:eastAsia="汉仪旗黑-60简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在分页符的后面点击光标，然后按「Delete」删除键</w:t>
                          </w:r>
                        </w:p>
                        <w:p>
                          <w:pPr>
                            <w:pStyle w:val="4"/>
                            <w:jc w:val="left"/>
                            <w:textAlignment w:val="top"/>
                            <w:rPr>
                              <w:rFonts w:ascii="汉仪旗黑-60简" w:hAnsi="汉仪旗黑-60简" w:eastAsia="汉仪旗黑-60简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即可。</w:t>
                          </w:r>
                        </w:p>
                        <w:p>
                          <w:pPr>
                            <w:rPr>
                              <w:rFonts w:ascii="汉仪旗黑-60简" w:hAnsi="汉仪旗黑-60简" w:eastAsia="汉仪旗黑-60简" w:cs="黑体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文本框 68" o:spid="_x0000_s1026" o:spt="202" type="#_x0000_t202" style="position:absolute;left:7983;top:12085;height:491;width:4593;" filled="f" stroked="f" coordsize="21600,21600" o:gfxdata="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trjQa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4"/>
                            <w:jc w:val="left"/>
                            <w:textAlignment w:val="top"/>
                            <w:rPr>
                              <w:rFonts w:ascii="汉仪旗黑-60简" w:hAnsi="汉仪旗黑-60简" w:eastAsia="汉仪旗黑-60简" w:cs="黑体"/>
                              <w:b/>
                              <w:b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1、删除多余页面的文本内容，成为空白页。</w:t>
                          </w:r>
                        </w:p>
                      </w:txbxContent>
                    </v:textbox>
                  </v:shape>
                  <v:shape id="文本框 67" o:spid="_x0000_s1026" o:spt="202" type="#_x0000_t202" style="position:absolute;left:7983;top:11526;height:768;width:1287;" filled="f" stroked="f" coordsize="21600,21600" o:gfxdata="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oGns7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4"/>
                            <w:jc w:val="left"/>
                            <w:rPr>
                              <w:rFonts w:ascii="汉仪旗黑-60简" w:hAnsi="汉仪旗黑-60简" w:eastAsia="汉仪旗黑-60简" w:cs="黑体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b/>
                              <w:color w:val="222222"/>
                              <w:kern w:val="24"/>
                              <w:sz w:val="22"/>
                              <w:szCs w:val="22"/>
                            </w:rPr>
                            <w:t>方法一：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16914;top:22505;height:1355;width:9820;" coordorigin="8048,5734" coordsize="9820,1355" o:gfxdata="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90w4L0AAADcAAAADwAAAAAAAAABACAAAAAiAAAAZHJzL2Rvd25yZXYueG1s&#10;UEsBAhQAFAAAAAgAh07iQDMvBZ47AAAAOQAAABUAAAAAAAAAAQAgAAAADAEAAGRycy9ncm91cHNo&#10;YXBleG1sLnhtbFBLBQYAAAAABgAGAGABAADJAwAAAAA=&#10;">
                  <o:lock v:ext="edit" aspectratio="f"/>
                  <v:line id="直接连接符 37" o:spid="_x0000_s1026" o:spt="20" style="position:absolute;left:8048;top:7089;height:0;width:9820;" filled="f" stroked="t" coordsize="21600,21600" o:gfxdata="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680y7sAAADb&#10;AAAADwAAAAAAAAABACAAAAAiAAAAZHJzL2Rvd25yZXYueG1sUEsBAhQAFAAAAAgAh07iQDMvBZ47&#10;AAAAOQAAABAAAAAAAAAAAQAgAAAACgEAAGRycy9zaGFwZXhtbC54bWxQSwUGAAAAAAYABgBbAQAA&#10;tAMAAAAA&#10;">
                    <v:fill on="f" focussize="0,0"/>
                    <v:stroke color="#222222 [3204]" opacity="5242f" miterlimit="8" joinstyle="miter"/>
                    <v:imagedata o:title=""/>
                    <o:lock v:ext="edit" aspectratio="f"/>
                  </v:line>
                  <v:line id="直接连接符 24" o:spid="_x0000_s1026" o:spt="20" style="position:absolute;left:8048;top:5734;height:0;width:9820;" filled="f" stroked="t" coordsize="21600,21600" o:gfxdata="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3faq8vQAA&#10;ANsAAAAPAAAAAAAAAAEAIAAAACIAAABkcnMvZG93bnJldi54bWxQSwECFAAUAAAACACHTuJAMy8F&#10;njsAAAA5AAAAEAAAAAAAAAABACAAAAAMAQAAZHJzL3NoYXBleG1sLnhtbFBLBQYAAAAABgAGAFsB&#10;AAC2AwAAAAA=&#10;">
                    <v:fill on="f" focussize="0,0"/>
                    <v:stroke color="#222222 [3204]" opacity="5242f" miterlimit="8" joinstyle="miter"/>
                    <v:imagedata o:title=""/>
                    <o:lock v:ext="edit" aspectratio="f"/>
                  </v:line>
                </v:group>
                <v:shape id="文本框 55" o:spid="_x0000_s1026" o:spt="202" type="#_x0000_t202" style="position:absolute;left:16753;top:24633;height:986;width:8525;" filled="f" stroked="f" coordsize="21600,21600" o:gfxdata="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JBbE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spacing w:line="360" w:lineRule="auto"/>
                          <w:jc w:val="left"/>
                          <w:textAlignment w:val="top"/>
                          <w:rPr>
                            <w:rFonts w:ascii="汉仪旗黑-60简" w:hAnsi="汉仪旗黑-60简" w:eastAsia="汉仪旗黑-60简"/>
                          </w:rPr>
                        </w:pPr>
                        <w:r>
                          <w:rPr>
                            <w:rFonts w:ascii="汉仪旗黑-60简" w:hAnsi="汉仪旗黑-60简" w:eastAsia="汉仪旗黑-60简"/>
                            <w:color w:val="222222"/>
                            <w:kern w:val="24"/>
                            <w:sz w:val="14"/>
                            <w:szCs w:val="14"/>
                            <w14:textFill>
                              <w14:solidFill>
                                <w14:srgbClr w14:val="222222">
                                  <w14:alpha w14:val="40000"/>
                                </w14:srgbClr>
                              </w14:solidFill>
                            </w14:textFill>
                          </w:rPr>
                          <w:t>【说明】</w:t>
                        </w:r>
                      </w:p>
                      <w:p>
                        <w:pPr>
                          <w:pStyle w:val="4"/>
                          <w:spacing w:line="288" w:lineRule="auto"/>
                          <w:ind w:left="62"/>
                          <w:jc w:val="left"/>
                          <w:textAlignment w:val="top"/>
                          <w:rPr>
                            <w:rFonts w:ascii="汉仪旗黑-60简" w:hAnsi="汉仪旗黑-60简" w:eastAsia="汉仪旗黑-60简"/>
                          </w:rPr>
                        </w:pPr>
                        <w:r>
                          <w:rPr>
                            <w:rFonts w:ascii="汉仪旗黑-60简" w:hAnsi="汉仪旗黑-60简" w:eastAsia="汉仪旗黑-60简"/>
                            <w:color w:val="222222"/>
                            <w:kern w:val="24"/>
                            <w:sz w:val="14"/>
                            <w:szCs w:val="14"/>
                            <w14:textFill>
                              <w14:solidFill>
                                <w14:srgbClr w14:val="222222">
                                  <w14:alpha w14:val="40000"/>
                                </w14:srgbClr>
                              </w14:solidFill>
                            </w14:textFill>
                          </w:rPr>
                          <w:t>模板中使用的字体仅限于个人学习、研究或欣赏目的使用，如需商用请您自行向版权方购买、获取商用版权。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  <w:embedRegular r:id="rId1" w:fontKey="{0F0650E2-6053-4A88-948B-503A05D2AAC8}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2" w:fontKey="{E66D217A-995F-4175-AB28-EE25C988D7C1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3" w:fontKey="{0C277548-2417-4A2E-9AD8-11141FD2489F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4" w:fontKey="{08F3E941-F27F-4165-972B-A460D8877ADC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5" w:fontKey="{5B0E5EAD-2422-4A80-BF53-0361C482FF9C}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6" w:fontKey="{A86B7184-6C5F-456E-97FE-79C73EE439C9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7" w:fontKey="{C6891EFE-AFE0-46FD-941F-213F46CEC758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8" w:fontKey="{C513D8A6-148B-4F06-9FC2-0B8BAE3B6410}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  <w:embedRegular r:id="rId9" w:fontKey="{EB39FB49-FD20-4AFD-A2A7-69EF2E674B3D}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  <w:embedRegular r:id="rId10" w:fontKey="{78F25492-300A-4ACA-93C6-18F345253F73}"/>
  </w:font>
  <w:font w:name="汉仪旗黑-50简">
    <w:panose1 w:val="00020600040101010101"/>
    <w:charset w:val="86"/>
    <w:family w:val="roman"/>
    <w:pitch w:val="default"/>
    <w:sig w:usb0="A00002BF" w:usb1="1ACF7CFA" w:usb2="00000016" w:usb3="00000000" w:csb0="0004009F" w:csb1="DFD70000"/>
    <w:embedRegular r:id="rId11" w:fontKey="{2230018C-843C-4845-BCE4-BF3A7976FA64}"/>
  </w:font>
  <w:font w:name="汉仪雅酷黑 75W">
    <w:panose1 w:val="020B0804020202020204"/>
    <w:charset w:val="86"/>
    <w:family w:val="swiss"/>
    <w:pitch w:val="default"/>
    <w:sig w:usb0="A00002FF" w:usb1="28C17CFA" w:usb2="00000016" w:usb3="00000000" w:csb0="2004000F" w:csb1="00000000"/>
    <w:embedRegular r:id="rId12" w:fontKey="{047FDA96-0A53-4415-A09E-0ED72585142C}"/>
  </w:font>
  <w:font w:name="汉仪旗黑-60简">
    <w:panose1 w:val="00020600040101010101"/>
    <w:charset w:val="86"/>
    <w:family w:val="roman"/>
    <w:pitch w:val="default"/>
    <w:sig w:usb0="A00002BF" w:usb1="1ACF7CFA" w:usb2="00000016" w:usb3="00000000" w:csb0="0004009F" w:csb1="DFD70000"/>
    <w:embedRegular r:id="rId13" w:fontKey="{A54CD990-F3E2-4243-B510-0F464543C697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DFBF137"/>
    <w:multiLevelType w:val="singleLevel"/>
    <w:tmpl w:val="EDFBF137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TrueTypeFonts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1CB0A11"/>
    <w:rsid w:val="00050108"/>
    <w:rsid w:val="00132758"/>
    <w:rsid w:val="001529D4"/>
    <w:rsid w:val="001736C0"/>
    <w:rsid w:val="001A019C"/>
    <w:rsid w:val="00837D0D"/>
    <w:rsid w:val="00BE4983"/>
    <w:rsid w:val="00D62756"/>
    <w:rsid w:val="00F37F75"/>
    <w:rsid w:val="00F541DE"/>
    <w:rsid w:val="31CB0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qFormat/>
    <w:uiPriority w:val="0"/>
    <w:rPr>
      <w:sz w:val="24"/>
      <w:szCs w:val="24"/>
    </w:rPr>
  </w:style>
  <w:style w:type="character" w:customStyle="1" w:styleId="7">
    <w:name w:val="页眉 字符"/>
    <w:basedOn w:val="6"/>
    <w:link w:val="3"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3" Type="http://schemas.openxmlformats.org/officeDocument/2006/relationships/font" Target="fonts/font13.odttf"/><Relationship Id="rId12" Type="http://schemas.openxmlformats.org/officeDocument/2006/relationships/font" Target="fonts/font12.odttf"/><Relationship Id="rId11" Type="http://schemas.openxmlformats.org/officeDocument/2006/relationships/font" Target="fonts/font11.odttf"/><Relationship Id="rId10" Type="http://schemas.openxmlformats.org/officeDocument/2006/relationships/font" Target="fonts/font10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ufu\AppData\Roaming\kingsoft\office6\templates\download\2b6a186a-78c0-445b-a8b4-574771d1611c\&#32771;&#30740;&#22797;&#35797;&#31616;&#21382;&#30740;&#31350;&#29983;&#38754;&#35797;&#31616;&#21382;.doc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考研复试简历研究生面试简历.docx</Template>
  <Pages>2</Pages>
  <Words>0</Words>
  <Characters>0</Characters>
  <Lines>1</Lines>
  <Paragraphs>1</Paragraphs>
  <TotalTime>3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2022-03-07T03:25:00Z</dcterms:created>
  <dc:creator>WPS_1483515983</dc:creator>
  <cp:lastModifiedBy>WPS_1483515983</cp:lastModifiedBy>
  <dcterms:modified xsi:type="dcterms:W3CDTF">2022-03-07T03:25:17Z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KSOTemplateUUID">
    <vt:lpwstr>v1.0_mb_sJnzjTKHasmotHJAPAuIXg==</vt:lpwstr>
  </property>
  <property fmtid="{D5CDD505-2E9C-101B-9397-08002B2CF9AE}" pid="4" name="ICV">
    <vt:lpwstr>0100A1975AD14CA1B2BF12113647C89E</vt:lpwstr>
  </property>
</Properties>
</file>